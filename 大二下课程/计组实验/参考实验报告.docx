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tabs>
          <w:tab w:pos="1075" w:val="left" w:leader="none"/>
        </w:tabs>
        <w:spacing w:line="437" w:lineRule="exact" w:before="0"/>
        <w:ind w:left="0" w:right="0" w:firstLine="0"/>
        <w:jc w:val="center"/>
        <w:rPr>
          <w:rFonts w:ascii="黑体" w:hAnsi="黑体" w:cs="黑体" w:eastAsia="黑体" w:hint="default"/>
          <w:sz w:val="36"/>
          <w:szCs w:val="36"/>
        </w:rPr>
      </w:pPr>
      <w:r>
        <w:rPr>
          <w:rFonts w:ascii="黑体" w:hAnsi="黑体" w:cs="黑体" w:eastAsia="黑体" w:hint="default"/>
          <w:sz w:val="36"/>
          <w:szCs w:val="36"/>
        </w:rPr>
        <w:t>摘</w:t>
        <w:tab/>
        <w:t>要</w:t>
      </w:r>
    </w:p>
    <w:p>
      <w:pPr>
        <w:spacing w:line="240" w:lineRule="auto" w:before="5"/>
        <w:ind w:right="0"/>
        <w:rPr>
          <w:rFonts w:ascii="黑体" w:hAnsi="黑体" w:cs="黑体" w:eastAsia="黑体" w:hint="default"/>
          <w:sz w:val="51"/>
          <w:szCs w:val="51"/>
        </w:rPr>
      </w:pPr>
    </w:p>
    <w:p>
      <w:pPr>
        <w:pStyle w:val="Heading4"/>
        <w:spacing w:line="328" w:lineRule="auto" w:before="0"/>
        <w:ind w:left="120" w:right="113" w:firstLine="480"/>
        <w:jc w:val="left"/>
      </w:pPr>
      <w:r>
        <w:rPr>
          <w:rFonts w:ascii="Consolas" w:hAnsi="Consolas" w:cs="Consolas" w:eastAsia="Consolas" w:hint="default"/>
        </w:rPr>
        <w:t>MIPS</w:t>
      </w:r>
      <w:r>
        <w:rPr>
          <w:rFonts w:ascii="Consolas" w:hAnsi="Consolas" w:cs="Consolas" w:eastAsia="Consolas" w:hint="default"/>
          <w:spacing w:val="-58"/>
        </w:rPr>
        <w:t> </w:t>
      </w:r>
      <w:r>
        <w:rPr/>
        <w:t>的</w:t>
      </w:r>
      <w:r>
        <w:rPr>
          <w:spacing w:val="-45"/>
        </w:rPr>
        <w:t> </w:t>
      </w:r>
      <w:r>
        <w:rPr>
          <w:rFonts w:ascii="Consolas" w:hAnsi="Consolas" w:cs="Consolas" w:eastAsia="Consolas" w:hint="default"/>
        </w:rPr>
        <w:t>CPU</w:t>
      </w:r>
      <w:r>
        <w:rPr>
          <w:rFonts w:ascii="Consolas" w:hAnsi="Consolas" w:cs="Consolas" w:eastAsia="Consolas" w:hint="default"/>
          <w:spacing w:val="-59"/>
        </w:rPr>
        <w:t> </w:t>
      </w:r>
      <w:r>
        <w:rPr/>
        <w:t>流水线实验的实验目的是实现一个能流水线进行</w:t>
      </w:r>
      <w:r>
        <w:rPr>
          <w:spacing w:val="-44"/>
        </w:rPr>
        <w:t> </w:t>
      </w:r>
      <w:r>
        <w:rPr>
          <w:rFonts w:ascii="Consolas" w:hAnsi="Consolas" w:cs="Consolas" w:eastAsia="Consolas" w:hint="default"/>
          <w:spacing w:val="-3"/>
        </w:rPr>
        <w:t>MIPS</w:t>
      </w:r>
      <w:r>
        <w:rPr>
          <w:rFonts w:ascii="Consolas" w:hAnsi="Consolas" w:cs="Consolas" w:eastAsia="Consolas" w:hint="default"/>
          <w:spacing w:val="-59"/>
        </w:rPr>
        <w:t> </w:t>
      </w:r>
      <w:r>
        <w:rPr/>
        <w:t>汇编指 令的</w:t>
      </w:r>
      <w:r>
        <w:rPr>
          <w:spacing w:val="-61"/>
        </w:rPr>
        <w:t> </w:t>
      </w:r>
      <w:r>
        <w:rPr>
          <w:rFonts w:ascii="Consolas" w:hAnsi="Consolas" w:cs="Consolas" w:eastAsia="Consolas" w:hint="default"/>
        </w:rPr>
        <w:t>CPU</w:t>
      </w:r>
      <w:r>
        <w:rPr>
          <w:rFonts w:ascii="Consolas" w:hAnsi="Consolas" w:cs="Consolas" w:eastAsia="Consolas" w:hint="default"/>
          <w:spacing w:val="-75"/>
        </w:rPr>
        <w:t> </w:t>
      </w:r>
      <w:r>
        <w:rPr/>
        <w:t>原理工程，并支持常见的</w:t>
      </w:r>
      <w:r>
        <w:rPr>
          <w:spacing w:val="-59"/>
        </w:rPr>
        <w:t> </w:t>
      </w:r>
      <w:r>
        <w:rPr>
          <w:rFonts w:ascii="Consolas" w:hAnsi="Consolas" w:cs="Consolas" w:eastAsia="Consolas" w:hint="default"/>
        </w:rPr>
        <w:t>26</w:t>
      </w:r>
      <w:r>
        <w:rPr>
          <w:rFonts w:ascii="Consolas" w:hAnsi="Consolas" w:cs="Consolas" w:eastAsia="Consolas" w:hint="default"/>
          <w:spacing w:val="-75"/>
        </w:rPr>
        <w:t> </w:t>
      </w:r>
      <w:r>
        <w:rPr/>
        <w:t>条指令。</w:t>
      </w:r>
    </w:p>
    <w:p>
      <w:pPr>
        <w:pStyle w:val="Heading4"/>
        <w:spacing w:line="360" w:lineRule="auto" w:before="21"/>
        <w:ind w:left="543" w:right="108"/>
        <w:jc w:val="left"/>
        <w:rPr>
          <w:rFonts w:ascii="Consolas" w:hAnsi="Consolas" w:cs="Consolas" w:eastAsia="Consolas" w:hint="default"/>
        </w:rPr>
      </w:pPr>
      <w:r>
        <w:rPr/>
        <w:t>实验设计主要遵循从设计图到代码、验证几个步骤。 实验内容主要包括：首先进行单周期</w:t>
      </w:r>
      <w:r>
        <w:rPr>
          <w:spacing w:val="-59"/>
        </w:rPr>
        <w:t> </w:t>
      </w:r>
      <w:r>
        <w:rPr>
          <w:rFonts w:ascii="Consolas" w:hAnsi="Consolas" w:cs="Consolas" w:eastAsia="Consolas" w:hint="default"/>
        </w:rPr>
        <w:t>CPU</w:t>
      </w:r>
      <w:r>
        <w:rPr>
          <w:rFonts w:ascii="Consolas" w:hAnsi="Consolas" w:cs="Consolas" w:eastAsia="Consolas" w:hint="default"/>
          <w:spacing w:val="-73"/>
        </w:rPr>
        <w:t> </w:t>
      </w:r>
      <w:r>
        <w:rPr/>
        <w:t>代码的编写；然后通过</w:t>
      </w:r>
      <w:r>
        <w:rPr>
          <w:spacing w:val="-59"/>
        </w:rPr>
        <w:t> </w:t>
      </w:r>
      <w:r>
        <w:rPr>
          <w:rFonts w:ascii="Consolas" w:hAnsi="Consolas" w:cs="Consolas" w:eastAsia="Consolas" w:hint="default"/>
        </w:rPr>
        <w:t>Modelsim</w:t>
      </w:r>
    </w:p>
    <w:p>
      <w:pPr>
        <w:pStyle w:val="Heading4"/>
        <w:spacing w:line="325" w:lineRule="exact" w:before="0"/>
        <w:ind w:left="120" w:right="0"/>
        <w:jc w:val="left"/>
      </w:pPr>
      <w:r>
        <w:rPr>
          <w:spacing w:val="-3"/>
        </w:rPr>
        <w:t>验证代码是否正确；接着将单周期</w:t>
      </w:r>
      <w:r>
        <w:rPr>
          <w:spacing w:val="-60"/>
        </w:rPr>
        <w:t> </w:t>
      </w:r>
      <w:r>
        <w:rPr>
          <w:rFonts w:ascii="Consolas" w:hAnsi="Consolas" w:cs="Consolas" w:eastAsia="Consolas" w:hint="default"/>
        </w:rPr>
        <w:t>CPU</w:t>
      </w:r>
      <w:r>
        <w:rPr>
          <w:rFonts w:ascii="Consolas" w:hAnsi="Consolas" w:cs="Consolas" w:eastAsia="Consolas" w:hint="default"/>
          <w:spacing w:val="-75"/>
        </w:rPr>
        <w:t> </w:t>
      </w:r>
      <w:r>
        <w:rPr/>
        <w:t>的代码进行</w:t>
      </w:r>
      <w:r>
        <w:rPr>
          <w:spacing w:val="-60"/>
        </w:rPr>
        <w:t> </w:t>
      </w:r>
      <w:r>
        <w:rPr>
          <w:rFonts w:ascii="Consolas" w:hAnsi="Consolas" w:cs="Consolas" w:eastAsia="Consolas" w:hint="default"/>
        </w:rPr>
        <w:t>IP</w:t>
      </w:r>
      <w:r>
        <w:rPr>
          <w:rFonts w:ascii="Consolas" w:hAnsi="Consolas" w:cs="Consolas" w:eastAsia="Consolas" w:hint="default"/>
          <w:spacing w:val="-75"/>
        </w:rPr>
        <w:t> </w:t>
      </w:r>
      <w:r>
        <w:rPr>
          <w:spacing w:val="-6"/>
        </w:rPr>
        <w:t>包装，生成替代</w:t>
      </w:r>
      <w:r>
        <w:rPr>
          <w:spacing w:val="-55"/>
        </w:rPr>
        <w:t> </w:t>
      </w:r>
      <w:r>
        <w:rPr>
          <w:rFonts w:ascii="Consolas" w:hAnsi="Consolas" w:cs="Consolas" w:eastAsia="Consolas" w:hint="default"/>
          <w:spacing w:val="-9"/>
        </w:rPr>
        <w:t>IM</w:t>
      </w:r>
      <w:r>
        <w:rPr>
          <w:spacing w:val="-9"/>
        </w:rPr>
        <w:t>，上工</w:t>
      </w:r>
    </w:p>
    <w:p>
      <w:pPr>
        <w:pStyle w:val="Heading4"/>
        <w:spacing w:line="240" w:lineRule="auto"/>
        <w:ind w:left="120" w:right="0"/>
        <w:jc w:val="left"/>
        <w:rPr>
          <w:rFonts w:ascii="Consolas" w:hAnsi="Consolas" w:cs="Consolas" w:eastAsia="Consolas" w:hint="default"/>
        </w:rPr>
      </w:pPr>
      <w:r>
        <w:rPr/>
        <w:t>程板查看运行情况</w:t>
      </w:r>
      <w:r>
        <w:rPr>
          <w:spacing w:val="-120"/>
        </w:rPr>
        <w:t>；</w:t>
      </w:r>
      <w:r>
        <w:rPr/>
        <w:t>最后修改单周期</w:t>
      </w:r>
      <w:r>
        <w:rPr>
          <w:spacing w:val="-76"/>
        </w:rPr>
        <w:t> </w:t>
      </w:r>
      <w:r>
        <w:rPr>
          <w:rFonts w:ascii="Consolas" w:hAnsi="Consolas" w:cs="Consolas" w:eastAsia="Consolas" w:hint="default"/>
          <w:spacing w:val="-3"/>
        </w:rPr>
        <w:t>C</w:t>
      </w:r>
      <w:r>
        <w:rPr>
          <w:rFonts w:ascii="Consolas" w:hAnsi="Consolas" w:cs="Consolas" w:eastAsia="Consolas" w:hint="default"/>
          <w:spacing w:val="2"/>
        </w:rPr>
        <w:t>P</w:t>
      </w:r>
      <w:r>
        <w:rPr>
          <w:rFonts w:ascii="Consolas" w:hAnsi="Consolas" w:cs="Consolas" w:eastAsia="Consolas" w:hint="default"/>
        </w:rPr>
        <w:t>U</w:t>
      </w:r>
      <w:r>
        <w:rPr>
          <w:rFonts w:ascii="Consolas" w:hAnsi="Consolas" w:cs="Consolas" w:eastAsia="Consolas" w:hint="default"/>
          <w:spacing w:val="-91"/>
        </w:rPr>
        <w:t> </w:t>
      </w:r>
      <w:r>
        <w:rPr/>
        <w:t>的</w:t>
      </w:r>
      <w:r>
        <w:rPr>
          <w:spacing w:val="4"/>
        </w:rPr>
        <w:t>代</w:t>
      </w:r>
      <w:r>
        <w:rPr/>
        <w:t>码和程序结构</w:t>
      </w:r>
      <w:r>
        <w:rPr>
          <w:spacing w:val="-120"/>
        </w:rPr>
        <w:t>，</w:t>
      </w:r>
      <w:r>
        <w:rPr/>
        <w:t>同样使用</w:t>
      </w:r>
      <w:r>
        <w:rPr>
          <w:spacing w:val="-76"/>
        </w:rPr>
        <w:t> </w:t>
      </w:r>
      <w:r>
        <w:rPr>
          <w:rFonts w:ascii="Consolas" w:hAnsi="Consolas" w:cs="Consolas" w:eastAsia="Consolas" w:hint="default"/>
          <w:spacing w:val="-3"/>
        </w:rPr>
        <w:t>M</w:t>
      </w:r>
      <w:r>
        <w:rPr>
          <w:rFonts w:ascii="Consolas" w:hAnsi="Consolas" w:cs="Consolas" w:eastAsia="Consolas" w:hint="default"/>
          <w:spacing w:val="2"/>
        </w:rPr>
        <w:t>o</w:t>
      </w:r>
      <w:r>
        <w:rPr>
          <w:rFonts w:ascii="Consolas" w:hAnsi="Consolas" w:cs="Consolas" w:eastAsia="Consolas" w:hint="default"/>
          <w:spacing w:val="-3"/>
        </w:rPr>
        <w:t>d</w:t>
      </w:r>
      <w:r>
        <w:rPr>
          <w:rFonts w:ascii="Consolas" w:hAnsi="Consolas" w:cs="Consolas" w:eastAsia="Consolas" w:hint="default"/>
          <w:spacing w:val="2"/>
        </w:rPr>
        <w:t>e</w:t>
      </w:r>
      <w:r>
        <w:rPr>
          <w:rFonts w:ascii="Consolas" w:hAnsi="Consolas" w:cs="Consolas" w:eastAsia="Consolas" w:hint="default"/>
          <w:spacing w:val="-3"/>
        </w:rPr>
        <w:t>l</w:t>
      </w:r>
      <w:r>
        <w:rPr>
          <w:rFonts w:ascii="Consolas" w:hAnsi="Consolas" w:cs="Consolas" w:eastAsia="Consolas" w:hint="default"/>
          <w:spacing w:val="2"/>
        </w:rPr>
        <w:t>s</w:t>
      </w:r>
      <w:r>
        <w:rPr>
          <w:rFonts w:ascii="Consolas" w:hAnsi="Consolas" w:cs="Consolas" w:eastAsia="Consolas" w:hint="default"/>
          <w:spacing w:val="-3"/>
        </w:rPr>
        <w:t>i</w:t>
      </w:r>
      <w:r>
        <w:rPr>
          <w:rFonts w:ascii="Consolas" w:hAnsi="Consolas" w:cs="Consolas" w:eastAsia="Consolas" w:hint="default"/>
        </w:rPr>
        <w:t>m</w:t>
      </w:r>
    </w:p>
    <w:p>
      <w:pPr>
        <w:pStyle w:val="Heading4"/>
        <w:spacing w:line="331" w:lineRule="auto"/>
        <w:ind w:left="543" w:right="1470" w:hanging="423"/>
        <w:jc w:val="left"/>
      </w:pPr>
      <w:r>
        <w:rPr/>
        <w:t>进行检验流水线 </w:t>
      </w:r>
      <w:r>
        <w:rPr>
          <w:rFonts w:ascii="Consolas" w:hAnsi="Consolas" w:cs="Consolas" w:eastAsia="Consolas" w:hint="default"/>
        </w:rPr>
        <w:t>CPU </w:t>
      </w:r>
      <w:r>
        <w:rPr/>
        <w:t>代码是否正确。 实验结论为本实验中的流水线</w:t>
      </w:r>
      <w:r>
        <w:rPr>
          <w:spacing w:val="-61"/>
        </w:rPr>
        <w:t> </w:t>
      </w:r>
      <w:r>
        <w:rPr>
          <w:rFonts w:ascii="Consolas" w:hAnsi="Consolas" w:cs="Consolas" w:eastAsia="Consolas" w:hint="default"/>
        </w:rPr>
        <w:t>CPU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代码能正常运行所有指令。</w:t>
      </w:r>
    </w:p>
    <w:p>
      <w:pPr>
        <w:spacing w:line="240" w:lineRule="auto" w:before="0"/>
        <w:ind w:right="0"/>
        <w:rPr>
          <w:rFonts w:ascii="宋体" w:hAnsi="宋体" w:cs="宋体" w:eastAsia="宋体" w:hint="default"/>
          <w:sz w:val="26"/>
          <w:szCs w:val="26"/>
        </w:rPr>
      </w:pPr>
    </w:p>
    <w:p>
      <w:pPr>
        <w:spacing w:line="240" w:lineRule="auto" w:before="0"/>
        <w:ind w:right="0"/>
        <w:rPr>
          <w:rFonts w:ascii="宋体" w:hAnsi="宋体" w:cs="宋体" w:eastAsia="宋体" w:hint="default"/>
          <w:sz w:val="26"/>
          <w:szCs w:val="26"/>
        </w:rPr>
      </w:pPr>
    </w:p>
    <w:p>
      <w:pPr>
        <w:spacing w:line="240" w:lineRule="auto" w:before="0"/>
        <w:ind w:right="0"/>
        <w:rPr>
          <w:rFonts w:ascii="宋体" w:hAnsi="宋体" w:cs="宋体" w:eastAsia="宋体" w:hint="default"/>
          <w:sz w:val="26"/>
          <w:szCs w:val="26"/>
        </w:rPr>
      </w:pPr>
    </w:p>
    <w:p>
      <w:pPr>
        <w:spacing w:line="240" w:lineRule="auto" w:before="0"/>
        <w:ind w:right="0"/>
        <w:rPr>
          <w:rFonts w:ascii="宋体" w:hAnsi="宋体" w:cs="宋体" w:eastAsia="宋体" w:hint="default"/>
          <w:sz w:val="26"/>
          <w:szCs w:val="26"/>
        </w:rPr>
      </w:pPr>
    </w:p>
    <w:p>
      <w:pPr>
        <w:spacing w:line="240" w:lineRule="auto" w:before="2"/>
        <w:ind w:right="0"/>
        <w:rPr>
          <w:rFonts w:ascii="宋体" w:hAnsi="宋体" w:cs="宋体" w:eastAsia="宋体" w:hint="default"/>
          <w:sz w:val="26"/>
          <w:szCs w:val="26"/>
        </w:rPr>
      </w:pPr>
    </w:p>
    <w:p>
      <w:pPr>
        <w:spacing w:before="0"/>
        <w:ind w:left="120" w:right="113" w:firstLine="0"/>
        <w:jc w:val="left"/>
        <w:rPr>
          <w:rFonts w:ascii="Consolas" w:hAnsi="Consolas" w:cs="Consolas" w:eastAsia="Consolas" w:hint="default"/>
          <w:sz w:val="24"/>
          <w:szCs w:val="24"/>
        </w:rPr>
      </w:pPr>
      <w:r>
        <w:rPr>
          <w:rFonts w:ascii="黑体" w:hAnsi="黑体" w:cs="黑体" w:eastAsia="黑体" w:hint="default"/>
          <w:b/>
          <w:bCs/>
          <w:sz w:val="24"/>
          <w:szCs w:val="24"/>
        </w:rPr>
        <w:t>关键词：</w:t>
      </w:r>
      <w:r>
        <w:rPr>
          <w:rFonts w:ascii="Consolas" w:hAnsi="Consolas" w:cs="Consolas" w:eastAsia="Consolas" w:hint="default"/>
          <w:sz w:val="24"/>
          <w:szCs w:val="24"/>
        </w:rPr>
        <w:t>MIPS</w:t>
      </w:r>
      <w:r>
        <w:rPr>
          <w:rFonts w:ascii="宋体" w:hAnsi="宋体" w:cs="宋体" w:eastAsia="宋体" w:hint="default"/>
          <w:sz w:val="24"/>
          <w:szCs w:val="24"/>
        </w:rPr>
        <w:t>；流水线；</w:t>
      </w:r>
      <w:r>
        <w:rPr>
          <w:rFonts w:ascii="Consolas" w:hAnsi="Consolas" w:cs="Consolas" w:eastAsia="Consolas" w:hint="default"/>
          <w:sz w:val="24"/>
          <w:szCs w:val="24"/>
        </w:rPr>
        <w:t>CPU</w:t>
      </w:r>
    </w:p>
    <w:p>
      <w:pPr>
        <w:spacing w:after="0"/>
        <w:jc w:val="left"/>
        <w:rPr>
          <w:rFonts w:ascii="Consolas" w:hAnsi="Consolas" w:cs="Consolas" w:eastAsia="Consolas" w:hint="default"/>
          <w:sz w:val="24"/>
          <w:szCs w:val="24"/>
        </w:rPr>
        <w:sectPr>
          <w:type w:val="continuous"/>
          <w:pgSz w:w="11910" w:h="16840"/>
          <w:pgMar w:top="1400" w:bottom="280" w:left="1680" w:right="1680"/>
        </w:sectPr>
      </w:pPr>
    </w:p>
    <w:p>
      <w:pPr>
        <w:spacing w:line="403" w:lineRule="exact" w:before="0"/>
        <w:ind w:left="120" w:right="113" w:firstLine="0"/>
        <w:jc w:val="left"/>
        <w:rPr>
          <w:rFonts w:ascii="等线 Light" w:hAnsi="等线 Light" w:cs="等线 Light" w:eastAsia="等线 Light" w:hint="default"/>
          <w:sz w:val="32"/>
          <w:szCs w:val="32"/>
        </w:rPr>
      </w:pPr>
      <w:r>
        <w:rPr>
          <w:rFonts w:ascii="等线 Light" w:hAnsi="等线 Light" w:cs="等线 Light" w:eastAsia="等线 Light" w:hint="default"/>
          <w:b w:val="0"/>
          <w:bCs w:val="0"/>
          <w:color w:val="2E5395"/>
          <w:sz w:val="32"/>
          <w:szCs w:val="32"/>
        </w:rPr>
        <w:t>目录</w:t>
      </w:r>
      <w:r>
        <w:rPr>
          <w:rFonts w:ascii="等线 Light" w:hAnsi="等线 Light" w:cs="等线 Light" w:eastAsia="等线 Light" w:hint="default"/>
          <w:sz w:val="32"/>
          <w:szCs w:val="32"/>
        </w:rPr>
      </w:r>
    </w:p>
    <w:p>
      <w:pPr>
        <w:spacing w:after="0" w:line="403" w:lineRule="exact"/>
        <w:jc w:val="left"/>
        <w:rPr>
          <w:rFonts w:ascii="等线 Light" w:hAnsi="等线 Light" w:cs="等线 Light" w:eastAsia="等线 Light" w:hint="default"/>
          <w:sz w:val="32"/>
          <w:szCs w:val="32"/>
        </w:rPr>
        <w:sectPr>
          <w:pgSz w:w="11910" w:h="16840"/>
          <w:pgMar w:top="1400" w:bottom="1605" w:left="1680" w:right="168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543" w:val="left" w:leader="none"/>
              <w:tab w:pos="8418" w:val="right" w:leader="dot"/>
            </w:tabs>
            <w:spacing w:line="240" w:lineRule="auto" w:before="356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0">
            <w:r>
              <w:rPr>
                <w:rFonts w:ascii="Times New Roman" w:hAnsi="Times New Roman" w:cs="Times New Roman" w:eastAsia="Times New Roman" w:hint="default"/>
              </w:rPr>
              <w:t>1.</w:t>
              <w:tab/>
            </w:r>
            <w:r>
              <w:rPr/>
              <w:t>实验目的和意义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5</w:t>
            </w:r>
          </w:hyperlink>
        </w:p>
        <w:p>
          <w:pPr>
            <w:pStyle w:val="TOC2"/>
            <w:tabs>
              <w:tab w:pos="1383" w:val="left" w:leader="none"/>
              <w:tab w:pos="8418" w:val="right" w:leader="dot"/>
            </w:tabs>
            <w:spacing w:line="240" w:lineRule="auto" w:before="128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1">
            <w:r>
              <w:rPr>
                <w:spacing w:val="-1"/>
              </w:rPr>
              <w:t>1.1.</w:t>
              <w:tab/>
            </w:r>
            <w:r>
              <w:rPr>
                <w:rFonts w:ascii="宋体" w:hAnsi="宋体" w:cs="宋体" w:eastAsia="宋体" w:hint="default"/>
              </w:rPr>
              <w:t>实验目的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5</w:t>
            </w:r>
          </w:hyperlink>
        </w:p>
        <w:p>
          <w:pPr>
            <w:pStyle w:val="TOC2"/>
            <w:tabs>
              <w:tab w:pos="1383" w:val="left" w:leader="none"/>
              <w:tab w:pos="8418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2">
            <w:r>
              <w:rPr>
                <w:spacing w:val="-1"/>
              </w:rPr>
              <w:t>1.2.</w:t>
              <w:tab/>
            </w:r>
            <w:r>
              <w:rPr>
                <w:rFonts w:ascii="宋体" w:hAnsi="宋体" w:cs="宋体" w:eastAsia="宋体" w:hint="default"/>
              </w:rPr>
              <w:t>实验意义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5</w:t>
            </w:r>
          </w:hyperlink>
        </w:p>
        <w:p>
          <w:pPr>
            <w:pStyle w:val="TOC1"/>
            <w:tabs>
              <w:tab w:pos="543" w:val="left" w:leader="none"/>
              <w:tab w:pos="8418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3">
            <w:r>
              <w:rPr>
                <w:rFonts w:ascii="Times New Roman" w:hAnsi="Times New Roman" w:cs="Times New Roman" w:eastAsia="Times New Roman" w:hint="default"/>
              </w:rPr>
              <w:t>2.</w:t>
              <w:tab/>
            </w:r>
            <w:r>
              <w:rPr/>
              <w:t>实验设计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6</w:t>
            </w:r>
          </w:hyperlink>
        </w:p>
        <w:p>
          <w:pPr>
            <w:pStyle w:val="TOC2"/>
            <w:tabs>
              <w:tab w:pos="1383" w:val="left" w:leader="none"/>
              <w:tab w:pos="8418" w:val="right" w:leader="dot"/>
            </w:tabs>
            <w:spacing w:line="240" w:lineRule="auto" w:before="129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4">
            <w:r>
              <w:rPr>
                <w:spacing w:val="-1"/>
              </w:rPr>
              <w:t>2.1.</w:t>
              <w:tab/>
            </w:r>
            <w:r>
              <w:rPr>
                <w:rFonts w:ascii="宋体" w:hAnsi="宋体" w:cs="宋体" w:eastAsia="宋体" w:hint="default"/>
              </w:rPr>
              <w:t>概述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6</w:t>
            </w:r>
          </w:hyperlink>
        </w:p>
        <w:p>
          <w:pPr>
            <w:pStyle w:val="TOC2"/>
            <w:tabs>
              <w:tab w:pos="1383" w:val="left" w:leader="none"/>
              <w:tab w:pos="8418" w:val="right" w:leader="dot"/>
            </w:tabs>
            <w:spacing w:line="240" w:lineRule="auto" w:before="115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5">
            <w:r>
              <w:rPr>
                <w:spacing w:val="-1"/>
              </w:rPr>
              <w:t>2.2.</w:t>
              <w:tab/>
            </w:r>
            <w:r>
              <w:rPr>
                <w:rFonts w:ascii="宋体" w:hAnsi="宋体" w:cs="宋体" w:eastAsia="宋体" w:hint="default"/>
              </w:rPr>
              <w:t>实验环境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6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965" w:val="left" w:leader="none"/>
              <w:tab w:pos="8418" w:val="right" w:leader="dot"/>
            </w:tabs>
            <w:spacing w:line="240" w:lineRule="auto" w:before="120" w:after="0"/>
            <w:ind w:left="1964" w:right="0" w:hanging="883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6">
            <w:r>
              <w:rPr/>
              <w:t>Verilog</w:t>
            </w:r>
            <w:r>
              <w:rPr>
                <w:spacing w:val="-2"/>
              </w:rPr>
              <w:t> </w:t>
            </w:r>
            <w:r>
              <w:rPr/>
              <w:t>HDL</w:t>
            </w:r>
            <w:r>
              <w:rPr>
                <w:spacing w:val="-76"/>
              </w:rPr>
              <w:t> </w:t>
            </w:r>
            <w:r>
              <w:rPr>
                <w:rFonts w:ascii="宋体" w:hAnsi="宋体" w:cs="宋体" w:eastAsia="宋体" w:hint="default"/>
              </w:rPr>
              <w:t>简介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7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965" w:val="left" w:leader="none"/>
              <w:tab w:pos="8418" w:val="right" w:leader="dot"/>
            </w:tabs>
            <w:spacing w:line="240" w:lineRule="auto" w:before="120" w:after="0"/>
            <w:ind w:left="1964" w:right="0" w:hanging="883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7">
            <w:r>
              <w:rPr/>
              <w:t>ModelSim</w:t>
            </w:r>
            <w:r>
              <w:rPr>
                <w:spacing w:val="-77"/>
              </w:rPr>
              <w:t> </w:t>
            </w:r>
            <w:r>
              <w:rPr>
                <w:rFonts w:ascii="宋体" w:hAnsi="宋体" w:cs="宋体" w:eastAsia="宋体" w:hint="default"/>
              </w:rPr>
              <w:t>简介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7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965" w:val="left" w:leader="none"/>
              <w:tab w:pos="8418" w:val="right" w:leader="dot"/>
            </w:tabs>
            <w:spacing w:line="240" w:lineRule="auto" w:before="121" w:after="0"/>
            <w:ind w:left="1964" w:right="0" w:hanging="883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8">
            <w:r>
              <w:rPr/>
              <w:t>MARS</w:t>
            </w:r>
            <w:r>
              <w:rPr>
                <w:spacing w:val="-77"/>
              </w:rPr>
              <w:t> </w:t>
            </w:r>
            <w:r>
              <w:rPr>
                <w:rFonts w:ascii="宋体" w:hAnsi="宋体" w:cs="宋体" w:eastAsia="宋体" w:hint="default"/>
              </w:rPr>
              <w:t>简介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7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965" w:val="left" w:leader="none"/>
              <w:tab w:pos="8418" w:val="right" w:leader="dot"/>
            </w:tabs>
            <w:spacing w:line="240" w:lineRule="auto" w:before="120" w:after="0"/>
            <w:ind w:left="1964" w:right="0" w:hanging="883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9">
            <w:r>
              <w:rPr/>
              <w:t>Vivado</w:t>
            </w:r>
            <w:r>
              <w:rPr>
                <w:spacing w:val="-77"/>
              </w:rPr>
              <w:t> </w:t>
            </w:r>
            <w:r>
              <w:rPr>
                <w:rFonts w:ascii="宋体" w:hAnsi="宋体" w:cs="宋体" w:eastAsia="宋体" w:hint="default"/>
              </w:rPr>
              <w:t>简介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8</w:t>
            </w:r>
          </w:hyperlink>
        </w:p>
        <w:p>
          <w:pPr>
            <w:pStyle w:val="TOC2"/>
            <w:tabs>
              <w:tab w:pos="1383" w:val="left" w:leader="none"/>
              <w:tab w:pos="8418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10">
            <w:r>
              <w:rPr>
                <w:spacing w:val="-1"/>
              </w:rPr>
              <w:t>2.3.</w:t>
              <w:tab/>
            </w:r>
            <w:r>
              <w:rPr>
                <w:rFonts w:ascii="宋体" w:hAnsi="宋体" w:cs="宋体" w:eastAsia="宋体" w:hint="default"/>
              </w:rPr>
              <w:t>硬件设计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8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 w:before="116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11">
            <w:r>
              <w:rPr/>
              <w:t>2.3.1.</w:t>
            </w:r>
            <w:r>
              <w:rPr>
                <w:spacing w:val="-39"/>
              </w:rPr>
              <w:t> </w:t>
            </w:r>
            <w:r>
              <w:rPr/>
              <w:t>CPU</w:t>
            </w:r>
            <w:r>
              <w:rPr>
                <w:spacing w:val="-77"/>
              </w:rPr>
              <w:t> </w:t>
            </w:r>
            <w:r>
              <w:rPr>
                <w:rFonts w:ascii="宋体" w:hAnsi="宋体" w:cs="宋体" w:eastAsia="宋体" w:hint="default"/>
              </w:rPr>
              <w:t>总体结构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8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12">
            <w:r>
              <w:rPr/>
              <w:t>2.3.2.</w:t>
            </w:r>
            <w:r>
              <w:rPr>
                <w:spacing w:val="-39"/>
              </w:rPr>
              <w:t> </w:t>
            </w:r>
            <w:r>
              <w:rPr>
                <w:rFonts w:ascii="宋体" w:hAnsi="宋体" w:cs="宋体" w:eastAsia="宋体" w:hint="default"/>
              </w:rPr>
              <w:t>程序计数器（</w:t>
            </w:r>
            <w:r>
              <w:rPr/>
              <w:t>Next_PC</w:t>
            </w:r>
            <w:r>
              <w:rPr>
                <w:rFonts w:ascii="宋体" w:hAnsi="宋体" w:cs="宋体" w:eastAsia="宋体" w:hint="default"/>
              </w:rPr>
              <w:t>）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10</w:t>
            </w:r>
          </w:hyperlink>
        </w:p>
        <w:p>
          <w:pPr>
            <w:pStyle w:val="TOC3"/>
            <w:tabs>
              <w:tab w:pos="8409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13">
            <w:r>
              <w:rPr/>
              <w:t>2.3.3.</w:t>
            </w:r>
            <w:r>
              <w:rPr>
                <w:spacing w:val="-39"/>
              </w:rPr>
              <w:t> </w:t>
            </w:r>
            <w:r>
              <w:rPr>
                <w:rFonts w:ascii="宋体" w:hAnsi="宋体" w:cs="宋体" w:eastAsia="宋体" w:hint="default"/>
              </w:rPr>
              <w:t>指令存储器（</w:t>
            </w:r>
            <w:r>
              <w:rPr/>
              <w:t>Inetr_Mem</w:t>
            </w:r>
            <w:r>
              <w:rPr>
                <w:rFonts w:ascii="宋体" w:hAnsi="宋体" w:cs="宋体" w:eastAsia="宋体" w:hint="default"/>
              </w:rPr>
              <w:t>）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  <w:spacing w:val="-10"/>
              </w:rPr>
              <w:t>11</w:t>
            </w:r>
            <w:r>
              <w:rPr>
                <w:rFonts w:ascii="Times New Roman" w:hAnsi="Times New Roman" w:cs="Times New Roman" w:eastAsia="Times New Roman" w:hint="default"/>
              </w:rPr>
            </w:r>
          </w:hyperlink>
        </w:p>
        <w:p>
          <w:pPr>
            <w:pStyle w:val="TOC3"/>
            <w:tabs>
              <w:tab w:pos="8409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14">
            <w:r>
              <w:rPr/>
              <w:t>2.3.4.</w:t>
            </w:r>
            <w:r>
              <w:rPr>
                <w:spacing w:val="-39"/>
              </w:rPr>
              <w:t> </w:t>
            </w:r>
            <w:r>
              <w:rPr/>
              <w:t>IF/ID</w:t>
            </w:r>
            <w:r>
              <w:rPr>
                <w:spacing w:val="-77"/>
              </w:rPr>
              <w:t> </w:t>
            </w:r>
            <w:r>
              <w:rPr>
                <w:rFonts w:ascii="宋体" w:hAnsi="宋体" w:cs="宋体" w:eastAsia="宋体" w:hint="default"/>
              </w:rPr>
              <w:t>流水线寄存器（</w:t>
            </w:r>
            <w:r>
              <w:rPr/>
              <w:t>IF_ID</w:t>
            </w:r>
            <w:r>
              <w:rPr>
                <w:rFonts w:ascii="宋体" w:hAnsi="宋体" w:cs="宋体" w:eastAsia="宋体" w:hint="default"/>
              </w:rPr>
              <w:t>）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  <w:spacing w:val="-10"/>
              </w:rPr>
              <w:t>11</w:t>
            </w:r>
            <w:r>
              <w:rPr>
                <w:rFonts w:ascii="Times New Roman" w:hAnsi="Times New Roman" w:cs="Times New Roman" w:eastAsia="Times New Roman" w:hint="default"/>
              </w:rPr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15">
            <w:r>
              <w:rPr/>
              <w:t>2.3.5.</w:t>
            </w:r>
            <w:r>
              <w:rPr>
                <w:spacing w:val="-39"/>
              </w:rPr>
              <w:t> </w:t>
            </w:r>
            <w:r>
              <w:rPr>
                <w:rFonts w:ascii="宋体" w:hAnsi="宋体" w:cs="宋体" w:eastAsia="宋体" w:hint="default"/>
              </w:rPr>
              <w:t>寄存器组（</w:t>
            </w:r>
            <w:r>
              <w:rPr/>
              <w:t>RegFile</w:t>
            </w:r>
            <w:r>
              <w:rPr>
                <w:rFonts w:ascii="宋体" w:hAnsi="宋体" w:cs="宋体" w:eastAsia="宋体" w:hint="default"/>
              </w:rPr>
              <w:t>）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12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16">
            <w:r>
              <w:rPr/>
              <w:t>2.3.6.</w:t>
            </w:r>
            <w:r>
              <w:rPr>
                <w:spacing w:val="-39"/>
              </w:rPr>
              <w:t> </w:t>
            </w:r>
            <w:r>
              <w:rPr>
                <w:rFonts w:ascii="宋体" w:hAnsi="宋体" w:cs="宋体" w:eastAsia="宋体" w:hint="default"/>
              </w:rPr>
              <w:t>冒险判断单元（</w:t>
            </w:r>
            <w:r>
              <w:rPr/>
              <w:t>Hazard</w:t>
            </w:r>
            <w:r>
              <w:rPr>
                <w:rFonts w:ascii="宋体" w:hAnsi="宋体" w:cs="宋体" w:eastAsia="宋体" w:hint="default"/>
              </w:rPr>
              <w:t>）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12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 w:before="115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17">
            <w:r>
              <w:rPr/>
              <w:t>2.3.7.</w:t>
            </w:r>
            <w:r>
              <w:rPr>
                <w:spacing w:val="-39"/>
              </w:rPr>
              <w:t> </w:t>
            </w:r>
            <w:r>
              <w:rPr>
                <w:rFonts w:ascii="宋体" w:hAnsi="宋体" w:cs="宋体" w:eastAsia="宋体" w:hint="default"/>
              </w:rPr>
              <w:t>控制单元（</w:t>
            </w:r>
            <w:r>
              <w:rPr/>
              <w:t>Ctrl</w:t>
            </w:r>
            <w:r>
              <w:rPr>
                <w:rFonts w:ascii="宋体" w:hAnsi="宋体" w:cs="宋体" w:eastAsia="宋体" w:hint="default"/>
              </w:rPr>
              <w:t>）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13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 w:before="121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18">
            <w:r>
              <w:rPr/>
              <w:t>2.3.8.</w:t>
            </w:r>
            <w:r>
              <w:rPr>
                <w:spacing w:val="-39"/>
              </w:rPr>
              <w:t> </w:t>
            </w:r>
            <w:r>
              <w:rPr>
                <w:rFonts w:ascii="宋体" w:hAnsi="宋体" w:cs="宋体" w:eastAsia="宋体" w:hint="default"/>
              </w:rPr>
              <w:t>转发单元</w:t>
            </w:r>
            <w:r>
              <w:rPr>
                <w:rFonts w:ascii="宋体" w:hAnsi="宋体" w:cs="宋体" w:eastAsia="宋体" w:hint="default"/>
                <w:spacing w:val="-63"/>
              </w:rPr>
              <w:t> </w:t>
            </w:r>
            <w:r>
              <w:rPr/>
              <w:t>C/D</w:t>
            </w:r>
            <w:r>
              <w:rPr>
                <w:rFonts w:ascii="宋体" w:hAnsi="宋体" w:cs="宋体" w:eastAsia="宋体" w:hint="default"/>
              </w:rPr>
              <w:t>（</w:t>
            </w:r>
            <w:r>
              <w:rPr/>
              <w:t>ForwardC,</w:t>
            </w:r>
            <w:r>
              <w:rPr>
                <w:spacing w:val="-2"/>
              </w:rPr>
              <w:t> </w:t>
            </w:r>
            <w:r>
              <w:rPr/>
              <w:t>ForwardD</w:t>
            </w:r>
            <w:r>
              <w:rPr>
                <w:rFonts w:ascii="宋体" w:hAnsi="宋体" w:cs="宋体" w:eastAsia="宋体" w:hint="default"/>
              </w:rPr>
              <w:t>）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13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19">
            <w:r>
              <w:rPr/>
              <w:t>2.3.9.</w:t>
            </w:r>
            <w:r>
              <w:rPr>
                <w:spacing w:val="-39"/>
              </w:rPr>
              <w:t> </w:t>
            </w:r>
            <w:r>
              <w:rPr>
                <w:rFonts w:ascii="宋体" w:hAnsi="宋体" w:cs="宋体" w:eastAsia="宋体" w:hint="default"/>
              </w:rPr>
              <w:t>判断相等单元（</w:t>
            </w:r>
            <w:r>
              <w:rPr/>
              <w:t>Equal</w:t>
            </w:r>
            <w:r>
              <w:rPr>
                <w:rFonts w:ascii="宋体" w:hAnsi="宋体" w:cs="宋体" w:eastAsia="宋体" w:hint="default"/>
              </w:rPr>
              <w:t>）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14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20">
            <w:r>
              <w:rPr/>
              <w:t>2.3.10.</w:t>
            </w:r>
            <w:r>
              <w:rPr>
                <w:spacing w:val="-39"/>
              </w:rPr>
              <w:t> </w:t>
            </w:r>
            <w:r>
              <w:rPr>
                <w:rFonts w:ascii="宋体" w:hAnsi="宋体" w:cs="宋体" w:eastAsia="宋体" w:hint="default"/>
              </w:rPr>
              <w:t>扩展单元（</w:t>
            </w:r>
            <w:r>
              <w:rPr/>
              <w:t>Ext</w:t>
            </w:r>
            <w:r>
              <w:rPr>
                <w:rFonts w:ascii="宋体" w:hAnsi="宋体" w:cs="宋体" w:eastAsia="宋体" w:hint="default"/>
              </w:rPr>
              <w:t>）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14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21">
            <w:r>
              <w:rPr/>
              <w:t>2.3.11.</w:t>
            </w:r>
            <w:r>
              <w:rPr>
                <w:spacing w:val="-39"/>
              </w:rPr>
              <w:t> </w:t>
            </w:r>
            <w:r>
              <w:rPr/>
              <w:t>ID/EX</w:t>
            </w:r>
            <w:r>
              <w:rPr>
                <w:spacing w:val="-77"/>
              </w:rPr>
              <w:t> </w:t>
            </w:r>
            <w:r>
              <w:rPr>
                <w:rFonts w:ascii="宋体" w:hAnsi="宋体" w:cs="宋体" w:eastAsia="宋体" w:hint="default"/>
              </w:rPr>
              <w:t>流水线寄存器（</w:t>
            </w:r>
            <w:r>
              <w:rPr/>
              <w:t>ID_EX</w:t>
            </w:r>
            <w:r>
              <w:rPr>
                <w:rFonts w:ascii="宋体" w:hAnsi="宋体" w:cs="宋体" w:eastAsia="宋体" w:hint="default"/>
              </w:rPr>
              <w:t>）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15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2095" w:val="left" w:leader="none"/>
              <w:tab w:pos="8418" w:val="right" w:leader="dot"/>
            </w:tabs>
            <w:spacing w:line="240" w:lineRule="auto" w:before="120" w:after="0"/>
            <w:ind w:left="2094" w:right="0" w:hanging="1013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22">
            <w:r>
              <w:rPr/>
              <w:t>RegDst</w:t>
            </w:r>
            <w:r>
              <w:rPr>
                <w:spacing w:val="-77"/>
              </w:rPr>
              <w:t> </w:t>
            </w:r>
            <w:r>
              <w:rPr>
                <w:rFonts w:ascii="宋体" w:hAnsi="宋体" w:cs="宋体" w:eastAsia="宋体" w:hint="default"/>
              </w:rPr>
              <w:t>选择器（</w:t>
            </w:r>
            <w:r>
              <w:rPr/>
              <w:t>U_RegDst</w:t>
            </w:r>
            <w:r>
              <w:rPr>
                <w:rFonts w:ascii="宋体" w:hAnsi="宋体" w:cs="宋体" w:eastAsia="宋体" w:hint="default"/>
              </w:rPr>
              <w:t>）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16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2095" w:val="left" w:leader="none"/>
              <w:tab w:pos="8418" w:val="right" w:leader="dot"/>
            </w:tabs>
            <w:spacing w:line="240" w:lineRule="auto" w:before="115" w:after="0"/>
            <w:ind w:left="2094" w:right="0" w:hanging="1013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23">
            <w:r>
              <w:rPr>
                <w:rFonts w:ascii="宋体" w:hAnsi="宋体" w:cs="宋体" w:eastAsia="宋体" w:hint="default"/>
              </w:rPr>
              <w:t>转发单元</w:t>
            </w:r>
            <w:r>
              <w:rPr>
                <w:rFonts w:ascii="宋体" w:hAnsi="宋体" w:cs="宋体" w:eastAsia="宋体" w:hint="default"/>
                <w:spacing w:val="-63"/>
              </w:rPr>
              <w:t> </w:t>
            </w:r>
            <w:r>
              <w:rPr/>
              <w:t>A/B</w:t>
            </w:r>
            <w:r>
              <w:rPr>
                <w:rFonts w:ascii="宋体" w:hAnsi="宋体" w:cs="宋体" w:eastAsia="宋体" w:hint="default"/>
              </w:rPr>
              <w:t>（</w:t>
            </w:r>
            <w:r>
              <w:rPr/>
              <w:t>ForwardA,</w:t>
            </w:r>
            <w:r>
              <w:rPr>
                <w:spacing w:val="-2"/>
              </w:rPr>
              <w:t> </w:t>
            </w:r>
            <w:r>
              <w:rPr/>
              <w:t>ForwardB</w:t>
            </w:r>
            <w:r>
              <w:rPr>
                <w:rFonts w:ascii="宋体" w:hAnsi="宋体" w:cs="宋体" w:eastAsia="宋体" w:hint="default"/>
              </w:rPr>
              <w:t>）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17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24">
            <w:r>
              <w:rPr/>
              <w:t>2.3.14.</w:t>
            </w:r>
            <w:r>
              <w:rPr>
                <w:spacing w:val="-39"/>
              </w:rPr>
              <w:t> </w:t>
            </w:r>
            <w:r>
              <w:rPr/>
              <w:t>ALU</w:t>
            </w:r>
            <w:r>
              <w:rPr>
                <w:spacing w:val="-77"/>
              </w:rPr>
              <w:t> </w:t>
            </w:r>
            <w:r>
              <w:rPr>
                <w:rFonts w:ascii="宋体" w:hAnsi="宋体" w:cs="宋体" w:eastAsia="宋体" w:hint="default"/>
              </w:rPr>
              <w:t>输入选择器</w:t>
            </w:r>
            <w:r>
              <w:rPr>
                <w:rFonts w:ascii="宋体" w:hAnsi="宋体" w:cs="宋体" w:eastAsia="宋体" w:hint="default"/>
                <w:spacing w:val="-59"/>
              </w:rPr>
              <w:t> </w:t>
            </w:r>
            <w:r>
              <w:rPr/>
              <w:t>1</w:t>
            </w:r>
            <w:r>
              <w:rPr>
                <w:rFonts w:ascii="宋体" w:hAnsi="宋体" w:cs="宋体" w:eastAsia="宋体" w:hint="default"/>
              </w:rPr>
              <w:t>（</w:t>
            </w:r>
            <w:r>
              <w:rPr/>
              <w:t>ALUSrcA</w:t>
            </w:r>
            <w:r>
              <w:rPr>
                <w:rFonts w:ascii="宋体" w:hAnsi="宋体" w:cs="宋体" w:eastAsia="宋体" w:hint="default"/>
              </w:rPr>
              <w:t>）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17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25">
            <w:r>
              <w:rPr/>
              <w:t>2.3.15.</w:t>
            </w:r>
            <w:r>
              <w:rPr>
                <w:spacing w:val="-39"/>
              </w:rPr>
              <w:t> </w:t>
            </w:r>
            <w:r>
              <w:rPr/>
              <w:t>ALU</w:t>
            </w:r>
            <w:r>
              <w:rPr>
                <w:spacing w:val="-77"/>
              </w:rPr>
              <w:t> </w:t>
            </w:r>
            <w:r>
              <w:rPr>
                <w:rFonts w:ascii="宋体" w:hAnsi="宋体" w:cs="宋体" w:eastAsia="宋体" w:hint="default"/>
              </w:rPr>
              <w:t>输入选择器</w:t>
            </w:r>
            <w:r>
              <w:rPr>
                <w:rFonts w:ascii="宋体" w:hAnsi="宋体" w:cs="宋体" w:eastAsia="宋体" w:hint="default"/>
                <w:spacing w:val="-59"/>
              </w:rPr>
              <w:t> </w:t>
            </w:r>
            <w:r>
              <w:rPr/>
              <w:t>2</w:t>
            </w:r>
            <w:r>
              <w:rPr>
                <w:rFonts w:ascii="宋体" w:hAnsi="宋体" w:cs="宋体" w:eastAsia="宋体" w:hint="default"/>
              </w:rPr>
              <w:t>（</w:t>
            </w:r>
            <w:r>
              <w:rPr/>
              <w:t>ALUSrcB</w:t>
            </w:r>
            <w:r>
              <w:rPr>
                <w:rFonts w:ascii="宋体" w:hAnsi="宋体" w:cs="宋体" w:eastAsia="宋体" w:hint="default"/>
              </w:rPr>
              <w:t>）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18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 w:before="121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26">
            <w:r>
              <w:rPr/>
              <w:t>2.3.16.</w:t>
            </w:r>
            <w:r>
              <w:rPr>
                <w:spacing w:val="-39"/>
              </w:rPr>
              <w:t> </w:t>
            </w:r>
            <w:r>
              <w:rPr>
                <w:rFonts w:ascii="宋体" w:hAnsi="宋体" w:cs="宋体" w:eastAsia="宋体" w:hint="default"/>
              </w:rPr>
              <w:t>算术逻辑运算单元（</w:t>
            </w:r>
            <w:r>
              <w:rPr/>
              <w:t>ALU</w:t>
            </w:r>
            <w:r>
              <w:rPr>
                <w:rFonts w:ascii="宋体" w:hAnsi="宋体" w:cs="宋体" w:eastAsia="宋体" w:hint="default"/>
              </w:rPr>
              <w:t>）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18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27">
            <w:r>
              <w:rPr/>
              <w:t>2.3.17.</w:t>
            </w:r>
            <w:r>
              <w:rPr>
                <w:spacing w:val="-39"/>
              </w:rPr>
              <w:t> </w:t>
            </w:r>
            <w:r>
              <w:rPr/>
              <w:t>EX/ME</w:t>
            </w:r>
            <w:r>
              <w:rPr>
                <w:spacing w:val="-77"/>
              </w:rPr>
              <w:t> </w:t>
            </w:r>
            <w:r>
              <w:rPr>
                <w:rFonts w:ascii="宋体" w:hAnsi="宋体" w:cs="宋体" w:eastAsia="宋体" w:hint="default"/>
              </w:rPr>
              <w:t>流水线寄存器（</w:t>
            </w:r>
            <w:r>
              <w:rPr/>
              <w:t>EX_ME</w:t>
            </w:r>
            <w:r>
              <w:rPr>
                <w:rFonts w:ascii="宋体" w:hAnsi="宋体" w:cs="宋体" w:eastAsia="宋体" w:hint="default"/>
              </w:rPr>
              <w:t>）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19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 w:before="11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28">
            <w:r>
              <w:rPr/>
              <w:t>2.3.18.</w:t>
            </w:r>
            <w:r>
              <w:rPr>
                <w:spacing w:val="-39"/>
              </w:rPr>
              <w:t> </w:t>
            </w:r>
            <w:r>
              <w:rPr>
                <w:rFonts w:ascii="宋体" w:hAnsi="宋体" w:cs="宋体" w:eastAsia="宋体" w:hint="default"/>
              </w:rPr>
              <w:t>数据存储单元（</w:t>
            </w:r>
            <w:r>
              <w:rPr/>
              <w:t>Mem</w:t>
            </w:r>
            <w:r>
              <w:rPr>
                <w:rFonts w:ascii="宋体" w:hAnsi="宋体" w:cs="宋体" w:eastAsia="宋体" w:hint="default"/>
              </w:rPr>
              <w:t>）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20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29">
            <w:r>
              <w:rPr/>
              <w:t>2.3.19.</w:t>
            </w:r>
            <w:r>
              <w:rPr>
                <w:spacing w:val="-40"/>
              </w:rPr>
              <w:t> </w:t>
            </w:r>
            <w:r>
              <w:rPr/>
              <w:t>ME/WB</w:t>
            </w:r>
            <w:r>
              <w:rPr>
                <w:spacing w:val="-77"/>
              </w:rPr>
              <w:t> </w:t>
            </w:r>
            <w:r>
              <w:rPr>
                <w:rFonts w:ascii="宋体" w:hAnsi="宋体" w:cs="宋体" w:eastAsia="宋体" w:hint="default"/>
              </w:rPr>
              <w:t>流水线寄存器（</w:t>
            </w:r>
            <w:r>
              <w:rPr/>
              <w:t>ME_WB</w:t>
            </w:r>
            <w:r>
              <w:rPr>
                <w:rFonts w:ascii="宋体" w:hAnsi="宋体" w:cs="宋体" w:eastAsia="宋体" w:hint="default"/>
              </w:rPr>
              <w:t>）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20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 w:before="121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30">
            <w:r>
              <w:rPr/>
              <w:t>2.3.20.</w:t>
            </w:r>
            <w:r>
              <w:rPr>
                <w:spacing w:val="-39"/>
              </w:rPr>
              <w:t> </w:t>
            </w:r>
            <w:r>
              <w:rPr>
                <w:rFonts w:ascii="宋体" w:hAnsi="宋体" w:cs="宋体" w:eastAsia="宋体" w:hint="default"/>
              </w:rPr>
              <w:t>选择单元</w:t>
            </w:r>
            <w:r>
              <w:rPr>
                <w:rFonts w:ascii="宋体" w:hAnsi="宋体" w:cs="宋体" w:eastAsia="宋体" w:hint="default"/>
                <w:spacing w:val="-63"/>
              </w:rPr>
              <w:t> </w:t>
            </w:r>
            <w:r>
              <w:rPr/>
              <w:t>Mem2Reg</w:t>
            </w:r>
            <w:r>
              <w:rPr>
                <w:rFonts w:ascii="宋体" w:hAnsi="宋体" w:cs="宋体" w:eastAsia="宋体" w:hint="default"/>
              </w:rPr>
              <w:t>（</w:t>
            </w:r>
            <w:r>
              <w:rPr/>
              <w:t>U_Mem2Reg</w:t>
            </w:r>
            <w:r>
              <w:rPr>
                <w:rFonts w:ascii="宋体" w:hAnsi="宋体" w:cs="宋体" w:eastAsia="宋体" w:hint="default"/>
              </w:rPr>
              <w:t>）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21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 w:before="115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31">
            <w:r>
              <w:rPr/>
              <w:t>2.3.21.</w:t>
            </w:r>
            <w:r>
              <w:rPr>
                <w:spacing w:val="-39"/>
              </w:rPr>
              <w:t> </w:t>
            </w:r>
            <w:r>
              <w:rPr>
                <w:rFonts w:ascii="宋体" w:hAnsi="宋体" w:cs="宋体" w:eastAsia="宋体" w:hint="default"/>
              </w:rPr>
              <w:t>转发信号决定单元（</w:t>
            </w:r>
            <w:r>
              <w:rPr/>
              <w:t>Forward</w:t>
            </w:r>
            <w:r>
              <w:rPr>
                <w:rFonts w:ascii="宋体" w:hAnsi="宋体" w:cs="宋体" w:eastAsia="宋体" w:hint="default"/>
              </w:rPr>
              <w:t>）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21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32">
            <w:r>
              <w:rPr/>
              <w:t>2.3.22.</w:t>
            </w:r>
            <w:r>
              <w:rPr>
                <w:spacing w:val="-39"/>
              </w:rPr>
              <w:t> </w:t>
            </w:r>
            <w:r>
              <w:rPr>
                <w:rFonts w:ascii="宋体" w:hAnsi="宋体" w:cs="宋体" w:eastAsia="宋体" w:hint="default"/>
              </w:rPr>
              <w:t>模型机（</w:t>
            </w:r>
            <w:r>
              <w:rPr/>
              <w:t>MIPS</w:t>
            </w:r>
            <w:r>
              <w:rPr>
                <w:rFonts w:ascii="宋体" w:hAnsi="宋体" w:cs="宋体" w:eastAsia="宋体" w:hint="default"/>
              </w:rPr>
              <w:t>）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22</w:t>
            </w:r>
          </w:hyperlink>
        </w:p>
        <w:p>
          <w:pPr>
            <w:pStyle w:val="TOC2"/>
            <w:tabs>
              <w:tab w:pos="1383" w:val="left" w:leader="none"/>
              <w:tab w:pos="8418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33">
            <w:r>
              <w:rPr>
                <w:spacing w:val="-1"/>
              </w:rPr>
              <w:t>2.4.</w:t>
              <w:tab/>
            </w:r>
            <w:r>
              <w:rPr>
                <w:rFonts w:ascii="宋体" w:hAnsi="宋体" w:cs="宋体" w:eastAsia="宋体" w:hint="default"/>
              </w:rPr>
              <w:t>软件设计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22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34">
            <w:r>
              <w:rPr/>
              <w:t>2.4.1.</w:t>
            </w:r>
            <w:r>
              <w:rPr>
                <w:spacing w:val="-39"/>
              </w:rPr>
              <w:t> </w:t>
            </w:r>
            <w:r>
              <w:rPr>
                <w:rFonts w:ascii="宋体" w:hAnsi="宋体" w:cs="宋体" w:eastAsia="宋体" w:hint="default"/>
              </w:rPr>
              <w:t>多路选择器单元（</w:t>
            </w:r>
            <w:r>
              <w:rPr/>
              <w:t>MUX</w:t>
            </w:r>
            <w:r>
              <w:rPr>
                <w:rFonts w:ascii="宋体" w:hAnsi="宋体" w:cs="宋体" w:eastAsia="宋体" w:hint="default"/>
              </w:rPr>
              <w:t>）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22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35">
            <w:r>
              <w:rPr/>
              <w:t>2.4.2.</w:t>
            </w:r>
            <w:r>
              <w:rPr>
                <w:spacing w:val="-39"/>
              </w:rPr>
              <w:t> </w:t>
            </w:r>
            <w:r>
              <w:rPr>
                <w:rFonts w:ascii="宋体" w:hAnsi="宋体" w:cs="宋体" w:eastAsia="宋体" w:hint="default"/>
              </w:rPr>
              <w:t>程序计数器（</w:t>
            </w:r>
            <w:r>
              <w:rPr/>
              <w:t>Next_PC</w:t>
            </w:r>
            <w:r>
              <w:rPr>
                <w:rFonts w:ascii="宋体" w:hAnsi="宋体" w:cs="宋体" w:eastAsia="宋体" w:hint="default"/>
              </w:rPr>
              <w:t>）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23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36">
            <w:r>
              <w:rPr/>
              <w:t>2.4.3.</w:t>
            </w:r>
            <w:r>
              <w:rPr>
                <w:spacing w:val="-39"/>
              </w:rPr>
              <w:t> </w:t>
            </w:r>
            <w:r>
              <w:rPr>
                <w:rFonts w:ascii="宋体" w:hAnsi="宋体" w:cs="宋体" w:eastAsia="宋体" w:hint="default"/>
              </w:rPr>
              <w:t>指令存储器（</w:t>
            </w:r>
            <w:r>
              <w:rPr/>
              <w:t>Inetr_Mem</w:t>
            </w:r>
            <w:r>
              <w:rPr>
                <w:rFonts w:ascii="宋体" w:hAnsi="宋体" w:cs="宋体" w:eastAsia="宋体" w:hint="default"/>
              </w:rPr>
              <w:t>）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24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 w:before="116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37">
            <w:r>
              <w:rPr/>
              <w:t>2.4.4.</w:t>
            </w:r>
            <w:r>
              <w:rPr>
                <w:spacing w:val="-39"/>
              </w:rPr>
              <w:t> </w:t>
            </w:r>
            <w:r>
              <w:rPr/>
              <w:t>IF/ID</w:t>
            </w:r>
            <w:r>
              <w:rPr>
                <w:spacing w:val="-77"/>
              </w:rPr>
              <w:t> </w:t>
            </w:r>
            <w:r>
              <w:rPr>
                <w:rFonts w:ascii="宋体" w:hAnsi="宋体" w:cs="宋体" w:eastAsia="宋体" w:hint="default"/>
              </w:rPr>
              <w:t>流水线寄存器（</w:t>
            </w:r>
            <w:r>
              <w:rPr/>
              <w:t>IF_ID</w:t>
            </w:r>
            <w:r>
              <w:rPr>
                <w:rFonts w:ascii="宋体" w:hAnsi="宋体" w:cs="宋体" w:eastAsia="宋体" w:hint="default"/>
              </w:rPr>
              <w:t>）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25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38">
            <w:r>
              <w:rPr/>
              <w:t>2.4.5.</w:t>
            </w:r>
            <w:r>
              <w:rPr>
                <w:spacing w:val="-39"/>
              </w:rPr>
              <w:t> </w:t>
            </w:r>
            <w:r>
              <w:rPr>
                <w:rFonts w:ascii="宋体" w:hAnsi="宋体" w:cs="宋体" w:eastAsia="宋体" w:hint="default"/>
              </w:rPr>
              <w:t>寄存器组（</w:t>
            </w:r>
            <w:r>
              <w:rPr/>
              <w:t>RegFile</w:t>
            </w:r>
            <w:r>
              <w:rPr>
                <w:rFonts w:ascii="宋体" w:hAnsi="宋体" w:cs="宋体" w:eastAsia="宋体" w:hint="default"/>
              </w:rPr>
              <w:t>）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25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39">
            <w:r>
              <w:rPr/>
              <w:t>2.4.6.</w:t>
            </w:r>
            <w:r>
              <w:rPr>
                <w:spacing w:val="-39"/>
              </w:rPr>
              <w:t> </w:t>
            </w:r>
            <w:r>
              <w:rPr>
                <w:rFonts w:ascii="宋体" w:hAnsi="宋体" w:cs="宋体" w:eastAsia="宋体" w:hint="default"/>
              </w:rPr>
              <w:t>冒险判断单元（</w:t>
            </w:r>
            <w:r>
              <w:rPr/>
              <w:t>Hazard</w:t>
            </w:r>
            <w:r>
              <w:rPr>
                <w:rFonts w:ascii="宋体" w:hAnsi="宋体" w:cs="宋体" w:eastAsia="宋体" w:hint="default"/>
              </w:rPr>
              <w:t>）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27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40">
            <w:r>
              <w:rPr/>
              <w:t>2.4.7.</w:t>
            </w:r>
            <w:r>
              <w:rPr>
                <w:spacing w:val="-39"/>
              </w:rPr>
              <w:t> </w:t>
            </w:r>
            <w:r>
              <w:rPr>
                <w:rFonts w:ascii="宋体" w:hAnsi="宋体" w:cs="宋体" w:eastAsia="宋体" w:hint="default"/>
              </w:rPr>
              <w:t>控制单元（</w:t>
            </w:r>
            <w:r>
              <w:rPr/>
              <w:t>Ctrl</w:t>
            </w:r>
            <w:r>
              <w:rPr>
                <w:rFonts w:ascii="宋体" w:hAnsi="宋体" w:cs="宋体" w:eastAsia="宋体" w:hint="default"/>
              </w:rPr>
              <w:t>）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28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41">
            <w:r>
              <w:rPr/>
              <w:t>2.4.8.</w:t>
            </w:r>
            <w:r>
              <w:rPr>
                <w:spacing w:val="-39"/>
              </w:rPr>
              <w:t> </w:t>
            </w:r>
            <w:r>
              <w:rPr>
                <w:rFonts w:ascii="宋体" w:hAnsi="宋体" w:cs="宋体" w:eastAsia="宋体" w:hint="default"/>
              </w:rPr>
              <w:t>转发单元</w:t>
            </w:r>
            <w:r>
              <w:rPr>
                <w:rFonts w:ascii="宋体" w:hAnsi="宋体" w:cs="宋体" w:eastAsia="宋体" w:hint="default"/>
                <w:spacing w:val="-63"/>
              </w:rPr>
              <w:t> </w:t>
            </w:r>
            <w:r>
              <w:rPr/>
              <w:t>C/D</w:t>
            </w:r>
            <w:r>
              <w:rPr>
                <w:rFonts w:ascii="宋体" w:hAnsi="宋体" w:cs="宋体" w:eastAsia="宋体" w:hint="default"/>
              </w:rPr>
              <w:t>（</w:t>
            </w:r>
            <w:r>
              <w:rPr/>
              <w:t>ForwardC,</w:t>
            </w:r>
            <w:r>
              <w:rPr>
                <w:spacing w:val="-2"/>
              </w:rPr>
              <w:t> </w:t>
            </w:r>
            <w:r>
              <w:rPr/>
              <w:t>ForwardD</w:t>
            </w:r>
            <w:r>
              <w:rPr>
                <w:rFonts w:ascii="宋体" w:hAnsi="宋体" w:cs="宋体" w:eastAsia="宋体" w:hint="default"/>
              </w:rPr>
              <w:t>）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34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42">
            <w:r>
              <w:rPr/>
              <w:t>2.4.9.</w:t>
            </w:r>
            <w:r>
              <w:rPr>
                <w:spacing w:val="-39"/>
              </w:rPr>
              <w:t> </w:t>
            </w:r>
            <w:r>
              <w:rPr>
                <w:rFonts w:ascii="宋体" w:hAnsi="宋体" w:cs="宋体" w:eastAsia="宋体" w:hint="default"/>
              </w:rPr>
              <w:t>判断相等单元（</w:t>
            </w:r>
            <w:r>
              <w:rPr/>
              <w:t>Equal</w:t>
            </w:r>
            <w:r>
              <w:rPr>
                <w:rFonts w:ascii="宋体" w:hAnsi="宋体" w:cs="宋体" w:eastAsia="宋体" w:hint="default"/>
              </w:rPr>
              <w:t>）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34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 w:before="115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43">
            <w:r>
              <w:rPr/>
              <w:t>2.4.10.</w:t>
            </w:r>
            <w:r>
              <w:rPr>
                <w:spacing w:val="-39"/>
              </w:rPr>
              <w:t> </w:t>
            </w:r>
            <w:r>
              <w:rPr>
                <w:rFonts w:ascii="宋体" w:hAnsi="宋体" w:cs="宋体" w:eastAsia="宋体" w:hint="default"/>
              </w:rPr>
              <w:t>扩展单元（</w:t>
            </w:r>
            <w:r>
              <w:rPr/>
              <w:t>Ext</w:t>
            </w:r>
            <w:r>
              <w:rPr>
                <w:rFonts w:ascii="宋体" w:hAnsi="宋体" w:cs="宋体" w:eastAsia="宋体" w:hint="default"/>
              </w:rPr>
              <w:t>）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34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44">
            <w:r>
              <w:rPr/>
              <w:t>2.4.11.</w:t>
            </w:r>
            <w:r>
              <w:rPr>
                <w:spacing w:val="-39"/>
              </w:rPr>
              <w:t> </w:t>
            </w:r>
            <w:r>
              <w:rPr/>
              <w:t>ID/EX</w:t>
            </w:r>
            <w:r>
              <w:rPr>
                <w:spacing w:val="-77"/>
              </w:rPr>
              <w:t> </w:t>
            </w:r>
            <w:r>
              <w:rPr>
                <w:rFonts w:ascii="宋体" w:hAnsi="宋体" w:cs="宋体" w:eastAsia="宋体" w:hint="default"/>
              </w:rPr>
              <w:t>流水线寄存器（</w:t>
            </w:r>
            <w:r>
              <w:rPr/>
              <w:t>ID_EX</w:t>
            </w:r>
            <w:r>
              <w:rPr>
                <w:rFonts w:ascii="宋体" w:hAnsi="宋体" w:cs="宋体" w:eastAsia="宋体" w:hint="default"/>
              </w:rPr>
              <w:t>）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35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45">
            <w:r>
              <w:rPr/>
              <w:t>2.4.12.</w:t>
            </w:r>
            <w:r>
              <w:rPr>
                <w:spacing w:val="-39"/>
              </w:rPr>
              <w:t> </w:t>
            </w:r>
            <w:r>
              <w:rPr/>
              <w:t>RegDst</w:t>
            </w:r>
            <w:r>
              <w:rPr>
                <w:spacing w:val="-77"/>
              </w:rPr>
              <w:t> </w:t>
            </w:r>
            <w:r>
              <w:rPr>
                <w:rFonts w:ascii="宋体" w:hAnsi="宋体" w:cs="宋体" w:eastAsia="宋体" w:hint="default"/>
              </w:rPr>
              <w:t>选择器，转发单元</w:t>
            </w:r>
            <w:r>
              <w:rPr>
                <w:rFonts w:ascii="宋体" w:hAnsi="宋体" w:cs="宋体" w:eastAsia="宋体" w:hint="default"/>
                <w:spacing w:val="-63"/>
              </w:rPr>
              <w:t> </w:t>
            </w:r>
            <w:r>
              <w:rPr/>
              <w:t>A/B</w:t>
            </w:r>
            <w:r>
              <w:rPr>
                <w:rFonts w:ascii="宋体" w:hAnsi="宋体" w:cs="宋体" w:eastAsia="宋体" w:hint="default"/>
              </w:rPr>
              <w:t>，</w:t>
            </w:r>
            <w:r>
              <w:rPr/>
              <w:t>ALUSrcA/B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37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46">
            <w:r>
              <w:rPr/>
              <w:t>2.4.13.</w:t>
            </w:r>
            <w:r>
              <w:rPr>
                <w:spacing w:val="-39"/>
              </w:rPr>
              <w:t> </w:t>
            </w:r>
            <w:r>
              <w:rPr>
                <w:rFonts w:ascii="宋体" w:hAnsi="宋体" w:cs="宋体" w:eastAsia="宋体" w:hint="default"/>
              </w:rPr>
              <w:t>算术逻辑运算单元（</w:t>
            </w:r>
            <w:r>
              <w:rPr/>
              <w:t>ALU</w:t>
            </w:r>
            <w:r>
              <w:rPr>
                <w:rFonts w:ascii="宋体" w:hAnsi="宋体" w:cs="宋体" w:eastAsia="宋体" w:hint="default"/>
              </w:rPr>
              <w:t>）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37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47">
            <w:r>
              <w:rPr/>
              <w:t>2.4.14.</w:t>
            </w:r>
            <w:r>
              <w:rPr>
                <w:spacing w:val="-40"/>
              </w:rPr>
              <w:t> </w:t>
            </w:r>
            <w:r>
              <w:rPr/>
              <w:t>EX/ME</w:t>
            </w:r>
            <w:r>
              <w:rPr>
                <w:spacing w:val="-77"/>
              </w:rPr>
              <w:t> </w:t>
            </w:r>
            <w:r>
              <w:rPr>
                <w:rFonts w:ascii="宋体" w:hAnsi="宋体" w:cs="宋体" w:eastAsia="宋体" w:hint="default"/>
              </w:rPr>
              <w:t>流水线寄存器（</w:t>
            </w:r>
            <w:r>
              <w:rPr/>
              <w:t>EX_ME</w:t>
            </w:r>
            <w:r>
              <w:rPr>
                <w:rFonts w:ascii="宋体" w:hAnsi="宋体" w:cs="宋体" w:eastAsia="宋体" w:hint="default"/>
              </w:rPr>
              <w:t>）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38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 w:before="121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48">
            <w:r>
              <w:rPr/>
              <w:t>2.4.15.</w:t>
            </w:r>
            <w:r>
              <w:rPr>
                <w:spacing w:val="-39"/>
              </w:rPr>
              <w:t> </w:t>
            </w:r>
            <w:r>
              <w:rPr>
                <w:rFonts w:ascii="宋体" w:hAnsi="宋体" w:cs="宋体" w:eastAsia="宋体" w:hint="default"/>
              </w:rPr>
              <w:t>数据存储单元（</w:t>
            </w:r>
            <w:r>
              <w:rPr/>
              <w:t>Mem</w:t>
            </w:r>
            <w:r>
              <w:rPr>
                <w:rFonts w:ascii="宋体" w:hAnsi="宋体" w:cs="宋体" w:eastAsia="宋体" w:hint="default"/>
              </w:rPr>
              <w:t>）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39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 w:before="115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49">
            <w:r>
              <w:rPr/>
              <w:t>2.4.16.</w:t>
            </w:r>
            <w:r>
              <w:rPr>
                <w:spacing w:val="-39"/>
              </w:rPr>
              <w:t> </w:t>
            </w:r>
            <w:r>
              <w:rPr/>
              <w:t>ME/WB</w:t>
            </w:r>
            <w:r>
              <w:rPr>
                <w:spacing w:val="-77"/>
              </w:rPr>
              <w:t> </w:t>
            </w:r>
            <w:r>
              <w:rPr>
                <w:rFonts w:ascii="宋体" w:hAnsi="宋体" w:cs="宋体" w:eastAsia="宋体" w:hint="default"/>
              </w:rPr>
              <w:t>流水线寄存器（</w:t>
            </w:r>
            <w:r>
              <w:rPr/>
              <w:t>ME_WB</w:t>
            </w:r>
            <w:r>
              <w:rPr>
                <w:rFonts w:ascii="宋体" w:hAnsi="宋体" w:cs="宋体" w:eastAsia="宋体" w:hint="default"/>
              </w:rPr>
              <w:t>）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40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50">
            <w:r>
              <w:rPr/>
              <w:t>2.4.17.</w:t>
            </w:r>
            <w:r>
              <w:rPr>
                <w:spacing w:val="-39"/>
              </w:rPr>
              <w:t> </w:t>
            </w:r>
            <w:r>
              <w:rPr>
                <w:rFonts w:ascii="宋体" w:hAnsi="宋体" w:cs="宋体" w:eastAsia="宋体" w:hint="default"/>
              </w:rPr>
              <w:t>选择单元</w:t>
            </w:r>
            <w:r>
              <w:rPr>
                <w:rFonts w:ascii="宋体" w:hAnsi="宋体" w:cs="宋体" w:eastAsia="宋体" w:hint="default"/>
                <w:spacing w:val="-63"/>
              </w:rPr>
              <w:t> </w:t>
            </w:r>
            <w:r>
              <w:rPr/>
              <w:t>Mem2Reg</w:t>
            </w:r>
            <w:r>
              <w:rPr>
                <w:rFonts w:ascii="宋体" w:hAnsi="宋体" w:cs="宋体" w:eastAsia="宋体" w:hint="default"/>
              </w:rPr>
              <w:t>（</w:t>
            </w:r>
            <w:r>
              <w:rPr/>
              <w:t>U_Mem2Reg</w:t>
            </w:r>
            <w:r>
              <w:rPr>
                <w:rFonts w:ascii="宋体" w:hAnsi="宋体" w:cs="宋体" w:eastAsia="宋体" w:hint="default"/>
              </w:rPr>
              <w:t>）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41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51">
            <w:r>
              <w:rPr/>
              <w:t>2.4.18.</w:t>
            </w:r>
            <w:r>
              <w:rPr>
                <w:spacing w:val="-39"/>
              </w:rPr>
              <w:t> </w:t>
            </w:r>
            <w:r>
              <w:rPr>
                <w:rFonts w:ascii="宋体" w:hAnsi="宋体" w:cs="宋体" w:eastAsia="宋体" w:hint="default"/>
              </w:rPr>
              <w:t>转发信号决定单元（</w:t>
            </w:r>
            <w:r>
              <w:rPr/>
              <w:t>Forward</w:t>
            </w:r>
            <w:r>
              <w:rPr>
                <w:rFonts w:ascii="宋体" w:hAnsi="宋体" w:cs="宋体" w:eastAsia="宋体" w:hint="default"/>
              </w:rPr>
              <w:t>）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41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52">
            <w:r>
              <w:rPr/>
              <w:t>2.4.19.</w:t>
            </w:r>
            <w:r>
              <w:rPr>
                <w:spacing w:val="-39"/>
              </w:rPr>
              <w:t> </w:t>
            </w:r>
            <w:r>
              <w:rPr>
                <w:rFonts w:ascii="宋体" w:hAnsi="宋体" w:cs="宋体" w:eastAsia="宋体" w:hint="default"/>
              </w:rPr>
              <w:t>模型机（</w:t>
            </w:r>
            <w:r>
              <w:rPr/>
              <w:t>MIPS</w:t>
            </w:r>
            <w:r>
              <w:rPr>
                <w:rFonts w:ascii="宋体" w:hAnsi="宋体" w:cs="宋体" w:eastAsia="宋体" w:hint="default"/>
              </w:rPr>
              <w:t>）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42</w:t>
            </w:r>
          </w:hyperlink>
        </w:p>
        <w:p>
          <w:pPr>
            <w:pStyle w:val="TOC2"/>
            <w:tabs>
              <w:tab w:pos="1383" w:val="left" w:leader="none"/>
              <w:tab w:pos="8418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53">
            <w:r>
              <w:rPr>
                <w:spacing w:val="-1"/>
              </w:rPr>
              <w:t>2.5.</w:t>
              <w:tab/>
            </w:r>
            <w:r>
              <w:rPr>
                <w:rFonts w:ascii="宋体" w:hAnsi="宋体" w:cs="宋体" w:eastAsia="宋体" w:hint="default"/>
              </w:rPr>
              <w:t>设计结果分析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48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54">
            <w:r>
              <w:rPr/>
              <w:t>2.5.1.</w:t>
            </w:r>
            <w:r>
              <w:rPr>
                <w:spacing w:val="-39"/>
              </w:rPr>
              <w:t> </w:t>
            </w:r>
            <w:r>
              <w:rPr>
                <w:rFonts w:ascii="宋体" w:hAnsi="宋体" w:cs="宋体" w:eastAsia="宋体" w:hint="default"/>
              </w:rPr>
              <w:t>测试文件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48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 w:before="116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55">
            <w:r>
              <w:rPr/>
              <w:t>2.5.2.</w:t>
            </w:r>
            <w:r>
              <w:rPr>
                <w:spacing w:val="-39"/>
              </w:rPr>
              <w:t> </w:t>
            </w:r>
            <w:r>
              <w:rPr>
                <w:rFonts w:ascii="宋体" w:hAnsi="宋体" w:cs="宋体" w:eastAsia="宋体" w:hint="default"/>
              </w:rPr>
              <w:t>测试机器码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49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56">
            <w:r>
              <w:rPr/>
              <w:t>2.5.3.</w:t>
            </w:r>
            <w:r>
              <w:rPr>
                <w:spacing w:val="-39"/>
              </w:rPr>
              <w:t> </w:t>
            </w:r>
            <w:r>
              <w:rPr>
                <w:rFonts w:ascii="宋体" w:hAnsi="宋体" w:cs="宋体" w:eastAsia="宋体" w:hint="default"/>
              </w:rPr>
              <w:t>测试结果分析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50</w:t>
            </w:r>
          </w:hyperlink>
        </w:p>
        <w:p>
          <w:pPr>
            <w:pStyle w:val="TOC2"/>
            <w:tabs>
              <w:tab w:pos="1383" w:val="left" w:leader="none"/>
              <w:tab w:pos="8418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58">
            <w:r>
              <w:rPr>
                <w:spacing w:val="-1"/>
              </w:rPr>
              <w:t>2.6.</w:t>
              <w:tab/>
              <w:t>FPGA</w:t>
            </w:r>
            <w:r>
              <w:rPr>
                <w:spacing w:val="-77"/>
              </w:rPr>
              <w:t> </w:t>
            </w:r>
            <w:r>
              <w:rPr>
                <w:rFonts w:ascii="宋体" w:hAnsi="宋体" w:cs="宋体" w:eastAsia="宋体" w:hint="default"/>
              </w:rPr>
              <w:t>开发板测试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57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 w:before="11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59">
            <w:r>
              <w:rPr/>
              <w:t>2.6.1.</w:t>
            </w:r>
            <w:r>
              <w:rPr>
                <w:spacing w:val="-39"/>
              </w:rPr>
              <w:t> </w:t>
            </w:r>
            <w:r>
              <w:rPr/>
              <w:t>FPGA</w:t>
            </w:r>
            <w:r>
              <w:rPr>
                <w:spacing w:val="-77"/>
              </w:rPr>
              <w:t> </w:t>
            </w:r>
            <w:r>
              <w:rPr>
                <w:rFonts w:ascii="宋体" w:hAnsi="宋体" w:cs="宋体" w:eastAsia="宋体" w:hint="default"/>
              </w:rPr>
              <w:t>开发板介绍及照片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57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60">
            <w:r>
              <w:rPr/>
              <w:t>2.6.2.</w:t>
            </w:r>
            <w:r>
              <w:rPr>
                <w:spacing w:val="-39"/>
              </w:rPr>
              <w:t> </w:t>
            </w:r>
            <w:r>
              <w:rPr>
                <w:rFonts w:ascii="宋体" w:hAnsi="宋体" w:cs="宋体" w:eastAsia="宋体" w:hint="default"/>
              </w:rPr>
              <w:t>测试显示方案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57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 w:before="121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61">
            <w:r>
              <w:rPr/>
              <w:t>2.6.3.</w:t>
            </w:r>
            <w:r>
              <w:rPr>
                <w:spacing w:val="-39"/>
              </w:rPr>
              <w:t> </w:t>
            </w:r>
            <w:r>
              <w:rPr>
                <w:rFonts w:ascii="宋体" w:hAnsi="宋体" w:cs="宋体" w:eastAsia="宋体" w:hint="default"/>
              </w:rPr>
              <w:t>连接开关、灯泡和七段显示管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58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 w:before="115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62">
            <w:r>
              <w:rPr/>
              <w:t>2.6.3.1.</w:t>
            </w:r>
            <w:r>
              <w:rPr>
                <w:spacing w:val="-39"/>
              </w:rPr>
              <w:t> </w:t>
            </w:r>
            <w:r>
              <w:rPr>
                <w:rFonts w:ascii="宋体" w:hAnsi="宋体" w:cs="宋体" w:eastAsia="宋体" w:hint="default"/>
              </w:rPr>
              <w:t>连接框架</w:t>
            </w:r>
            <w:r>
              <w:rPr/>
              <w:t>(Verilog</w:t>
            </w:r>
            <w:r>
              <w:rPr>
                <w:spacing w:val="-77"/>
              </w:rPr>
              <w:t> </w:t>
            </w:r>
            <w:r>
              <w:rPr>
                <w:rFonts w:ascii="宋体" w:hAnsi="宋体" w:cs="宋体" w:eastAsia="宋体" w:hint="default"/>
              </w:rPr>
              <w:t>文件连接方式</w:t>
            </w:r>
            <w:r>
              <w:rPr/>
              <w:t>)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58</w:t>
            </w:r>
          </w:hyperlink>
        </w:p>
        <w:p>
          <w:pPr>
            <w:pStyle w:val="TOC3"/>
            <w:numPr>
              <w:ilvl w:val="3"/>
              <w:numId w:val="3"/>
            </w:numPr>
            <w:tabs>
              <w:tab w:pos="2229" w:val="left" w:leader="none"/>
              <w:tab w:pos="8418" w:val="right" w:leader="dot"/>
            </w:tabs>
            <w:spacing w:line="240" w:lineRule="auto" w:before="120" w:after="0"/>
            <w:ind w:left="2228" w:right="0" w:hanging="1147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63">
            <w:r>
              <w:rPr>
                <w:rFonts w:ascii="宋体" w:hAnsi="宋体" w:cs="宋体" w:eastAsia="宋体" w:hint="default"/>
              </w:rPr>
              <w:t>文件</w:t>
            </w:r>
            <w:r>
              <w:rPr>
                <w:rFonts w:ascii="宋体" w:hAnsi="宋体" w:cs="宋体" w:eastAsia="宋体" w:hint="default"/>
                <w:spacing w:val="-63"/>
              </w:rPr>
              <w:t> </w:t>
            </w:r>
            <w:r>
              <w:rPr/>
              <w:t>TESTBENCH.v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58</w:t>
            </w:r>
          </w:hyperlink>
        </w:p>
        <w:p>
          <w:pPr>
            <w:pStyle w:val="TOC3"/>
            <w:numPr>
              <w:ilvl w:val="3"/>
              <w:numId w:val="3"/>
            </w:numPr>
            <w:tabs>
              <w:tab w:pos="2229" w:val="left" w:leader="none"/>
              <w:tab w:pos="8418" w:val="right" w:leader="dot"/>
            </w:tabs>
            <w:spacing w:line="240" w:lineRule="auto" w:before="120" w:after="0"/>
            <w:ind w:left="2228" w:right="0" w:hanging="1147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64">
            <w:r>
              <w:rPr>
                <w:rFonts w:ascii="宋体" w:hAnsi="宋体" w:cs="宋体" w:eastAsia="宋体" w:hint="default"/>
              </w:rPr>
              <w:t>文件</w:t>
            </w:r>
            <w:r>
              <w:rPr>
                <w:rFonts w:ascii="宋体" w:hAnsi="宋体" w:cs="宋体" w:eastAsia="宋体" w:hint="default"/>
                <w:spacing w:val="-63"/>
              </w:rPr>
              <w:t> </w:t>
            </w:r>
            <w:r>
              <w:rPr/>
              <w:t>clk_div.v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59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65">
            <w:r>
              <w:rPr/>
              <w:t>2.6.3.4.</w:t>
            </w:r>
            <w:r>
              <w:rPr>
                <w:spacing w:val="-39"/>
              </w:rPr>
              <w:t> </w:t>
            </w:r>
            <w:r>
              <w:rPr>
                <w:rFonts w:ascii="宋体" w:hAnsi="宋体" w:cs="宋体" w:eastAsia="宋体" w:hint="default"/>
              </w:rPr>
              <w:t>文件</w:t>
            </w:r>
            <w:r>
              <w:rPr>
                <w:rFonts w:ascii="宋体" w:hAnsi="宋体" w:cs="宋体" w:eastAsia="宋体" w:hint="default"/>
                <w:spacing w:val="-63"/>
              </w:rPr>
              <w:t> </w:t>
            </w:r>
            <w:r>
              <w:rPr/>
              <w:t>seg7x16.v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60</w:t>
            </w:r>
          </w:hyperlink>
        </w:p>
        <w:p>
          <w:pPr>
            <w:pStyle w:val="TOC3"/>
            <w:numPr>
              <w:ilvl w:val="3"/>
              <w:numId w:val="4"/>
            </w:numPr>
            <w:tabs>
              <w:tab w:pos="2229" w:val="left" w:leader="none"/>
              <w:tab w:pos="8418" w:val="right" w:leader="dot"/>
            </w:tabs>
            <w:spacing w:line="240" w:lineRule="auto" w:before="120" w:after="0"/>
            <w:ind w:left="2228" w:right="0" w:hanging="1147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66">
            <w:r>
              <w:rPr>
                <w:rFonts w:ascii="宋体" w:hAnsi="宋体" w:cs="宋体" w:eastAsia="宋体" w:hint="default"/>
              </w:rPr>
              <w:t>文件</w:t>
            </w:r>
            <w:r>
              <w:rPr>
                <w:rFonts w:ascii="宋体" w:hAnsi="宋体" w:cs="宋体" w:eastAsia="宋体" w:hint="default"/>
                <w:spacing w:val="-63"/>
              </w:rPr>
              <w:t> </w:t>
            </w:r>
            <w:r>
              <w:rPr/>
              <w:t>icf.xdc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62</w:t>
            </w:r>
          </w:hyperlink>
        </w:p>
        <w:p>
          <w:pPr>
            <w:pStyle w:val="TOC3"/>
            <w:numPr>
              <w:ilvl w:val="3"/>
              <w:numId w:val="4"/>
            </w:numPr>
            <w:tabs>
              <w:tab w:pos="2229" w:val="left" w:leader="none"/>
              <w:tab w:pos="8418" w:val="right" w:leader="dot"/>
            </w:tabs>
            <w:spacing w:line="240" w:lineRule="auto" w:before="120" w:after="0"/>
            <w:ind w:left="2228" w:right="0" w:hanging="1147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67">
            <w:r>
              <w:rPr>
                <w:rFonts w:ascii="宋体" w:hAnsi="宋体" w:cs="宋体" w:eastAsia="宋体" w:hint="default"/>
              </w:rPr>
              <w:t>文件</w:t>
            </w:r>
            <w:r>
              <w:rPr>
                <w:rFonts w:ascii="宋体" w:hAnsi="宋体" w:cs="宋体" w:eastAsia="宋体" w:hint="default"/>
                <w:spacing w:val="-63"/>
              </w:rPr>
              <w:t> </w:t>
            </w:r>
            <w:r>
              <w:rPr/>
              <w:t>Bubble_sort.asm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64</w:t>
            </w:r>
          </w:hyperlink>
        </w:p>
        <w:p>
          <w:pPr>
            <w:pStyle w:val="TOC3"/>
            <w:numPr>
              <w:ilvl w:val="3"/>
              <w:numId w:val="4"/>
            </w:numPr>
            <w:tabs>
              <w:tab w:pos="2229" w:val="left" w:leader="none"/>
              <w:tab w:pos="8418" w:val="right" w:leader="dot"/>
            </w:tabs>
            <w:spacing w:line="240" w:lineRule="auto" w:before="116" w:after="0"/>
            <w:ind w:left="2228" w:right="0" w:hanging="1147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68">
            <w:r>
              <w:rPr>
                <w:rFonts w:ascii="宋体" w:hAnsi="宋体" w:cs="宋体" w:eastAsia="宋体" w:hint="default"/>
              </w:rPr>
              <w:t>文件</w:t>
            </w:r>
            <w:r>
              <w:rPr>
                <w:rFonts w:ascii="宋体" w:hAnsi="宋体" w:cs="宋体" w:eastAsia="宋体" w:hint="default"/>
                <w:spacing w:val="-63"/>
              </w:rPr>
              <w:t> </w:t>
            </w:r>
            <w:r>
              <w:rPr/>
              <w:t>Test_6_Instr.coe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65</w:t>
            </w:r>
          </w:hyperlink>
        </w:p>
        <w:p>
          <w:pPr>
            <w:pStyle w:val="TOC3"/>
            <w:tabs>
              <w:tab w:pos="8418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69">
            <w:r>
              <w:rPr/>
              <w:t>2.6.4.</w:t>
            </w:r>
            <w:r>
              <w:rPr>
                <w:spacing w:val="-39"/>
              </w:rPr>
              <w:t> </w:t>
            </w:r>
            <w:r>
              <w:rPr>
                <w:rFonts w:ascii="宋体" w:hAnsi="宋体" w:cs="宋体" w:eastAsia="宋体" w:hint="default"/>
              </w:rPr>
              <w:t>实验成果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66</w:t>
            </w:r>
          </w:hyperlink>
        </w:p>
        <w:p>
          <w:pPr>
            <w:pStyle w:val="TOC1"/>
            <w:tabs>
              <w:tab w:pos="543" w:val="left" w:leader="none"/>
              <w:tab w:pos="8418" w:val="right" w:leader="dot"/>
            </w:tabs>
            <w:spacing w:line="240" w:lineRule="auto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70">
            <w:r>
              <w:rPr>
                <w:rFonts w:ascii="Times New Roman" w:hAnsi="Times New Roman" w:cs="Times New Roman" w:eastAsia="Times New Roman" w:hint="default"/>
              </w:rPr>
              <w:t>3.</w:t>
              <w:tab/>
            </w:r>
            <w:r>
              <w:rPr/>
              <w:t>参考文献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70</w:t>
            </w:r>
          </w:hyperlink>
        </w:p>
        <w:p>
          <w:pPr>
            <w:pStyle w:val="TOC1"/>
            <w:tabs>
              <w:tab w:pos="8418" w:val="right" w:leader="dot"/>
            </w:tabs>
            <w:spacing w:line="240" w:lineRule="auto" w:before="128"/>
            <w:ind w:right="0"/>
            <w:jc w:val="left"/>
            <w:rPr>
              <w:rFonts w:ascii="Times New Roman" w:hAnsi="Times New Roman" w:cs="Times New Roman" w:eastAsia="Times New Roman" w:hint="default"/>
            </w:rPr>
          </w:pPr>
          <w:hyperlink w:history="true" w:anchor="_bookmark71">
            <w:r>
              <w:rPr/>
              <w:t>教师评语评分</w:t>
            </w:r>
            <w:r>
              <w:rPr>
                <w:rFonts w:ascii="Times New Roman" w:hAnsi="Times New Roman" w:cs="Times New Roman" w:eastAsia="Times New Roman" w:hint="default"/>
              </w:rPr>
              <w:tab/>
            </w:r>
            <w:r>
              <w:rPr>
                <w:rFonts w:ascii="Times New Roman" w:hAnsi="Times New Roman" w:cs="Times New Roman" w:eastAsia="Times New Roman" w:hint="default"/>
              </w:rPr>
              <w:t>71</w:t>
            </w:r>
          </w:hyperlink>
        </w:p>
      </w:sdtContent>
    </w:sdt>
    <w:p>
      <w:pPr>
        <w:spacing w:after="0" w:line="240" w:lineRule="auto"/>
        <w:jc w:val="left"/>
        <w:rPr>
          <w:rFonts w:ascii="Times New Roman" w:hAnsi="Times New Roman" w:cs="Times New Roman" w:eastAsia="Times New Roman" w:hint="default"/>
        </w:rPr>
        <w:sectPr>
          <w:type w:val="continuous"/>
          <w:pgSz w:w="11910" w:h="16840"/>
          <w:pgMar w:top="1509" w:bottom="1605" w:left="1680" w:right="1680"/>
        </w:sectPr>
      </w:pPr>
    </w:p>
    <w:p>
      <w:pPr>
        <w:spacing w:after="0" w:line="240" w:lineRule="auto"/>
        <w:jc w:val="left"/>
        <w:rPr>
          <w:rFonts w:ascii="Times New Roman" w:hAnsi="Times New Roman" w:cs="Times New Roman" w:eastAsia="Times New Roman" w:hint="default"/>
        </w:rPr>
        <w:sectPr>
          <w:type w:val="continuous"/>
          <w:pgSz w:w="11910" w:h="16840"/>
          <w:pgMar w:top="1500" w:bottom="280" w:left="1680" w:right="1680"/>
        </w:sectPr>
      </w:pPr>
    </w:p>
    <w:p>
      <w:pPr>
        <w:pStyle w:val="Heading1"/>
        <w:spacing w:line="465" w:lineRule="exact"/>
        <w:ind w:left="2795" w:right="113"/>
        <w:jc w:val="left"/>
        <w:rPr>
          <w:b w:val="0"/>
          <w:bCs w:val="0"/>
        </w:rPr>
      </w:pPr>
      <w:bookmarkStart w:name="_bookmark0" w:id="1"/>
      <w:bookmarkEnd w:id="1"/>
      <w:r>
        <w:rPr>
          <w:b w:val="0"/>
          <w:bCs w:val="0"/>
        </w:rPr>
      </w:r>
      <w:r>
        <w:rPr>
          <w:rFonts w:ascii="Times New Roman" w:hAnsi="Times New Roman" w:cs="Times New Roman" w:eastAsia="Times New Roman" w:hint="default"/>
        </w:rPr>
        <w:t>1.</w:t>
      </w:r>
      <w:r>
        <w:rPr>
          <w:rFonts w:ascii="Times New Roman" w:hAnsi="Times New Roman" w:cs="Times New Roman" w:eastAsia="Times New Roman" w:hint="default"/>
          <w:spacing w:val="60"/>
        </w:rPr>
        <w:t> </w:t>
      </w:r>
      <w:r>
        <w:rPr/>
        <w:t>实验目的和意义</w:t>
      </w:r>
      <w:r>
        <w:rPr>
          <w:b w:val="0"/>
          <w:bCs w:val="0"/>
        </w:rPr>
      </w:r>
    </w:p>
    <w:p>
      <w:pPr>
        <w:spacing w:line="240" w:lineRule="auto" w:before="7"/>
        <w:ind w:right="0"/>
        <w:rPr>
          <w:rFonts w:ascii="黑体" w:hAnsi="黑体" w:cs="黑体" w:eastAsia="黑体" w:hint="default"/>
          <w:b/>
          <w:bCs/>
          <w:sz w:val="28"/>
          <w:szCs w:val="28"/>
        </w:rPr>
      </w:pPr>
    </w:p>
    <w:p>
      <w:pPr>
        <w:pStyle w:val="Heading2"/>
        <w:spacing w:line="240" w:lineRule="auto"/>
        <w:ind w:right="113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1" w:id="2"/>
      <w:bookmarkEnd w:id="2"/>
      <w:r>
        <w:rPr>
          <w:b w:val="0"/>
          <w:bCs w:val="0"/>
        </w:rPr>
      </w:r>
      <w:r>
        <w:rPr/>
        <w:t>1.1.</w:t>
      </w:r>
      <w:r>
        <w:rPr>
          <w:spacing w:val="65"/>
        </w:rPr>
        <w:t> </w:t>
      </w:r>
      <w:r>
        <w:rPr>
          <w:rFonts w:ascii="黑体" w:hAnsi="黑体" w:cs="黑体" w:eastAsia="黑体" w:hint="default"/>
        </w:rPr>
        <w:t>实验目的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6"/>
        <w:ind w:right="0"/>
        <w:rPr>
          <w:rFonts w:ascii="黑体" w:hAnsi="黑体" w:cs="黑体" w:eastAsia="黑体" w:hint="default"/>
          <w:b/>
          <w:bCs/>
          <w:sz w:val="23"/>
          <w:szCs w:val="23"/>
        </w:rPr>
      </w:pPr>
    </w:p>
    <w:p>
      <w:pPr>
        <w:pStyle w:val="Heading4"/>
        <w:spacing w:line="240" w:lineRule="auto" w:before="0"/>
        <w:ind w:left="543" w:right="0"/>
        <w:jc w:val="left"/>
      </w:pPr>
      <w:r>
        <w:rPr/>
        <w:t>本实验通过课前阅读材料，查阅资料，课中编写代码并进行调试，实现能对</w:t>
      </w:r>
    </w:p>
    <w:p>
      <w:pPr>
        <w:pStyle w:val="Heading4"/>
        <w:spacing w:line="240" w:lineRule="auto" w:before="156"/>
        <w:ind w:left="120" w:right="113"/>
        <w:jc w:val="left"/>
      </w:pPr>
      <w:r>
        <w:rPr>
          <w:rFonts w:ascii="Consolas" w:hAnsi="Consolas" w:cs="Consolas" w:eastAsia="Consolas" w:hint="default"/>
        </w:rPr>
        <w:t>MIPS</w:t>
      </w:r>
      <w:r>
        <w:rPr>
          <w:rFonts w:ascii="Consolas" w:hAnsi="Consolas" w:cs="Consolas" w:eastAsia="Consolas" w:hint="default"/>
          <w:spacing w:val="-79"/>
        </w:rPr>
        <w:t> </w:t>
      </w:r>
      <w:r>
        <w:rPr/>
        <w:t>汇编指令进行处理的流水线</w:t>
      </w:r>
      <w:r>
        <w:rPr>
          <w:spacing w:val="-64"/>
        </w:rPr>
        <w:t> </w:t>
      </w:r>
      <w:r>
        <w:rPr>
          <w:rFonts w:ascii="Consolas" w:hAnsi="Consolas" w:cs="Consolas" w:eastAsia="Consolas" w:hint="default"/>
        </w:rPr>
        <w:t>CPU</w:t>
      </w:r>
      <w:r>
        <w:rPr/>
        <w:t>。</w:t>
      </w:r>
    </w:p>
    <w:p>
      <w:pPr>
        <w:spacing w:line="240" w:lineRule="auto" w:before="1"/>
        <w:ind w:right="0"/>
        <w:rPr>
          <w:rFonts w:ascii="宋体" w:hAnsi="宋体" w:cs="宋体" w:eastAsia="宋体" w:hint="default"/>
          <w:sz w:val="21"/>
          <w:szCs w:val="21"/>
        </w:rPr>
      </w:pPr>
    </w:p>
    <w:p>
      <w:pPr>
        <w:pStyle w:val="Heading2"/>
        <w:spacing w:line="240" w:lineRule="auto"/>
        <w:ind w:right="113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2" w:id="3"/>
      <w:bookmarkEnd w:id="3"/>
      <w:r>
        <w:rPr>
          <w:b w:val="0"/>
          <w:bCs w:val="0"/>
        </w:rPr>
      </w:r>
      <w:r>
        <w:rPr/>
        <w:t>1.2.</w:t>
      </w:r>
      <w:r>
        <w:rPr>
          <w:spacing w:val="65"/>
        </w:rPr>
        <w:t> </w:t>
      </w:r>
      <w:r>
        <w:rPr>
          <w:rFonts w:ascii="黑体" w:hAnsi="黑体" w:cs="黑体" w:eastAsia="黑体" w:hint="default"/>
        </w:rPr>
        <w:t>实验意义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6"/>
        <w:ind w:right="0"/>
        <w:rPr>
          <w:rFonts w:ascii="黑体" w:hAnsi="黑体" w:cs="黑体" w:eastAsia="黑体" w:hint="default"/>
          <w:b/>
          <w:bCs/>
          <w:sz w:val="23"/>
          <w:szCs w:val="23"/>
        </w:rPr>
      </w:pPr>
    </w:p>
    <w:p>
      <w:pPr>
        <w:pStyle w:val="Heading4"/>
        <w:spacing w:line="331" w:lineRule="auto" w:before="0"/>
        <w:ind w:left="120" w:right="116" w:firstLine="422"/>
        <w:jc w:val="both"/>
      </w:pPr>
      <w:r>
        <w:rPr/>
        <w:t>本实验通过实现能对</w:t>
      </w:r>
      <w:r>
        <w:rPr>
          <w:spacing w:val="-43"/>
        </w:rPr>
        <w:t> </w:t>
      </w:r>
      <w:r>
        <w:rPr>
          <w:rFonts w:ascii="Consolas" w:hAnsi="Consolas" w:cs="Consolas" w:eastAsia="Consolas" w:hint="default"/>
        </w:rPr>
        <w:t>MIPS</w:t>
      </w:r>
      <w:r>
        <w:rPr>
          <w:rFonts w:ascii="Consolas" w:hAnsi="Consolas" w:cs="Consolas" w:eastAsia="Consolas" w:hint="default"/>
          <w:spacing w:val="-57"/>
        </w:rPr>
        <w:t> </w:t>
      </w:r>
      <w:r>
        <w:rPr/>
        <w:t>汇编指令进行处理的流水线</w:t>
      </w:r>
      <w:r>
        <w:rPr>
          <w:spacing w:val="-42"/>
        </w:rPr>
        <w:t> </w:t>
      </w:r>
      <w:r>
        <w:rPr>
          <w:rFonts w:ascii="Consolas" w:hAnsi="Consolas" w:cs="Consolas" w:eastAsia="Consolas" w:hint="default"/>
        </w:rPr>
        <w:t>CPU</w:t>
      </w:r>
      <w:r>
        <w:rPr/>
        <w:t>，提升自己对于 计算机组成原理中 </w:t>
      </w:r>
      <w:r>
        <w:rPr>
          <w:rFonts w:ascii="Consolas" w:hAnsi="Consolas" w:cs="Consolas" w:eastAsia="Consolas" w:hint="default"/>
        </w:rPr>
        <w:t>CPU</w:t>
      </w:r>
      <w:r>
        <w:rPr>
          <w:rFonts w:ascii="Consolas" w:hAnsi="Consolas" w:cs="Consolas" w:eastAsia="Consolas" w:hint="default"/>
          <w:spacing w:val="-26"/>
        </w:rPr>
        <w:t> </w:t>
      </w:r>
      <w:r>
        <w:rPr/>
        <w:t>部分的理解，提升自己的编程技巧和对于仅有数据变化 的调试能力，也对于各类软件有一个较浅的理解。</w:t>
      </w:r>
    </w:p>
    <w:p>
      <w:pPr>
        <w:spacing w:after="0" w:line="331" w:lineRule="auto"/>
        <w:jc w:val="both"/>
        <w:sectPr>
          <w:pgSz w:w="11910" w:h="16840"/>
          <w:pgMar w:top="1400" w:bottom="280" w:left="1680" w:right="1680"/>
        </w:sectPr>
      </w:pPr>
    </w:p>
    <w:p>
      <w:pPr>
        <w:pStyle w:val="Heading1"/>
        <w:spacing w:line="465" w:lineRule="exact"/>
        <w:ind w:right="0"/>
        <w:jc w:val="center"/>
        <w:rPr>
          <w:b w:val="0"/>
          <w:bCs w:val="0"/>
        </w:rPr>
      </w:pPr>
      <w:bookmarkStart w:name="_bookmark3" w:id="4"/>
      <w:bookmarkEnd w:id="4"/>
      <w:r>
        <w:rPr>
          <w:b w:val="0"/>
          <w:bCs w:val="0"/>
        </w:rPr>
      </w:r>
      <w:r>
        <w:rPr>
          <w:rFonts w:ascii="Times New Roman" w:hAnsi="Times New Roman" w:cs="Times New Roman" w:eastAsia="Times New Roman" w:hint="default"/>
        </w:rPr>
        <w:t>2.</w:t>
      </w:r>
      <w:r>
        <w:rPr>
          <w:rFonts w:ascii="Times New Roman" w:hAnsi="Times New Roman" w:cs="Times New Roman" w:eastAsia="Times New Roman" w:hint="default"/>
          <w:spacing w:val="60"/>
        </w:rPr>
        <w:t> </w:t>
      </w:r>
      <w:r>
        <w:rPr/>
        <w:t>实验设计</w:t>
      </w:r>
      <w:r>
        <w:rPr>
          <w:b w:val="0"/>
          <w:bCs w:val="0"/>
        </w:rPr>
      </w:r>
    </w:p>
    <w:p>
      <w:pPr>
        <w:spacing w:line="240" w:lineRule="auto" w:before="8"/>
        <w:ind w:right="0"/>
        <w:rPr>
          <w:rFonts w:ascii="黑体" w:hAnsi="黑体" w:cs="黑体" w:eastAsia="黑体" w:hint="default"/>
          <w:b/>
          <w:bCs/>
          <w:sz w:val="27"/>
          <w:szCs w:val="27"/>
        </w:rPr>
      </w:pPr>
    </w:p>
    <w:p>
      <w:pPr>
        <w:pStyle w:val="Heading2"/>
        <w:spacing w:line="240" w:lineRule="auto" w:before="12"/>
        <w:ind w:right="113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4" w:id="5"/>
      <w:bookmarkEnd w:id="5"/>
      <w:r>
        <w:rPr>
          <w:b w:val="0"/>
          <w:bCs w:val="0"/>
        </w:rPr>
      </w:r>
      <w:r>
        <w:rPr/>
        <w:t>2.1.</w:t>
      </w:r>
      <w:r>
        <w:rPr>
          <w:spacing w:val="63"/>
        </w:rPr>
        <w:t> </w:t>
      </w:r>
      <w:r>
        <w:rPr>
          <w:rFonts w:ascii="黑体" w:hAnsi="黑体" w:cs="黑体" w:eastAsia="黑体" w:hint="default"/>
          <w:spacing w:val="4"/>
        </w:rPr>
        <w:t>概述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6"/>
        <w:ind w:right="0"/>
        <w:rPr>
          <w:rFonts w:ascii="黑体" w:hAnsi="黑体" w:cs="黑体" w:eastAsia="黑体" w:hint="default"/>
          <w:b/>
          <w:bCs/>
          <w:sz w:val="23"/>
          <w:szCs w:val="23"/>
        </w:rPr>
      </w:pPr>
    </w:p>
    <w:p>
      <w:pPr>
        <w:pStyle w:val="Heading4"/>
        <w:spacing w:line="331" w:lineRule="auto" w:before="0"/>
        <w:ind w:left="120" w:right="327" w:firstLine="360"/>
        <w:jc w:val="left"/>
      </w:pPr>
      <w:r>
        <w:rPr/>
        <w:t>本次实验实现</w:t>
      </w:r>
      <w:r>
        <w:rPr>
          <w:spacing w:val="-62"/>
        </w:rPr>
        <w:t> </w:t>
      </w:r>
      <w:r>
        <w:rPr>
          <w:rFonts w:ascii="Consolas" w:hAnsi="Consolas" w:cs="Consolas" w:eastAsia="Consolas" w:hint="default"/>
        </w:rPr>
        <w:t>MIPS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指令集下的流水线</w:t>
      </w:r>
      <w:r>
        <w:rPr>
          <w:spacing w:val="-58"/>
        </w:rPr>
        <w:t> </w:t>
      </w:r>
      <w:r>
        <w:rPr>
          <w:rFonts w:ascii="Consolas" w:hAnsi="Consolas" w:cs="Consolas" w:eastAsia="Consolas" w:hint="default"/>
        </w:rPr>
        <w:t>CPU</w:t>
      </w:r>
      <w:r>
        <w:rPr/>
        <w:t>，考虑数据转发和</w:t>
      </w:r>
      <w:r>
        <w:rPr>
          <w:spacing w:val="-62"/>
        </w:rPr>
        <w:t> </w:t>
      </w:r>
      <w:r>
        <w:rPr>
          <w:rFonts w:ascii="Consolas" w:hAnsi="Consolas" w:cs="Consolas" w:eastAsia="Consolas" w:hint="default"/>
        </w:rPr>
        <w:t>ID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级控制冒 险。本</w:t>
      </w:r>
      <w:r>
        <w:rPr>
          <w:spacing w:val="-62"/>
        </w:rPr>
        <w:t> </w:t>
      </w:r>
      <w:r>
        <w:rPr>
          <w:rFonts w:ascii="Consolas" w:hAnsi="Consolas" w:cs="Consolas" w:eastAsia="Consolas" w:hint="default"/>
        </w:rPr>
        <w:t>CPU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支持</w:t>
      </w:r>
      <w:r>
        <w:rPr>
          <w:spacing w:val="-62"/>
        </w:rPr>
        <w:t> </w:t>
      </w:r>
      <w:r>
        <w:rPr>
          <w:rFonts w:ascii="Consolas" w:hAnsi="Consolas" w:cs="Consolas" w:eastAsia="Consolas" w:hint="default"/>
        </w:rPr>
        <w:t>MIPS</w:t>
      </w:r>
      <w:r>
        <w:rPr>
          <w:rFonts w:ascii="Consolas" w:hAnsi="Consolas" w:cs="Consolas" w:eastAsia="Consolas" w:hint="default"/>
          <w:spacing w:val="-75"/>
        </w:rPr>
        <w:t> </w:t>
      </w:r>
      <w:r>
        <w:rPr/>
        <w:t>指令集下的</w:t>
      </w:r>
      <w:r>
        <w:rPr>
          <w:spacing w:val="-61"/>
        </w:rPr>
        <w:t> </w:t>
      </w:r>
      <w:r>
        <w:rPr>
          <w:rFonts w:ascii="Consolas" w:hAnsi="Consolas" w:cs="Consolas" w:eastAsia="Consolas" w:hint="default"/>
        </w:rPr>
        <w:t>25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条指令。</w:t>
      </w:r>
    </w:p>
    <w:p>
      <w:pPr>
        <w:pStyle w:val="Heading4"/>
        <w:spacing w:line="328" w:lineRule="auto" w:before="18"/>
        <w:ind w:left="480" w:right="181"/>
        <w:jc w:val="left"/>
      </w:pPr>
      <w:r>
        <w:rPr/>
        <w:t>此处主要是一些硬件、软件配置的说明，以及 </w:t>
      </w:r>
      <w:r>
        <w:rPr>
          <w:rFonts w:ascii="Consolas" w:hAnsi="Consolas" w:cs="Consolas" w:eastAsia="Consolas" w:hint="default"/>
        </w:rPr>
        <w:t>github </w:t>
      </w:r>
      <w:r>
        <w:rPr/>
        <w:t>的项目地址。 项目分为三个文件夹：第一个文件夹是</w:t>
      </w:r>
      <w:r>
        <w:rPr>
          <w:spacing w:val="-62"/>
        </w:rPr>
        <w:t> </w:t>
      </w:r>
      <w:r>
        <w:rPr>
          <w:rFonts w:ascii="Consolas" w:hAnsi="Consolas" w:cs="Consolas" w:eastAsia="Consolas" w:hint="default"/>
        </w:rPr>
        <w:t>Pipeline</w:t>
      </w:r>
      <w:r>
        <w:rPr/>
        <w:t>，这部分对应</w:t>
      </w:r>
      <w:r>
        <w:rPr>
          <w:spacing w:val="-62"/>
        </w:rPr>
        <w:t> </w:t>
      </w:r>
      <w:r>
        <w:rPr>
          <w:rFonts w:ascii="Consolas" w:hAnsi="Consolas" w:cs="Consolas" w:eastAsia="Consolas" w:hint="default"/>
        </w:rPr>
        <w:t>CPU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流水线</w:t>
      </w:r>
    </w:p>
    <w:p>
      <w:pPr>
        <w:pStyle w:val="Heading4"/>
        <w:spacing w:line="328" w:lineRule="auto" w:before="21"/>
        <w:ind w:left="120" w:right="213"/>
        <w:jc w:val="left"/>
      </w:pPr>
      <w:r>
        <w:rPr/>
        <w:t>的部分，只有仿真，没有对于</w:t>
      </w:r>
      <w:r>
        <w:rPr>
          <w:spacing w:val="-61"/>
        </w:rPr>
        <w:t> </w:t>
      </w:r>
      <w:r>
        <w:rPr>
          <w:rFonts w:ascii="Consolas" w:hAnsi="Consolas" w:cs="Consolas" w:eastAsia="Consolas" w:hint="default"/>
        </w:rPr>
        <w:t>Vivado</w:t>
      </w:r>
      <w:r>
        <w:rPr>
          <w:rFonts w:ascii="Consolas" w:hAnsi="Consolas" w:cs="Consolas" w:eastAsia="Consolas" w:hint="default"/>
          <w:spacing w:val="-75"/>
        </w:rPr>
        <w:t> </w:t>
      </w:r>
      <w:r>
        <w:rPr/>
        <w:t>进行适配，自然也没有上板子。第二个 文件夹是</w:t>
      </w:r>
      <w:r>
        <w:rPr>
          <w:spacing w:val="-65"/>
        </w:rPr>
        <w:t> </w:t>
      </w:r>
      <w:r>
        <w:rPr>
          <w:rFonts w:ascii="Consolas" w:hAnsi="Consolas" w:cs="Consolas" w:eastAsia="Consolas" w:hint="default"/>
        </w:rPr>
        <w:t>ProjectSingalCPU</w:t>
      </w:r>
      <w:r>
        <w:rPr/>
        <w:t>，这部分对应单周期</w:t>
      </w:r>
      <w:r>
        <w:rPr>
          <w:spacing w:val="-65"/>
        </w:rPr>
        <w:t> </w:t>
      </w:r>
      <w:r>
        <w:rPr>
          <w:rFonts w:ascii="Consolas" w:hAnsi="Consolas" w:cs="Consolas" w:eastAsia="Consolas" w:hint="default"/>
        </w:rPr>
        <w:t>CPU</w:t>
      </w:r>
      <w:r>
        <w:rPr>
          <w:rFonts w:ascii="Consolas" w:hAnsi="Consolas" w:cs="Consolas" w:eastAsia="Consolas" w:hint="default"/>
          <w:spacing w:val="-79"/>
        </w:rPr>
        <w:t> </w:t>
      </w:r>
      <w:r>
        <w:rPr/>
        <w:t>的代码编写，已经上了 板子。第三个文件夹是</w:t>
      </w:r>
      <w:r>
        <w:rPr>
          <w:spacing w:val="-63"/>
        </w:rPr>
        <w:t> </w:t>
      </w:r>
      <w:r>
        <w:rPr>
          <w:rFonts w:ascii="Consolas" w:hAnsi="Consolas" w:cs="Consolas" w:eastAsia="Consolas" w:hint="default"/>
        </w:rPr>
        <w:t>Singal</w:t>
      </w:r>
      <w:r>
        <w:rPr/>
        <w:t>，这部分也对应</w:t>
      </w:r>
      <w:r>
        <w:rPr>
          <w:spacing w:val="-63"/>
        </w:rPr>
        <w:t> </w:t>
      </w:r>
      <w:r>
        <w:rPr>
          <w:rFonts w:ascii="Consolas" w:hAnsi="Consolas" w:cs="Consolas" w:eastAsia="Consolas" w:hint="default"/>
        </w:rPr>
        <w:t>CPU</w:t>
      </w:r>
      <w:r>
        <w:rPr>
          <w:rFonts w:ascii="Consolas" w:hAnsi="Consolas" w:cs="Consolas" w:eastAsia="Consolas" w:hint="default"/>
          <w:spacing w:val="-78"/>
        </w:rPr>
        <w:t> </w:t>
      </w:r>
      <w:r>
        <w:rPr/>
        <w:t>的代码编写，但是仅仅进 行了 </w:t>
      </w:r>
      <w:r>
        <w:rPr>
          <w:rFonts w:ascii="Consolas" w:hAnsi="Consolas" w:cs="Consolas" w:eastAsia="Consolas" w:hint="default"/>
        </w:rPr>
        <w:t>modelsim</w:t>
      </w:r>
      <w:r>
        <w:rPr>
          <w:rFonts w:ascii="Consolas" w:hAnsi="Consolas" w:cs="Consolas" w:eastAsia="Consolas" w:hint="default"/>
          <w:spacing w:val="-78"/>
        </w:rPr>
        <w:t> </w:t>
      </w:r>
      <w:r>
        <w:rPr/>
        <w:t>仿真，也作为仿真失败且无法复原代码时的备份文件。</w:t>
      </w:r>
    </w:p>
    <w:p>
      <w:pPr>
        <w:pStyle w:val="Heading4"/>
        <w:spacing w:line="328" w:lineRule="auto" w:before="26"/>
        <w:ind w:left="120" w:right="355" w:firstLine="360"/>
        <w:jc w:val="left"/>
      </w:pPr>
      <w:r>
        <w:rPr/>
        <w:t>注意不保证</w:t>
      </w:r>
      <w:r>
        <w:rPr>
          <w:spacing w:val="-64"/>
        </w:rPr>
        <w:t> </w:t>
      </w:r>
      <w:r>
        <w:rPr>
          <w:rFonts w:ascii="Consolas" w:hAnsi="Consolas" w:cs="Consolas" w:eastAsia="Consolas" w:hint="default"/>
        </w:rPr>
        <w:t>Singal</w:t>
      </w:r>
      <w:r>
        <w:rPr>
          <w:rFonts w:ascii="Consolas" w:hAnsi="Consolas" w:cs="Consolas" w:eastAsia="Consolas" w:hint="default"/>
          <w:spacing w:val="-78"/>
        </w:rPr>
        <w:t> </w:t>
      </w:r>
      <w:r>
        <w:rPr/>
        <w:t>文件夹下和</w:t>
      </w:r>
      <w:r>
        <w:rPr>
          <w:spacing w:val="-60"/>
        </w:rPr>
        <w:t> </w:t>
      </w:r>
      <w:r>
        <w:rPr>
          <w:rFonts w:ascii="Consolas" w:hAnsi="Consolas" w:cs="Consolas" w:eastAsia="Consolas" w:hint="default"/>
        </w:rPr>
        <w:t>ProjectSingalCPU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目录下的代码是一致 的。</w:t>
      </w:r>
    </w:p>
    <w:p>
      <w:pPr>
        <w:pStyle w:val="Heading4"/>
        <w:spacing w:line="240" w:lineRule="auto" w:before="62"/>
        <w:ind w:left="480" w:right="113"/>
        <w:jc w:val="left"/>
      </w:pPr>
      <w:r>
        <w:rPr/>
        <w:t>一些非实验环境信息（如</w:t>
      </w:r>
      <w:r>
        <w:rPr>
          <w:spacing w:val="-60"/>
        </w:rPr>
        <w:t> </w:t>
      </w:r>
      <w:r>
        <w:rPr>
          <w:rFonts w:ascii="Consolas" w:hAnsi="Consolas" w:cs="Consolas" w:eastAsia="Consolas" w:hint="default"/>
        </w:rPr>
        <w:t>github</w:t>
      </w:r>
      <w:r>
        <w:rPr>
          <w:rFonts w:ascii="Consolas" w:hAnsi="Consolas" w:cs="Consolas" w:eastAsia="Consolas" w:hint="default"/>
          <w:spacing w:val="-75"/>
        </w:rPr>
        <w:t> </w:t>
      </w:r>
      <w:r>
        <w:rPr/>
        <w:t>存储地址）如下：</w:t>
      </w:r>
    </w:p>
    <w:p>
      <w:pPr>
        <w:spacing w:line="240" w:lineRule="auto" w:before="7" w:after="0"/>
        <w:ind w:right="0"/>
        <w:rPr>
          <w:rFonts w:ascii="宋体" w:hAnsi="宋体" w:cs="宋体" w:eastAsia="宋体" w:hint="default"/>
          <w:sz w:val="18"/>
          <w:szCs w:val="18"/>
        </w:rPr>
      </w:pPr>
    </w:p>
    <w:tbl>
      <w:tblPr>
        <w:tblW w:w="0" w:type="auto"/>
        <w:jc w:val="left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06"/>
        <w:gridCol w:w="5892"/>
      </w:tblGrid>
      <w:tr>
        <w:trPr>
          <w:trHeight w:val="487" w:hRule="exact"/>
        </w:trPr>
        <w:tc>
          <w:tcPr>
            <w:tcW w:w="8298" w:type="dxa"/>
            <w:gridSpan w:val="2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left="229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  <w:t>表 </w:t>
            </w:r>
            <w:r>
              <w:rPr>
                <w:rFonts w:ascii="Consolas" w:hAnsi="Consolas" w:cs="Consolas" w:eastAsia="Consolas" w:hint="default"/>
                <w:b/>
                <w:bCs/>
                <w:sz w:val="24"/>
                <w:szCs w:val="24"/>
              </w:rPr>
              <w:t>2-1</w:t>
            </w:r>
            <w:r>
              <w:rPr>
                <w:rFonts w:ascii="Consolas" w:hAnsi="Consolas" w:cs="Consolas" w:eastAsia="Consolas" w:hint="default"/>
                <w:b/>
                <w:bCs/>
                <w:spacing w:val="-76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  <w:t>本项目的非实验环境的信息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</w:r>
          </w:p>
        </w:tc>
      </w:tr>
      <w:tr>
        <w:trPr>
          <w:trHeight w:val="488" w:hRule="exact"/>
        </w:trPr>
        <w:tc>
          <w:tcPr>
            <w:tcW w:w="2406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7" w:lineRule="exact"/>
              <w:ind w:right="536"/>
              <w:jc w:val="righ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Github</w:t>
            </w:r>
            <w:r>
              <w:rPr>
                <w:rFonts w:ascii="Consolas" w:hAnsi="Consolas" w:cs="Consolas" w:eastAsia="Consolas" w:hint="default"/>
                <w:spacing w:val="-81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地址</w:t>
            </w:r>
          </w:p>
        </w:tc>
        <w:tc>
          <w:tcPr>
            <w:tcW w:w="5892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1"/>
              <w:ind w:left="105" w:right="0"/>
              <w:jc w:val="left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color w:val="0462C1"/>
                <w:sz w:val="24"/>
              </w:rPr>
            </w:r>
            <w:hyperlink r:id="rId5">
              <w:r>
                <w:rPr>
                  <w:rFonts w:ascii="Consolas"/>
                  <w:color w:val="0462C1"/>
                  <w:sz w:val="24"/>
                  <w:u w:val="single" w:color="0462C1"/>
                </w:rPr>
                <w:t>https://github.com/Ivy233/CSExperiment_MIPS</w:t>
              </w:r>
              <w:r>
                <w:rPr>
                  <w:rFonts w:ascii="Consolas"/>
                  <w:color w:val="0462C1"/>
                  <w:sz w:val="24"/>
                </w:rPr>
              </w:r>
              <w:r>
                <w:rPr>
                  <w:rFonts w:ascii="Consolas"/>
                  <w:sz w:val="24"/>
                </w:rPr>
              </w:r>
            </w:hyperlink>
          </w:p>
        </w:tc>
      </w:tr>
      <w:tr>
        <w:trPr>
          <w:trHeight w:val="2252" w:hRule="exact"/>
        </w:trPr>
        <w:tc>
          <w:tcPr>
            <w:tcW w:w="240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</w:p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宋体" w:hAnsi="宋体" w:cs="宋体" w:eastAsia="宋体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594"/>
              <w:jc w:val="righ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支持的指令</w:t>
            </w:r>
          </w:p>
        </w:tc>
        <w:tc>
          <w:tcPr>
            <w:tcW w:w="589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left="105" w:right="0"/>
              <w:jc w:val="left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运算类：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add(i)(u), sub(u),</w:t>
            </w:r>
            <w:r>
              <w:rPr>
                <w:rFonts w:ascii="Consolas" w:hAnsi="Consolas" w:cs="Consolas" w:eastAsia="Consolas" w:hint="default"/>
                <w:spacing w:val="-15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slt(i)(u),</w:t>
            </w:r>
          </w:p>
          <w:p>
            <w:pPr>
              <w:pStyle w:val="TableParagraph"/>
              <w:spacing w:line="360" w:lineRule="auto" w:before="160"/>
              <w:ind w:left="105" w:right="238"/>
              <w:jc w:val="left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and(i), or(i), xor(i), sll, srl, sra,</w:t>
            </w:r>
            <w:r>
              <w:rPr>
                <w:rFonts w:ascii="Consolas"/>
                <w:spacing w:val="-24"/>
                <w:sz w:val="24"/>
              </w:rPr>
              <w:t> </w:t>
            </w:r>
            <w:r>
              <w:rPr>
                <w:rFonts w:ascii="Consolas"/>
                <w:sz w:val="24"/>
              </w:rPr>
              <w:t>lui, </w:t>
            </w:r>
            <w:r>
              <w:rPr>
                <w:rFonts w:ascii="Consolas"/>
                <w:sz w:val="24"/>
              </w:rPr>
              <w:t>lw,</w:t>
            </w:r>
            <w:r>
              <w:rPr>
                <w:rFonts w:ascii="Consolas"/>
                <w:spacing w:val="-5"/>
                <w:sz w:val="24"/>
              </w:rPr>
              <w:t> </w:t>
            </w:r>
            <w:r>
              <w:rPr>
                <w:rFonts w:ascii="Consolas"/>
                <w:sz w:val="24"/>
              </w:rPr>
              <w:t>sw</w:t>
            </w:r>
          </w:p>
          <w:p>
            <w:pPr>
              <w:pStyle w:val="TableParagraph"/>
              <w:spacing w:line="306" w:lineRule="exact"/>
              <w:ind w:left="105" w:right="0"/>
              <w:jc w:val="left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分支类：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bne,</w:t>
            </w:r>
            <w:r>
              <w:rPr>
                <w:rFonts w:ascii="Consolas" w:hAnsi="Consolas" w:cs="Consolas" w:eastAsia="Consolas" w:hint="default"/>
                <w:spacing w:val="-6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beq</w:t>
            </w:r>
          </w:p>
          <w:p>
            <w:pPr>
              <w:pStyle w:val="TableParagraph"/>
              <w:spacing w:line="240" w:lineRule="auto" w:before="125"/>
              <w:ind w:left="105" w:right="0"/>
              <w:jc w:val="left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跳转类：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j</w:t>
            </w:r>
          </w:p>
        </w:tc>
      </w:tr>
    </w:tbl>
    <w:p>
      <w:pPr>
        <w:pStyle w:val="Heading2"/>
        <w:spacing w:line="240" w:lineRule="auto" w:before="114"/>
        <w:ind w:right="113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5" w:id="6"/>
      <w:bookmarkEnd w:id="6"/>
      <w:r>
        <w:rPr>
          <w:b w:val="0"/>
          <w:bCs w:val="0"/>
        </w:rPr>
      </w:r>
      <w:r>
        <w:rPr/>
        <w:t>2.2.</w:t>
      </w:r>
      <w:r>
        <w:rPr>
          <w:spacing w:val="65"/>
        </w:rPr>
        <w:t> </w:t>
      </w:r>
      <w:r>
        <w:rPr>
          <w:rFonts w:ascii="黑体" w:hAnsi="黑体" w:cs="黑体" w:eastAsia="黑体" w:hint="default"/>
        </w:rPr>
        <w:t>实验环境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11"/>
        <w:ind w:right="0"/>
        <w:rPr>
          <w:rFonts w:ascii="黑体" w:hAnsi="黑体" w:cs="黑体" w:eastAsia="黑体" w:hint="default"/>
          <w:b/>
          <w:bCs/>
          <w:sz w:val="23"/>
          <w:szCs w:val="23"/>
        </w:rPr>
      </w:pPr>
    </w:p>
    <w:p>
      <w:pPr>
        <w:pStyle w:val="Heading4"/>
        <w:spacing w:line="328" w:lineRule="auto" w:before="0"/>
        <w:ind w:left="120" w:right="114" w:firstLine="422"/>
        <w:jc w:val="both"/>
      </w:pPr>
      <w:r>
        <w:rPr/>
        <w:t>本实验使用</w:t>
      </w:r>
      <w:r>
        <w:rPr>
          <w:spacing w:val="-61"/>
        </w:rPr>
        <w:t> </w:t>
      </w:r>
      <w:r>
        <w:rPr>
          <w:rFonts w:ascii="Consolas" w:hAnsi="Consolas" w:cs="Consolas" w:eastAsia="Consolas" w:hint="default"/>
        </w:rPr>
        <w:t>VSCode</w:t>
      </w:r>
      <w:r>
        <w:rPr>
          <w:rFonts w:ascii="Consolas" w:hAnsi="Consolas" w:cs="Consolas" w:eastAsia="Consolas" w:hint="default"/>
          <w:spacing w:val="-75"/>
        </w:rPr>
        <w:t> </w:t>
      </w:r>
      <w:r>
        <w:rPr>
          <w:spacing w:val="-6"/>
        </w:rPr>
        <w:t>进行代码编写，在</w:t>
      </w:r>
      <w:r>
        <w:rPr>
          <w:spacing w:val="-61"/>
        </w:rPr>
        <w:t> </w:t>
      </w:r>
      <w:r>
        <w:rPr>
          <w:rFonts w:ascii="Consolas" w:hAnsi="Consolas" w:cs="Consolas" w:eastAsia="Consolas" w:hint="default"/>
        </w:rPr>
        <w:t>ModelSim</w:t>
      </w:r>
      <w:r>
        <w:rPr>
          <w:rFonts w:ascii="Consolas" w:hAnsi="Consolas" w:cs="Consolas" w:eastAsia="Consolas" w:hint="default"/>
          <w:spacing w:val="-75"/>
        </w:rPr>
        <w:t> </w:t>
      </w:r>
      <w:r>
        <w:rPr/>
        <w:t>下进行</w:t>
      </w:r>
      <w:r>
        <w:rPr>
          <w:spacing w:val="-62"/>
        </w:rPr>
        <w:t> </w:t>
      </w:r>
      <w:r>
        <w:rPr>
          <w:rFonts w:ascii="Consolas" w:hAnsi="Consolas" w:cs="Consolas" w:eastAsia="Consolas" w:hint="default"/>
        </w:rPr>
        <w:t>Verilog</w:t>
      </w:r>
      <w:r>
        <w:rPr>
          <w:rFonts w:ascii="Consolas" w:hAnsi="Consolas" w:cs="Consolas" w:eastAsia="Consolas" w:hint="default"/>
          <w:spacing w:val="-75"/>
        </w:rPr>
        <w:t> </w:t>
      </w:r>
      <w:r>
        <w:rPr/>
        <w:t>源码调试 汇编源码并监视波形图，对照</w:t>
      </w:r>
      <w:r>
        <w:rPr>
          <w:spacing w:val="-63"/>
        </w:rPr>
        <w:t> </w:t>
      </w:r>
      <w:r>
        <w:rPr>
          <w:rFonts w:ascii="Consolas" w:hAnsi="Consolas" w:cs="Consolas" w:eastAsia="Consolas" w:hint="default"/>
        </w:rPr>
        <w:t>Mars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的结果。其中</w:t>
      </w:r>
      <w:r>
        <w:rPr>
          <w:spacing w:val="-64"/>
        </w:rPr>
        <w:t> </w:t>
      </w:r>
      <w:r>
        <w:rPr>
          <w:rFonts w:ascii="Consolas" w:hAnsi="Consolas" w:cs="Consolas" w:eastAsia="Consolas" w:hint="default"/>
        </w:rPr>
        <w:t>FPGA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测试环节在</w:t>
      </w:r>
      <w:r>
        <w:rPr>
          <w:spacing w:val="-59"/>
        </w:rPr>
        <w:t> </w:t>
      </w:r>
      <w:r>
        <w:rPr>
          <w:rFonts w:ascii="Consolas" w:hAnsi="Consolas" w:cs="Consolas" w:eastAsia="Consolas" w:hint="default"/>
        </w:rPr>
        <w:t>Win10</w:t>
      </w:r>
      <w:r>
        <w:rPr>
          <w:rFonts w:ascii="Consolas" w:hAnsi="Consolas" w:cs="Consolas" w:eastAsia="Consolas" w:hint="default"/>
          <w:spacing w:val="-78"/>
        </w:rPr>
        <w:t> </w:t>
      </w:r>
      <w:r>
        <w:rPr/>
        <w:t>专业 版下采用</w:t>
      </w:r>
      <w:r>
        <w:rPr>
          <w:spacing w:val="-62"/>
        </w:rPr>
        <w:t> </w:t>
      </w:r>
      <w:r>
        <w:rPr>
          <w:rFonts w:ascii="Consolas" w:hAnsi="Consolas" w:cs="Consolas" w:eastAsia="Consolas" w:hint="default"/>
        </w:rPr>
        <w:t>Vivado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对开发板进行封装</w:t>
      </w:r>
      <w:r>
        <w:rPr>
          <w:spacing w:val="-57"/>
        </w:rPr>
        <w:t> </w:t>
      </w:r>
      <w:r>
        <w:rPr>
          <w:rFonts w:ascii="Consolas" w:hAnsi="Consolas" w:cs="Consolas" w:eastAsia="Consolas" w:hint="default"/>
        </w:rPr>
        <w:t>IP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和生成替换</w:t>
      </w:r>
      <w:r>
        <w:rPr>
          <w:spacing w:val="-62"/>
        </w:rPr>
        <w:t> </w:t>
      </w:r>
      <w:r>
        <w:rPr>
          <w:rFonts w:ascii="Consolas" w:hAnsi="Consolas" w:cs="Consolas" w:eastAsia="Consolas" w:hint="default"/>
        </w:rPr>
        <w:t>IM</w:t>
      </w:r>
      <w:r>
        <w:rPr/>
        <w:t>，并上板子调试。</w:t>
      </w:r>
    </w:p>
    <w:p>
      <w:pPr>
        <w:spacing w:line="240" w:lineRule="auto" w:before="7"/>
        <w:ind w:right="0"/>
        <w:rPr>
          <w:rFonts w:ascii="宋体" w:hAnsi="宋体" w:cs="宋体" w:eastAsia="宋体" w:hint="default"/>
          <w:sz w:val="10"/>
          <w:szCs w:val="10"/>
        </w:rPr>
      </w:pPr>
    </w:p>
    <w:tbl>
      <w:tblPr>
        <w:tblW w:w="0" w:type="auto"/>
        <w:jc w:val="left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19"/>
        <w:gridCol w:w="5378"/>
      </w:tblGrid>
      <w:tr>
        <w:trPr>
          <w:trHeight w:val="490" w:hRule="exact"/>
        </w:trPr>
        <w:tc>
          <w:tcPr>
            <w:tcW w:w="8298" w:type="dxa"/>
            <w:gridSpan w:val="2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>
            <w:pPr>
              <w:pStyle w:val="TableParagraph"/>
              <w:spacing w:line="306" w:lineRule="exact"/>
              <w:ind w:left="241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  <w:t>表 </w:t>
            </w:r>
            <w:r>
              <w:rPr>
                <w:rFonts w:ascii="Consolas" w:hAnsi="Consolas" w:cs="Consolas" w:eastAsia="Consolas" w:hint="default"/>
                <w:b/>
                <w:bCs/>
                <w:sz w:val="24"/>
                <w:szCs w:val="24"/>
              </w:rPr>
              <w:t>2-2</w:t>
            </w:r>
            <w:r>
              <w:rPr>
                <w:rFonts w:ascii="Consolas" w:hAnsi="Consolas" w:cs="Consolas" w:eastAsia="Consolas" w:hint="default"/>
                <w:b/>
                <w:bCs/>
                <w:spacing w:val="-79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  <w:t>程序计数器模块接口定义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</w:r>
          </w:p>
        </w:tc>
      </w:tr>
      <w:tr>
        <w:trPr>
          <w:trHeight w:val="442" w:hRule="exact"/>
        </w:trPr>
        <w:tc>
          <w:tcPr>
            <w:tcW w:w="2919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/>
              <w:ind w:right="2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pacing w:val="-3"/>
                <w:sz w:val="24"/>
              </w:rPr>
              <w:t>CPU</w:t>
            </w:r>
            <w:r>
              <w:rPr>
                <w:rFonts w:ascii="Consolas"/>
                <w:sz w:val="24"/>
              </w:rPr>
            </w:r>
          </w:p>
        </w:tc>
        <w:tc>
          <w:tcPr>
            <w:tcW w:w="5378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Core</w:t>
            </w:r>
            <w:r>
              <w:rPr>
                <w:rFonts w:ascii="Consolas"/>
                <w:spacing w:val="-8"/>
                <w:sz w:val="24"/>
              </w:rPr>
              <w:t> </w:t>
            </w:r>
            <w:r>
              <w:rPr>
                <w:rFonts w:ascii="Consolas"/>
                <w:sz w:val="24"/>
              </w:rPr>
              <w:t>i5-7300HQ</w:t>
            </w:r>
          </w:p>
        </w:tc>
      </w:tr>
      <w:tr>
        <w:trPr>
          <w:trHeight w:val="475" w:hRule="exact"/>
        </w:trPr>
        <w:tc>
          <w:tcPr>
            <w:tcW w:w="291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1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Windows</w:t>
            </w:r>
          </w:p>
        </w:tc>
        <w:tc>
          <w:tcPr>
            <w:tcW w:w="537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ModelSim</w:t>
            </w:r>
            <w:r>
              <w:rPr>
                <w:rFonts w:ascii="Consolas" w:hAnsi="Consolas" w:cs="Consolas" w:eastAsia="Consolas" w:hint="default"/>
                <w:spacing w:val="-73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在</w:t>
            </w:r>
            <w:r>
              <w:rPr>
                <w:rFonts w:ascii="宋体" w:hAnsi="宋体" w:cs="宋体" w:eastAsia="宋体" w:hint="default"/>
                <w:spacing w:val="-64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Win10</w:t>
            </w:r>
            <w:r>
              <w:rPr>
                <w:rFonts w:ascii="Consolas" w:hAnsi="Consolas" w:cs="Consolas" w:eastAsia="Consolas" w:hint="default"/>
                <w:spacing w:val="-5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17763.475</w:t>
            </w:r>
            <w:r>
              <w:rPr>
                <w:rFonts w:ascii="Consolas" w:hAnsi="Consolas" w:cs="Consolas" w:eastAsia="Consolas" w:hint="default"/>
                <w:spacing w:val="-17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家庭版下。</w:t>
            </w:r>
          </w:p>
        </w:tc>
      </w:tr>
    </w:tbl>
    <w:p>
      <w:pPr>
        <w:spacing w:after="0" w:line="305" w:lineRule="exact"/>
        <w:jc w:val="center"/>
        <w:rPr>
          <w:rFonts w:ascii="宋体" w:hAnsi="宋体" w:cs="宋体" w:eastAsia="宋体" w:hint="default"/>
          <w:sz w:val="24"/>
          <w:szCs w:val="24"/>
        </w:rPr>
        <w:sectPr>
          <w:pgSz w:w="11910" w:h="16840"/>
          <w:pgMar w:top="1400" w:bottom="280" w:left="1680" w:right="1680"/>
        </w:sectPr>
      </w:pPr>
    </w:p>
    <w:tbl>
      <w:tblPr>
        <w:tblW w:w="0" w:type="auto"/>
        <w:jc w:val="left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19"/>
        <w:gridCol w:w="5378"/>
      </w:tblGrid>
      <w:tr>
        <w:trPr>
          <w:trHeight w:val="475" w:hRule="exact"/>
        </w:trPr>
        <w:tc>
          <w:tcPr>
            <w:tcW w:w="291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/>
          </w:p>
        </w:tc>
        <w:tc>
          <w:tcPr>
            <w:tcW w:w="537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Vivado</w:t>
            </w:r>
            <w:r>
              <w:rPr>
                <w:rFonts w:ascii="Consolas" w:hAnsi="Consolas" w:cs="Consolas" w:eastAsia="Consolas" w:hint="default"/>
                <w:spacing w:val="-74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在</w:t>
            </w:r>
            <w:r>
              <w:rPr>
                <w:rFonts w:ascii="宋体" w:hAnsi="宋体" w:cs="宋体" w:eastAsia="宋体" w:hint="default"/>
                <w:spacing w:val="-64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Win10</w:t>
            </w:r>
            <w:r>
              <w:rPr>
                <w:rFonts w:ascii="Consolas" w:hAnsi="Consolas" w:cs="Consolas" w:eastAsia="Consolas" w:hint="default"/>
                <w:spacing w:val="-5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17763.475</w:t>
            </w:r>
            <w:r>
              <w:rPr>
                <w:rFonts w:ascii="Consolas" w:hAnsi="Consolas" w:cs="Consolas" w:eastAsia="Consolas" w:hint="default"/>
                <w:spacing w:val="-17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专业版下。</w:t>
            </w:r>
          </w:p>
        </w:tc>
      </w:tr>
      <w:tr>
        <w:trPr>
          <w:trHeight w:val="480" w:hRule="exact"/>
        </w:trPr>
        <w:tc>
          <w:tcPr>
            <w:tcW w:w="291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ModelSim</w:t>
            </w:r>
            <w:r>
              <w:rPr>
                <w:rFonts w:ascii="Consolas" w:hAnsi="Consolas" w:cs="Consolas" w:eastAsia="Consolas" w:hint="default"/>
                <w:spacing w:val="-82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版本</w:t>
            </w:r>
          </w:p>
        </w:tc>
        <w:tc>
          <w:tcPr>
            <w:tcW w:w="537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1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ModelSim SE-64</w:t>
            </w:r>
            <w:r>
              <w:rPr>
                <w:rFonts w:ascii="Consolas"/>
                <w:spacing w:val="-12"/>
                <w:sz w:val="24"/>
              </w:rPr>
              <w:t> </w:t>
            </w:r>
            <w:r>
              <w:rPr>
                <w:rFonts w:ascii="Consolas"/>
                <w:sz w:val="24"/>
              </w:rPr>
              <w:t>10.4</w:t>
            </w:r>
          </w:p>
        </w:tc>
      </w:tr>
      <w:tr>
        <w:trPr>
          <w:trHeight w:val="476" w:hRule="exact"/>
        </w:trPr>
        <w:tc>
          <w:tcPr>
            <w:tcW w:w="291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06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Vivado</w:t>
            </w:r>
            <w:r>
              <w:rPr>
                <w:rFonts w:ascii="Consolas" w:hAnsi="Consolas" w:cs="Consolas" w:eastAsia="Consolas" w:hint="default"/>
                <w:spacing w:val="-19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版本</w:t>
            </w:r>
          </w:p>
        </w:tc>
        <w:tc>
          <w:tcPr>
            <w:tcW w:w="537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Vivado</w:t>
            </w:r>
            <w:r>
              <w:rPr>
                <w:rFonts w:ascii="Consolas"/>
                <w:spacing w:val="-11"/>
                <w:sz w:val="24"/>
              </w:rPr>
              <w:t> </w:t>
            </w:r>
            <w:r>
              <w:rPr>
                <w:rFonts w:ascii="Consolas"/>
                <w:sz w:val="24"/>
              </w:rPr>
              <w:t>2017.1</w:t>
            </w:r>
          </w:p>
        </w:tc>
      </w:tr>
      <w:tr>
        <w:trPr>
          <w:trHeight w:val="475" w:hRule="exact"/>
        </w:trPr>
        <w:tc>
          <w:tcPr>
            <w:tcW w:w="291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代码编辑器</w:t>
            </w:r>
          </w:p>
        </w:tc>
        <w:tc>
          <w:tcPr>
            <w:tcW w:w="537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VSCode</w:t>
            </w:r>
          </w:p>
        </w:tc>
      </w:tr>
      <w:tr>
        <w:trPr>
          <w:trHeight w:val="480" w:hRule="exact"/>
        </w:trPr>
        <w:tc>
          <w:tcPr>
            <w:tcW w:w="291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79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开发板型号</w:t>
            </w:r>
          </w:p>
        </w:tc>
        <w:tc>
          <w:tcPr>
            <w:tcW w:w="537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1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Artic-7</w:t>
            </w:r>
            <w:r>
              <w:rPr>
                <w:rFonts w:ascii="Consolas"/>
                <w:spacing w:val="-7"/>
                <w:sz w:val="24"/>
              </w:rPr>
              <w:t> </w:t>
            </w:r>
            <w:r>
              <w:rPr>
                <w:rFonts w:ascii="Consolas"/>
                <w:sz w:val="24"/>
              </w:rPr>
              <w:t>FPGA</w:t>
            </w:r>
          </w:p>
        </w:tc>
      </w:tr>
      <w:tr>
        <w:trPr>
          <w:trHeight w:val="476" w:hRule="exact"/>
        </w:trPr>
        <w:tc>
          <w:tcPr>
            <w:tcW w:w="291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Mars</w:t>
            </w:r>
            <w:r>
              <w:rPr>
                <w:rFonts w:ascii="Consolas" w:hAnsi="Consolas" w:cs="Consolas" w:eastAsia="Consolas" w:hint="default"/>
                <w:spacing w:val="-81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版本</w:t>
            </w:r>
          </w:p>
        </w:tc>
        <w:tc>
          <w:tcPr>
            <w:tcW w:w="537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3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pacing w:val="-3"/>
                <w:sz w:val="24"/>
              </w:rPr>
              <w:t>4.5</w:t>
            </w:r>
            <w:r>
              <w:rPr>
                <w:rFonts w:ascii="Consolas"/>
                <w:sz w:val="24"/>
              </w:rPr>
            </w:r>
          </w:p>
        </w:tc>
      </w:tr>
    </w:tbl>
    <w:p>
      <w:pPr>
        <w:spacing w:line="240" w:lineRule="auto" w:before="3"/>
        <w:ind w:right="0"/>
        <w:rPr>
          <w:rFonts w:ascii="宋体" w:hAnsi="宋体" w:cs="宋体" w:eastAsia="宋体" w:hint="default"/>
          <w:sz w:val="7"/>
          <w:szCs w:val="7"/>
        </w:rPr>
      </w:pPr>
    </w:p>
    <w:p>
      <w:pPr>
        <w:pStyle w:val="Heading3"/>
        <w:numPr>
          <w:ilvl w:val="2"/>
          <w:numId w:val="5"/>
        </w:numPr>
        <w:tabs>
          <w:tab w:pos="961" w:val="left" w:leader="none"/>
        </w:tabs>
        <w:spacing w:line="240" w:lineRule="auto" w:before="26" w:after="0"/>
        <w:ind w:left="961" w:right="0" w:hanging="841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6" w:id="7"/>
      <w:bookmarkEnd w:id="7"/>
      <w:r>
        <w:rPr>
          <w:b w:val="0"/>
          <w:bCs w:val="0"/>
        </w:rPr>
      </w:r>
      <w:bookmarkStart w:name="_bookmark6" w:id="8"/>
      <w:bookmarkEnd w:id="8"/>
      <w:r>
        <w:rPr/>
        <w:t>V</w:t>
      </w:r>
      <w:r>
        <w:rPr/>
        <w:t>erilog HDL</w:t>
      </w:r>
      <w:r>
        <w:rPr>
          <w:spacing w:val="-82"/>
        </w:rPr>
        <w:t> </w:t>
      </w:r>
      <w:r>
        <w:rPr>
          <w:rFonts w:ascii="黑体" w:hAnsi="黑体" w:cs="黑体" w:eastAsia="黑体" w:hint="default"/>
          <w:spacing w:val="4"/>
        </w:rPr>
        <w:t>简介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9"/>
        <w:ind w:right="0"/>
        <w:rPr>
          <w:rFonts w:ascii="黑体" w:hAnsi="黑体" w:cs="黑体" w:eastAsia="黑体" w:hint="default"/>
          <w:b/>
          <w:bCs/>
          <w:sz w:val="21"/>
          <w:szCs w:val="21"/>
        </w:rPr>
      </w:pPr>
    </w:p>
    <w:p>
      <w:pPr>
        <w:pStyle w:val="Heading4"/>
        <w:spacing w:line="348" w:lineRule="auto" w:before="0"/>
        <w:ind w:left="120" w:right="114" w:firstLine="422"/>
        <w:jc w:val="both"/>
      </w:pPr>
      <w:r>
        <w:rPr>
          <w:rFonts w:ascii="Consolas" w:hAnsi="Consolas" w:cs="Consolas" w:eastAsia="Consolas" w:hint="default"/>
        </w:rPr>
        <w:t>Verilog HDL</w:t>
      </w:r>
      <w:r>
        <w:rPr>
          <w:rFonts w:ascii="Consolas" w:hAnsi="Consolas" w:cs="Consolas" w:eastAsia="Consolas" w:hint="default"/>
          <w:spacing w:val="-105"/>
        </w:rPr>
        <w:t> </w:t>
      </w:r>
      <w:r>
        <w:rPr>
          <w:spacing w:val="-3"/>
        </w:rPr>
        <w:t>是一种硬件描述语言，用于从算法级、门级到开关级的多种抽 象设计层次的数字系统建模。被建模的数字系统对象的复杂性可以介于简单的门 和完整的电子数字系统之间。数字系统能够按层次描述，并可在相同描述中显式 </w:t>
      </w:r>
      <w:r>
        <w:rPr/>
        <w:t>地进行时序建模。</w:t>
      </w:r>
    </w:p>
    <w:p>
      <w:pPr>
        <w:pStyle w:val="Heading4"/>
        <w:spacing w:line="333" w:lineRule="auto" w:before="48"/>
        <w:ind w:left="120" w:right="112" w:firstLine="422"/>
        <w:jc w:val="both"/>
      </w:pPr>
      <w:r>
        <w:rPr>
          <w:rFonts w:ascii="Consolas" w:hAnsi="Consolas" w:cs="Consolas" w:eastAsia="Consolas" w:hint="default"/>
        </w:rPr>
        <w:t>Verilog HDL</w:t>
      </w:r>
      <w:r>
        <w:rPr>
          <w:rFonts w:ascii="Consolas" w:hAnsi="Consolas" w:cs="Consolas" w:eastAsia="Consolas" w:hint="default"/>
          <w:spacing w:val="-102"/>
        </w:rPr>
        <w:t> </w:t>
      </w:r>
      <w:r>
        <w:rPr>
          <w:spacing w:val="-3"/>
        </w:rPr>
        <w:t>语言不仅定义了语法，而且对每个语法结构都定义了清晰的模 </w:t>
      </w:r>
      <w:r>
        <w:rPr/>
        <w:t>拟、仿真语义。因此，用这种语言编写的模型能够使用 </w:t>
      </w:r>
      <w:r>
        <w:rPr>
          <w:rFonts w:ascii="Consolas" w:hAnsi="Consolas" w:cs="Consolas" w:eastAsia="Consolas" w:hint="default"/>
        </w:rPr>
        <w:t>Verilog</w:t>
      </w:r>
      <w:r>
        <w:rPr>
          <w:rFonts w:ascii="Consolas" w:hAnsi="Consolas" w:cs="Consolas" w:eastAsia="Consolas" w:hint="default"/>
          <w:spacing w:val="-78"/>
        </w:rPr>
        <w:t> </w:t>
      </w:r>
      <w:r>
        <w:rPr/>
        <w:t>仿真器进行验 证。语言从</w:t>
      </w:r>
      <w:r>
        <w:rPr>
          <w:spacing w:val="-62"/>
        </w:rPr>
        <w:t> </w:t>
      </w:r>
      <w:r>
        <w:rPr>
          <w:rFonts w:ascii="Consolas" w:hAnsi="Consolas" w:cs="Consolas" w:eastAsia="Consolas" w:hint="default"/>
        </w:rPr>
        <w:t>C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编程语言中继承了多种操作符和结构。</w:t>
      </w:r>
      <w:r>
        <w:rPr>
          <w:rFonts w:ascii="Consolas" w:hAnsi="Consolas" w:cs="Consolas" w:eastAsia="Consolas" w:hint="default"/>
        </w:rPr>
        <w:t>Verilog</w:t>
      </w:r>
      <w:r>
        <w:rPr>
          <w:rFonts w:ascii="Consolas" w:hAnsi="Consolas" w:cs="Consolas" w:eastAsia="Consolas" w:hint="default"/>
          <w:spacing w:val="62"/>
        </w:rPr>
        <w:t> </w:t>
      </w:r>
      <w:r>
        <w:rPr>
          <w:rFonts w:ascii="Consolas" w:hAnsi="Consolas" w:cs="Consolas" w:eastAsia="Consolas" w:hint="default"/>
        </w:rPr>
        <w:t>HDL</w:t>
      </w:r>
      <w:r>
        <w:rPr>
          <w:rFonts w:ascii="Consolas" w:hAnsi="Consolas" w:cs="Consolas" w:eastAsia="Consolas" w:hint="default"/>
          <w:spacing w:val="-75"/>
        </w:rPr>
        <w:t> </w:t>
      </w:r>
      <w:r>
        <w:rPr/>
        <w:t>提供了扩展 的建模能力，其中许多扩展最初很难理解。但是，</w:t>
      </w:r>
      <w:r>
        <w:rPr>
          <w:rFonts w:ascii="Consolas" w:hAnsi="Consolas" w:cs="Consolas" w:eastAsia="Consolas" w:hint="default"/>
        </w:rPr>
        <w:t>Verilog HDL </w:t>
      </w:r>
      <w:r>
        <w:rPr/>
        <w:t>语言的核心子 </w:t>
      </w:r>
      <w:r>
        <w:rPr>
          <w:spacing w:val="-3"/>
        </w:rPr>
        <w:t>集非常易于学习和使用，这对大多数建模应用来说已经足够。当然，完整的硬件 </w:t>
      </w:r>
      <w:r>
        <w:rPr>
          <w:spacing w:val="-3"/>
        </w:rPr>
      </w:r>
      <w:r>
        <w:rPr/>
        <w:t>描述语言足以对从最复杂的芯片到完整的电子系统进行描述。</w:t>
      </w:r>
    </w:p>
    <w:p>
      <w:pPr>
        <w:pStyle w:val="Heading3"/>
        <w:numPr>
          <w:ilvl w:val="2"/>
          <w:numId w:val="5"/>
        </w:numPr>
        <w:tabs>
          <w:tab w:pos="961" w:val="left" w:leader="none"/>
        </w:tabs>
        <w:spacing w:line="240" w:lineRule="auto" w:before="211" w:after="0"/>
        <w:ind w:left="961" w:right="0" w:hanging="841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7" w:id="9"/>
      <w:bookmarkEnd w:id="9"/>
      <w:r>
        <w:rPr>
          <w:b w:val="0"/>
          <w:bCs w:val="0"/>
        </w:rPr>
      </w:r>
      <w:bookmarkStart w:name="_bookmark7" w:id="10"/>
      <w:bookmarkEnd w:id="10"/>
      <w:r>
        <w:rPr/>
        <w:t>M</w:t>
      </w:r>
      <w:r>
        <w:rPr/>
        <w:t>odelSim</w:t>
      </w:r>
      <w:r>
        <w:rPr>
          <w:spacing w:val="-85"/>
        </w:rPr>
        <w:t> </w:t>
      </w:r>
      <w:r>
        <w:rPr>
          <w:rFonts w:ascii="黑体" w:hAnsi="黑体" w:cs="黑体" w:eastAsia="黑体" w:hint="default"/>
          <w:spacing w:val="4"/>
        </w:rPr>
        <w:t>简介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9"/>
        <w:ind w:right="0"/>
        <w:rPr>
          <w:rFonts w:ascii="黑体" w:hAnsi="黑体" w:cs="黑体" w:eastAsia="黑体" w:hint="default"/>
          <w:b/>
          <w:bCs/>
          <w:sz w:val="21"/>
          <w:szCs w:val="21"/>
        </w:rPr>
      </w:pPr>
    </w:p>
    <w:p>
      <w:pPr>
        <w:pStyle w:val="Heading4"/>
        <w:spacing w:line="328" w:lineRule="auto" w:before="0"/>
        <w:ind w:left="120" w:right="110" w:firstLine="422"/>
        <w:jc w:val="both"/>
      </w:pPr>
      <w:r>
        <w:rPr>
          <w:rFonts w:ascii="Consolas" w:hAnsi="Consolas" w:cs="Consolas" w:eastAsia="Consolas" w:hint="default"/>
        </w:rPr>
        <w:t>ModelSim</w:t>
      </w:r>
      <w:r>
        <w:rPr>
          <w:rFonts w:ascii="Consolas" w:hAnsi="Consolas" w:cs="Consolas" w:eastAsia="Consolas" w:hint="default"/>
          <w:spacing w:val="-72"/>
        </w:rPr>
        <w:t> </w:t>
      </w:r>
      <w:r>
        <w:rPr/>
        <w:t>是</w:t>
      </w:r>
      <w:r>
        <w:rPr>
          <w:spacing w:val="-59"/>
        </w:rPr>
        <w:t> </w:t>
      </w:r>
      <w:r>
        <w:rPr>
          <w:rFonts w:ascii="Consolas" w:hAnsi="Consolas" w:cs="Consolas" w:eastAsia="Consolas" w:hint="default"/>
        </w:rPr>
        <w:t>Mentor</w:t>
      </w:r>
      <w:r>
        <w:rPr>
          <w:rFonts w:ascii="Consolas" w:hAnsi="Consolas" w:cs="Consolas" w:eastAsia="Consolas" w:hint="default"/>
          <w:spacing w:val="59"/>
        </w:rPr>
        <w:t> </w:t>
      </w:r>
      <w:r>
        <w:rPr>
          <w:rFonts w:ascii="Consolas" w:hAnsi="Consolas" w:cs="Consolas" w:eastAsia="Consolas" w:hint="default"/>
        </w:rPr>
        <w:t>Graphics</w:t>
      </w:r>
      <w:r>
        <w:rPr>
          <w:rFonts w:ascii="Consolas" w:hAnsi="Consolas" w:cs="Consolas" w:eastAsia="Consolas" w:hint="default"/>
          <w:spacing w:val="-70"/>
        </w:rPr>
        <w:t> </w:t>
      </w:r>
      <w:r>
        <w:rPr/>
        <w:t>的多语言</w:t>
      </w:r>
      <w:r>
        <w:rPr>
          <w:spacing w:val="-59"/>
        </w:rPr>
        <w:t> </w:t>
      </w:r>
      <w:r>
        <w:rPr>
          <w:rFonts w:ascii="Consolas" w:hAnsi="Consolas" w:cs="Consolas" w:eastAsia="Consolas" w:hint="default"/>
        </w:rPr>
        <w:t>HDL</w:t>
      </w:r>
      <w:r>
        <w:rPr>
          <w:rFonts w:ascii="Consolas" w:hAnsi="Consolas" w:cs="Consolas" w:eastAsia="Consolas" w:hint="default"/>
          <w:spacing w:val="-73"/>
        </w:rPr>
        <w:t> </w:t>
      </w:r>
      <w:r>
        <w:rPr/>
        <w:t>仿真环境，用于仿真硬件描 </w:t>
      </w:r>
      <w:r>
        <w:rPr>
          <w:spacing w:val="-19"/>
        </w:rPr>
        <w:t>述语言，如</w:t>
      </w:r>
      <w:r>
        <w:rPr>
          <w:spacing w:val="-59"/>
        </w:rPr>
        <w:t> </w:t>
      </w:r>
      <w:r>
        <w:rPr>
          <w:rFonts w:ascii="Consolas" w:hAnsi="Consolas" w:cs="Consolas" w:eastAsia="Consolas" w:hint="default"/>
          <w:spacing w:val="-8"/>
        </w:rPr>
        <w:t>VHDL</w:t>
      </w:r>
      <w:r>
        <w:rPr>
          <w:spacing w:val="-8"/>
        </w:rPr>
        <w:t>，</w:t>
      </w:r>
      <w:r>
        <w:rPr>
          <w:rFonts w:ascii="Consolas" w:hAnsi="Consolas" w:cs="Consolas" w:eastAsia="Consolas" w:hint="default"/>
          <w:spacing w:val="-8"/>
        </w:rPr>
        <w:t>Verilog</w:t>
      </w:r>
      <w:r>
        <w:rPr>
          <w:rFonts w:ascii="Consolas" w:hAnsi="Consolas" w:cs="Consolas" w:eastAsia="Consolas" w:hint="default"/>
          <w:spacing w:val="-68"/>
        </w:rPr>
        <w:t> </w:t>
      </w:r>
      <w:r>
        <w:rPr/>
        <w:t>和</w:t>
      </w:r>
      <w:r>
        <w:rPr>
          <w:spacing w:val="-60"/>
        </w:rPr>
        <w:t> </w:t>
      </w:r>
      <w:r>
        <w:rPr>
          <w:rFonts w:ascii="Consolas" w:hAnsi="Consolas" w:cs="Consolas" w:eastAsia="Consolas" w:hint="default"/>
          <w:spacing w:val="-6"/>
        </w:rPr>
        <w:t>SystemC</w:t>
      </w:r>
      <w:r>
        <w:rPr>
          <w:spacing w:val="-6"/>
        </w:rPr>
        <w:t>，并包含一个内置的</w:t>
      </w:r>
      <w:r>
        <w:rPr>
          <w:spacing w:val="-59"/>
        </w:rPr>
        <w:t> </w:t>
      </w:r>
      <w:r>
        <w:rPr>
          <w:rFonts w:ascii="Consolas" w:hAnsi="Consolas" w:cs="Consolas" w:eastAsia="Consolas" w:hint="default"/>
        </w:rPr>
        <w:t>C</w:t>
      </w:r>
      <w:r>
        <w:rPr>
          <w:rFonts w:ascii="Consolas" w:hAnsi="Consolas" w:cs="Consolas" w:eastAsia="Consolas" w:hint="default"/>
          <w:spacing w:val="-74"/>
        </w:rPr>
        <w:t> </w:t>
      </w:r>
      <w:r>
        <w:rPr>
          <w:spacing w:val="-8"/>
        </w:rPr>
        <w:t>调试器。</w:t>
      </w:r>
      <w:r>
        <w:rPr>
          <w:rFonts w:ascii="Consolas" w:hAnsi="Consolas" w:cs="Consolas" w:eastAsia="Consolas" w:hint="default"/>
          <w:spacing w:val="-8"/>
        </w:rPr>
        <w:t>ModelSim </w:t>
      </w:r>
      <w:r>
        <w:rPr/>
        <w:t>可以单独使用，也可以与 </w:t>
      </w:r>
      <w:r>
        <w:rPr>
          <w:rFonts w:ascii="Consolas" w:hAnsi="Consolas" w:cs="Consolas" w:eastAsia="Consolas" w:hint="default"/>
        </w:rPr>
        <w:t>Intel Quartus Prime</w:t>
      </w:r>
      <w:r>
        <w:rPr/>
        <w:t>，</w:t>
      </w:r>
      <w:r>
        <w:rPr>
          <w:rFonts w:ascii="Consolas" w:hAnsi="Consolas" w:cs="Consolas" w:eastAsia="Consolas" w:hint="default"/>
        </w:rPr>
        <w:t>Xilinx ISE </w:t>
      </w:r>
      <w:r>
        <w:rPr/>
        <w:t>或 </w:t>
      </w:r>
      <w:r>
        <w:rPr>
          <w:rFonts w:ascii="Consolas" w:hAnsi="Consolas" w:cs="Consolas" w:eastAsia="Consolas" w:hint="default"/>
        </w:rPr>
        <w:t>Xilinx Vivado</w:t>
      </w:r>
      <w:r>
        <w:rPr>
          <w:rFonts w:ascii="Consolas" w:hAnsi="Consolas" w:cs="Consolas" w:eastAsia="Consolas" w:hint="default"/>
          <w:spacing w:val="-54"/>
        </w:rPr>
        <w:t> </w:t>
      </w:r>
      <w:r>
        <w:rPr>
          <w:spacing w:val="-5"/>
        </w:rPr>
        <w:t>一起使用。使用图形用户界面（</w:t>
      </w:r>
      <w:r>
        <w:rPr>
          <w:rFonts w:ascii="Consolas" w:hAnsi="Consolas" w:cs="Consolas" w:eastAsia="Consolas" w:hint="default"/>
          <w:spacing w:val="-5"/>
        </w:rPr>
        <w:t>GUI</w:t>
      </w:r>
      <w:r>
        <w:rPr>
          <w:spacing w:val="-5"/>
        </w:rPr>
        <w:t>）执行模拟，或使用脚本自动执行模 </w:t>
      </w:r>
      <w:r>
        <w:rPr/>
        <w:t>拟。</w:t>
      </w:r>
    </w:p>
    <w:p>
      <w:pPr>
        <w:spacing w:line="240" w:lineRule="auto" w:before="12"/>
        <w:ind w:right="0"/>
        <w:rPr>
          <w:rFonts w:ascii="宋体" w:hAnsi="宋体" w:cs="宋体" w:eastAsia="宋体" w:hint="default"/>
          <w:sz w:val="16"/>
          <w:szCs w:val="16"/>
        </w:rPr>
      </w:pPr>
    </w:p>
    <w:p>
      <w:pPr>
        <w:pStyle w:val="Heading3"/>
        <w:numPr>
          <w:ilvl w:val="2"/>
          <w:numId w:val="5"/>
        </w:numPr>
        <w:tabs>
          <w:tab w:pos="961" w:val="left" w:leader="none"/>
        </w:tabs>
        <w:spacing w:line="240" w:lineRule="auto" w:before="0" w:after="0"/>
        <w:ind w:left="961" w:right="0" w:hanging="841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8" w:id="11"/>
      <w:bookmarkEnd w:id="11"/>
      <w:r>
        <w:rPr>
          <w:b w:val="0"/>
          <w:bCs w:val="0"/>
        </w:rPr>
      </w:r>
      <w:bookmarkStart w:name="_bookmark8" w:id="12"/>
      <w:bookmarkEnd w:id="12"/>
      <w:r>
        <w:rPr>
          <w:spacing w:val="-3"/>
        </w:rPr>
        <w:t>MAR</w:t>
      </w:r>
      <w:r>
        <w:rPr>
          <w:spacing w:val="-3"/>
        </w:rPr>
        <w:t>S</w:t>
      </w:r>
      <w:r>
        <w:rPr>
          <w:spacing w:val="-71"/>
        </w:rPr>
        <w:t> </w:t>
      </w:r>
      <w:r>
        <w:rPr>
          <w:rFonts w:ascii="黑体" w:hAnsi="黑体" w:cs="黑体" w:eastAsia="黑体" w:hint="default"/>
          <w:spacing w:val="4"/>
        </w:rPr>
        <w:t>简介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9"/>
        <w:ind w:right="0"/>
        <w:rPr>
          <w:rFonts w:ascii="黑体" w:hAnsi="黑体" w:cs="黑体" w:eastAsia="黑体" w:hint="default"/>
          <w:b/>
          <w:bCs/>
          <w:sz w:val="21"/>
          <w:szCs w:val="21"/>
        </w:rPr>
      </w:pPr>
    </w:p>
    <w:p>
      <w:pPr>
        <w:pStyle w:val="Heading4"/>
        <w:spacing w:line="338" w:lineRule="auto" w:before="0"/>
        <w:ind w:left="120" w:right="114" w:firstLine="480"/>
        <w:jc w:val="both"/>
      </w:pPr>
      <w:r>
        <w:rPr>
          <w:rFonts w:ascii="Consolas" w:hAnsi="Consolas" w:cs="Consolas" w:eastAsia="Consolas" w:hint="default"/>
        </w:rPr>
        <w:t>MARS</w:t>
      </w:r>
      <w:r>
        <w:rPr/>
        <w:t>（</w:t>
      </w:r>
      <w:r>
        <w:rPr>
          <w:rFonts w:ascii="Consolas" w:hAnsi="Consolas" w:cs="Consolas" w:eastAsia="Consolas" w:hint="default"/>
        </w:rPr>
        <w:t>MIPS</w:t>
      </w:r>
      <w:r>
        <w:rPr>
          <w:rFonts w:ascii="Consolas" w:hAnsi="Consolas" w:cs="Consolas" w:eastAsia="Consolas" w:hint="default"/>
          <w:spacing w:val="-55"/>
        </w:rPr>
        <w:t> </w:t>
      </w:r>
      <w:r>
        <w:rPr/>
        <w:t>汇编程序和运行时模拟器）是一个开发工具，为</w:t>
      </w:r>
      <w:r>
        <w:rPr>
          <w:spacing w:val="-38"/>
        </w:rPr>
        <w:t> </w:t>
      </w:r>
      <w:r>
        <w:rPr>
          <w:rFonts w:ascii="Consolas" w:hAnsi="Consolas" w:cs="Consolas" w:eastAsia="Consolas" w:hint="default"/>
        </w:rPr>
        <w:t>MIPS</w:t>
      </w:r>
      <w:r>
        <w:rPr>
          <w:rFonts w:ascii="Consolas" w:hAnsi="Consolas" w:cs="Consolas" w:eastAsia="Consolas" w:hint="default"/>
          <w:spacing w:val="-55"/>
        </w:rPr>
        <w:t> </w:t>
      </w:r>
      <w:r>
        <w:rPr/>
        <w:t>程序员 </w:t>
      </w:r>
      <w:r>
        <w:rPr>
          <w:spacing w:val="-3"/>
        </w:rPr>
        <w:t>提供了一个用于创建和测试软件程序的直观环境。没有必要进行安装操作，因为 </w:t>
      </w:r>
      <w:r>
        <w:rPr>
          <w:spacing w:val="-3"/>
        </w:rPr>
      </w:r>
      <w:r>
        <w:rPr/>
        <w:t>您只需双击下载的</w:t>
      </w:r>
      <w:r>
        <w:rPr>
          <w:rFonts w:ascii="Consolas" w:hAnsi="Consolas" w:cs="Consolas" w:eastAsia="Consolas" w:hint="default"/>
        </w:rPr>
        <w:t>.jar</w:t>
      </w:r>
      <w:r>
        <w:rPr>
          <w:rFonts w:ascii="Consolas" w:hAnsi="Consolas" w:cs="Consolas" w:eastAsia="Consolas" w:hint="default"/>
          <w:spacing w:val="-113"/>
        </w:rPr>
        <w:t> </w:t>
      </w:r>
      <w:r>
        <w:rPr/>
        <w:t>即可立即访问主应用程序窗口。 </w:t>
      </w:r>
      <w:r>
        <w:rPr>
          <w:spacing w:val="-5"/>
        </w:rPr>
        <w:t>另一方面，您必须安装 </w:t>
      </w:r>
      <w:r>
        <w:rPr>
          <w:spacing w:val="-5"/>
        </w:rPr>
      </w:r>
      <w:r>
        <w:rPr>
          <w:rFonts w:ascii="Consolas" w:hAnsi="Consolas" w:cs="Consolas" w:eastAsia="Consolas" w:hint="default"/>
          <w:spacing w:val="-1"/>
        </w:rPr>
        <w:t>Java</w:t>
      </w:r>
      <w:r>
        <w:rPr>
          <w:rFonts w:ascii="Consolas" w:hAnsi="Consolas" w:cs="Consolas" w:eastAsia="Consolas" w:hint="default"/>
        </w:rPr>
        <w:t> </w:t>
      </w:r>
      <w:r>
        <w:rPr>
          <w:rFonts w:ascii="Consolas" w:hAnsi="Consolas" w:cs="Consolas" w:eastAsia="Consolas" w:hint="default"/>
          <w:spacing w:val="-1"/>
        </w:rPr>
        <w:t>Runtime</w:t>
      </w:r>
      <w:r>
        <w:rPr>
          <w:rFonts w:ascii="Consolas" w:hAnsi="Consolas" w:cs="Consolas" w:eastAsia="Consolas" w:hint="default"/>
          <w:spacing w:val="9"/>
        </w:rPr>
        <w:t> </w:t>
      </w:r>
      <w:r>
        <w:rPr>
          <w:rFonts w:ascii="Consolas" w:hAnsi="Consolas" w:cs="Consolas" w:eastAsia="Consolas" w:hint="default"/>
          <w:spacing w:val="-15"/>
        </w:rPr>
        <w:t>Environment</w:t>
      </w:r>
      <w:r>
        <w:rPr>
          <w:spacing w:val="-15"/>
        </w:rPr>
        <w:t>（</w:t>
      </w:r>
      <w:r>
        <w:rPr>
          <w:rFonts w:ascii="Consolas" w:hAnsi="Consolas" w:cs="Consolas" w:eastAsia="Consolas" w:hint="default"/>
          <w:spacing w:val="-15"/>
        </w:rPr>
        <w:t>JRE</w:t>
      </w:r>
      <w:r>
        <w:rPr>
          <w:spacing w:val="-15"/>
        </w:rPr>
        <w:t>）。</w:t>
      </w:r>
      <w:r>
        <w:rPr/>
      </w:r>
    </w:p>
    <w:p>
      <w:pPr>
        <w:spacing w:after="0" w:line="338" w:lineRule="auto"/>
        <w:jc w:val="both"/>
        <w:sectPr>
          <w:pgSz w:w="11910" w:h="16840"/>
          <w:pgMar w:top="1420" w:bottom="280" w:left="1680" w:right="1680"/>
        </w:sectPr>
      </w:pPr>
    </w:p>
    <w:p>
      <w:pPr>
        <w:pStyle w:val="Heading3"/>
        <w:numPr>
          <w:ilvl w:val="2"/>
          <w:numId w:val="5"/>
        </w:numPr>
        <w:tabs>
          <w:tab w:pos="961" w:val="left" w:leader="none"/>
        </w:tabs>
        <w:spacing w:line="240" w:lineRule="auto" w:before="1" w:after="0"/>
        <w:ind w:left="961" w:right="0" w:hanging="841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9" w:id="13"/>
      <w:bookmarkEnd w:id="13"/>
      <w:r>
        <w:rPr>
          <w:b w:val="0"/>
          <w:bCs w:val="0"/>
        </w:rPr>
      </w:r>
      <w:bookmarkStart w:name="_bookmark9" w:id="14"/>
      <w:bookmarkEnd w:id="14"/>
      <w:r>
        <w:rPr/>
        <w:t>V</w:t>
      </w:r>
      <w:r>
        <w:rPr/>
        <w:t>ivado</w:t>
      </w:r>
      <w:r>
        <w:rPr>
          <w:spacing w:val="-84"/>
        </w:rPr>
        <w:t> </w:t>
      </w:r>
      <w:r>
        <w:rPr>
          <w:rFonts w:ascii="黑体" w:hAnsi="黑体" w:cs="黑体" w:eastAsia="黑体" w:hint="default"/>
          <w:spacing w:val="4"/>
        </w:rPr>
        <w:t>简介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0"/>
        <w:ind w:right="0"/>
        <w:rPr>
          <w:rFonts w:ascii="黑体" w:hAnsi="黑体" w:cs="黑体" w:eastAsia="黑体" w:hint="default"/>
          <w:b/>
          <w:bCs/>
          <w:sz w:val="22"/>
          <w:szCs w:val="22"/>
        </w:rPr>
      </w:pPr>
    </w:p>
    <w:p>
      <w:pPr>
        <w:pStyle w:val="Heading4"/>
        <w:spacing w:line="328" w:lineRule="auto" w:before="0"/>
        <w:ind w:left="120" w:right="117" w:firstLine="422"/>
        <w:jc w:val="both"/>
      </w:pPr>
      <w:r>
        <w:rPr>
          <w:rFonts w:ascii="Consolas" w:hAnsi="Consolas" w:cs="Consolas" w:eastAsia="Consolas" w:hint="default"/>
        </w:rPr>
        <w:t>Vivado</w:t>
      </w:r>
      <w:r>
        <w:rPr>
          <w:rFonts w:ascii="Consolas" w:hAnsi="Consolas" w:cs="Consolas" w:eastAsia="Consolas" w:hint="default"/>
          <w:spacing w:val="22"/>
        </w:rPr>
        <w:t> </w:t>
      </w:r>
      <w:r>
        <w:rPr>
          <w:rFonts w:ascii="Consolas" w:hAnsi="Consolas" w:cs="Consolas" w:eastAsia="Consolas" w:hint="default"/>
        </w:rPr>
        <w:t>Design</w:t>
      </w:r>
      <w:r>
        <w:rPr>
          <w:rFonts w:ascii="Consolas" w:hAnsi="Consolas" w:cs="Consolas" w:eastAsia="Consolas" w:hint="default"/>
          <w:spacing w:val="22"/>
        </w:rPr>
        <w:t> </w:t>
      </w:r>
      <w:r>
        <w:rPr>
          <w:rFonts w:ascii="Consolas" w:hAnsi="Consolas" w:cs="Consolas" w:eastAsia="Consolas" w:hint="default"/>
        </w:rPr>
        <w:t>Suite</w:t>
      </w:r>
      <w:r>
        <w:rPr>
          <w:rFonts w:ascii="Consolas" w:hAnsi="Consolas" w:cs="Consolas" w:eastAsia="Consolas" w:hint="default"/>
          <w:spacing w:val="-70"/>
        </w:rPr>
        <w:t> </w:t>
      </w:r>
      <w:r>
        <w:rPr/>
        <w:t>是</w:t>
      </w:r>
      <w:r>
        <w:rPr>
          <w:spacing w:val="-63"/>
        </w:rPr>
        <w:t> </w:t>
      </w:r>
      <w:r>
        <w:rPr>
          <w:rFonts w:ascii="Consolas" w:hAnsi="Consolas" w:cs="Consolas" w:eastAsia="Consolas" w:hint="default"/>
        </w:rPr>
        <w:t>Xilinx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生产的用于</w:t>
      </w:r>
      <w:r>
        <w:rPr>
          <w:spacing w:val="-63"/>
        </w:rPr>
        <w:t> </w:t>
      </w:r>
      <w:r>
        <w:rPr>
          <w:rFonts w:ascii="Consolas" w:hAnsi="Consolas" w:cs="Consolas" w:eastAsia="Consolas" w:hint="default"/>
        </w:rPr>
        <w:t>HDL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设计综合和分析的软件 </w:t>
      </w:r>
      <w:r>
        <w:rPr>
          <w:spacing w:val="-18"/>
        </w:rPr>
        <w:t>套件，取代了</w:t>
      </w:r>
      <w:r>
        <w:rPr/>
        <w:t> </w:t>
      </w:r>
      <w:r>
        <w:rPr>
          <w:rFonts w:ascii="Consolas" w:hAnsi="Consolas" w:cs="Consolas" w:eastAsia="Consolas" w:hint="default"/>
        </w:rPr>
        <w:t>Xilinx </w:t>
      </w:r>
      <w:r>
        <w:rPr>
          <w:rFonts w:ascii="Consolas" w:hAnsi="Consolas" w:cs="Consolas" w:eastAsia="Consolas" w:hint="default"/>
          <w:spacing w:val="-5"/>
        </w:rPr>
        <w:t>ISE</w:t>
      </w:r>
      <w:r>
        <w:rPr>
          <w:spacing w:val="-5"/>
        </w:rPr>
        <w:t>，具有片上系统和高级综合系统的附加功能。</w:t>
      </w:r>
      <w:r>
        <w:rPr>
          <w:spacing w:val="-67"/>
        </w:rPr>
        <w:t> </w:t>
      </w:r>
      <w:r>
        <w:rPr>
          <w:rFonts w:ascii="Consolas" w:hAnsi="Consolas" w:cs="Consolas" w:eastAsia="Consolas" w:hint="default"/>
          <w:spacing w:val="-1"/>
        </w:rPr>
        <w:t>Vivado</w:t>
      </w:r>
      <w:r>
        <w:rPr>
          <w:rFonts w:ascii="Consolas" w:hAnsi="Consolas" w:cs="Consolas" w:eastAsia="Consolas" w:hint="default"/>
        </w:rPr>
        <w:t> </w:t>
      </w:r>
      <w:r>
        <w:rPr>
          <w:rFonts w:ascii="Consolas" w:hAnsi="Consolas" w:cs="Consolas" w:eastAsia="Consolas" w:hint="default"/>
        </w:rPr>
      </w:r>
      <w:r>
        <w:rPr>
          <w:spacing w:val="-1"/>
        </w:rPr>
        <w:t>代表了对整个设计流程的重新思考和重新思考（与</w:t>
      </w:r>
      <w:r>
        <w:rPr>
          <w:spacing w:val="-49"/>
        </w:rPr>
        <w:t> </w:t>
      </w:r>
      <w:r>
        <w:rPr>
          <w:rFonts w:ascii="Consolas" w:hAnsi="Consolas" w:cs="Consolas" w:eastAsia="Consolas" w:hint="default"/>
          <w:spacing w:val="-1"/>
        </w:rPr>
        <w:t>ISE</w:t>
      </w:r>
      <w:r>
        <w:rPr>
          <w:rFonts w:ascii="Consolas" w:hAnsi="Consolas" w:cs="Consolas" w:eastAsia="Consolas" w:hint="default"/>
          <w:spacing w:val="-65"/>
        </w:rPr>
        <w:t> </w:t>
      </w:r>
      <w:r>
        <w:rPr>
          <w:spacing w:val="-12"/>
        </w:rPr>
        <w:t>相比），并且被评论者描</w:t>
      </w:r>
      <w:r>
        <w:rPr/>
        <w:t> </w:t>
      </w:r>
      <w:r>
        <w:rPr/>
        <w:t>述为</w:t>
      </w:r>
      <w:r>
        <w:rPr>
          <w:rFonts w:ascii="Consolas" w:hAnsi="Consolas" w:cs="Consolas" w:eastAsia="Consolas" w:hint="default"/>
        </w:rPr>
        <w:t>“</w:t>
      </w:r>
      <w:r>
        <w:rPr/>
        <w:t>精心构思，紧密集成，快速，可扩展，可维护和直观</w:t>
      </w:r>
      <w:r>
        <w:rPr>
          <w:rFonts w:ascii="Consolas" w:hAnsi="Consolas" w:cs="Consolas" w:eastAsia="Consolas" w:hint="default"/>
        </w:rPr>
        <w:t>”</w:t>
      </w:r>
      <w:r>
        <w:rPr/>
        <w:t>。</w:t>
      </w:r>
    </w:p>
    <w:p>
      <w:pPr>
        <w:pStyle w:val="Heading2"/>
        <w:spacing w:line="240" w:lineRule="auto" w:before="171"/>
        <w:ind w:right="113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10" w:id="15"/>
      <w:bookmarkEnd w:id="15"/>
      <w:r>
        <w:rPr>
          <w:b w:val="0"/>
          <w:bCs w:val="0"/>
        </w:rPr>
      </w:r>
      <w:r>
        <w:rPr/>
        <w:t>2.3.</w:t>
      </w:r>
      <w:r>
        <w:rPr>
          <w:spacing w:val="65"/>
        </w:rPr>
        <w:t> </w:t>
      </w:r>
      <w:r>
        <w:rPr>
          <w:rFonts w:ascii="黑体" w:hAnsi="黑体" w:cs="黑体" w:eastAsia="黑体" w:hint="default"/>
        </w:rPr>
        <w:t>硬件设计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6"/>
        <w:ind w:right="0"/>
        <w:rPr>
          <w:rFonts w:ascii="黑体" w:hAnsi="黑体" w:cs="黑体" w:eastAsia="黑体" w:hint="default"/>
          <w:b/>
          <w:bCs/>
          <w:sz w:val="23"/>
          <w:szCs w:val="23"/>
        </w:rPr>
      </w:pPr>
    </w:p>
    <w:p>
      <w:pPr>
        <w:pStyle w:val="Heading3"/>
        <w:spacing w:line="240" w:lineRule="auto"/>
        <w:ind w:left="120" w:right="113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11" w:id="16"/>
      <w:bookmarkEnd w:id="16"/>
      <w:r>
        <w:rPr>
          <w:b w:val="0"/>
          <w:bCs w:val="0"/>
        </w:rPr>
      </w:r>
      <w:r>
        <w:rPr/>
        <w:t>2.3.1.</w:t>
      </w:r>
      <w:r>
        <w:rPr>
          <w:spacing w:val="-85"/>
        </w:rPr>
        <w:t> </w:t>
      </w:r>
      <w:r>
        <w:rPr/>
        <w:t>CPU</w:t>
      </w:r>
      <w:r>
        <w:rPr>
          <w:spacing w:val="-76"/>
        </w:rPr>
        <w:t> </w:t>
      </w:r>
      <w:r>
        <w:rPr>
          <w:rFonts w:ascii="黑体" w:hAnsi="黑体" w:cs="黑体" w:eastAsia="黑体" w:hint="default"/>
        </w:rPr>
        <w:t>总体结构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4" w:after="0"/>
        <w:ind w:right="0"/>
        <w:rPr>
          <w:rFonts w:ascii="黑体" w:hAnsi="黑体" w:cs="黑体" w:eastAsia="黑体" w:hint="default"/>
          <w:b/>
          <w:bCs/>
          <w:sz w:val="24"/>
          <w:szCs w:val="24"/>
        </w:rPr>
      </w:pPr>
    </w:p>
    <w:p>
      <w:pPr>
        <w:spacing w:line="240" w:lineRule="auto"/>
        <w:ind w:left="120" w:right="0" w:firstLine="0"/>
        <w:rPr>
          <w:rFonts w:ascii="黑体" w:hAnsi="黑体" w:cs="黑体" w:eastAsia="黑体" w:hint="default"/>
          <w:sz w:val="20"/>
          <w:szCs w:val="20"/>
        </w:rPr>
      </w:pPr>
      <w:r>
        <w:rPr>
          <w:rFonts w:ascii="黑体" w:hAnsi="黑体" w:cs="黑体" w:eastAsia="黑体" w:hint="default"/>
          <w:sz w:val="20"/>
          <w:szCs w:val="20"/>
        </w:rPr>
        <w:drawing>
          <wp:inline distT="0" distB="0" distL="0" distR="0">
            <wp:extent cx="5306136" cy="2552319"/>
            <wp:effectExtent l="0" t="0" r="0" b="0"/>
            <wp:docPr id="1" name="image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136" cy="255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hAnsi="黑体" w:cs="黑体" w:eastAsia="黑体" w:hint="default"/>
          <w:sz w:val="20"/>
          <w:szCs w:val="20"/>
        </w:rPr>
      </w:r>
    </w:p>
    <w:p>
      <w:pPr>
        <w:spacing w:line="240" w:lineRule="auto" w:before="11"/>
        <w:ind w:right="0"/>
        <w:rPr>
          <w:rFonts w:ascii="黑体" w:hAnsi="黑体" w:cs="黑体" w:eastAsia="黑体" w:hint="default"/>
          <w:b/>
          <w:bCs/>
          <w:sz w:val="18"/>
          <w:szCs w:val="18"/>
        </w:rPr>
      </w:pPr>
    </w:p>
    <w:p>
      <w:pPr>
        <w:spacing w:before="0"/>
        <w:ind w:left="4" w:right="0" w:firstLine="0"/>
        <w:jc w:val="center"/>
        <w:rPr>
          <w:rFonts w:ascii="黑体" w:hAnsi="黑体" w:cs="黑体" w:eastAsia="黑体" w:hint="default"/>
          <w:sz w:val="20"/>
          <w:szCs w:val="20"/>
        </w:rPr>
      </w:pPr>
      <w:r>
        <w:rPr>
          <w:rFonts w:ascii="黑体" w:hAnsi="黑体" w:cs="黑体" w:eastAsia="黑体" w:hint="default"/>
          <w:sz w:val="20"/>
          <w:szCs w:val="20"/>
        </w:rPr>
        <w:t>图</w:t>
      </w:r>
      <w:r>
        <w:rPr>
          <w:rFonts w:ascii="黑体" w:hAnsi="黑体" w:cs="黑体" w:eastAsia="黑体" w:hint="default"/>
          <w:spacing w:val="-52"/>
          <w:sz w:val="20"/>
          <w:szCs w:val="20"/>
        </w:rPr>
        <w:t> </w:t>
      </w:r>
      <w:r>
        <w:rPr>
          <w:rFonts w:ascii="Consolas" w:hAnsi="Consolas" w:cs="Consolas" w:eastAsia="Consolas" w:hint="default"/>
          <w:sz w:val="20"/>
          <w:szCs w:val="20"/>
        </w:rPr>
        <w:t>2-3-1</w:t>
      </w:r>
      <w:r>
        <w:rPr>
          <w:rFonts w:ascii="Consolas" w:hAnsi="Consolas" w:cs="Consolas" w:eastAsia="Consolas" w:hint="default"/>
          <w:spacing w:val="2"/>
          <w:sz w:val="20"/>
          <w:szCs w:val="20"/>
        </w:rPr>
        <w:t> </w:t>
      </w:r>
      <w:r>
        <w:rPr>
          <w:rFonts w:ascii="Consolas" w:hAnsi="Consolas" w:cs="Consolas" w:eastAsia="Consolas" w:hint="default"/>
          <w:sz w:val="20"/>
          <w:szCs w:val="20"/>
        </w:rPr>
        <w:t>CPU</w:t>
      </w:r>
      <w:r>
        <w:rPr>
          <w:rFonts w:ascii="Consolas" w:hAnsi="Consolas" w:cs="Consolas" w:eastAsia="Consolas" w:hint="default"/>
          <w:spacing w:val="-63"/>
          <w:sz w:val="20"/>
          <w:szCs w:val="20"/>
        </w:rPr>
        <w:t> </w:t>
      </w:r>
      <w:r>
        <w:rPr>
          <w:rFonts w:ascii="黑体" w:hAnsi="黑体" w:cs="黑体" w:eastAsia="黑体" w:hint="default"/>
          <w:sz w:val="20"/>
          <w:szCs w:val="20"/>
        </w:rPr>
        <w:t>总体设计</w:t>
      </w:r>
      <w:r>
        <w:rPr>
          <w:rFonts w:ascii="Consolas" w:hAnsi="Consolas" w:cs="Consolas" w:eastAsia="Consolas" w:hint="default"/>
          <w:sz w:val="20"/>
          <w:szCs w:val="20"/>
        </w:rPr>
        <w:t>-</w:t>
      </w:r>
      <w:r>
        <w:rPr>
          <w:rFonts w:ascii="黑体" w:hAnsi="黑体" w:cs="黑体" w:eastAsia="黑体" w:hint="default"/>
          <w:sz w:val="20"/>
          <w:szCs w:val="20"/>
        </w:rPr>
        <w:t>总览图</w:t>
      </w:r>
    </w:p>
    <w:p>
      <w:pPr>
        <w:pStyle w:val="Heading4"/>
        <w:spacing w:line="240" w:lineRule="auto" w:before="5"/>
        <w:ind w:left="543" w:right="0"/>
        <w:jc w:val="left"/>
        <w:rPr>
          <w:rFonts w:ascii="Consolas" w:hAnsi="Consolas" w:cs="Consolas" w:eastAsia="Consolas" w:hint="default"/>
        </w:rPr>
      </w:pPr>
      <w:r>
        <w:rPr>
          <w:spacing w:val="-2"/>
        </w:rPr>
        <w:t>图片可能看不清楚，因此我分成了两部分以方便查看。图片中没有</w:t>
      </w:r>
      <w:r>
        <w:rPr>
          <w:spacing w:val="-56"/>
        </w:rPr>
        <w:t> </w:t>
      </w:r>
      <w:r>
        <w:rPr>
          <w:rFonts w:ascii="Consolas" w:hAnsi="Consolas" w:cs="Consolas" w:eastAsia="Consolas" w:hint="default"/>
          <w:spacing w:val="-1"/>
        </w:rPr>
        <w:t>Forward</w:t>
      </w:r>
    </w:p>
    <w:p>
      <w:pPr>
        <w:pStyle w:val="Heading4"/>
        <w:spacing w:line="240" w:lineRule="auto" w:before="130"/>
        <w:ind w:left="120" w:right="113"/>
        <w:jc w:val="left"/>
        <w:rPr>
          <w:rFonts w:ascii="Consolas" w:hAnsi="Consolas" w:cs="Consolas" w:eastAsia="Consolas" w:hint="default"/>
        </w:rPr>
      </w:pPr>
      <w:r>
        <w:rPr/>
        <w:t>单元，主要原因有两点</w:t>
      </w:r>
      <w:r>
        <w:rPr>
          <w:rFonts w:ascii="Consolas" w:hAnsi="Consolas" w:cs="Consolas" w:eastAsia="Consolas" w:hint="default"/>
        </w:rPr>
        <w:t>:</w:t>
      </w:r>
    </w:p>
    <w:p>
      <w:pPr>
        <w:pStyle w:val="Heading4"/>
        <w:spacing w:line="240" w:lineRule="auto"/>
        <w:ind w:left="120" w:right="0"/>
        <w:jc w:val="left"/>
      </w:pPr>
      <w:r>
        <w:rPr>
          <w:rFonts w:ascii="Consolas" w:hAnsi="Consolas" w:cs="Consolas" w:eastAsia="Consolas" w:hint="default"/>
        </w:rPr>
        <w:t>1) Forward</w:t>
      </w:r>
      <w:r>
        <w:rPr>
          <w:rFonts w:ascii="Consolas" w:hAnsi="Consolas" w:cs="Consolas" w:eastAsia="Consolas" w:hint="default"/>
          <w:spacing w:val="-112"/>
        </w:rPr>
        <w:t> </w:t>
      </w:r>
      <w:r>
        <w:rPr/>
        <w:t>单元不局限于某一个或者两个流水线阶段，因此不是很容易画出。</w:t>
      </w:r>
    </w:p>
    <w:p>
      <w:pPr>
        <w:pStyle w:val="Heading4"/>
        <w:spacing w:line="328" w:lineRule="auto"/>
        <w:ind w:left="480" w:right="2925" w:hanging="361"/>
        <w:jc w:val="left"/>
      </w:pPr>
      <w:r>
        <w:rPr>
          <w:rFonts w:ascii="Consolas" w:hAnsi="Consolas" w:cs="Consolas" w:eastAsia="Consolas" w:hint="default"/>
        </w:rPr>
        <w:t>2) Forward </w:t>
      </w:r>
      <w:r>
        <w:rPr/>
        <w:t>单元加入以后，布线很难整理。 </w:t>
      </w:r>
      <w:r>
        <w:rPr>
          <w:spacing w:val="-5"/>
        </w:rPr>
        <w:t>具体的内容可见</w:t>
      </w:r>
      <w:r>
        <w:rPr>
          <w:color w:val="0462C1"/>
          <w:spacing w:val="-5"/>
        </w:rPr>
      </w:r>
      <w:hyperlink w:history="true" w:anchor="_bookmark31">
        <w:r>
          <w:rPr>
            <w:color w:val="0462C1"/>
            <w:spacing w:val="-5"/>
            <w:u w:val="single" w:color="0462C1"/>
          </w:rPr>
          <w:t>转发信号决定单元（</w:t>
        </w:r>
        <w:r>
          <w:rPr>
            <w:rFonts w:ascii="Consolas" w:hAnsi="Consolas" w:cs="Consolas" w:eastAsia="Consolas" w:hint="default"/>
            <w:color w:val="0462C1"/>
            <w:spacing w:val="-5"/>
            <w:u w:val="single" w:color="0462C1"/>
          </w:rPr>
          <w:t>Forward</w:t>
        </w:r>
        <w:r>
          <w:rPr>
            <w:color w:val="0462C1"/>
            <w:spacing w:val="-5"/>
            <w:u w:val="single" w:color="0462C1"/>
          </w:rPr>
          <w:t>）</w:t>
        </w:r>
        <w:r>
          <w:rPr>
            <w:color w:val="0462C1"/>
            <w:spacing w:val="-5"/>
          </w:rPr>
        </w:r>
      </w:hyperlink>
      <w:r>
        <w:rPr>
          <w:spacing w:val="-5"/>
        </w:rPr>
        <w:t>。</w:t>
      </w:r>
    </w:p>
    <w:p>
      <w:pPr>
        <w:spacing w:after="0" w:line="328" w:lineRule="auto"/>
        <w:jc w:val="left"/>
        <w:sectPr>
          <w:pgSz w:w="11910" w:h="16840"/>
          <w:pgMar w:top="1380" w:bottom="280" w:left="1680" w:right="1680"/>
        </w:sectPr>
      </w:pPr>
    </w:p>
    <w:p>
      <w:pPr>
        <w:spacing w:line="240" w:lineRule="auto"/>
        <w:ind w:left="120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z w:val="20"/>
          <w:szCs w:val="20"/>
        </w:rPr>
        <w:drawing>
          <wp:inline distT="0" distB="0" distL="0" distR="0">
            <wp:extent cx="5288312" cy="5097399"/>
            <wp:effectExtent l="0" t="0" r="0" b="0"/>
            <wp:docPr id="3" name="image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8312" cy="509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spacing w:line="240" w:lineRule="auto" w:before="13"/>
        <w:ind w:right="0"/>
        <w:rPr>
          <w:rFonts w:ascii="宋体" w:hAnsi="宋体" w:cs="宋体" w:eastAsia="宋体" w:hint="default"/>
          <w:sz w:val="16"/>
          <w:szCs w:val="16"/>
        </w:rPr>
      </w:pPr>
    </w:p>
    <w:p>
      <w:pPr>
        <w:spacing w:before="39"/>
        <w:ind w:left="4" w:right="0" w:firstLine="0"/>
        <w:jc w:val="center"/>
        <w:rPr>
          <w:rFonts w:ascii="黑体" w:hAnsi="黑体" w:cs="黑体" w:eastAsia="黑体" w:hint="default"/>
          <w:sz w:val="20"/>
          <w:szCs w:val="20"/>
        </w:rPr>
      </w:pPr>
      <w:r>
        <w:rPr>
          <w:rFonts w:ascii="黑体" w:hAnsi="黑体" w:cs="黑体" w:eastAsia="黑体" w:hint="default"/>
          <w:sz w:val="20"/>
          <w:szCs w:val="20"/>
        </w:rPr>
        <w:t>图</w:t>
      </w:r>
      <w:r>
        <w:rPr>
          <w:rFonts w:ascii="黑体" w:hAnsi="黑体" w:cs="黑体" w:eastAsia="黑体" w:hint="default"/>
          <w:spacing w:val="-52"/>
          <w:sz w:val="20"/>
          <w:szCs w:val="20"/>
        </w:rPr>
        <w:t> </w:t>
      </w:r>
      <w:r>
        <w:rPr>
          <w:rFonts w:ascii="Consolas" w:hAnsi="Consolas" w:cs="Consolas" w:eastAsia="Consolas" w:hint="default"/>
          <w:sz w:val="20"/>
          <w:szCs w:val="20"/>
        </w:rPr>
        <w:t>2-3-2</w:t>
      </w:r>
      <w:r>
        <w:rPr>
          <w:rFonts w:ascii="Consolas" w:hAnsi="Consolas" w:cs="Consolas" w:eastAsia="Consolas" w:hint="default"/>
          <w:spacing w:val="2"/>
          <w:sz w:val="20"/>
          <w:szCs w:val="20"/>
        </w:rPr>
        <w:t> </w:t>
      </w:r>
      <w:r>
        <w:rPr>
          <w:rFonts w:ascii="Consolas" w:hAnsi="Consolas" w:cs="Consolas" w:eastAsia="Consolas" w:hint="default"/>
          <w:sz w:val="20"/>
          <w:szCs w:val="20"/>
        </w:rPr>
        <w:t>CPU</w:t>
      </w:r>
      <w:r>
        <w:rPr>
          <w:rFonts w:ascii="Consolas" w:hAnsi="Consolas" w:cs="Consolas" w:eastAsia="Consolas" w:hint="default"/>
          <w:spacing w:val="-63"/>
          <w:sz w:val="20"/>
          <w:szCs w:val="20"/>
        </w:rPr>
        <w:t> </w:t>
      </w:r>
      <w:r>
        <w:rPr>
          <w:rFonts w:ascii="黑体" w:hAnsi="黑体" w:cs="黑体" w:eastAsia="黑体" w:hint="default"/>
          <w:sz w:val="20"/>
          <w:szCs w:val="20"/>
        </w:rPr>
        <w:t>总体设计</w:t>
      </w:r>
      <w:r>
        <w:rPr>
          <w:rFonts w:ascii="Consolas" w:hAnsi="Consolas" w:cs="Consolas" w:eastAsia="Consolas" w:hint="default"/>
          <w:sz w:val="20"/>
          <w:szCs w:val="20"/>
        </w:rPr>
        <w:t>-</w:t>
      </w:r>
      <w:r>
        <w:rPr>
          <w:rFonts w:ascii="黑体" w:hAnsi="黑体" w:cs="黑体" w:eastAsia="黑体" w:hint="default"/>
          <w:sz w:val="20"/>
          <w:szCs w:val="20"/>
        </w:rPr>
        <w:t>左半边</w:t>
      </w:r>
    </w:p>
    <w:p>
      <w:pPr>
        <w:spacing w:after="0"/>
        <w:jc w:val="center"/>
        <w:rPr>
          <w:rFonts w:ascii="黑体" w:hAnsi="黑体" w:cs="黑体" w:eastAsia="黑体" w:hint="default"/>
          <w:sz w:val="20"/>
          <w:szCs w:val="20"/>
        </w:rPr>
        <w:sectPr>
          <w:pgSz w:w="11910" w:h="16840"/>
          <w:pgMar w:top="1420" w:bottom="280" w:left="1680" w:right="1680"/>
        </w:sectPr>
      </w:pPr>
    </w:p>
    <w:p>
      <w:pPr>
        <w:spacing w:line="240" w:lineRule="auto"/>
        <w:ind w:left="120" w:right="0" w:firstLine="0"/>
        <w:rPr>
          <w:rFonts w:ascii="黑体" w:hAnsi="黑体" w:cs="黑体" w:eastAsia="黑体" w:hint="default"/>
          <w:sz w:val="20"/>
          <w:szCs w:val="20"/>
        </w:rPr>
      </w:pPr>
      <w:r>
        <w:rPr>
          <w:rFonts w:ascii="黑体" w:hAnsi="黑体" w:cs="黑体" w:eastAsia="黑体" w:hint="default"/>
          <w:sz w:val="20"/>
          <w:szCs w:val="20"/>
        </w:rPr>
        <w:drawing>
          <wp:inline distT="0" distB="0" distL="0" distR="0">
            <wp:extent cx="5293661" cy="3446145"/>
            <wp:effectExtent l="0" t="0" r="0" b="0"/>
            <wp:docPr id="5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3661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hAnsi="黑体" w:cs="黑体" w:eastAsia="黑体" w:hint="default"/>
          <w:sz w:val="20"/>
          <w:szCs w:val="20"/>
        </w:rPr>
      </w:r>
    </w:p>
    <w:p>
      <w:pPr>
        <w:spacing w:line="240" w:lineRule="auto" w:before="1"/>
        <w:ind w:right="0"/>
        <w:rPr>
          <w:rFonts w:ascii="黑体" w:hAnsi="黑体" w:cs="黑体" w:eastAsia="黑体" w:hint="default"/>
          <w:sz w:val="16"/>
          <w:szCs w:val="16"/>
        </w:rPr>
      </w:pPr>
    </w:p>
    <w:p>
      <w:pPr>
        <w:spacing w:before="39"/>
        <w:ind w:left="4" w:right="0" w:firstLine="0"/>
        <w:jc w:val="center"/>
        <w:rPr>
          <w:rFonts w:ascii="黑体" w:hAnsi="黑体" w:cs="黑体" w:eastAsia="黑体" w:hint="default"/>
          <w:sz w:val="20"/>
          <w:szCs w:val="20"/>
        </w:rPr>
      </w:pPr>
      <w:r>
        <w:rPr>
          <w:rFonts w:ascii="黑体" w:hAnsi="黑体" w:cs="黑体" w:eastAsia="黑体" w:hint="default"/>
          <w:sz w:val="20"/>
          <w:szCs w:val="20"/>
        </w:rPr>
        <w:t>图</w:t>
      </w:r>
      <w:r>
        <w:rPr>
          <w:rFonts w:ascii="黑体" w:hAnsi="黑体" w:cs="黑体" w:eastAsia="黑体" w:hint="default"/>
          <w:spacing w:val="-52"/>
          <w:sz w:val="20"/>
          <w:szCs w:val="20"/>
        </w:rPr>
        <w:t> </w:t>
      </w:r>
      <w:r>
        <w:rPr>
          <w:rFonts w:ascii="Consolas" w:hAnsi="Consolas" w:cs="Consolas" w:eastAsia="Consolas" w:hint="default"/>
          <w:sz w:val="20"/>
          <w:szCs w:val="20"/>
        </w:rPr>
        <w:t>2-3-3</w:t>
      </w:r>
      <w:r>
        <w:rPr>
          <w:rFonts w:ascii="Consolas" w:hAnsi="Consolas" w:cs="Consolas" w:eastAsia="Consolas" w:hint="default"/>
          <w:spacing w:val="2"/>
          <w:sz w:val="20"/>
          <w:szCs w:val="20"/>
        </w:rPr>
        <w:t> </w:t>
      </w:r>
      <w:r>
        <w:rPr>
          <w:rFonts w:ascii="Consolas" w:hAnsi="Consolas" w:cs="Consolas" w:eastAsia="Consolas" w:hint="default"/>
          <w:sz w:val="20"/>
          <w:szCs w:val="20"/>
        </w:rPr>
        <w:t>CPU</w:t>
      </w:r>
      <w:r>
        <w:rPr>
          <w:rFonts w:ascii="Consolas" w:hAnsi="Consolas" w:cs="Consolas" w:eastAsia="Consolas" w:hint="default"/>
          <w:spacing w:val="-63"/>
          <w:sz w:val="20"/>
          <w:szCs w:val="20"/>
        </w:rPr>
        <w:t> </w:t>
      </w:r>
      <w:r>
        <w:rPr>
          <w:rFonts w:ascii="黑体" w:hAnsi="黑体" w:cs="黑体" w:eastAsia="黑体" w:hint="default"/>
          <w:sz w:val="20"/>
          <w:szCs w:val="20"/>
        </w:rPr>
        <w:t>总体设计</w:t>
      </w:r>
      <w:r>
        <w:rPr>
          <w:rFonts w:ascii="Consolas" w:hAnsi="Consolas" w:cs="Consolas" w:eastAsia="Consolas" w:hint="default"/>
          <w:sz w:val="20"/>
          <w:szCs w:val="20"/>
        </w:rPr>
        <w:t>-</w:t>
      </w:r>
      <w:r>
        <w:rPr>
          <w:rFonts w:ascii="黑体" w:hAnsi="黑体" w:cs="黑体" w:eastAsia="黑体" w:hint="default"/>
          <w:sz w:val="20"/>
          <w:szCs w:val="20"/>
        </w:rPr>
        <w:t>右半边</w:t>
      </w:r>
    </w:p>
    <w:p>
      <w:pPr>
        <w:pStyle w:val="Heading3"/>
        <w:spacing w:line="240" w:lineRule="auto" w:before="159"/>
        <w:ind w:left="120" w:right="113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12" w:id="17"/>
      <w:bookmarkEnd w:id="17"/>
      <w:r>
        <w:rPr>
          <w:b w:val="0"/>
          <w:bCs w:val="0"/>
        </w:rPr>
      </w:r>
      <w:r>
        <w:rPr/>
        <w:t>2.3.2.</w:t>
      </w:r>
      <w:r>
        <w:rPr>
          <w:spacing w:val="-94"/>
        </w:rPr>
        <w:t> </w:t>
      </w:r>
      <w:r>
        <w:rPr>
          <w:rFonts w:ascii="黑体" w:hAnsi="黑体" w:cs="黑体" w:eastAsia="黑体" w:hint="default"/>
        </w:rPr>
        <w:t>程序计数器（</w:t>
      </w:r>
      <w:r>
        <w:rPr/>
        <w:t>Next_PC</w:t>
      </w:r>
      <w:r>
        <w:rPr>
          <w:rFonts w:ascii="黑体" w:hAnsi="黑体" w:cs="黑体" w:eastAsia="黑体" w:hint="default"/>
        </w:rPr>
        <w:t>）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9"/>
        <w:ind w:right="0"/>
        <w:rPr>
          <w:rFonts w:ascii="黑体" w:hAnsi="黑体" w:cs="黑体" w:eastAsia="黑体" w:hint="default"/>
          <w:b/>
          <w:bCs/>
          <w:sz w:val="21"/>
          <w:szCs w:val="21"/>
        </w:rPr>
      </w:pPr>
    </w:p>
    <w:p>
      <w:pPr>
        <w:spacing w:before="0"/>
        <w:ind w:left="120" w:right="113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1)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功能描述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pStyle w:val="Heading4"/>
        <w:spacing w:line="328" w:lineRule="auto" w:before="130"/>
        <w:ind w:left="120" w:right="114" w:firstLine="422"/>
        <w:jc w:val="both"/>
      </w:pPr>
      <w:r>
        <w:rPr/>
        <w:t>程序计数器在</w:t>
      </w:r>
      <w:r>
        <w:rPr>
          <w:spacing w:val="-62"/>
        </w:rPr>
        <w:t> </w:t>
      </w:r>
      <w:r>
        <w:rPr>
          <w:rFonts w:ascii="Consolas" w:hAnsi="Consolas" w:cs="Consolas" w:eastAsia="Consolas" w:hint="default"/>
        </w:rPr>
        <w:t>MIPS.v</w:t>
      </w:r>
      <w:r>
        <w:rPr>
          <w:rFonts w:ascii="Consolas" w:hAnsi="Consolas" w:cs="Consolas" w:eastAsia="Consolas" w:hint="default"/>
          <w:spacing w:val="-75"/>
        </w:rPr>
        <w:t> </w:t>
      </w:r>
      <w:r>
        <w:rPr/>
        <w:t>对应的模块是</w:t>
      </w:r>
      <w:r>
        <w:rPr>
          <w:spacing w:val="-57"/>
        </w:rPr>
        <w:t> </w:t>
      </w:r>
      <w:r>
        <w:rPr>
          <w:rFonts w:ascii="Consolas" w:hAnsi="Consolas" w:cs="Consolas" w:eastAsia="Consolas" w:hint="default"/>
          <w:spacing w:val="-4"/>
        </w:rPr>
        <w:t>U_Next_PC</w:t>
      </w:r>
      <w:r>
        <w:rPr>
          <w:spacing w:val="-4"/>
        </w:rPr>
        <w:t>，负责</w:t>
      </w:r>
      <w:r>
        <w:rPr>
          <w:spacing w:val="-62"/>
        </w:rPr>
        <w:t> </w:t>
      </w:r>
      <w:r>
        <w:rPr>
          <w:rFonts w:ascii="Consolas" w:hAnsi="Consolas" w:cs="Consolas" w:eastAsia="Consolas" w:hint="default"/>
        </w:rPr>
        <w:t>PC</w:t>
      </w:r>
      <w:r>
        <w:rPr>
          <w:rFonts w:ascii="Consolas" w:hAnsi="Consolas" w:cs="Consolas" w:eastAsia="Consolas" w:hint="default"/>
          <w:spacing w:val="-76"/>
        </w:rPr>
        <w:t> </w:t>
      </w:r>
      <w:r>
        <w:rPr>
          <w:spacing w:val="-8"/>
        </w:rPr>
        <w:t>更新。除了</w:t>
      </w:r>
      <w:r>
        <w:rPr>
          <w:spacing w:val="-62"/>
        </w:rPr>
        <w:t> </w:t>
      </w:r>
      <w:r>
        <w:rPr>
          <w:rFonts w:ascii="Consolas" w:hAnsi="Consolas" w:cs="Consolas" w:eastAsia="Consolas" w:hint="default"/>
        </w:rPr>
        <w:t>PC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的 正常</w:t>
      </w:r>
      <w:r>
        <w:rPr>
          <w:rFonts w:ascii="Consolas" w:hAnsi="Consolas" w:cs="Consolas" w:eastAsia="Consolas" w:hint="default"/>
        </w:rPr>
        <w:t>+4</w:t>
      </w:r>
      <w:r>
        <w:rPr>
          <w:rFonts w:ascii="Consolas" w:hAnsi="Consolas" w:cs="Consolas" w:eastAsia="Consolas" w:hint="default"/>
          <w:spacing w:val="-13"/>
        </w:rPr>
        <w:t> </w:t>
      </w:r>
      <w:r>
        <w:rPr/>
        <w:t>之外，还要根据跳转、分支、冒险等进行不同的处理，以实现转移和暂 停的功能。仅在</w:t>
      </w:r>
      <w:r>
        <w:rPr>
          <w:spacing w:val="-63"/>
        </w:rPr>
        <w:t> </w:t>
      </w:r>
      <w:r>
        <w:rPr>
          <w:rFonts w:ascii="Consolas" w:hAnsi="Consolas" w:cs="Consolas" w:eastAsia="Consolas" w:hint="default"/>
        </w:rPr>
        <w:t>clk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或者</w:t>
      </w:r>
      <w:r>
        <w:rPr>
          <w:spacing w:val="-63"/>
        </w:rPr>
        <w:t> </w:t>
      </w:r>
      <w:r>
        <w:rPr>
          <w:rFonts w:ascii="Consolas" w:hAnsi="Consolas" w:cs="Consolas" w:eastAsia="Consolas" w:hint="default"/>
        </w:rPr>
        <w:t>rst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为</w:t>
      </w:r>
      <w:r>
        <w:rPr>
          <w:spacing w:val="-58"/>
        </w:rPr>
        <w:t> </w:t>
      </w:r>
      <w:r>
        <w:rPr>
          <w:rFonts w:ascii="Consolas" w:hAnsi="Consolas" w:cs="Consolas" w:eastAsia="Consolas" w:hint="default"/>
        </w:rPr>
        <w:t>posedge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时更新</w:t>
      </w:r>
      <w:r>
        <w:rPr>
          <w:spacing w:val="-63"/>
        </w:rPr>
        <w:t> </w:t>
      </w:r>
      <w:r>
        <w:rPr>
          <w:rFonts w:ascii="Consolas" w:hAnsi="Consolas" w:cs="Consolas" w:eastAsia="Consolas" w:hint="default"/>
        </w:rPr>
        <w:t>PC</w:t>
      </w:r>
      <w:r>
        <w:rPr/>
        <w:t>。</w:t>
      </w:r>
    </w:p>
    <w:p>
      <w:pPr>
        <w:spacing w:before="21"/>
        <w:ind w:left="120" w:right="113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2)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模块接口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spacing w:line="240" w:lineRule="auto" w:before="7" w:after="0"/>
        <w:ind w:right="0"/>
        <w:rPr>
          <w:rFonts w:ascii="宋体" w:hAnsi="宋体" w:cs="宋体" w:eastAsia="宋体" w:hint="default"/>
          <w:b/>
          <w:bCs/>
          <w:sz w:val="18"/>
          <w:szCs w:val="18"/>
        </w:rPr>
      </w:pPr>
    </w:p>
    <w:tbl>
      <w:tblPr>
        <w:tblW w:w="0" w:type="auto"/>
        <w:jc w:val="left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66"/>
        <w:gridCol w:w="2766"/>
        <w:gridCol w:w="2766"/>
      </w:tblGrid>
      <w:tr>
        <w:trPr>
          <w:trHeight w:val="490" w:hRule="exact"/>
        </w:trPr>
        <w:tc>
          <w:tcPr>
            <w:tcW w:w="8298" w:type="dxa"/>
            <w:gridSpan w:val="3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>
            <w:pPr>
              <w:pStyle w:val="TableParagraph"/>
              <w:spacing w:line="306" w:lineRule="exact"/>
              <w:ind w:left="2281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  <w:t>表 </w:t>
            </w:r>
            <w:r>
              <w:rPr>
                <w:rFonts w:ascii="Consolas" w:hAnsi="Consolas" w:cs="Consolas" w:eastAsia="Consolas" w:hint="default"/>
                <w:b/>
                <w:bCs/>
                <w:spacing w:val="-3"/>
                <w:sz w:val="24"/>
                <w:szCs w:val="24"/>
              </w:rPr>
              <w:t>2-3-1</w:t>
            </w:r>
            <w:r>
              <w:rPr>
                <w:rFonts w:ascii="Consolas" w:hAnsi="Consolas" w:cs="Consolas" w:eastAsia="Consolas" w:hint="default"/>
                <w:b/>
                <w:bCs/>
                <w:spacing w:val="-65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  <w:t>程序计数器模块接口定义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</w:r>
          </w:p>
        </w:tc>
      </w:tr>
      <w:tr>
        <w:trPr>
          <w:trHeight w:val="485" w:hRule="exact"/>
        </w:trPr>
        <w:tc>
          <w:tcPr>
            <w:tcW w:w="2766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信号名</w:t>
            </w:r>
          </w:p>
        </w:tc>
        <w:tc>
          <w:tcPr>
            <w:tcW w:w="2766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方向</w:t>
            </w:r>
          </w:p>
        </w:tc>
        <w:tc>
          <w:tcPr>
            <w:tcW w:w="2766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描述</w:t>
            </w:r>
          </w:p>
        </w:tc>
      </w:tr>
      <w:tr>
        <w:trPr>
          <w:trHeight w:val="480" w:hRule="exact"/>
        </w:trPr>
        <w:tc>
          <w:tcPr>
            <w:tcW w:w="276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2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pacing w:val="-3"/>
                <w:sz w:val="24"/>
              </w:rPr>
              <w:t>clk</w:t>
            </w:r>
            <w:r>
              <w:rPr>
                <w:rFonts w:ascii="Consolas"/>
                <w:sz w:val="24"/>
              </w:rPr>
            </w:r>
          </w:p>
        </w:tc>
        <w:tc>
          <w:tcPr>
            <w:tcW w:w="276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left="2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76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79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时钟信号</w:t>
            </w:r>
          </w:p>
        </w:tc>
      </w:tr>
      <w:tr>
        <w:trPr>
          <w:trHeight w:val="476" w:hRule="exact"/>
        </w:trPr>
        <w:tc>
          <w:tcPr>
            <w:tcW w:w="276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19"/>
              <w:ind w:right="2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pacing w:val="-3"/>
                <w:sz w:val="24"/>
              </w:rPr>
              <w:t>rst</w:t>
            </w:r>
            <w:r>
              <w:rPr>
                <w:rFonts w:ascii="Consolas"/>
                <w:sz w:val="24"/>
              </w:rPr>
            </w:r>
          </w:p>
        </w:tc>
        <w:tc>
          <w:tcPr>
            <w:tcW w:w="276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19"/>
              <w:ind w:left="2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76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重置信号</w:t>
            </w:r>
          </w:p>
        </w:tc>
      </w:tr>
      <w:tr>
        <w:trPr>
          <w:trHeight w:val="475" w:hRule="exact"/>
        </w:trPr>
        <w:tc>
          <w:tcPr>
            <w:tcW w:w="276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hazard</w:t>
            </w:r>
          </w:p>
        </w:tc>
        <w:tc>
          <w:tcPr>
            <w:tcW w:w="276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left="2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76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79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冒险判断</w:t>
            </w:r>
          </w:p>
        </w:tc>
      </w:tr>
      <w:tr>
        <w:trPr>
          <w:trHeight w:val="480" w:hRule="exact"/>
        </w:trPr>
        <w:tc>
          <w:tcPr>
            <w:tcW w:w="276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jump</w:t>
            </w:r>
          </w:p>
        </w:tc>
        <w:tc>
          <w:tcPr>
            <w:tcW w:w="276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left="2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76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是否跳转</w:t>
            </w:r>
          </w:p>
        </w:tc>
      </w:tr>
      <w:tr>
        <w:trPr>
          <w:trHeight w:val="476" w:hRule="exact"/>
        </w:trPr>
        <w:tc>
          <w:tcPr>
            <w:tcW w:w="276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19"/>
              <w:ind w:right="1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jump2where[31:0]</w:t>
            </w:r>
          </w:p>
        </w:tc>
        <w:tc>
          <w:tcPr>
            <w:tcW w:w="276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19"/>
              <w:ind w:left="2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76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79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跳转到哪里</w:t>
            </w:r>
          </w:p>
        </w:tc>
      </w:tr>
      <w:tr>
        <w:trPr>
          <w:trHeight w:val="475" w:hRule="exact"/>
        </w:trPr>
        <w:tc>
          <w:tcPr>
            <w:tcW w:w="276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branch</w:t>
            </w:r>
          </w:p>
        </w:tc>
        <w:tc>
          <w:tcPr>
            <w:tcW w:w="276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left="2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76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是否分支</w:t>
            </w:r>
          </w:p>
        </w:tc>
      </w:tr>
      <w:tr>
        <w:trPr>
          <w:trHeight w:val="480" w:hRule="exact"/>
        </w:trPr>
        <w:tc>
          <w:tcPr>
            <w:tcW w:w="276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left="2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branch2where[31:0]</w:t>
            </w:r>
          </w:p>
        </w:tc>
        <w:tc>
          <w:tcPr>
            <w:tcW w:w="276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left="2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76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79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分支到哪里</w:t>
            </w:r>
          </w:p>
        </w:tc>
      </w:tr>
    </w:tbl>
    <w:p>
      <w:pPr>
        <w:spacing w:after="0" w:line="279" w:lineRule="exact"/>
        <w:jc w:val="center"/>
        <w:rPr>
          <w:rFonts w:ascii="宋体" w:hAnsi="宋体" w:cs="宋体" w:eastAsia="宋体" w:hint="default"/>
          <w:sz w:val="24"/>
          <w:szCs w:val="24"/>
        </w:rPr>
        <w:sectPr>
          <w:pgSz w:w="11910" w:h="16840"/>
          <w:pgMar w:top="1420" w:bottom="280" w:left="1680" w:right="1680"/>
        </w:sectPr>
      </w:pPr>
    </w:p>
    <w:tbl>
      <w:tblPr>
        <w:tblW w:w="0" w:type="auto"/>
        <w:jc w:val="left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66"/>
        <w:gridCol w:w="2766"/>
        <w:gridCol w:w="2766"/>
      </w:tblGrid>
      <w:tr>
        <w:trPr>
          <w:trHeight w:val="475" w:hRule="exact"/>
        </w:trPr>
        <w:tc>
          <w:tcPr>
            <w:tcW w:w="276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left="849" w:right="0"/>
              <w:jc w:val="left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pc[31:0]</w:t>
            </w:r>
          </w:p>
        </w:tc>
        <w:tc>
          <w:tcPr>
            <w:tcW w:w="276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Output</w:t>
            </w:r>
          </w:p>
        </w:tc>
        <w:tc>
          <w:tcPr>
            <w:tcW w:w="276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left="619" w:right="0"/>
              <w:jc w:val="left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需要更新的</w:t>
            </w:r>
            <w:r>
              <w:rPr>
                <w:rFonts w:ascii="宋体" w:hAnsi="宋体" w:cs="宋体" w:eastAsia="宋体" w:hint="default"/>
                <w:spacing w:val="-62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pacing w:val="-3"/>
                <w:sz w:val="24"/>
                <w:szCs w:val="24"/>
              </w:rPr>
              <w:t>pc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</w:r>
          </w:p>
        </w:tc>
      </w:tr>
    </w:tbl>
    <w:p>
      <w:pPr>
        <w:spacing w:line="240" w:lineRule="auto" w:before="3"/>
        <w:ind w:right="0"/>
        <w:rPr>
          <w:rFonts w:ascii="宋体" w:hAnsi="宋体" w:cs="宋体" w:eastAsia="宋体" w:hint="default"/>
          <w:b/>
          <w:bCs/>
          <w:sz w:val="7"/>
          <w:szCs w:val="7"/>
        </w:rPr>
      </w:pPr>
    </w:p>
    <w:p>
      <w:pPr>
        <w:pStyle w:val="Heading3"/>
        <w:spacing w:line="240" w:lineRule="auto" w:before="26"/>
        <w:ind w:left="120" w:right="113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13" w:id="18"/>
      <w:bookmarkEnd w:id="18"/>
      <w:r>
        <w:rPr>
          <w:b w:val="0"/>
          <w:bCs w:val="0"/>
        </w:rPr>
      </w:r>
      <w:r>
        <w:rPr/>
        <w:t>2.3.3.</w:t>
      </w:r>
      <w:r>
        <w:rPr>
          <w:spacing w:val="-100"/>
        </w:rPr>
        <w:t> </w:t>
      </w:r>
      <w:r>
        <w:rPr>
          <w:rFonts w:ascii="黑体" w:hAnsi="黑体" w:cs="黑体" w:eastAsia="黑体" w:hint="default"/>
        </w:rPr>
        <w:t>指令存储器（</w:t>
      </w:r>
      <w:r>
        <w:rPr/>
        <w:t>Inetr_Mem</w:t>
      </w:r>
      <w:r>
        <w:rPr>
          <w:rFonts w:ascii="黑体" w:hAnsi="黑体" w:cs="黑体" w:eastAsia="黑体" w:hint="default"/>
        </w:rPr>
        <w:t>）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1"/>
        <w:ind w:right="0"/>
        <w:rPr>
          <w:rFonts w:ascii="黑体" w:hAnsi="黑体" w:cs="黑体" w:eastAsia="黑体" w:hint="default"/>
          <w:b/>
          <w:bCs/>
          <w:sz w:val="22"/>
          <w:szCs w:val="22"/>
        </w:rPr>
      </w:pPr>
    </w:p>
    <w:p>
      <w:pPr>
        <w:spacing w:before="0"/>
        <w:ind w:left="120" w:right="113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1)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功能描述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pStyle w:val="Heading4"/>
        <w:spacing w:line="328" w:lineRule="auto"/>
        <w:ind w:left="120" w:right="114" w:firstLine="422"/>
        <w:jc w:val="both"/>
      </w:pPr>
      <w:r>
        <w:rPr/>
        <w:t>指令存储器在</w:t>
      </w:r>
      <w:r>
        <w:rPr>
          <w:spacing w:val="-63"/>
        </w:rPr>
        <w:t> </w:t>
      </w:r>
      <w:r>
        <w:rPr>
          <w:rFonts w:ascii="Consolas" w:hAnsi="Consolas" w:cs="Consolas" w:eastAsia="Consolas" w:hint="default"/>
        </w:rPr>
        <w:t>MIPS.v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对应的模块是</w:t>
      </w:r>
      <w:r>
        <w:rPr>
          <w:spacing w:val="-58"/>
        </w:rPr>
        <w:t> </w:t>
      </w:r>
      <w:r>
        <w:rPr>
          <w:rFonts w:ascii="Consolas" w:hAnsi="Consolas" w:cs="Consolas" w:eastAsia="Consolas" w:hint="default"/>
          <w:spacing w:val="-3"/>
        </w:rPr>
        <w:t>U_Instr_Mem</w:t>
      </w:r>
      <w:r>
        <w:rPr>
          <w:spacing w:val="-3"/>
        </w:rPr>
        <w:t>，负责从指令文件中读取 </w:t>
      </w:r>
      <w:r>
        <w:rPr/>
        <w:t>对应的指令。其中每个</w:t>
      </w:r>
      <w:r>
        <w:rPr>
          <w:spacing w:val="-62"/>
        </w:rPr>
        <w:t> </w:t>
      </w:r>
      <w:r>
        <w:rPr>
          <w:rFonts w:ascii="Consolas" w:hAnsi="Consolas" w:cs="Consolas" w:eastAsia="Consolas" w:hint="default"/>
        </w:rPr>
        <w:t>PC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地址对应一条机器指令，每条指令长度为</w:t>
      </w:r>
      <w:r>
        <w:rPr>
          <w:spacing w:val="-61"/>
        </w:rPr>
        <w:t> </w:t>
      </w:r>
      <w:r>
        <w:rPr>
          <w:rFonts w:ascii="Consolas" w:hAnsi="Consolas" w:cs="Consolas" w:eastAsia="Consolas" w:hint="default"/>
        </w:rPr>
        <w:t>32bit</w:t>
      </w:r>
      <w:r>
        <w:rPr/>
        <w:t>。在 </w:t>
      </w:r>
      <w:r>
        <w:rPr>
          <w:rFonts w:ascii="Consolas" w:hAnsi="Consolas" w:cs="Consolas" w:eastAsia="Consolas" w:hint="default"/>
        </w:rPr>
        <w:t>PC</w:t>
      </w:r>
      <w:r>
        <w:rPr>
          <w:rFonts w:ascii="Consolas" w:hAnsi="Consolas" w:cs="Consolas" w:eastAsia="Consolas" w:hint="default"/>
          <w:spacing w:val="-80"/>
        </w:rPr>
        <w:t> </w:t>
      </w:r>
      <w:r>
        <w:rPr/>
        <w:t>变化时，立即读取指令。</w:t>
      </w:r>
    </w:p>
    <w:p>
      <w:pPr>
        <w:spacing w:before="26"/>
        <w:ind w:left="120" w:right="113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2)</w:t>
      </w:r>
      <w:r>
        <w:rPr>
          <w:rFonts w:ascii="Consolas" w:hAnsi="Consolas" w:cs="Consolas" w:eastAsia="Consolas" w:hint="default"/>
          <w:b/>
          <w:bCs/>
          <w:spacing w:val="-42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模块接口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spacing w:line="240" w:lineRule="auto" w:before="7" w:after="0"/>
        <w:ind w:right="0"/>
        <w:rPr>
          <w:rFonts w:ascii="宋体" w:hAnsi="宋体" w:cs="宋体" w:eastAsia="宋体" w:hint="default"/>
          <w:b/>
          <w:bCs/>
          <w:sz w:val="18"/>
          <w:szCs w:val="18"/>
        </w:rPr>
      </w:pPr>
    </w:p>
    <w:tbl>
      <w:tblPr>
        <w:tblW w:w="0" w:type="auto"/>
        <w:jc w:val="left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91"/>
        <w:gridCol w:w="2670"/>
        <w:gridCol w:w="2636"/>
      </w:tblGrid>
      <w:tr>
        <w:trPr>
          <w:trHeight w:val="485" w:hRule="exact"/>
        </w:trPr>
        <w:tc>
          <w:tcPr>
            <w:tcW w:w="8298" w:type="dxa"/>
            <w:gridSpan w:val="3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left="2281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  <w:t>表 </w:t>
            </w:r>
            <w:r>
              <w:rPr>
                <w:rFonts w:ascii="Consolas" w:hAnsi="Consolas" w:cs="Consolas" w:eastAsia="Consolas" w:hint="default"/>
                <w:b/>
                <w:bCs/>
                <w:spacing w:val="-3"/>
                <w:sz w:val="24"/>
                <w:szCs w:val="24"/>
              </w:rPr>
              <w:t>2-3-2</w:t>
            </w:r>
            <w:r>
              <w:rPr>
                <w:rFonts w:ascii="Consolas" w:hAnsi="Consolas" w:cs="Consolas" w:eastAsia="Consolas" w:hint="default"/>
                <w:b/>
                <w:bCs/>
                <w:spacing w:val="-65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  <w:t>指令存储器模块接口定义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</w:r>
          </w:p>
        </w:tc>
      </w:tr>
      <w:tr>
        <w:trPr>
          <w:trHeight w:val="490" w:hRule="exact"/>
        </w:trPr>
        <w:tc>
          <w:tcPr>
            <w:tcW w:w="2991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left="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信号名</w:t>
            </w:r>
          </w:p>
        </w:tc>
        <w:tc>
          <w:tcPr>
            <w:tcW w:w="2670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8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方向</w:t>
            </w:r>
          </w:p>
        </w:tc>
        <w:tc>
          <w:tcPr>
            <w:tcW w:w="2636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描述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19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pc[9:0]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19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PC</w:t>
            </w:r>
            <w:r>
              <w:rPr>
                <w:rFonts w:ascii="Consolas" w:hAnsi="Consolas" w:cs="Consolas" w:eastAsia="Consolas" w:hint="default"/>
                <w:spacing w:val="-80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地址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instr[31:0]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读取到的指令</w:t>
            </w:r>
          </w:p>
        </w:tc>
      </w:tr>
    </w:tbl>
    <w:p>
      <w:pPr>
        <w:pStyle w:val="Heading3"/>
        <w:spacing w:line="240" w:lineRule="auto" w:before="118"/>
        <w:ind w:left="120" w:right="113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14" w:id="19"/>
      <w:bookmarkEnd w:id="19"/>
      <w:r>
        <w:rPr>
          <w:b w:val="0"/>
          <w:bCs w:val="0"/>
        </w:rPr>
      </w:r>
      <w:r>
        <w:rPr/>
        <w:t>2.3.4.</w:t>
      </w:r>
      <w:r>
        <w:rPr>
          <w:spacing w:val="-89"/>
        </w:rPr>
        <w:t> </w:t>
      </w:r>
      <w:r>
        <w:rPr/>
        <w:t>IF/ID</w:t>
      </w:r>
      <w:r>
        <w:rPr>
          <w:spacing w:val="-81"/>
        </w:rPr>
        <w:t> </w:t>
      </w:r>
      <w:r>
        <w:rPr>
          <w:rFonts w:ascii="黑体" w:hAnsi="黑体" w:cs="黑体" w:eastAsia="黑体" w:hint="default"/>
        </w:rPr>
        <w:t>流水线寄存器（</w:t>
      </w:r>
      <w:r>
        <w:rPr/>
        <w:t>IF_ID</w:t>
      </w:r>
      <w:r>
        <w:rPr>
          <w:rFonts w:ascii="黑体" w:hAnsi="黑体" w:cs="黑体" w:eastAsia="黑体" w:hint="default"/>
        </w:rPr>
        <w:t>）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0"/>
        <w:ind w:right="0"/>
        <w:rPr>
          <w:rFonts w:ascii="黑体" w:hAnsi="黑体" w:cs="黑体" w:eastAsia="黑体" w:hint="default"/>
          <w:b/>
          <w:bCs/>
          <w:sz w:val="22"/>
          <w:szCs w:val="22"/>
        </w:rPr>
      </w:pPr>
    </w:p>
    <w:p>
      <w:pPr>
        <w:spacing w:before="0"/>
        <w:ind w:left="120" w:right="113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1)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功能描述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pStyle w:val="Heading4"/>
        <w:spacing w:line="328" w:lineRule="auto"/>
        <w:ind w:left="120" w:right="119" w:firstLine="422"/>
        <w:jc w:val="both"/>
      </w:pPr>
      <w:r>
        <w:rPr>
          <w:rFonts w:ascii="Consolas" w:hAnsi="Consolas" w:cs="Consolas" w:eastAsia="Consolas" w:hint="default"/>
        </w:rPr>
        <w:t>IF/ID</w:t>
      </w:r>
      <w:r>
        <w:rPr>
          <w:rFonts w:ascii="Consolas" w:hAnsi="Consolas" w:cs="Consolas" w:eastAsia="Consolas" w:hint="default"/>
          <w:spacing w:val="-75"/>
        </w:rPr>
        <w:t> </w:t>
      </w:r>
      <w:r>
        <w:rPr/>
        <w:t>流水线寄存器在</w:t>
      </w:r>
      <w:r>
        <w:rPr>
          <w:spacing w:val="-57"/>
        </w:rPr>
        <w:t> </w:t>
      </w:r>
      <w:r>
        <w:rPr>
          <w:rFonts w:ascii="Consolas" w:hAnsi="Consolas" w:cs="Consolas" w:eastAsia="Consolas" w:hint="default"/>
        </w:rPr>
        <w:t>MIPS.v</w:t>
      </w:r>
      <w:r>
        <w:rPr>
          <w:rFonts w:ascii="Consolas" w:hAnsi="Consolas" w:cs="Consolas" w:eastAsia="Consolas" w:hint="default"/>
          <w:spacing w:val="-75"/>
        </w:rPr>
        <w:t> </w:t>
      </w:r>
      <w:r>
        <w:rPr/>
        <w:t>中的模块是</w:t>
      </w:r>
      <w:r>
        <w:rPr>
          <w:spacing w:val="-57"/>
        </w:rPr>
        <w:t> </w:t>
      </w:r>
      <w:r>
        <w:rPr>
          <w:rFonts w:ascii="Consolas" w:hAnsi="Consolas" w:cs="Consolas" w:eastAsia="Consolas" w:hint="default"/>
          <w:spacing w:val="-3"/>
        </w:rPr>
        <w:t>U_IFID</w:t>
      </w:r>
      <w:r>
        <w:rPr>
          <w:spacing w:val="-3"/>
        </w:rPr>
        <w:t>，负责将来自</w:t>
      </w:r>
      <w:r>
        <w:rPr>
          <w:spacing w:val="-61"/>
        </w:rPr>
        <w:t> </w:t>
      </w:r>
      <w:r>
        <w:rPr>
          <w:rFonts w:ascii="Consolas" w:hAnsi="Consolas" w:cs="Consolas" w:eastAsia="Consolas" w:hint="default"/>
        </w:rPr>
        <w:t>IF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级的数 据传递到</w:t>
      </w:r>
      <w:r>
        <w:rPr>
          <w:spacing w:val="-47"/>
        </w:rPr>
        <w:t> </w:t>
      </w:r>
      <w:r>
        <w:rPr>
          <w:rFonts w:ascii="Consolas" w:hAnsi="Consolas" w:cs="Consolas" w:eastAsia="Consolas" w:hint="default"/>
        </w:rPr>
        <w:t>ID</w:t>
      </w:r>
      <w:r>
        <w:rPr>
          <w:rFonts w:ascii="Consolas" w:hAnsi="Consolas" w:cs="Consolas" w:eastAsia="Consolas" w:hint="default"/>
          <w:spacing w:val="-62"/>
        </w:rPr>
        <w:t> </w:t>
      </w:r>
      <w:r>
        <w:rPr/>
        <w:t>级。需要</w:t>
      </w:r>
      <w:r>
        <w:rPr>
          <w:spacing w:val="-47"/>
        </w:rPr>
        <w:t> </w:t>
      </w:r>
      <w:r>
        <w:rPr>
          <w:rFonts w:ascii="Consolas" w:hAnsi="Consolas" w:cs="Consolas" w:eastAsia="Consolas" w:hint="default"/>
        </w:rPr>
        <w:t>clk</w:t>
      </w:r>
      <w:r>
        <w:rPr>
          <w:rFonts w:ascii="Consolas" w:hAnsi="Consolas" w:cs="Consolas" w:eastAsia="Consolas" w:hint="default"/>
          <w:spacing w:val="-62"/>
        </w:rPr>
        <w:t> </w:t>
      </w:r>
      <w:r>
        <w:rPr/>
        <w:t>才能进行传递。同时由于分支预测在</w:t>
      </w:r>
      <w:r>
        <w:rPr>
          <w:spacing w:val="-46"/>
        </w:rPr>
        <w:t> </w:t>
      </w:r>
      <w:r>
        <w:rPr>
          <w:rFonts w:ascii="Consolas" w:hAnsi="Consolas" w:cs="Consolas" w:eastAsia="Consolas" w:hint="default"/>
        </w:rPr>
        <w:t>hazard</w:t>
      </w:r>
      <w:r>
        <w:rPr/>
        <w:t>，需要 在冒险时清空此寄存器的内容以消除误读指令的影响。</w:t>
      </w:r>
    </w:p>
    <w:p>
      <w:pPr>
        <w:spacing w:before="67"/>
        <w:ind w:left="120" w:right="113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2)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模块接口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spacing w:line="240" w:lineRule="auto" w:before="7" w:after="0"/>
        <w:ind w:right="0"/>
        <w:rPr>
          <w:rFonts w:ascii="宋体" w:hAnsi="宋体" w:cs="宋体" w:eastAsia="宋体" w:hint="default"/>
          <w:b/>
          <w:bCs/>
          <w:sz w:val="18"/>
          <w:szCs w:val="18"/>
        </w:rPr>
      </w:pPr>
    </w:p>
    <w:tbl>
      <w:tblPr>
        <w:tblW w:w="0" w:type="auto"/>
        <w:jc w:val="left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91"/>
        <w:gridCol w:w="2670"/>
        <w:gridCol w:w="2636"/>
      </w:tblGrid>
      <w:tr>
        <w:trPr>
          <w:trHeight w:val="485" w:hRule="exact"/>
        </w:trPr>
        <w:tc>
          <w:tcPr>
            <w:tcW w:w="8298" w:type="dxa"/>
            <w:gridSpan w:val="3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left="179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  <w:t>表</w:t>
            </w:r>
            <w:r>
              <w:rPr>
                <w:rFonts w:ascii="宋体" w:hAnsi="宋体" w:cs="宋体" w:eastAsia="宋体" w:hint="default"/>
                <w:b/>
                <w:bCs/>
                <w:spacing w:val="-54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b/>
                <w:bCs/>
                <w:spacing w:val="-3"/>
                <w:sz w:val="24"/>
                <w:szCs w:val="24"/>
              </w:rPr>
              <w:t>2-3-3</w:t>
            </w:r>
            <w:r>
              <w:rPr>
                <w:rFonts w:ascii="Consolas" w:hAnsi="Consolas" w:cs="Consolas" w:eastAsia="Consolas" w:hint="default"/>
                <w:b/>
                <w:bCs/>
                <w:sz w:val="24"/>
                <w:szCs w:val="24"/>
              </w:rPr>
              <w:t> IF/ID</w:t>
            </w:r>
            <w:r>
              <w:rPr>
                <w:rFonts w:ascii="Consolas" w:hAnsi="Consolas" w:cs="Consolas" w:eastAsia="Consolas" w:hint="default"/>
                <w:b/>
                <w:bCs/>
                <w:spacing w:val="-72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  <w:t>流水线寄存器模块接口定义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</w:r>
          </w:p>
        </w:tc>
      </w:tr>
      <w:tr>
        <w:trPr>
          <w:trHeight w:val="485" w:hRule="exact"/>
        </w:trPr>
        <w:tc>
          <w:tcPr>
            <w:tcW w:w="2991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left="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信号名</w:t>
            </w:r>
          </w:p>
        </w:tc>
        <w:tc>
          <w:tcPr>
            <w:tcW w:w="2670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8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方向</w:t>
            </w:r>
          </w:p>
        </w:tc>
        <w:tc>
          <w:tcPr>
            <w:tcW w:w="2636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描述</w:t>
            </w:r>
          </w:p>
        </w:tc>
      </w:tr>
      <w:tr>
        <w:trPr>
          <w:trHeight w:val="480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pacing w:val="-3"/>
                <w:sz w:val="24"/>
              </w:rPr>
              <w:t>clk</w:t>
            </w:r>
            <w:r>
              <w:rPr>
                <w:rFonts w:ascii="Consolas"/>
                <w:sz w:val="24"/>
              </w:rPr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83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时钟信号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pacing w:val="-3"/>
                <w:sz w:val="24"/>
              </w:rPr>
              <w:t>rst</w:t>
            </w:r>
            <w:r>
              <w:rPr>
                <w:rFonts w:ascii="Consolas"/>
                <w:sz w:val="24"/>
              </w:rPr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重置信号</w:t>
            </w:r>
          </w:p>
        </w:tc>
      </w:tr>
      <w:tr>
        <w:trPr>
          <w:trHeight w:val="480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1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hazard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冒险判断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19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regin1[31:0]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19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right="8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PC</w:t>
            </w:r>
            <w:r>
              <w:rPr>
                <w:rFonts w:ascii="Consolas" w:hAnsi="Consolas" w:cs="Consolas" w:eastAsia="Consolas" w:hint="default"/>
                <w:spacing w:val="-81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读入（此处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+4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）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regin2[31:0]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指令读入</w:t>
            </w:r>
          </w:p>
        </w:tc>
      </w:tr>
      <w:tr>
        <w:trPr>
          <w:trHeight w:val="481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2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regout1[31:0]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PC</w:t>
            </w:r>
            <w:r>
              <w:rPr>
                <w:rFonts w:ascii="Consolas" w:hAnsi="Consolas" w:cs="Consolas" w:eastAsia="Consolas" w:hint="default"/>
                <w:spacing w:val="-80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输出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19"/>
              <w:ind w:right="1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regout2[31:0]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19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指令输出</w:t>
            </w:r>
          </w:p>
        </w:tc>
      </w:tr>
    </w:tbl>
    <w:p>
      <w:pPr>
        <w:spacing w:after="0" w:line="279" w:lineRule="exact"/>
        <w:jc w:val="center"/>
        <w:rPr>
          <w:rFonts w:ascii="宋体" w:hAnsi="宋体" w:cs="宋体" w:eastAsia="宋体" w:hint="default"/>
          <w:sz w:val="24"/>
          <w:szCs w:val="24"/>
        </w:rPr>
        <w:sectPr>
          <w:pgSz w:w="11910" w:h="16840"/>
          <w:pgMar w:top="1420" w:bottom="280" w:left="1680" w:right="1680"/>
        </w:sectPr>
      </w:pPr>
    </w:p>
    <w:p>
      <w:pPr>
        <w:pStyle w:val="Heading3"/>
        <w:spacing w:line="240" w:lineRule="auto" w:before="1"/>
        <w:ind w:left="120" w:right="113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15" w:id="20"/>
      <w:bookmarkEnd w:id="20"/>
      <w:r>
        <w:rPr>
          <w:b w:val="0"/>
          <w:bCs w:val="0"/>
        </w:rPr>
      </w:r>
      <w:r>
        <w:rPr/>
        <w:t>2.3.5.</w:t>
      </w:r>
      <w:r>
        <w:rPr>
          <w:spacing w:val="-99"/>
        </w:rPr>
        <w:t> </w:t>
      </w:r>
      <w:r>
        <w:rPr>
          <w:rFonts w:ascii="黑体" w:hAnsi="黑体" w:cs="黑体" w:eastAsia="黑体" w:hint="default"/>
        </w:rPr>
        <w:t>寄存器组（</w:t>
      </w:r>
      <w:r>
        <w:rPr/>
        <w:t>RegFile</w:t>
      </w:r>
      <w:r>
        <w:rPr>
          <w:rFonts w:ascii="黑体" w:hAnsi="黑体" w:cs="黑体" w:eastAsia="黑体" w:hint="default"/>
        </w:rPr>
        <w:t>）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0"/>
        <w:ind w:right="0"/>
        <w:rPr>
          <w:rFonts w:ascii="黑体" w:hAnsi="黑体" w:cs="黑体" w:eastAsia="黑体" w:hint="default"/>
          <w:b/>
          <w:bCs/>
          <w:sz w:val="22"/>
          <w:szCs w:val="22"/>
        </w:rPr>
      </w:pPr>
    </w:p>
    <w:p>
      <w:pPr>
        <w:spacing w:before="0"/>
        <w:ind w:left="120" w:right="113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1)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功能描述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pStyle w:val="Heading4"/>
        <w:spacing w:line="240" w:lineRule="auto"/>
        <w:ind w:left="543" w:right="0"/>
        <w:jc w:val="left"/>
        <w:rPr>
          <w:rFonts w:ascii="Consolas" w:hAnsi="Consolas" w:cs="Consolas" w:eastAsia="Consolas" w:hint="default"/>
        </w:rPr>
      </w:pPr>
      <w:r>
        <w:rPr/>
        <w:t>寄存器组在</w:t>
      </w:r>
      <w:r>
        <w:rPr>
          <w:spacing w:val="-62"/>
        </w:rPr>
        <w:t> </w:t>
      </w:r>
      <w:r>
        <w:rPr>
          <w:rFonts w:ascii="Consolas" w:hAnsi="Consolas" w:cs="Consolas" w:eastAsia="Consolas" w:hint="default"/>
        </w:rPr>
        <w:t>MIPS.v</w:t>
      </w:r>
      <w:r>
        <w:rPr>
          <w:rFonts w:ascii="Consolas" w:hAnsi="Consolas" w:cs="Consolas" w:eastAsia="Consolas" w:hint="default"/>
          <w:spacing w:val="-75"/>
        </w:rPr>
        <w:t> </w:t>
      </w:r>
      <w:r>
        <w:rPr/>
        <w:t>对应的模块是</w:t>
      </w:r>
      <w:r>
        <w:rPr>
          <w:spacing w:val="-57"/>
        </w:rPr>
        <w:t> </w:t>
      </w:r>
      <w:r>
        <w:rPr>
          <w:rFonts w:ascii="Consolas" w:hAnsi="Consolas" w:cs="Consolas" w:eastAsia="Consolas" w:hint="default"/>
          <w:spacing w:val="-11"/>
        </w:rPr>
        <w:t>U_RegFile</w:t>
      </w:r>
      <w:r>
        <w:rPr>
          <w:spacing w:val="-11"/>
        </w:rPr>
        <w:t>，主要存储、修改</w:t>
      </w:r>
      <w:r>
        <w:rPr>
          <w:spacing w:val="-61"/>
        </w:rPr>
        <w:t> </w:t>
      </w:r>
      <w:r>
        <w:rPr>
          <w:rFonts w:ascii="Consolas" w:hAnsi="Consolas" w:cs="Consolas" w:eastAsia="Consolas" w:hint="default"/>
        </w:rPr>
        <w:t>32</w:t>
      </w:r>
      <w:r>
        <w:rPr>
          <w:rFonts w:ascii="Consolas" w:hAnsi="Consolas" w:cs="Consolas" w:eastAsia="Consolas" w:hint="default"/>
          <w:spacing w:val="-71"/>
        </w:rPr>
        <w:t> </w:t>
      </w:r>
      <w:r>
        <w:rPr/>
        <w:t>个</w:t>
      </w:r>
      <w:r>
        <w:rPr>
          <w:spacing w:val="-62"/>
        </w:rPr>
        <w:t> </w:t>
      </w:r>
      <w:r>
        <w:rPr>
          <w:rFonts w:ascii="Consolas" w:hAnsi="Consolas" w:cs="Consolas" w:eastAsia="Consolas" w:hint="default"/>
        </w:rPr>
        <w:t>32bit</w:t>
      </w:r>
    </w:p>
    <w:p>
      <w:pPr>
        <w:pStyle w:val="Heading4"/>
        <w:spacing w:line="331" w:lineRule="auto"/>
        <w:ind w:left="543" w:right="112" w:hanging="423"/>
        <w:jc w:val="left"/>
      </w:pPr>
      <w:r>
        <w:rPr/>
        <w:t>寄存器的内容，并同时能读取两个位置的寄存器 </w:t>
      </w:r>
      <w:r>
        <w:rPr>
          <w:rFonts w:ascii="Consolas" w:hAnsi="Consolas" w:cs="Consolas" w:eastAsia="Consolas" w:hint="default"/>
        </w:rPr>
        <w:t>32bit </w:t>
      </w:r>
      <w:r>
        <w:rPr/>
        <w:t>数据。 </w:t>
      </w:r>
      <w:r>
        <w:rPr>
          <w:spacing w:val="-4"/>
        </w:rPr>
        <w:t>在任何时候都能读取数据。但是只有在</w:t>
      </w:r>
      <w:r>
        <w:rPr>
          <w:spacing w:val="-60"/>
        </w:rPr>
        <w:t> </w:t>
      </w:r>
      <w:r>
        <w:rPr>
          <w:rFonts w:ascii="Consolas" w:hAnsi="Consolas" w:cs="Consolas" w:eastAsia="Consolas" w:hint="default"/>
        </w:rPr>
        <w:t>regWr</w:t>
      </w:r>
      <w:r>
        <w:rPr>
          <w:rFonts w:ascii="Consolas" w:hAnsi="Consolas" w:cs="Consolas" w:eastAsia="Consolas" w:hint="default"/>
          <w:spacing w:val="-70"/>
        </w:rPr>
        <w:t> </w:t>
      </w:r>
      <w:r>
        <w:rPr/>
        <w:t>为</w:t>
      </w:r>
      <w:r>
        <w:rPr>
          <w:spacing w:val="-61"/>
        </w:rPr>
        <w:t> </w:t>
      </w:r>
      <w:r>
        <w:rPr>
          <w:rFonts w:ascii="Consolas" w:hAnsi="Consolas" w:cs="Consolas" w:eastAsia="Consolas" w:hint="default"/>
          <w:spacing w:val="-11"/>
        </w:rPr>
        <w:t>1</w:t>
      </w:r>
      <w:r>
        <w:rPr>
          <w:spacing w:val="-11"/>
        </w:rPr>
        <w:t>，</w:t>
      </w:r>
      <w:r>
        <w:rPr>
          <w:rFonts w:ascii="Consolas" w:hAnsi="Consolas" w:cs="Consolas" w:eastAsia="Consolas" w:hint="default"/>
          <w:spacing w:val="-11"/>
        </w:rPr>
        <w:t>clk</w:t>
      </w:r>
      <w:r>
        <w:rPr>
          <w:rFonts w:ascii="Consolas" w:hAnsi="Consolas" w:cs="Consolas" w:eastAsia="Consolas" w:hint="default"/>
          <w:spacing w:val="-75"/>
        </w:rPr>
        <w:t> </w:t>
      </w:r>
      <w:r>
        <w:rPr/>
        <w:t>为</w:t>
      </w:r>
      <w:r>
        <w:rPr>
          <w:spacing w:val="-56"/>
        </w:rPr>
        <w:t> </w:t>
      </w:r>
      <w:r>
        <w:rPr>
          <w:rFonts w:ascii="Consolas" w:hAnsi="Consolas" w:cs="Consolas" w:eastAsia="Consolas" w:hint="default"/>
        </w:rPr>
        <w:t>negedge</w:t>
      </w:r>
      <w:r>
        <w:rPr>
          <w:rFonts w:ascii="Consolas" w:hAnsi="Consolas" w:cs="Consolas" w:eastAsia="Consolas" w:hint="default"/>
          <w:spacing w:val="-74"/>
        </w:rPr>
        <w:t> </w:t>
      </w:r>
      <w:r>
        <w:rPr/>
        <w:t>时可以</w:t>
      </w:r>
    </w:p>
    <w:p>
      <w:pPr>
        <w:pStyle w:val="Heading4"/>
        <w:spacing w:line="240" w:lineRule="auto" w:before="18"/>
        <w:ind w:left="120" w:right="113"/>
        <w:jc w:val="left"/>
      </w:pPr>
      <w:r>
        <w:rPr/>
        <w:t>写入，如果为</w:t>
      </w:r>
      <w:r>
        <w:rPr>
          <w:spacing w:val="-61"/>
        </w:rPr>
        <w:t> </w:t>
      </w:r>
      <w:r>
        <w:rPr>
          <w:rFonts w:ascii="Consolas" w:hAnsi="Consolas" w:cs="Consolas" w:eastAsia="Consolas" w:hint="default"/>
        </w:rPr>
        <w:t>posedge</w:t>
      </w:r>
      <w:r>
        <w:rPr>
          <w:rFonts w:ascii="Consolas" w:hAnsi="Consolas" w:cs="Consolas" w:eastAsia="Consolas" w:hint="default"/>
          <w:spacing w:val="-75"/>
        </w:rPr>
        <w:t> </w:t>
      </w:r>
      <w:r>
        <w:rPr/>
        <w:t>会引发一个问题，具体会在</w:t>
      </w:r>
      <w:r>
        <w:rPr>
          <w:color w:val="0462C1"/>
        </w:rPr>
      </w:r>
      <w:hyperlink w:history="true" w:anchor="_bookmark56">
        <w:r>
          <w:rPr>
            <w:color w:val="0462C1"/>
            <w:u w:val="single" w:color="0462C1"/>
          </w:rPr>
          <w:t>测试结果分析</w:t>
        </w:r>
        <w:r>
          <w:rPr>
            <w:color w:val="0462C1"/>
          </w:rPr>
        </w:r>
      </w:hyperlink>
      <w:r>
        <w:rPr/>
        <w:t>中讲述。</w:t>
      </w:r>
    </w:p>
    <w:p>
      <w:pPr>
        <w:spacing w:before="125"/>
        <w:ind w:left="120" w:right="113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2)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模块接口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spacing w:line="240" w:lineRule="auto" w:before="7" w:after="0"/>
        <w:ind w:right="0"/>
        <w:rPr>
          <w:rFonts w:ascii="宋体" w:hAnsi="宋体" w:cs="宋体" w:eastAsia="宋体" w:hint="default"/>
          <w:b/>
          <w:bCs/>
          <w:sz w:val="18"/>
          <w:szCs w:val="18"/>
        </w:rPr>
      </w:pPr>
    </w:p>
    <w:tbl>
      <w:tblPr>
        <w:tblW w:w="0" w:type="auto"/>
        <w:jc w:val="left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91"/>
        <w:gridCol w:w="2670"/>
        <w:gridCol w:w="2636"/>
      </w:tblGrid>
      <w:tr>
        <w:trPr>
          <w:trHeight w:val="487" w:hRule="exact"/>
        </w:trPr>
        <w:tc>
          <w:tcPr>
            <w:tcW w:w="8298" w:type="dxa"/>
            <w:gridSpan w:val="3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left="2401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  <w:t>表 </w:t>
            </w:r>
            <w:r>
              <w:rPr>
                <w:rFonts w:ascii="Consolas" w:hAnsi="Consolas" w:cs="Consolas" w:eastAsia="Consolas" w:hint="default"/>
                <w:b/>
                <w:bCs/>
                <w:spacing w:val="-3"/>
                <w:sz w:val="24"/>
                <w:szCs w:val="24"/>
              </w:rPr>
              <w:t>2-3-4</w:t>
            </w:r>
            <w:r>
              <w:rPr>
                <w:rFonts w:ascii="Consolas" w:hAnsi="Consolas" w:cs="Consolas" w:eastAsia="Consolas" w:hint="default"/>
                <w:b/>
                <w:bCs/>
                <w:spacing w:val="-64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  <w:t>寄存器组模块接口定义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</w:r>
          </w:p>
        </w:tc>
      </w:tr>
      <w:tr>
        <w:trPr>
          <w:trHeight w:val="488" w:hRule="exact"/>
        </w:trPr>
        <w:tc>
          <w:tcPr>
            <w:tcW w:w="2991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81" w:lineRule="exact"/>
              <w:ind w:left="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信号名</w:t>
            </w:r>
          </w:p>
        </w:tc>
        <w:tc>
          <w:tcPr>
            <w:tcW w:w="2670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81" w:lineRule="exact"/>
              <w:ind w:right="8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方向</w:t>
            </w:r>
          </w:p>
        </w:tc>
        <w:tc>
          <w:tcPr>
            <w:tcW w:w="2636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81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描述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pacing w:val="-3"/>
                <w:sz w:val="24"/>
              </w:rPr>
              <w:t>clk</w:t>
            </w:r>
            <w:r>
              <w:rPr>
                <w:rFonts w:ascii="Consolas"/>
                <w:sz w:val="24"/>
              </w:rPr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时钟信号</w:t>
            </w:r>
          </w:p>
        </w:tc>
      </w:tr>
      <w:tr>
        <w:trPr>
          <w:trHeight w:val="480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readimport1[4:0]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right="5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读端口</w:t>
            </w:r>
            <w:r>
              <w:rPr>
                <w:rFonts w:ascii="宋体" w:hAnsi="宋体" w:cs="宋体" w:eastAsia="宋体" w:hint="default"/>
                <w:spacing w:val="-62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1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19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readimport2[4:0]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19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right="5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读端口</w:t>
            </w:r>
            <w:r>
              <w:rPr>
                <w:rFonts w:ascii="宋体" w:hAnsi="宋体" w:cs="宋体" w:eastAsia="宋体" w:hint="default"/>
                <w:spacing w:val="-62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2</w:t>
            </w:r>
          </w:p>
        </w:tc>
      </w:tr>
      <w:tr>
        <w:trPr>
          <w:trHeight w:val="476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writeimport[4:0]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写端口</w:t>
            </w:r>
          </w:p>
        </w:tc>
      </w:tr>
      <w:tr>
        <w:trPr>
          <w:trHeight w:val="480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Writedata[31:0]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写入数据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19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regWr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19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能否写入</w:t>
            </w:r>
          </w:p>
        </w:tc>
      </w:tr>
      <w:tr>
        <w:trPr>
          <w:trHeight w:val="476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1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regfile_output1[31:0]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right="5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读出数据</w:t>
            </w:r>
            <w:r>
              <w:rPr>
                <w:rFonts w:ascii="宋体" w:hAnsi="宋体" w:cs="宋体" w:eastAsia="宋体" w:hint="default"/>
                <w:spacing w:val="-62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1</w:t>
            </w:r>
          </w:p>
        </w:tc>
      </w:tr>
      <w:tr>
        <w:trPr>
          <w:trHeight w:val="480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1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regfile_output2[31:0]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right="5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读出数据</w:t>
            </w:r>
            <w:r>
              <w:rPr>
                <w:rFonts w:ascii="宋体" w:hAnsi="宋体" w:cs="宋体" w:eastAsia="宋体" w:hint="default"/>
                <w:spacing w:val="-62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2</w:t>
            </w:r>
          </w:p>
        </w:tc>
      </w:tr>
    </w:tbl>
    <w:p>
      <w:pPr>
        <w:pStyle w:val="Heading3"/>
        <w:spacing w:line="240" w:lineRule="auto" w:before="118"/>
        <w:ind w:left="120" w:right="113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16" w:id="21"/>
      <w:bookmarkEnd w:id="21"/>
      <w:r>
        <w:rPr>
          <w:b w:val="0"/>
          <w:bCs w:val="0"/>
        </w:rPr>
      </w:r>
      <w:r>
        <w:rPr/>
        <w:t>2.3.6.</w:t>
      </w:r>
      <w:r>
        <w:rPr>
          <w:spacing w:val="-96"/>
        </w:rPr>
        <w:t> </w:t>
      </w:r>
      <w:r>
        <w:rPr>
          <w:rFonts w:ascii="黑体" w:hAnsi="黑体" w:cs="黑体" w:eastAsia="黑体" w:hint="default"/>
        </w:rPr>
        <w:t>冒险判断单元（</w:t>
      </w:r>
      <w:r>
        <w:rPr/>
        <w:t>Hazard</w:t>
      </w:r>
      <w:r>
        <w:rPr>
          <w:rFonts w:ascii="黑体" w:hAnsi="黑体" w:cs="黑体" w:eastAsia="黑体" w:hint="default"/>
        </w:rPr>
        <w:t>）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9"/>
        <w:ind w:right="0"/>
        <w:rPr>
          <w:rFonts w:ascii="黑体" w:hAnsi="黑体" w:cs="黑体" w:eastAsia="黑体" w:hint="default"/>
          <w:b/>
          <w:bCs/>
          <w:sz w:val="21"/>
          <w:szCs w:val="21"/>
        </w:rPr>
      </w:pPr>
    </w:p>
    <w:p>
      <w:pPr>
        <w:spacing w:before="0"/>
        <w:ind w:left="120" w:right="113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1)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功能描述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pStyle w:val="Heading4"/>
        <w:spacing w:line="331" w:lineRule="auto"/>
        <w:ind w:left="120" w:right="111" w:firstLine="422"/>
        <w:jc w:val="left"/>
      </w:pPr>
      <w:r>
        <w:rPr/>
        <w:t>冒险判断单元在</w:t>
      </w:r>
      <w:r>
        <w:rPr>
          <w:spacing w:val="-32"/>
        </w:rPr>
        <w:t> </w:t>
      </w:r>
      <w:r>
        <w:rPr>
          <w:rFonts w:ascii="Consolas" w:hAnsi="Consolas" w:cs="Consolas" w:eastAsia="Consolas" w:hint="default"/>
        </w:rPr>
        <w:t>MIPS.v</w:t>
      </w:r>
      <w:r>
        <w:rPr>
          <w:rFonts w:ascii="Consolas" w:hAnsi="Consolas" w:cs="Consolas" w:eastAsia="Consolas" w:hint="default"/>
          <w:spacing w:val="-46"/>
        </w:rPr>
        <w:t> </w:t>
      </w:r>
      <w:r>
        <w:rPr/>
        <w:t>对应的模块是</w:t>
      </w:r>
      <w:r>
        <w:rPr>
          <w:spacing w:val="-31"/>
        </w:rPr>
        <w:t> </w:t>
      </w:r>
      <w:r>
        <w:rPr>
          <w:rFonts w:ascii="Consolas" w:hAnsi="Consolas" w:cs="Consolas" w:eastAsia="Consolas" w:hint="default"/>
        </w:rPr>
        <w:t>U_Hazard</w:t>
      </w:r>
      <w:r>
        <w:rPr/>
        <w:t>，会针对当前的跳转、分 支控制信号，寄存器写入，在</w:t>
      </w:r>
      <w:r>
        <w:rPr>
          <w:spacing w:val="-63"/>
        </w:rPr>
        <w:t> </w:t>
      </w:r>
      <w:r>
        <w:rPr>
          <w:rFonts w:ascii="Consolas" w:hAnsi="Consolas" w:cs="Consolas" w:eastAsia="Consolas" w:hint="default"/>
        </w:rPr>
        <w:t>IF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的</w:t>
      </w:r>
      <w:r>
        <w:rPr>
          <w:spacing w:val="-58"/>
        </w:rPr>
        <w:t> </w:t>
      </w:r>
      <w:r>
        <w:rPr>
          <w:rFonts w:ascii="Consolas" w:hAnsi="Consolas" w:cs="Consolas" w:eastAsia="Consolas" w:hint="default"/>
        </w:rPr>
        <w:t>Rs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和</w:t>
      </w:r>
      <w:r>
        <w:rPr>
          <w:spacing w:val="-58"/>
        </w:rPr>
        <w:t> </w:t>
      </w:r>
      <w:r>
        <w:rPr>
          <w:rFonts w:ascii="Consolas" w:hAnsi="Consolas" w:cs="Consolas" w:eastAsia="Consolas" w:hint="default"/>
        </w:rPr>
        <w:t>Rt</w:t>
      </w:r>
      <w:r>
        <w:rPr/>
        <w:t>，</w:t>
      </w:r>
      <w:r>
        <w:rPr>
          <w:rFonts w:ascii="Consolas" w:hAnsi="Consolas" w:cs="Consolas" w:eastAsia="Consolas" w:hint="default"/>
        </w:rPr>
        <w:t>ID</w:t>
      </w:r>
      <w:r>
        <w:rPr>
          <w:rFonts w:ascii="Consolas" w:hAnsi="Consolas" w:cs="Consolas" w:eastAsia="Consolas" w:hint="default"/>
          <w:spacing w:val="-72"/>
        </w:rPr>
        <w:t> </w:t>
      </w:r>
      <w:r>
        <w:rPr/>
        <w:t>的</w:t>
      </w:r>
      <w:r>
        <w:rPr>
          <w:spacing w:val="-63"/>
        </w:rPr>
        <w:t> </w:t>
      </w:r>
      <w:r>
        <w:rPr>
          <w:rFonts w:ascii="Consolas" w:hAnsi="Consolas" w:cs="Consolas" w:eastAsia="Consolas" w:hint="default"/>
        </w:rPr>
        <w:t>Rt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进行冒险判断。</w:t>
      </w:r>
    </w:p>
    <w:p>
      <w:pPr>
        <w:spacing w:before="18"/>
        <w:ind w:left="120" w:right="113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2)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模块接口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spacing w:line="240" w:lineRule="auto" w:before="7" w:after="0"/>
        <w:ind w:right="0"/>
        <w:rPr>
          <w:rFonts w:ascii="宋体" w:hAnsi="宋体" w:cs="宋体" w:eastAsia="宋体" w:hint="default"/>
          <w:b/>
          <w:bCs/>
          <w:sz w:val="18"/>
          <w:szCs w:val="18"/>
        </w:rPr>
      </w:pPr>
    </w:p>
    <w:tbl>
      <w:tblPr>
        <w:tblW w:w="0" w:type="auto"/>
        <w:jc w:val="left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91"/>
        <w:gridCol w:w="2670"/>
        <w:gridCol w:w="2636"/>
      </w:tblGrid>
      <w:tr>
        <w:trPr>
          <w:trHeight w:val="485" w:hRule="exact"/>
        </w:trPr>
        <w:tc>
          <w:tcPr>
            <w:tcW w:w="8298" w:type="dxa"/>
            <w:gridSpan w:val="3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left="2401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  <w:t>表 </w:t>
            </w:r>
            <w:r>
              <w:rPr>
                <w:rFonts w:ascii="Consolas" w:hAnsi="Consolas" w:cs="Consolas" w:eastAsia="Consolas" w:hint="default"/>
                <w:b/>
                <w:bCs/>
                <w:spacing w:val="-3"/>
                <w:sz w:val="24"/>
                <w:szCs w:val="24"/>
              </w:rPr>
              <w:t>2-3-5</w:t>
            </w:r>
            <w:r>
              <w:rPr>
                <w:rFonts w:ascii="Consolas" w:hAnsi="Consolas" w:cs="Consolas" w:eastAsia="Consolas" w:hint="default"/>
                <w:b/>
                <w:bCs/>
                <w:spacing w:val="-64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  <w:t>冒险判断模块接口定义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</w:r>
          </w:p>
        </w:tc>
      </w:tr>
      <w:tr>
        <w:trPr>
          <w:trHeight w:val="490" w:hRule="exact"/>
        </w:trPr>
        <w:tc>
          <w:tcPr>
            <w:tcW w:w="2991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left="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信号名</w:t>
            </w:r>
          </w:p>
        </w:tc>
        <w:tc>
          <w:tcPr>
            <w:tcW w:w="2670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8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方向</w:t>
            </w:r>
          </w:p>
        </w:tc>
        <w:tc>
          <w:tcPr>
            <w:tcW w:w="2636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描述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19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jump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19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是否跳转</w:t>
            </w:r>
          </w:p>
        </w:tc>
      </w:tr>
      <w:tr>
        <w:trPr>
          <w:trHeight w:val="476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1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branch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是否分支</w:t>
            </w:r>
          </w:p>
        </w:tc>
      </w:tr>
      <w:tr>
        <w:trPr>
          <w:trHeight w:val="480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mem2reg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写入寄存器的状况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19"/>
              <w:ind w:right="2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IF_Rs[4:0]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19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IF</w:t>
            </w:r>
            <w:r>
              <w:rPr>
                <w:rFonts w:ascii="Consolas" w:hAnsi="Consolas" w:cs="Consolas" w:eastAsia="Consolas" w:hint="default"/>
                <w:spacing w:val="-75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级的</w:t>
            </w:r>
            <w:r>
              <w:rPr>
                <w:rFonts w:ascii="宋体" w:hAnsi="宋体" w:cs="宋体" w:eastAsia="宋体" w:hint="default"/>
                <w:spacing w:val="-61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Rs</w:t>
            </w:r>
          </w:p>
        </w:tc>
      </w:tr>
    </w:tbl>
    <w:p>
      <w:pPr>
        <w:spacing w:after="0" w:line="305" w:lineRule="exact"/>
        <w:jc w:val="center"/>
        <w:rPr>
          <w:rFonts w:ascii="Consolas" w:hAnsi="Consolas" w:cs="Consolas" w:eastAsia="Consolas" w:hint="default"/>
          <w:sz w:val="24"/>
          <w:szCs w:val="24"/>
        </w:rPr>
        <w:sectPr>
          <w:pgSz w:w="11910" w:h="16840"/>
          <w:pgMar w:top="1380" w:bottom="280" w:left="1680" w:right="1680"/>
        </w:sectPr>
      </w:pPr>
    </w:p>
    <w:tbl>
      <w:tblPr>
        <w:tblW w:w="0" w:type="auto"/>
        <w:jc w:val="left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91"/>
        <w:gridCol w:w="2670"/>
        <w:gridCol w:w="2636"/>
      </w:tblGrid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2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IF_Rt[4:0]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IF</w:t>
            </w:r>
            <w:r>
              <w:rPr>
                <w:rFonts w:ascii="Consolas" w:hAnsi="Consolas" w:cs="Consolas" w:eastAsia="Consolas" w:hint="default"/>
                <w:spacing w:val="-75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级的</w:t>
            </w:r>
            <w:r>
              <w:rPr>
                <w:rFonts w:ascii="宋体" w:hAnsi="宋体" w:cs="宋体" w:eastAsia="宋体" w:hint="default"/>
                <w:spacing w:val="-61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Rt</w:t>
            </w:r>
          </w:p>
        </w:tc>
      </w:tr>
      <w:tr>
        <w:trPr>
          <w:trHeight w:val="480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2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ID_Rt[4:0]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ID</w:t>
            </w:r>
            <w:r>
              <w:rPr>
                <w:rFonts w:ascii="Consolas" w:hAnsi="Consolas" w:cs="Consolas" w:eastAsia="Consolas" w:hint="default"/>
                <w:spacing w:val="-75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级的</w:t>
            </w:r>
            <w:r>
              <w:rPr>
                <w:rFonts w:ascii="宋体" w:hAnsi="宋体" w:cs="宋体" w:eastAsia="宋体" w:hint="default"/>
                <w:spacing w:val="-61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Rt</w:t>
            </w:r>
          </w:p>
        </w:tc>
      </w:tr>
      <w:tr>
        <w:trPr>
          <w:trHeight w:val="476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1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hazard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是否冒险</w:t>
            </w:r>
          </w:p>
        </w:tc>
      </w:tr>
    </w:tbl>
    <w:p>
      <w:pPr>
        <w:spacing w:line="240" w:lineRule="auto" w:before="3"/>
        <w:ind w:right="0"/>
        <w:rPr>
          <w:rFonts w:ascii="宋体" w:hAnsi="宋体" w:cs="宋体" w:eastAsia="宋体" w:hint="default"/>
          <w:b/>
          <w:bCs/>
          <w:sz w:val="7"/>
          <w:szCs w:val="7"/>
        </w:rPr>
      </w:pPr>
    </w:p>
    <w:p>
      <w:pPr>
        <w:pStyle w:val="Heading3"/>
        <w:spacing w:line="240" w:lineRule="auto" w:before="26"/>
        <w:ind w:left="120" w:right="113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17" w:id="22"/>
      <w:bookmarkEnd w:id="22"/>
      <w:r>
        <w:rPr>
          <w:b w:val="0"/>
          <w:bCs w:val="0"/>
        </w:rPr>
      </w:r>
      <w:r>
        <w:rPr/>
        <w:t>2.3.7.</w:t>
      </w:r>
      <w:r>
        <w:rPr>
          <w:spacing w:val="-94"/>
        </w:rPr>
        <w:t> </w:t>
      </w:r>
      <w:r>
        <w:rPr>
          <w:rFonts w:ascii="黑体" w:hAnsi="黑体" w:cs="黑体" w:eastAsia="黑体" w:hint="default"/>
        </w:rPr>
        <w:t>控制单元（</w:t>
      </w:r>
      <w:r>
        <w:rPr/>
        <w:t>Ctrl</w:t>
      </w:r>
      <w:r>
        <w:rPr>
          <w:rFonts w:ascii="黑体" w:hAnsi="黑体" w:cs="黑体" w:eastAsia="黑体" w:hint="default"/>
        </w:rPr>
        <w:t>）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9"/>
        <w:ind w:right="0"/>
        <w:rPr>
          <w:rFonts w:ascii="黑体" w:hAnsi="黑体" w:cs="黑体" w:eastAsia="黑体" w:hint="default"/>
          <w:b/>
          <w:bCs/>
          <w:sz w:val="21"/>
          <w:szCs w:val="21"/>
        </w:rPr>
      </w:pPr>
    </w:p>
    <w:p>
      <w:pPr>
        <w:spacing w:before="0"/>
        <w:ind w:left="120" w:right="113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1)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功能描述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pStyle w:val="Heading4"/>
        <w:spacing w:line="328" w:lineRule="auto" w:before="130"/>
        <w:ind w:left="120" w:right="110" w:firstLine="422"/>
        <w:jc w:val="both"/>
      </w:pPr>
      <w:r>
        <w:rPr/>
        <w:t>控制单元在 </w:t>
      </w:r>
      <w:r>
        <w:rPr>
          <w:rFonts w:ascii="Consolas" w:hAnsi="Consolas" w:cs="Consolas" w:eastAsia="Consolas" w:hint="default"/>
        </w:rPr>
        <w:t>MIPS.v </w:t>
      </w:r>
      <w:r>
        <w:rPr/>
        <w:t>中对应的模块是</w:t>
      </w:r>
      <w:r>
        <w:rPr>
          <w:spacing w:val="-74"/>
        </w:rPr>
        <w:t> </w:t>
      </w:r>
      <w:r>
        <w:rPr>
          <w:rFonts w:ascii="Consolas" w:hAnsi="Consolas" w:cs="Consolas" w:eastAsia="Consolas" w:hint="default"/>
        </w:rPr>
        <w:t>U_Ctrl</w:t>
      </w:r>
      <w:r>
        <w:rPr/>
        <w:t>，会针对指令类型来推算各类 控制信号，具体的会在下表中列举。</w:t>
      </w:r>
    </w:p>
    <w:p>
      <w:pPr>
        <w:spacing w:before="62"/>
        <w:ind w:left="120" w:right="113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0.047997pt;margin-top:32.235638pt;width:415.65pt;height:358.8pt;mso-position-horizontal-relative:page;mso-position-vertical-relative:paragraph;z-index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991"/>
                    <w:gridCol w:w="2670"/>
                    <w:gridCol w:w="2636"/>
                  </w:tblGrid>
                  <w:tr>
                    <w:trPr>
                      <w:trHeight w:val="488" w:hRule="exact"/>
                    </w:trPr>
                    <w:tc>
                      <w:tcPr>
                        <w:tcW w:w="8298" w:type="dxa"/>
                        <w:gridSpan w:val="3"/>
                        <w:tcBorders>
                          <w:top w:val="single" w:sz="4" w:space="0" w:color="666666"/>
                          <w:left w:val="single" w:sz="4" w:space="0" w:color="666666"/>
                          <w:bottom w:val="single" w:sz="12" w:space="0" w:color="666666"/>
                          <w:right w:val="single" w:sz="4" w:space="0" w:color="666666"/>
                        </w:tcBorders>
                      </w:tcPr>
                      <w:p>
                        <w:pPr>
                          <w:pStyle w:val="TableParagraph"/>
                          <w:spacing w:line="306" w:lineRule="exact"/>
                          <w:ind w:left="2401" w:right="0"/>
                          <w:jc w:val="left"/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b/>
                            <w:bCs/>
                            <w:sz w:val="24"/>
                            <w:szCs w:val="24"/>
                          </w:rPr>
                          <w:t>表 </w:t>
                        </w:r>
                        <w:r>
                          <w:rPr>
                            <w:rFonts w:ascii="Consolas" w:hAnsi="Consolas" w:cs="Consolas" w:eastAsia="Consolas" w:hint="default"/>
                            <w:b/>
                            <w:bCs/>
                            <w:spacing w:val="-3"/>
                            <w:sz w:val="24"/>
                            <w:szCs w:val="24"/>
                          </w:rPr>
                          <w:t>2-3-6</w:t>
                        </w:r>
                        <w:r>
                          <w:rPr>
                            <w:rFonts w:ascii="Consolas" w:hAnsi="Consolas" w:cs="Consolas" w:eastAsia="Consolas" w:hint="default"/>
                            <w:b/>
                            <w:bCs/>
                            <w:spacing w:val="-64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b/>
                            <w:bCs/>
                            <w:sz w:val="24"/>
                            <w:szCs w:val="24"/>
                          </w:rPr>
                          <w:t>控制单元模块接口定义</w:t>
                        </w:r>
                        <w:r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487" w:hRule="exact"/>
                    </w:trPr>
                    <w:tc>
                      <w:tcPr>
                        <w:tcW w:w="2991" w:type="dxa"/>
                        <w:tcBorders>
                          <w:top w:val="single" w:sz="12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81" w:lineRule="exact"/>
                          <w:ind w:left="4" w:right="0"/>
                          <w:jc w:val="center"/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  <w:t>信号名</w:t>
                        </w:r>
                      </w:p>
                    </w:tc>
                    <w:tc>
                      <w:tcPr>
                        <w:tcW w:w="2670" w:type="dxa"/>
                        <w:tcBorders>
                          <w:top w:val="single" w:sz="12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81" w:lineRule="exact"/>
                          <w:ind w:right="8"/>
                          <w:jc w:val="center"/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  <w:t>方向</w:t>
                        </w:r>
                      </w:p>
                    </w:tc>
                    <w:tc>
                      <w:tcPr>
                        <w:tcW w:w="2636" w:type="dxa"/>
                        <w:tcBorders>
                          <w:top w:val="single" w:sz="12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81" w:lineRule="exact"/>
                          <w:ind w:right="3"/>
                          <w:jc w:val="center"/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  <w:t>描述</w:t>
                        </w:r>
                      </w:p>
                    </w:tc>
                  </w:tr>
                  <w:tr>
                    <w:trPr>
                      <w:trHeight w:val="475" w:hRule="exact"/>
                    </w:trPr>
                    <w:tc>
                      <w:tcPr>
                        <w:tcW w:w="2991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</w:tcPr>
                      <w:p>
                        <w:pPr>
                          <w:pStyle w:val="TableParagraph"/>
                          <w:spacing w:line="240" w:lineRule="auto" w:before="24"/>
                          <w:ind w:right="2"/>
                          <w:jc w:val="center"/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/>
                            <w:spacing w:val="-3"/>
                            <w:sz w:val="24"/>
                          </w:rPr>
                          <w:t>op</w:t>
                        </w:r>
                        <w:r>
                          <w:rPr>
                            <w:rFonts w:ascii="Consolas"/>
                            <w:sz w:val="24"/>
                          </w:rPr>
                        </w:r>
                      </w:p>
                    </w:tc>
                    <w:tc>
                      <w:tcPr>
                        <w:tcW w:w="2670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</w:tcPr>
                      <w:p>
                        <w:pPr>
                          <w:pStyle w:val="TableParagraph"/>
                          <w:spacing w:line="240" w:lineRule="auto" w:before="24"/>
                          <w:ind w:right="6"/>
                          <w:jc w:val="center"/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Input</w:t>
                        </w:r>
                      </w:p>
                    </w:tc>
                    <w:tc>
                      <w:tcPr>
                        <w:tcW w:w="2636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</w:tcPr>
                      <w:p>
                        <w:pPr>
                          <w:pStyle w:val="TableParagraph"/>
                          <w:spacing w:line="305" w:lineRule="exact"/>
                          <w:ind w:right="8"/>
                          <w:jc w:val="center"/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  <w:t>instr</w:t>
                        </w:r>
                        <w:r>
                          <w:rPr>
                            <w:rFonts w:ascii="Consolas" w:hAnsi="Consolas" w:cs="Consolas" w:eastAsia="Consolas" w:hint="default"/>
                            <w:spacing w:val="-77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  <w:t>的前</w:t>
                        </w:r>
                        <w:r>
                          <w:rPr>
                            <w:rFonts w:ascii="宋体" w:hAnsi="宋体" w:cs="宋体" w:eastAsia="宋体" w:hint="default"/>
                            <w:spacing w:val="-59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  <w:t>6</w:t>
                        </w:r>
                        <w:r>
                          <w:rPr>
                            <w:rFonts w:ascii="Consolas" w:hAnsi="Consolas" w:cs="Consolas" w:eastAsia="Consolas" w:hint="default"/>
                            <w:spacing w:val="-78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  <w:t>位</w:t>
                        </w:r>
                      </w:p>
                    </w:tc>
                  </w:tr>
                  <w:tr>
                    <w:trPr>
                      <w:trHeight w:val="480" w:hRule="exact"/>
                    </w:trPr>
                    <w:tc>
                      <w:tcPr>
                        <w:tcW w:w="2991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40" w:lineRule="auto" w:before="24"/>
                          <w:ind w:right="0"/>
                          <w:jc w:val="center"/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funct</w:t>
                        </w:r>
                      </w:p>
                    </w:tc>
                    <w:tc>
                      <w:tcPr>
                        <w:tcW w:w="2670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40" w:lineRule="auto" w:before="24"/>
                          <w:ind w:right="6"/>
                          <w:jc w:val="center"/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Output</w:t>
                        </w:r>
                      </w:p>
                    </w:tc>
                    <w:tc>
                      <w:tcPr>
                        <w:tcW w:w="2636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305" w:lineRule="exact"/>
                          <w:ind w:right="8"/>
                          <w:jc w:val="center"/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  <w:t>instr</w:t>
                        </w:r>
                        <w:r>
                          <w:rPr>
                            <w:rFonts w:ascii="Consolas" w:hAnsi="Consolas" w:cs="Consolas" w:eastAsia="Consolas" w:hint="default"/>
                            <w:spacing w:val="-77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  <w:t>的后</w:t>
                        </w:r>
                        <w:r>
                          <w:rPr>
                            <w:rFonts w:ascii="宋体" w:hAnsi="宋体" w:cs="宋体" w:eastAsia="宋体" w:hint="default"/>
                            <w:spacing w:val="-59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  <w:t>6</w:t>
                        </w:r>
                        <w:r>
                          <w:rPr>
                            <w:rFonts w:ascii="Consolas" w:hAnsi="Consolas" w:cs="Consolas" w:eastAsia="Consolas" w:hint="default"/>
                            <w:spacing w:val="-78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  <w:t>位</w:t>
                        </w:r>
                      </w:p>
                    </w:tc>
                  </w:tr>
                  <w:tr>
                    <w:trPr>
                      <w:trHeight w:val="475" w:hRule="exact"/>
                    </w:trPr>
                    <w:tc>
                      <w:tcPr>
                        <w:tcW w:w="2991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</w:tcPr>
                      <w:p>
                        <w:pPr>
                          <w:pStyle w:val="TableParagraph"/>
                          <w:spacing w:line="240" w:lineRule="auto" w:before="19"/>
                          <w:ind w:right="2"/>
                          <w:jc w:val="center"/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Ctrl_alu[3:0]</w:t>
                        </w:r>
                      </w:p>
                    </w:tc>
                    <w:tc>
                      <w:tcPr>
                        <w:tcW w:w="2670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</w:tcPr>
                      <w:p>
                        <w:pPr>
                          <w:pStyle w:val="TableParagraph"/>
                          <w:spacing w:line="240" w:lineRule="auto" w:before="19"/>
                          <w:ind w:right="6"/>
                          <w:jc w:val="center"/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Output</w:t>
                        </w:r>
                      </w:p>
                    </w:tc>
                    <w:tc>
                      <w:tcPr>
                        <w:tcW w:w="2636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</w:tcPr>
                      <w:p>
                        <w:pPr>
                          <w:pStyle w:val="TableParagraph"/>
                          <w:spacing w:line="305" w:lineRule="exact"/>
                          <w:ind w:right="3"/>
                          <w:jc w:val="center"/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  <w:t>alu</w:t>
                        </w:r>
                        <w:r>
                          <w:rPr>
                            <w:rFonts w:ascii="Consolas" w:hAnsi="Consolas" w:cs="Consolas" w:eastAsia="Consolas" w:hint="default"/>
                            <w:spacing w:val="-78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  <w:t>运算类型</w:t>
                        </w:r>
                      </w:p>
                    </w:tc>
                  </w:tr>
                  <w:tr>
                    <w:trPr>
                      <w:trHeight w:val="946" w:hRule="exact"/>
                    </w:trPr>
                    <w:tc>
                      <w:tcPr>
                        <w:tcW w:w="2991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40" w:lineRule="auto" w:before="6"/>
                          <w:ind w:right="0"/>
                          <w:jc w:val="left"/>
                          <w:rPr>
                            <w:rFonts w:ascii="宋体" w:hAnsi="宋体" w:cs="宋体" w:eastAsia="宋体" w:hint="default"/>
                            <w:sz w:val="19"/>
                            <w:szCs w:val="19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center"/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Ctrl_regDst</w:t>
                        </w:r>
                      </w:p>
                    </w:tc>
                    <w:tc>
                      <w:tcPr>
                        <w:tcW w:w="2670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40" w:lineRule="auto" w:before="6"/>
                          <w:ind w:right="0"/>
                          <w:jc w:val="left"/>
                          <w:rPr>
                            <w:rFonts w:ascii="宋体" w:hAnsi="宋体" w:cs="宋体" w:eastAsia="宋体" w:hint="default"/>
                            <w:sz w:val="19"/>
                            <w:szCs w:val="19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6"/>
                          <w:jc w:val="center"/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Output</w:t>
                        </w:r>
                      </w:p>
                    </w:tc>
                    <w:tc>
                      <w:tcPr>
                        <w:tcW w:w="2636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305" w:lineRule="exact"/>
                          <w:ind w:right="7"/>
                          <w:jc w:val="center"/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  <w:t>写回寄存器对于</w:t>
                        </w:r>
                        <w:r>
                          <w:rPr>
                            <w:rFonts w:ascii="宋体" w:hAnsi="宋体" w:cs="宋体" w:eastAsia="宋体" w:hint="default"/>
                            <w:spacing w:val="-61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  <w:t>rt</w:t>
                        </w:r>
                        <w:r>
                          <w:rPr>
                            <w:rFonts w:ascii="Consolas" w:hAnsi="Consolas" w:cs="Consolas" w:eastAsia="Consolas" w:hint="default"/>
                            <w:spacing w:val="-77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  <w:t>还</w:t>
                        </w:r>
                      </w:p>
                      <w:p>
                        <w:pPr>
                          <w:pStyle w:val="TableParagraph"/>
                          <w:spacing w:line="240" w:lineRule="auto" w:before="125"/>
                          <w:ind w:right="8"/>
                          <w:jc w:val="center"/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  <w:t>是</w:t>
                        </w:r>
                        <w:r>
                          <w:rPr>
                            <w:rFonts w:ascii="宋体" w:hAnsi="宋体" w:cs="宋体" w:eastAsia="宋体" w:hint="default"/>
                            <w:spacing w:val="-62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  <w:t>rd</w:t>
                        </w:r>
                        <w:r>
                          <w:rPr>
                            <w:rFonts w:ascii="Consolas" w:hAnsi="Consolas" w:cs="Consolas" w:eastAsia="Consolas" w:hint="default"/>
                            <w:spacing w:val="-76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  <w:t>的判断</w:t>
                        </w:r>
                      </w:p>
                    </w:tc>
                  </w:tr>
                  <w:tr>
                    <w:trPr>
                      <w:trHeight w:val="476" w:hRule="exact"/>
                    </w:trPr>
                    <w:tc>
                      <w:tcPr>
                        <w:tcW w:w="2991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</w:tcPr>
                      <w:p>
                        <w:pPr>
                          <w:pStyle w:val="TableParagraph"/>
                          <w:spacing w:line="240" w:lineRule="auto" w:before="19"/>
                          <w:ind w:right="3"/>
                          <w:jc w:val="center"/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Ctrl_aluSrcA[1:0]</w:t>
                        </w:r>
                      </w:p>
                    </w:tc>
                    <w:tc>
                      <w:tcPr>
                        <w:tcW w:w="2670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</w:tcPr>
                      <w:p>
                        <w:pPr>
                          <w:pStyle w:val="TableParagraph"/>
                          <w:spacing w:line="240" w:lineRule="auto" w:before="19"/>
                          <w:ind w:right="6"/>
                          <w:jc w:val="center"/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Output</w:t>
                        </w:r>
                      </w:p>
                    </w:tc>
                    <w:tc>
                      <w:tcPr>
                        <w:tcW w:w="2636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</w:tcPr>
                      <w:p>
                        <w:pPr>
                          <w:pStyle w:val="TableParagraph"/>
                          <w:spacing w:line="305" w:lineRule="exact"/>
                          <w:ind w:right="3"/>
                          <w:jc w:val="center"/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  <w:t>ALU</w:t>
                        </w:r>
                        <w:r>
                          <w:rPr>
                            <w:rFonts w:ascii="Consolas" w:hAnsi="Consolas" w:cs="Consolas" w:eastAsia="Consolas" w:hint="default"/>
                            <w:spacing w:val="-78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  <w:t>输入</w:t>
                        </w:r>
                        <w:r>
                          <w:rPr>
                            <w:rFonts w:ascii="宋体" w:hAnsi="宋体" w:cs="宋体" w:eastAsia="宋体" w:hint="default"/>
                            <w:spacing w:val="-59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Fonts w:ascii="Consolas" w:hAnsi="Consolas" w:cs="Consolas" w:eastAsia="Consolas" w:hint="default"/>
                            <w:spacing w:val="-78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  <w:t>选择端口</w:t>
                        </w:r>
                      </w:p>
                    </w:tc>
                  </w:tr>
                  <w:tr>
                    <w:trPr>
                      <w:trHeight w:val="475" w:hRule="exact"/>
                    </w:trPr>
                    <w:tc>
                      <w:tcPr>
                        <w:tcW w:w="2991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40" w:lineRule="auto" w:before="24"/>
                          <w:ind w:right="3"/>
                          <w:jc w:val="center"/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Ctrl_aluSrcB[1:0]</w:t>
                        </w:r>
                      </w:p>
                    </w:tc>
                    <w:tc>
                      <w:tcPr>
                        <w:tcW w:w="2670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40" w:lineRule="auto" w:before="24"/>
                          <w:ind w:right="6"/>
                          <w:jc w:val="center"/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Output</w:t>
                        </w:r>
                      </w:p>
                    </w:tc>
                    <w:tc>
                      <w:tcPr>
                        <w:tcW w:w="2636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305" w:lineRule="exact"/>
                          <w:ind w:right="3"/>
                          <w:jc w:val="center"/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  <w:t>ALU</w:t>
                        </w:r>
                        <w:r>
                          <w:rPr>
                            <w:rFonts w:ascii="Consolas" w:hAnsi="Consolas" w:cs="Consolas" w:eastAsia="Consolas" w:hint="default"/>
                            <w:spacing w:val="-78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  <w:t>输入</w:t>
                        </w:r>
                        <w:r>
                          <w:rPr>
                            <w:rFonts w:ascii="宋体" w:hAnsi="宋体" w:cs="宋体" w:eastAsia="宋体" w:hint="default"/>
                            <w:spacing w:val="-59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rFonts w:ascii="Consolas" w:hAnsi="Consolas" w:cs="Consolas" w:eastAsia="Consolas" w:hint="default"/>
                            <w:spacing w:val="-78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  <w:t>选择端口</w:t>
                        </w:r>
                      </w:p>
                    </w:tc>
                  </w:tr>
                  <w:tr>
                    <w:trPr>
                      <w:trHeight w:val="480" w:hRule="exact"/>
                    </w:trPr>
                    <w:tc>
                      <w:tcPr>
                        <w:tcW w:w="2991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</w:tcPr>
                      <w:p>
                        <w:pPr>
                          <w:pStyle w:val="TableParagraph"/>
                          <w:spacing w:line="240" w:lineRule="auto" w:before="24"/>
                          <w:ind w:right="0"/>
                          <w:jc w:val="center"/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Ctrl_Mem2Reg</w:t>
                        </w:r>
                      </w:p>
                    </w:tc>
                    <w:tc>
                      <w:tcPr>
                        <w:tcW w:w="2670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</w:tcPr>
                      <w:p>
                        <w:pPr>
                          <w:pStyle w:val="TableParagraph"/>
                          <w:spacing w:line="240" w:lineRule="auto" w:before="24"/>
                          <w:ind w:right="6"/>
                          <w:jc w:val="center"/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Output</w:t>
                        </w:r>
                      </w:p>
                    </w:tc>
                    <w:tc>
                      <w:tcPr>
                        <w:tcW w:w="2636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</w:tcPr>
                      <w:p>
                        <w:pPr>
                          <w:pStyle w:val="TableParagraph"/>
                          <w:spacing w:line="279" w:lineRule="exact"/>
                          <w:ind w:right="3"/>
                          <w:jc w:val="center"/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  <w:t>是否为内存写入寄存器</w:t>
                        </w:r>
                      </w:p>
                    </w:tc>
                  </w:tr>
                  <w:tr>
                    <w:trPr>
                      <w:trHeight w:val="476" w:hRule="exact"/>
                    </w:trPr>
                    <w:tc>
                      <w:tcPr>
                        <w:tcW w:w="2991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40" w:lineRule="auto" w:before="24"/>
                          <w:ind w:right="0"/>
                          <w:jc w:val="center"/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Ctrl_ext</w:t>
                        </w:r>
                      </w:p>
                    </w:tc>
                    <w:tc>
                      <w:tcPr>
                        <w:tcW w:w="2670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40" w:lineRule="auto" w:before="24"/>
                          <w:ind w:right="6"/>
                          <w:jc w:val="center"/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Output</w:t>
                        </w:r>
                      </w:p>
                    </w:tc>
                    <w:tc>
                      <w:tcPr>
                        <w:tcW w:w="2636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78" w:lineRule="exact"/>
                          <w:ind w:right="3"/>
                          <w:jc w:val="center"/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  <w:t>扩展类型</w:t>
                        </w:r>
                      </w:p>
                    </w:tc>
                  </w:tr>
                  <w:tr>
                    <w:trPr>
                      <w:trHeight w:val="475" w:hRule="exact"/>
                    </w:trPr>
                    <w:tc>
                      <w:tcPr>
                        <w:tcW w:w="2991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</w:tcPr>
                      <w:p>
                        <w:pPr>
                          <w:pStyle w:val="TableParagraph"/>
                          <w:spacing w:line="240" w:lineRule="auto" w:before="24"/>
                          <w:ind w:right="2"/>
                          <w:jc w:val="center"/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Ctrl_regWr</w:t>
                        </w:r>
                      </w:p>
                    </w:tc>
                    <w:tc>
                      <w:tcPr>
                        <w:tcW w:w="2670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</w:tcPr>
                      <w:p>
                        <w:pPr>
                          <w:pStyle w:val="TableParagraph"/>
                          <w:spacing w:line="240" w:lineRule="auto" w:before="24"/>
                          <w:ind w:right="6"/>
                          <w:jc w:val="center"/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Output</w:t>
                        </w:r>
                      </w:p>
                    </w:tc>
                    <w:tc>
                      <w:tcPr>
                        <w:tcW w:w="2636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</w:tcPr>
                      <w:p>
                        <w:pPr>
                          <w:pStyle w:val="TableParagraph"/>
                          <w:spacing w:line="279" w:lineRule="exact"/>
                          <w:ind w:right="3"/>
                          <w:jc w:val="center"/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  <w:t>寄存器是否写入</w:t>
                        </w:r>
                      </w:p>
                    </w:tc>
                  </w:tr>
                  <w:tr>
                    <w:trPr>
                      <w:trHeight w:val="480" w:hRule="exact"/>
                    </w:trPr>
                    <w:tc>
                      <w:tcPr>
                        <w:tcW w:w="2991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40" w:lineRule="auto" w:before="24"/>
                          <w:ind w:right="2"/>
                          <w:jc w:val="center"/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Ctrl_MemWr</w:t>
                        </w:r>
                      </w:p>
                    </w:tc>
                    <w:tc>
                      <w:tcPr>
                        <w:tcW w:w="2670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40" w:lineRule="auto" w:before="24"/>
                          <w:ind w:right="6"/>
                          <w:jc w:val="center"/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Output</w:t>
                        </w:r>
                      </w:p>
                    </w:tc>
                    <w:tc>
                      <w:tcPr>
                        <w:tcW w:w="2636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79" w:lineRule="exact"/>
                          <w:ind w:right="3"/>
                          <w:jc w:val="center"/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  <w:t>内存是否写入</w:t>
                        </w:r>
                      </w:p>
                    </w:tc>
                  </w:tr>
                  <w:tr>
                    <w:trPr>
                      <w:trHeight w:val="475" w:hRule="exact"/>
                    </w:trPr>
                    <w:tc>
                      <w:tcPr>
                        <w:tcW w:w="2991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</w:tcPr>
                      <w:p>
                        <w:pPr>
                          <w:pStyle w:val="TableParagraph"/>
                          <w:spacing w:line="240" w:lineRule="auto" w:before="24"/>
                          <w:ind w:right="0"/>
                          <w:jc w:val="center"/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Ctrl_branch[1:0]</w:t>
                        </w:r>
                      </w:p>
                    </w:tc>
                    <w:tc>
                      <w:tcPr>
                        <w:tcW w:w="2670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</w:tcPr>
                      <w:p>
                        <w:pPr>
                          <w:pStyle w:val="TableParagraph"/>
                          <w:spacing w:line="240" w:lineRule="auto" w:before="24"/>
                          <w:ind w:right="6"/>
                          <w:jc w:val="center"/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Output</w:t>
                        </w:r>
                      </w:p>
                    </w:tc>
                    <w:tc>
                      <w:tcPr>
                        <w:tcW w:w="2636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</w:tcPr>
                      <w:p>
                        <w:pPr>
                          <w:pStyle w:val="TableParagraph"/>
                          <w:spacing w:line="279" w:lineRule="exact"/>
                          <w:ind w:right="3"/>
                          <w:jc w:val="center"/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  <w:t>分支类型</w:t>
                        </w:r>
                      </w:p>
                    </w:tc>
                  </w:tr>
                  <w:tr>
                    <w:trPr>
                      <w:trHeight w:val="478" w:hRule="exact"/>
                    </w:trPr>
                    <w:tc>
                      <w:tcPr>
                        <w:tcW w:w="2991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40" w:lineRule="auto" w:before="24"/>
                          <w:ind w:right="2"/>
                          <w:jc w:val="center"/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Ctrl_jump</w:t>
                        </w:r>
                      </w:p>
                    </w:tc>
                    <w:tc>
                      <w:tcPr>
                        <w:tcW w:w="2670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40" w:lineRule="auto" w:before="24"/>
                          <w:ind w:right="6"/>
                          <w:jc w:val="center"/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Output</w:t>
                        </w:r>
                      </w:p>
                    </w:tc>
                    <w:tc>
                      <w:tcPr>
                        <w:tcW w:w="2636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79" w:lineRule="exact"/>
                          <w:ind w:right="3"/>
                          <w:jc w:val="center"/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  <w:t>是否跳转</w:t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Consolas" w:hAnsi="Consolas" w:cs="Consolas" w:eastAsia="Consolas" w:hint="default"/>
          <w:b/>
          <w:bCs/>
          <w:sz w:val="24"/>
          <w:szCs w:val="24"/>
        </w:rPr>
        <w:t>2)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模块接口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spacing w:line="240" w:lineRule="auto" w:before="0"/>
        <w:ind w:right="0"/>
        <w:rPr>
          <w:rFonts w:ascii="宋体" w:hAnsi="宋体" w:cs="宋体" w:eastAsia="宋体" w:hint="default"/>
          <w:b/>
          <w:bCs/>
          <w:sz w:val="26"/>
          <w:szCs w:val="26"/>
        </w:rPr>
      </w:pPr>
    </w:p>
    <w:p>
      <w:pPr>
        <w:spacing w:line="240" w:lineRule="auto" w:before="0"/>
        <w:ind w:right="0"/>
        <w:rPr>
          <w:rFonts w:ascii="宋体" w:hAnsi="宋体" w:cs="宋体" w:eastAsia="宋体" w:hint="default"/>
          <w:b/>
          <w:bCs/>
          <w:sz w:val="26"/>
          <w:szCs w:val="26"/>
        </w:rPr>
      </w:pPr>
    </w:p>
    <w:p>
      <w:pPr>
        <w:spacing w:line="240" w:lineRule="auto" w:before="0"/>
        <w:ind w:right="0"/>
        <w:rPr>
          <w:rFonts w:ascii="宋体" w:hAnsi="宋体" w:cs="宋体" w:eastAsia="宋体" w:hint="default"/>
          <w:b/>
          <w:bCs/>
          <w:sz w:val="26"/>
          <w:szCs w:val="26"/>
        </w:rPr>
      </w:pPr>
    </w:p>
    <w:p>
      <w:pPr>
        <w:spacing w:line="240" w:lineRule="auto" w:before="0"/>
        <w:ind w:right="0"/>
        <w:rPr>
          <w:rFonts w:ascii="宋体" w:hAnsi="宋体" w:cs="宋体" w:eastAsia="宋体" w:hint="default"/>
          <w:b/>
          <w:bCs/>
          <w:sz w:val="26"/>
          <w:szCs w:val="26"/>
        </w:rPr>
      </w:pPr>
    </w:p>
    <w:p>
      <w:pPr>
        <w:spacing w:line="240" w:lineRule="auto" w:before="0"/>
        <w:ind w:right="0"/>
        <w:rPr>
          <w:rFonts w:ascii="宋体" w:hAnsi="宋体" w:cs="宋体" w:eastAsia="宋体" w:hint="default"/>
          <w:b/>
          <w:bCs/>
          <w:sz w:val="26"/>
          <w:szCs w:val="26"/>
        </w:rPr>
      </w:pPr>
    </w:p>
    <w:p>
      <w:pPr>
        <w:spacing w:line="240" w:lineRule="auto" w:before="0"/>
        <w:ind w:right="0"/>
        <w:rPr>
          <w:rFonts w:ascii="宋体" w:hAnsi="宋体" w:cs="宋体" w:eastAsia="宋体" w:hint="default"/>
          <w:b/>
          <w:bCs/>
          <w:sz w:val="26"/>
          <w:szCs w:val="26"/>
        </w:rPr>
      </w:pPr>
    </w:p>
    <w:p>
      <w:pPr>
        <w:spacing w:line="240" w:lineRule="auto" w:before="0"/>
        <w:ind w:right="0"/>
        <w:rPr>
          <w:rFonts w:ascii="宋体" w:hAnsi="宋体" w:cs="宋体" w:eastAsia="宋体" w:hint="default"/>
          <w:b/>
          <w:bCs/>
          <w:sz w:val="26"/>
          <w:szCs w:val="26"/>
        </w:rPr>
      </w:pPr>
    </w:p>
    <w:p>
      <w:pPr>
        <w:spacing w:line="240" w:lineRule="auto" w:before="0"/>
        <w:ind w:right="0"/>
        <w:rPr>
          <w:rFonts w:ascii="宋体" w:hAnsi="宋体" w:cs="宋体" w:eastAsia="宋体" w:hint="default"/>
          <w:b/>
          <w:bCs/>
          <w:sz w:val="26"/>
          <w:szCs w:val="26"/>
        </w:rPr>
      </w:pPr>
    </w:p>
    <w:p>
      <w:pPr>
        <w:spacing w:line="240" w:lineRule="auto" w:before="0"/>
        <w:ind w:right="0"/>
        <w:rPr>
          <w:rFonts w:ascii="宋体" w:hAnsi="宋体" w:cs="宋体" w:eastAsia="宋体" w:hint="default"/>
          <w:b/>
          <w:bCs/>
          <w:sz w:val="26"/>
          <w:szCs w:val="26"/>
        </w:rPr>
      </w:pPr>
    </w:p>
    <w:p>
      <w:pPr>
        <w:spacing w:line="240" w:lineRule="auto" w:before="0"/>
        <w:ind w:right="0"/>
        <w:rPr>
          <w:rFonts w:ascii="宋体" w:hAnsi="宋体" w:cs="宋体" w:eastAsia="宋体" w:hint="default"/>
          <w:b/>
          <w:bCs/>
          <w:sz w:val="26"/>
          <w:szCs w:val="26"/>
        </w:rPr>
      </w:pPr>
    </w:p>
    <w:p>
      <w:pPr>
        <w:spacing w:line="240" w:lineRule="auto" w:before="0"/>
        <w:ind w:right="0"/>
        <w:rPr>
          <w:rFonts w:ascii="宋体" w:hAnsi="宋体" w:cs="宋体" w:eastAsia="宋体" w:hint="default"/>
          <w:b/>
          <w:bCs/>
          <w:sz w:val="26"/>
          <w:szCs w:val="26"/>
        </w:rPr>
      </w:pPr>
    </w:p>
    <w:p>
      <w:pPr>
        <w:spacing w:line="240" w:lineRule="auto" w:before="0"/>
        <w:ind w:right="0"/>
        <w:rPr>
          <w:rFonts w:ascii="宋体" w:hAnsi="宋体" w:cs="宋体" w:eastAsia="宋体" w:hint="default"/>
          <w:b/>
          <w:bCs/>
          <w:sz w:val="26"/>
          <w:szCs w:val="26"/>
        </w:rPr>
      </w:pPr>
    </w:p>
    <w:p>
      <w:pPr>
        <w:spacing w:line="240" w:lineRule="auto" w:before="0"/>
        <w:ind w:right="0"/>
        <w:rPr>
          <w:rFonts w:ascii="宋体" w:hAnsi="宋体" w:cs="宋体" w:eastAsia="宋体" w:hint="default"/>
          <w:b/>
          <w:bCs/>
          <w:sz w:val="26"/>
          <w:szCs w:val="26"/>
        </w:rPr>
      </w:pPr>
    </w:p>
    <w:p>
      <w:pPr>
        <w:spacing w:line="240" w:lineRule="auto" w:before="0"/>
        <w:ind w:right="0"/>
        <w:rPr>
          <w:rFonts w:ascii="宋体" w:hAnsi="宋体" w:cs="宋体" w:eastAsia="宋体" w:hint="default"/>
          <w:b/>
          <w:bCs/>
          <w:sz w:val="26"/>
          <w:szCs w:val="26"/>
        </w:rPr>
      </w:pPr>
    </w:p>
    <w:p>
      <w:pPr>
        <w:spacing w:line="240" w:lineRule="auto" w:before="0"/>
        <w:ind w:right="0"/>
        <w:rPr>
          <w:rFonts w:ascii="宋体" w:hAnsi="宋体" w:cs="宋体" w:eastAsia="宋体" w:hint="default"/>
          <w:b/>
          <w:bCs/>
          <w:sz w:val="26"/>
          <w:szCs w:val="26"/>
        </w:rPr>
      </w:pPr>
    </w:p>
    <w:p>
      <w:pPr>
        <w:spacing w:line="240" w:lineRule="auto" w:before="0"/>
        <w:ind w:right="0"/>
        <w:rPr>
          <w:rFonts w:ascii="宋体" w:hAnsi="宋体" w:cs="宋体" w:eastAsia="宋体" w:hint="default"/>
          <w:b/>
          <w:bCs/>
          <w:sz w:val="26"/>
          <w:szCs w:val="26"/>
        </w:rPr>
      </w:pPr>
    </w:p>
    <w:p>
      <w:pPr>
        <w:spacing w:line="240" w:lineRule="auto" w:before="0"/>
        <w:ind w:right="0"/>
        <w:rPr>
          <w:rFonts w:ascii="宋体" w:hAnsi="宋体" w:cs="宋体" w:eastAsia="宋体" w:hint="default"/>
          <w:b/>
          <w:bCs/>
          <w:sz w:val="26"/>
          <w:szCs w:val="26"/>
        </w:rPr>
      </w:pPr>
    </w:p>
    <w:p>
      <w:pPr>
        <w:spacing w:line="240" w:lineRule="auto" w:before="0"/>
        <w:ind w:right="0"/>
        <w:rPr>
          <w:rFonts w:ascii="宋体" w:hAnsi="宋体" w:cs="宋体" w:eastAsia="宋体" w:hint="default"/>
          <w:b/>
          <w:bCs/>
          <w:sz w:val="26"/>
          <w:szCs w:val="26"/>
        </w:rPr>
      </w:pPr>
    </w:p>
    <w:p>
      <w:pPr>
        <w:spacing w:line="240" w:lineRule="auto" w:before="0"/>
        <w:ind w:right="0"/>
        <w:rPr>
          <w:rFonts w:ascii="宋体" w:hAnsi="宋体" w:cs="宋体" w:eastAsia="宋体" w:hint="default"/>
          <w:b/>
          <w:bCs/>
          <w:sz w:val="26"/>
          <w:szCs w:val="26"/>
        </w:rPr>
      </w:pPr>
    </w:p>
    <w:p>
      <w:pPr>
        <w:spacing w:line="240" w:lineRule="auto" w:before="0"/>
        <w:ind w:right="0"/>
        <w:rPr>
          <w:rFonts w:ascii="宋体" w:hAnsi="宋体" w:cs="宋体" w:eastAsia="宋体" w:hint="default"/>
          <w:b/>
          <w:bCs/>
          <w:sz w:val="26"/>
          <w:szCs w:val="26"/>
        </w:rPr>
      </w:pPr>
    </w:p>
    <w:p>
      <w:pPr>
        <w:spacing w:line="240" w:lineRule="auto" w:before="10"/>
        <w:ind w:right="0"/>
        <w:rPr>
          <w:rFonts w:ascii="宋体" w:hAnsi="宋体" w:cs="宋体" w:eastAsia="宋体" w:hint="default"/>
          <w:b/>
          <w:bCs/>
          <w:sz w:val="34"/>
          <w:szCs w:val="34"/>
        </w:rPr>
      </w:pPr>
    </w:p>
    <w:p>
      <w:pPr>
        <w:spacing w:line="620" w:lineRule="atLeast" w:before="0"/>
        <w:ind w:left="120" w:right="3303" w:firstLine="0"/>
        <w:jc w:val="left"/>
        <w:rPr>
          <w:rFonts w:ascii="宋体" w:hAnsi="宋体" w:cs="宋体" w:eastAsia="宋体" w:hint="default"/>
          <w:sz w:val="24"/>
          <w:szCs w:val="24"/>
        </w:rPr>
      </w:pPr>
      <w:bookmarkStart w:name="_bookmark18" w:id="23"/>
      <w:bookmarkEnd w:id="23"/>
      <w:r>
        <w:rPr/>
      </w:r>
      <w:r>
        <w:rPr>
          <w:rFonts w:ascii="Consolas" w:hAnsi="Consolas" w:cs="Consolas" w:eastAsia="Consolas" w:hint="default"/>
          <w:b/>
          <w:bCs/>
          <w:sz w:val="24"/>
          <w:szCs w:val="24"/>
        </w:rPr>
        <w:t>2.3.8.</w:t>
      </w:r>
      <w:r>
        <w:rPr>
          <w:rFonts w:ascii="Consolas" w:hAnsi="Consolas" w:cs="Consolas" w:eastAsia="Consolas" w:hint="default"/>
          <w:b/>
          <w:bCs/>
          <w:spacing w:val="-86"/>
          <w:sz w:val="24"/>
          <w:szCs w:val="24"/>
        </w:rPr>
        <w:t> </w:t>
      </w:r>
      <w:r>
        <w:rPr>
          <w:rFonts w:ascii="黑体" w:hAnsi="黑体" w:cs="黑体" w:eastAsia="黑体" w:hint="default"/>
          <w:b/>
          <w:bCs/>
          <w:sz w:val="24"/>
          <w:szCs w:val="24"/>
        </w:rPr>
        <w:t>转发单元</w:t>
      </w:r>
      <w:r>
        <w:rPr>
          <w:rFonts w:ascii="黑体" w:hAnsi="黑体" w:cs="黑体" w:eastAsia="黑体" w:hint="default"/>
          <w:b/>
          <w:bCs/>
          <w:spacing w:val="-61"/>
          <w:sz w:val="24"/>
          <w:szCs w:val="24"/>
        </w:rPr>
        <w:t> </w:t>
      </w:r>
      <w:r>
        <w:rPr>
          <w:rFonts w:ascii="Consolas" w:hAnsi="Consolas" w:cs="Consolas" w:eastAsia="Consolas" w:hint="default"/>
          <w:b/>
          <w:bCs/>
          <w:sz w:val="24"/>
          <w:szCs w:val="24"/>
        </w:rPr>
        <w:t>C/D</w:t>
      </w:r>
      <w:r>
        <w:rPr>
          <w:rFonts w:ascii="黑体" w:hAnsi="黑体" w:cs="黑体" w:eastAsia="黑体" w:hint="default"/>
          <w:b/>
          <w:bCs/>
          <w:sz w:val="24"/>
          <w:szCs w:val="24"/>
        </w:rPr>
        <w:t>（</w:t>
      </w:r>
      <w:r>
        <w:rPr>
          <w:rFonts w:ascii="Consolas" w:hAnsi="Consolas" w:cs="Consolas" w:eastAsia="Consolas" w:hint="default"/>
          <w:b/>
          <w:bCs/>
          <w:sz w:val="24"/>
          <w:szCs w:val="24"/>
        </w:rPr>
        <w:t>ForwardC,</w:t>
      </w:r>
      <w:r>
        <w:rPr>
          <w:rFonts w:ascii="Consolas" w:hAnsi="Consolas" w:cs="Consolas" w:eastAsia="Consolas" w:hint="default"/>
          <w:b/>
          <w:bCs/>
          <w:spacing w:val="-14"/>
          <w:sz w:val="24"/>
          <w:szCs w:val="24"/>
        </w:rPr>
        <w:t> </w:t>
      </w:r>
      <w:r>
        <w:rPr>
          <w:rFonts w:ascii="Consolas" w:hAnsi="Consolas" w:cs="Consolas" w:eastAsia="Consolas" w:hint="default"/>
          <w:b/>
          <w:bCs/>
          <w:sz w:val="24"/>
          <w:szCs w:val="24"/>
        </w:rPr>
        <w:t>ForwardD</w:t>
      </w:r>
      <w:r>
        <w:rPr>
          <w:rFonts w:ascii="黑体" w:hAnsi="黑体" w:cs="黑体" w:eastAsia="黑体" w:hint="default"/>
          <w:b/>
          <w:bCs/>
          <w:sz w:val="24"/>
          <w:szCs w:val="24"/>
        </w:rPr>
        <w:t>） </w:t>
      </w:r>
      <w:r>
        <w:rPr>
          <w:rFonts w:ascii="Consolas" w:hAnsi="Consolas" w:cs="Consolas" w:eastAsia="Consolas" w:hint="default"/>
          <w:b/>
          <w:bCs/>
          <w:sz w:val="24"/>
          <w:szCs w:val="24"/>
        </w:rPr>
        <w:t>1)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功能描述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pStyle w:val="Heading4"/>
        <w:spacing w:line="343" w:lineRule="auto"/>
        <w:ind w:left="120" w:right="117" w:firstLine="422"/>
        <w:jc w:val="both"/>
      </w:pPr>
      <w:r>
        <w:rPr/>
        <w:t>转发单元</w:t>
      </w:r>
      <w:r>
        <w:rPr>
          <w:spacing w:val="-63"/>
        </w:rPr>
        <w:t> </w:t>
      </w:r>
      <w:r>
        <w:rPr>
          <w:rFonts w:ascii="Consolas" w:hAnsi="Consolas" w:cs="Consolas" w:eastAsia="Consolas" w:hint="default"/>
        </w:rPr>
        <w:t>C/D</w:t>
      </w:r>
      <w:r>
        <w:rPr>
          <w:rFonts w:ascii="Consolas" w:hAnsi="Consolas" w:cs="Consolas" w:eastAsia="Consolas" w:hint="default"/>
          <w:spacing w:val="-73"/>
        </w:rPr>
        <w:t> </w:t>
      </w:r>
      <w:r>
        <w:rPr/>
        <w:t>在</w:t>
      </w:r>
      <w:r>
        <w:rPr>
          <w:spacing w:val="-63"/>
        </w:rPr>
        <w:t> </w:t>
      </w:r>
      <w:r>
        <w:rPr>
          <w:rFonts w:ascii="Consolas" w:hAnsi="Consolas" w:cs="Consolas" w:eastAsia="Consolas" w:hint="default"/>
        </w:rPr>
        <w:t>MIPS.v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的模块是</w:t>
      </w:r>
      <w:r>
        <w:rPr>
          <w:spacing w:val="-63"/>
        </w:rPr>
        <w:t> </w:t>
      </w:r>
      <w:r>
        <w:rPr>
          <w:rFonts w:ascii="Consolas" w:hAnsi="Consolas" w:cs="Consolas" w:eastAsia="Consolas" w:hint="default"/>
        </w:rPr>
        <w:t>U_ForwardC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和</w:t>
      </w:r>
      <w:r>
        <w:rPr>
          <w:spacing w:val="-58"/>
        </w:rPr>
        <w:t> </w:t>
      </w:r>
      <w:r>
        <w:rPr>
          <w:rFonts w:ascii="Consolas" w:hAnsi="Consolas" w:cs="Consolas" w:eastAsia="Consolas" w:hint="default"/>
        </w:rPr>
        <w:t>U_ForwardD</w:t>
      </w:r>
      <w:r>
        <w:rPr/>
        <w:t>，</w:t>
      </w:r>
      <w:r>
        <w:rPr>
          <w:spacing w:val="-59"/>
        </w:rPr>
        <w:t> </w:t>
      </w:r>
      <w:r>
        <w:rPr/>
        <w:t>基于</w:t>
      </w:r>
      <w:r>
        <w:rPr>
          <w:spacing w:val="-58"/>
        </w:rPr>
        <w:t> </w:t>
      </w:r>
      <w:r>
        <w:rPr>
          <w:rFonts w:ascii="Consolas" w:hAnsi="Consolas" w:cs="Consolas" w:eastAsia="Consolas" w:hint="default"/>
          <w:spacing w:val="-3"/>
        </w:rPr>
        <w:t>MUX </w:t>
      </w:r>
      <w:r>
        <w:rPr>
          <w:spacing w:val="-3"/>
        </w:rPr>
        <w:t>实现，针对寄存器组的输出进行优先转发，以防止数据不是最新导致的分支判断 </w:t>
      </w:r>
      <w:r>
        <w:rPr/>
        <w:t>错误。</w:t>
      </w:r>
    </w:p>
    <w:p>
      <w:pPr>
        <w:spacing w:after="0" w:line="343" w:lineRule="auto"/>
        <w:jc w:val="both"/>
        <w:sectPr>
          <w:pgSz w:w="11910" w:h="16840"/>
          <w:pgMar w:top="1420" w:bottom="280" w:left="1680" w:right="1680"/>
        </w:sectPr>
      </w:pPr>
    </w:p>
    <w:p>
      <w:pPr>
        <w:spacing w:before="6"/>
        <w:ind w:left="120" w:right="113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2)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模块接口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spacing w:line="240" w:lineRule="auto" w:before="7" w:after="0"/>
        <w:ind w:right="0"/>
        <w:rPr>
          <w:rFonts w:ascii="宋体" w:hAnsi="宋体" w:cs="宋体" w:eastAsia="宋体" w:hint="default"/>
          <w:b/>
          <w:bCs/>
          <w:sz w:val="18"/>
          <w:szCs w:val="18"/>
        </w:rPr>
      </w:pPr>
    </w:p>
    <w:tbl>
      <w:tblPr>
        <w:tblW w:w="0" w:type="auto"/>
        <w:jc w:val="left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91"/>
        <w:gridCol w:w="2670"/>
        <w:gridCol w:w="2636"/>
      </w:tblGrid>
      <w:tr>
        <w:trPr>
          <w:trHeight w:val="488" w:hRule="exact"/>
        </w:trPr>
        <w:tc>
          <w:tcPr>
            <w:tcW w:w="8298" w:type="dxa"/>
            <w:gridSpan w:val="3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left="2141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  <w:t>表</w:t>
            </w:r>
            <w:r>
              <w:rPr>
                <w:rFonts w:ascii="宋体" w:hAnsi="宋体" w:cs="宋体" w:eastAsia="宋体" w:hint="default"/>
                <w:b/>
                <w:bCs/>
                <w:spacing w:val="-55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b/>
                <w:bCs/>
                <w:spacing w:val="-3"/>
                <w:sz w:val="24"/>
                <w:szCs w:val="24"/>
              </w:rPr>
              <w:t>2-3-7</w:t>
            </w:r>
            <w:r>
              <w:rPr>
                <w:rFonts w:ascii="Consolas" w:hAnsi="Consolas" w:cs="Consolas" w:eastAsia="Consolas" w:hint="default"/>
                <w:b/>
                <w:bCs/>
                <w:spacing w:val="-16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  <w:t>转发单元</w:t>
            </w:r>
            <w:r>
              <w:rPr>
                <w:rFonts w:ascii="宋体" w:hAnsi="宋体" w:cs="宋体" w:eastAsia="宋体" w:hint="default"/>
                <w:b/>
                <w:bCs/>
                <w:spacing w:val="-54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b/>
                <w:bCs/>
                <w:sz w:val="24"/>
                <w:szCs w:val="24"/>
              </w:rPr>
              <w:t>C/D</w:t>
            </w:r>
            <w:r>
              <w:rPr>
                <w:rFonts w:ascii="Consolas" w:hAnsi="Consolas" w:cs="Consolas" w:eastAsia="Consolas" w:hint="default"/>
                <w:b/>
                <w:bCs/>
                <w:spacing w:val="-73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  <w:t>模块接口定义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</w:r>
          </w:p>
        </w:tc>
      </w:tr>
      <w:tr>
        <w:trPr>
          <w:trHeight w:val="487" w:hRule="exact"/>
        </w:trPr>
        <w:tc>
          <w:tcPr>
            <w:tcW w:w="2991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81" w:lineRule="exact"/>
              <w:ind w:left="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信号名</w:t>
            </w:r>
          </w:p>
        </w:tc>
        <w:tc>
          <w:tcPr>
            <w:tcW w:w="2670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81" w:lineRule="exact"/>
              <w:ind w:right="8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方向</w:t>
            </w:r>
          </w:p>
        </w:tc>
        <w:tc>
          <w:tcPr>
            <w:tcW w:w="2636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81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描述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a[31:0]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right="5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寄存器的输出</w:t>
            </w:r>
            <w:r>
              <w:rPr>
                <w:rFonts w:ascii="宋体" w:hAnsi="宋体" w:cs="宋体" w:eastAsia="宋体" w:hint="default"/>
                <w:spacing w:val="-61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1</w:t>
            </w:r>
            <w:r>
              <w:rPr>
                <w:rFonts w:ascii="Consolas" w:hAnsi="Consolas" w:cs="Consolas" w:eastAsia="Consolas" w:hint="default"/>
                <w:spacing w:val="-76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或者</w:t>
            </w:r>
            <w:r>
              <w:rPr>
                <w:rFonts w:ascii="宋体" w:hAnsi="宋体" w:cs="宋体" w:eastAsia="宋体" w:hint="default"/>
                <w:spacing w:val="-61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2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b[31:0]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EX</w:t>
            </w:r>
            <w:r>
              <w:rPr>
                <w:rFonts w:ascii="Consolas" w:hAnsi="Consolas" w:cs="Consolas" w:eastAsia="Consolas" w:hint="default"/>
                <w:spacing w:val="-76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级的</w:t>
            </w:r>
            <w:r>
              <w:rPr>
                <w:rFonts w:ascii="宋体" w:hAnsi="宋体" w:cs="宋体" w:eastAsia="宋体" w:hint="default"/>
                <w:spacing w:val="-61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ALU</w:t>
            </w:r>
            <w:r>
              <w:rPr>
                <w:rFonts w:ascii="Consolas" w:hAnsi="Consolas" w:cs="Consolas" w:eastAsia="Consolas" w:hint="default"/>
                <w:spacing w:val="-76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输出</w:t>
            </w:r>
          </w:p>
        </w:tc>
      </w:tr>
      <w:tr>
        <w:trPr>
          <w:trHeight w:val="480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c[31:0]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10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ME</w:t>
            </w:r>
            <w:r>
              <w:rPr>
                <w:rFonts w:ascii="Consolas" w:hAnsi="Consolas" w:cs="Consolas" w:eastAsia="Consolas" w:hint="default"/>
                <w:spacing w:val="-76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级的</w:t>
            </w:r>
            <w:r>
              <w:rPr>
                <w:rFonts w:ascii="宋体" w:hAnsi="宋体" w:cs="宋体" w:eastAsia="宋体" w:hint="default"/>
                <w:spacing w:val="-61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ALU</w:t>
            </w:r>
            <w:r>
              <w:rPr>
                <w:rFonts w:ascii="Consolas" w:hAnsi="Consolas" w:cs="Consolas" w:eastAsia="Consolas" w:hint="default"/>
                <w:spacing w:val="-76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输出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d[31:0]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写回寄存器的内容</w:t>
            </w:r>
          </w:p>
        </w:tc>
      </w:tr>
      <w:tr>
        <w:trPr>
          <w:trHeight w:val="946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宋体" w:hAnsi="宋体" w:cs="宋体" w:eastAsia="宋体" w:hint="default"/>
                <w:b/>
                <w:bCs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right="1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Ctrl[1:0]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宋体" w:hAnsi="宋体" w:cs="宋体" w:eastAsia="宋体" w:hint="default"/>
                <w:b/>
                <w:bCs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right="7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MUX</w:t>
            </w:r>
            <w:r>
              <w:rPr>
                <w:rFonts w:ascii="Consolas" w:hAnsi="Consolas" w:cs="Consolas" w:eastAsia="Consolas" w:hint="default"/>
                <w:spacing w:val="-76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控制信号，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0-3</w:t>
            </w:r>
            <w:r>
              <w:rPr>
                <w:rFonts w:ascii="Consolas" w:hAnsi="Consolas" w:cs="Consolas" w:eastAsia="Consolas" w:hint="default"/>
                <w:spacing w:val="-76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分</w:t>
            </w:r>
          </w:p>
          <w:p>
            <w:pPr>
              <w:pStyle w:val="TableParagraph"/>
              <w:spacing w:line="240" w:lineRule="auto" w:before="130"/>
              <w:ind w:right="1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别对应</w:t>
            </w:r>
            <w:r>
              <w:rPr>
                <w:rFonts w:ascii="宋体" w:hAnsi="宋体" w:cs="宋体" w:eastAsia="宋体" w:hint="default"/>
                <w:spacing w:val="-63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a-d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1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转发单元输出</w:t>
            </w:r>
          </w:p>
        </w:tc>
      </w:tr>
    </w:tbl>
    <w:p>
      <w:pPr>
        <w:pStyle w:val="Heading3"/>
        <w:spacing w:line="240" w:lineRule="auto" w:before="118"/>
        <w:ind w:left="120" w:right="113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19" w:id="24"/>
      <w:bookmarkEnd w:id="24"/>
      <w:r>
        <w:rPr>
          <w:b w:val="0"/>
          <w:bCs w:val="0"/>
        </w:rPr>
      </w:r>
      <w:r>
        <w:rPr/>
        <w:t>2.3.9.</w:t>
      </w:r>
      <w:r>
        <w:rPr>
          <w:spacing w:val="-95"/>
        </w:rPr>
        <w:t> </w:t>
      </w:r>
      <w:r>
        <w:rPr>
          <w:rFonts w:ascii="黑体" w:hAnsi="黑体" w:cs="黑体" w:eastAsia="黑体" w:hint="default"/>
        </w:rPr>
        <w:t>判断相等单元（</w:t>
      </w:r>
      <w:r>
        <w:rPr/>
        <w:t>Equal</w:t>
      </w:r>
      <w:r>
        <w:rPr>
          <w:rFonts w:ascii="黑体" w:hAnsi="黑体" w:cs="黑体" w:eastAsia="黑体" w:hint="default"/>
        </w:rPr>
        <w:t>）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0"/>
        <w:ind w:right="0"/>
        <w:rPr>
          <w:rFonts w:ascii="黑体" w:hAnsi="黑体" w:cs="黑体" w:eastAsia="黑体" w:hint="default"/>
          <w:b/>
          <w:bCs/>
          <w:sz w:val="22"/>
          <w:szCs w:val="22"/>
        </w:rPr>
      </w:pPr>
    </w:p>
    <w:p>
      <w:pPr>
        <w:spacing w:before="0"/>
        <w:ind w:left="120" w:right="113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1)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功能描述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pStyle w:val="Heading4"/>
        <w:spacing w:line="328" w:lineRule="auto"/>
        <w:ind w:left="120" w:right="114" w:firstLine="422"/>
        <w:jc w:val="both"/>
      </w:pPr>
      <w:r>
        <w:rPr/>
        <w:t>判断相等单元在</w:t>
      </w:r>
      <w:r>
        <w:rPr>
          <w:spacing w:val="-67"/>
        </w:rPr>
        <w:t> </w:t>
      </w:r>
      <w:r>
        <w:rPr>
          <w:rFonts w:ascii="Consolas" w:hAnsi="Consolas" w:cs="Consolas" w:eastAsia="Consolas" w:hint="default"/>
        </w:rPr>
        <w:t>MIPS.v</w:t>
      </w:r>
      <w:r>
        <w:rPr>
          <w:rFonts w:ascii="Consolas" w:hAnsi="Consolas" w:cs="Consolas" w:eastAsia="Consolas" w:hint="default"/>
          <w:spacing w:val="-81"/>
        </w:rPr>
        <w:t> </w:t>
      </w:r>
      <w:r>
        <w:rPr/>
        <w:t>对应的模块是</w:t>
      </w:r>
      <w:r>
        <w:rPr>
          <w:spacing w:val="-62"/>
        </w:rPr>
        <w:t> </w:t>
      </w:r>
      <w:r>
        <w:rPr>
          <w:rFonts w:ascii="Consolas" w:hAnsi="Consolas" w:cs="Consolas" w:eastAsia="Consolas" w:hint="default"/>
        </w:rPr>
        <w:t>U_Equal</w:t>
      </w:r>
      <w:r>
        <w:rPr/>
        <w:t>，针对数据转发进行相等判 </w:t>
      </w:r>
      <w:r>
        <w:rPr>
          <w:spacing w:val="-3"/>
        </w:rPr>
        <w:t>断，如果相等则输出</w:t>
      </w:r>
      <w:r>
        <w:rPr>
          <w:spacing w:val="-61"/>
        </w:rPr>
        <w:t> </w:t>
      </w:r>
      <w:r>
        <w:rPr>
          <w:rFonts w:ascii="Consolas" w:hAnsi="Consolas" w:cs="Consolas" w:eastAsia="Consolas" w:hint="default"/>
          <w:spacing w:val="-4"/>
        </w:rPr>
        <w:t>1</w:t>
      </w:r>
      <w:r>
        <w:rPr>
          <w:spacing w:val="-4"/>
        </w:rPr>
        <w:t>。输出会进入</w:t>
      </w:r>
      <w:r>
        <w:rPr>
          <w:spacing w:val="-61"/>
        </w:rPr>
        <w:t> </w:t>
      </w:r>
      <w:r>
        <w:rPr>
          <w:rFonts w:ascii="Consolas" w:hAnsi="Consolas" w:cs="Consolas" w:eastAsia="Consolas" w:hint="default"/>
        </w:rPr>
        <w:t>PC</w:t>
      </w:r>
      <w:r>
        <w:rPr>
          <w:rFonts w:ascii="Consolas" w:hAnsi="Consolas" w:cs="Consolas" w:eastAsia="Consolas" w:hint="default"/>
          <w:spacing w:val="-76"/>
        </w:rPr>
        <w:t> </w:t>
      </w:r>
      <w:r>
        <w:rPr>
          <w:spacing w:val="-5"/>
        </w:rPr>
        <w:t>处理，与</w:t>
      </w:r>
      <w:r>
        <w:rPr>
          <w:spacing w:val="-61"/>
        </w:rPr>
        <w:t> </w:t>
      </w:r>
      <w:r>
        <w:rPr>
          <w:rFonts w:ascii="Consolas" w:hAnsi="Consolas" w:cs="Consolas" w:eastAsia="Consolas" w:hint="default"/>
        </w:rPr>
        <w:t>Ctrl</w:t>
      </w:r>
      <w:r>
        <w:rPr>
          <w:rFonts w:ascii="Consolas" w:hAnsi="Consolas" w:cs="Consolas" w:eastAsia="Consolas" w:hint="default"/>
          <w:spacing w:val="-75"/>
        </w:rPr>
        <w:t> </w:t>
      </w:r>
      <w:r>
        <w:rPr/>
        <w:t>输出的</w:t>
      </w:r>
      <w:r>
        <w:rPr>
          <w:spacing w:val="-57"/>
        </w:rPr>
        <w:t> </w:t>
      </w:r>
      <w:r>
        <w:rPr>
          <w:rFonts w:ascii="Consolas" w:hAnsi="Consolas" w:cs="Consolas" w:eastAsia="Consolas" w:hint="default"/>
        </w:rPr>
        <w:t>branch</w:t>
      </w:r>
      <w:r>
        <w:rPr>
          <w:rFonts w:ascii="Consolas" w:hAnsi="Consolas" w:cs="Consolas" w:eastAsia="Consolas" w:hint="default"/>
          <w:spacing w:val="-75"/>
        </w:rPr>
        <w:t> </w:t>
      </w:r>
      <w:r>
        <w:rPr/>
        <w:t>信号一起 判断是否分支。</w:t>
      </w:r>
    </w:p>
    <w:p>
      <w:pPr>
        <w:spacing w:before="68"/>
        <w:ind w:left="120" w:right="113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2)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模块接口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spacing w:line="240" w:lineRule="auto" w:before="7" w:after="0"/>
        <w:ind w:right="0"/>
        <w:rPr>
          <w:rFonts w:ascii="宋体" w:hAnsi="宋体" w:cs="宋体" w:eastAsia="宋体" w:hint="default"/>
          <w:b/>
          <w:bCs/>
          <w:sz w:val="18"/>
          <w:szCs w:val="18"/>
        </w:rPr>
      </w:pPr>
    </w:p>
    <w:tbl>
      <w:tblPr>
        <w:tblW w:w="0" w:type="auto"/>
        <w:jc w:val="left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91"/>
        <w:gridCol w:w="2670"/>
        <w:gridCol w:w="2636"/>
      </w:tblGrid>
      <w:tr>
        <w:trPr>
          <w:trHeight w:val="485" w:hRule="exact"/>
        </w:trPr>
        <w:tc>
          <w:tcPr>
            <w:tcW w:w="8298" w:type="dxa"/>
            <w:gridSpan w:val="3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left="2641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  <w:t>表 </w:t>
            </w:r>
            <w:r>
              <w:rPr>
                <w:rFonts w:ascii="Consolas" w:hAnsi="Consolas" w:cs="Consolas" w:eastAsia="Consolas" w:hint="default"/>
                <w:b/>
                <w:bCs/>
                <w:spacing w:val="-3"/>
                <w:sz w:val="24"/>
                <w:szCs w:val="24"/>
              </w:rPr>
              <w:t>2-3-8</w:t>
            </w:r>
            <w:r>
              <w:rPr>
                <w:rFonts w:ascii="Consolas" w:hAnsi="Consolas" w:cs="Consolas" w:eastAsia="Consolas" w:hint="default"/>
                <w:b/>
                <w:bCs/>
                <w:spacing w:val="-62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  <w:t>判断模块接口定义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</w:r>
          </w:p>
        </w:tc>
      </w:tr>
      <w:tr>
        <w:trPr>
          <w:trHeight w:val="485" w:hRule="exact"/>
        </w:trPr>
        <w:tc>
          <w:tcPr>
            <w:tcW w:w="2991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left="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信号名</w:t>
            </w:r>
          </w:p>
        </w:tc>
        <w:tc>
          <w:tcPr>
            <w:tcW w:w="2670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8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方向</w:t>
            </w:r>
          </w:p>
        </w:tc>
        <w:tc>
          <w:tcPr>
            <w:tcW w:w="2636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描述</w:t>
            </w:r>
          </w:p>
        </w:tc>
      </w:tr>
      <w:tr>
        <w:trPr>
          <w:trHeight w:val="481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input1[31:0]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06" w:lineRule="exact"/>
              <w:ind w:right="8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ForwardC</w:t>
            </w:r>
            <w:r>
              <w:rPr>
                <w:rFonts w:ascii="Consolas" w:hAnsi="Consolas" w:cs="Consolas" w:eastAsia="Consolas" w:hint="default"/>
                <w:spacing w:val="-82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的输出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input2[31:0]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right="8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ForwardD</w:t>
            </w:r>
            <w:r>
              <w:rPr>
                <w:rFonts w:ascii="Consolas" w:hAnsi="Consolas" w:cs="Consolas" w:eastAsia="Consolas" w:hint="default"/>
                <w:spacing w:val="-82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的输出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equal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比较结果</w:t>
            </w:r>
          </w:p>
        </w:tc>
      </w:tr>
    </w:tbl>
    <w:p>
      <w:pPr>
        <w:pStyle w:val="Heading3"/>
        <w:spacing w:line="240" w:lineRule="auto" w:before="118"/>
        <w:ind w:left="120" w:right="113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20" w:id="25"/>
      <w:bookmarkEnd w:id="25"/>
      <w:r>
        <w:rPr>
          <w:b w:val="0"/>
          <w:bCs w:val="0"/>
        </w:rPr>
      </w:r>
      <w:r>
        <w:rPr/>
        <w:t>2.3.10.</w:t>
      </w:r>
      <w:r>
        <w:rPr>
          <w:spacing w:val="15"/>
        </w:rPr>
        <w:t> </w:t>
      </w:r>
      <w:r>
        <w:rPr>
          <w:rFonts w:ascii="黑体" w:hAnsi="黑体" w:cs="黑体" w:eastAsia="黑体" w:hint="default"/>
        </w:rPr>
        <w:t>扩展单元（</w:t>
      </w:r>
      <w:r>
        <w:rPr/>
        <w:t>Ext</w:t>
      </w:r>
      <w:r>
        <w:rPr>
          <w:rFonts w:ascii="黑体" w:hAnsi="黑体" w:cs="黑体" w:eastAsia="黑体" w:hint="default"/>
        </w:rPr>
        <w:t>）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1"/>
        <w:ind w:right="0"/>
        <w:rPr>
          <w:rFonts w:ascii="黑体" w:hAnsi="黑体" w:cs="黑体" w:eastAsia="黑体" w:hint="default"/>
          <w:b/>
          <w:bCs/>
          <w:sz w:val="22"/>
          <w:szCs w:val="22"/>
        </w:rPr>
      </w:pPr>
    </w:p>
    <w:p>
      <w:pPr>
        <w:spacing w:before="0"/>
        <w:ind w:left="120" w:right="113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1)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功能描述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pStyle w:val="Heading4"/>
        <w:spacing w:line="328" w:lineRule="auto"/>
        <w:ind w:left="120" w:right="114" w:firstLine="422"/>
        <w:jc w:val="both"/>
      </w:pPr>
      <w:r>
        <w:rPr/>
        <w:t>扩展单元在</w:t>
      </w:r>
      <w:r>
        <w:rPr>
          <w:spacing w:val="-41"/>
        </w:rPr>
        <w:t> </w:t>
      </w:r>
      <w:r>
        <w:rPr>
          <w:rFonts w:ascii="Consolas" w:hAnsi="Consolas" w:cs="Consolas" w:eastAsia="Consolas" w:hint="default"/>
        </w:rPr>
        <w:t>MIPS.v</w:t>
      </w:r>
      <w:r>
        <w:rPr>
          <w:rFonts w:ascii="Consolas" w:hAnsi="Consolas" w:cs="Consolas" w:eastAsia="Consolas" w:hint="default"/>
          <w:spacing w:val="-54"/>
        </w:rPr>
        <w:t> </w:t>
      </w:r>
      <w:r>
        <w:rPr/>
        <w:t>对应的模块是</w:t>
      </w:r>
      <w:r>
        <w:rPr>
          <w:spacing w:val="-36"/>
        </w:rPr>
        <w:t> </w:t>
      </w:r>
      <w:r>
        <w:rPr>
          <w:rFonts w:ascii="Consolas" w:hAnsi="Consolas" w:cs="Consolas" w:eastAsia="Consolas" w:hint="default"/>
        </w:rPr>
        <w:t>U_Ext</w:t>
      </w:r>
      <w:r>
        <w:rPr/>
        <w:t>，针对</w:t>
      </w:r>
      <w:r>
        <w:rPr>
          <w:spacing w:val="-40"/>
        </w:rPr>
        <w:t> </w:t>
      </w:r>
      <w:r>
        <w:rPr>
          <w:rFonts w:ascii="Consolas" w:hAnsi="Consolas" w:cs="Consolas" w:eastAsia="Consolas" w:hint="default"/>
        </w:rPr>
        <w:t>16</w:t>
      </w:r>
      <w:r>
        <w:rPr>
          <w:rFonts w:ascii="Consolas" w:hAnsi="Consolas" w:cs="Consolas" w:eastAsia="Consolas" w:hint="default"/>
          <w:spacing w:val="-55"/>
        </w:rPr>
        <w:t> </w:t>
      </w:r>
      <w:r>
        <w:rPr/>
        <w:t>位数据进行扩展，包括 符号扩展和零扩展，仅用于</w:t>
      </w:r>
      <w:r>
        <w:rPr>
          <w:spacing w:val="-62"/>
        </w:rPr>
        <w:t> </w:t>
      </w:r>
      <w:r>
        <w:rPr>
          <w:rFonts w:ascii="Consolas" w:hAnsi="Consolas" w:cs="Consolas" w:eastAsia="Consolas" w:hint="default"/>
        </w:rPr>
        <w:t>I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型指令，其他情况下会被</w:t>
      </w:r>
      <w:r>
        <w:rPr>
          <w:spacing w:val="-60"/>
        </w:rPr>
        <w:t> </w:t>
      </w:r>
      <w:r>
        <w:rPr>
          <w:rFonts w:ascii="Consolas" w:hAnsi="Consolas" w:cs="Consolas" w:eastAsia="Consolas" w:hint="default"/>
        </w:rPr>
        <w:t>AluSrc</w:t>
      </w:r>
      <w:r>
        <w:rPr>
          <w:rFonts w:ascii="Consolas" w:hAnsi="Consolas" w:cs="Consolas" w:eastAsia="Consolas" w:hint="default"/>
          <w:spacing w:val="-75"/>
        </w:rPr>
        <w:t> </w:t>
      </w:r>
      <w:r>
        <w:rPr/>
        <w:t>屏蔽。</w:t>
      </w:r>
    </w:p>
    <w:p>
      <w:pPr>
        <w:spacing w:before="26"/>
        <w:ind w:left="120" w:right="113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2)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模块接口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spacing w:line="240" w:lineRule="auto" w:before="10" w:after="0"/>
        <w:ind w:right="0"/>
        <w:rPr>
          <w:rFonts w:ascii="宋体" w:hAnsi="宋体" w:cs="宋体" w:eastAsia="宋体" w:hint="default"/>
          <w:b/>
          <w:bCs/>
          <w:sz w:val="17"/>
          <w:szCs w:val="17"/>
        </w:rPr>
      </w:pPr>
    </w:p>
    <w:p>
      <w:pPr>
        <w:spacing w:line="240" w:lineRule="auto"/>
        <w:ind w:left="106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z w:val="20"/>
          <w:szCs w:val="20"/>
        </w:rPr>
        <w:pict>
          <v:group style="width:416.35pt;height:25.95pt;mso-position-horizontal-relative:char;mso-position-vertical-relative:line" coordorigin="0,0" coordsize="8327,519">
            <v:group style="position:absolute;left:24;top:10;width:8289;height:2" coordorigin="24,10" coordsize="8289,2">
              <v:shape style="position:absolute;left:24;top:10;width:8289;height:2" coordorigin="24,10" coordsize="8289,0" path="m24,10l8312,10e" filled="false" stroked="true" strokeweight=".47998pt" strokecolor="#666666">
                <v:path arrowok="t"/>
              </v:shape>
            </v:group>
            <v:group style="position:absolute;left:19;top:5;width:2;height:480" coordorigin="19,5" coordsize="2,480">
              <v:shape style="position:absolute;left:19;top:5;width:2;height:480" coordorigin="19,5" coordsize="0,480" path="m19,5l19,485e" filled="false" stroked="true" strokeweight=".48pt" strokecolor="#666666">
                <v:path arrowok="t"/>
              </v:shape>
            </v:group>
            <v:group style="position:absolute;left:15;top:499;width:8298;height:2" coordorigin="15,499" coordsize="8298,2">
              <v:shape style="position:absolute;left:15;top:499;width:8298;height:2" coordorigin="15,499" coordsize="8298,0" path="m15,499l8312,499e" filled="false" stroked="true" strokeweight="1.44pt" strokecolor="#666666">
                <v:path arrowok="t"/>
              </v:shape>
            </v:group>
            <v:group style="position:absolute;left:8317;top:5;width:2;height:509" coordorigin="8317,5" coordsize="2,509">
              <v:shape style="position:absolute;left:8317;top:5;width:2;height:509" coordorigin="8317,5" coordsize="0,509" path="m8317,5l8317,514e" filled="false" stroked="true" strokeweight=".48001pt" strokecolor="#666666">
                <v:path arrowok="t"/>
              </v:shape>
              <v:shape style="position:absolute;left:19;top:10;width:8298;height:490" type="#_x0000_t202" filled="false" stroked="false">
                <v:textbox inset="0,0,0,0">
                  <w:txbxContent>
                    <w:p>
                      <w:pPr>
                        <w:spacing w:line="315" w:lineRule="exact" w:before="0"/>
                        <w:ind w:left="2645" w:right="0" w:firstLine="0"/>
                        <w:jc w:val="left"/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</w:pPr>
                      <w:r>
                        <w:rPr>
                          <w:rFonts w:ascii="宋体" w:hAnsi="宋体" w:cs="宋体" w:eastAsia="宋体" w:hint="default"/>
                          <w:b/>
                          <w:bCs/>
                          <w:sz w:val="24"/>
                          <w:szCs w:val="24"/>
                        </w:rPr>
                        <w:t>表 </w:t>
                      </w:r>
                      <w:r>
                        <w:rPr>
                          <w:rFonts w:ascii="Consolas" w:hAnsi="Consolas" w:cs="Consolas" w:eastAsia="Consolas" w:hint="default"/>
                          <w:b/>
                          <w:bCs/>
                          <w:spacing w:val="-3"/>
                          <w:sz w:val="24"/>
                          <w:szCs w:val="24"/>
                        </w:rPr>
                        <w:t>2-3-9</w:t>
                      </w:r>
                      <w:r>
                        <w:rPr>
                          <w:rFonts w:ascii="Consolas" w:hAnsi="Consolas" w:cs="Consolas" w:eastAsia="Consolas" w:hint="default"/>
                          <w:b/>
                          <w:bCs/>
                          <w:spacing w:val="-62"/>
                          <w:sz w:val="24"/>
                          <w:szCs w:val="24"/>
                        </w:rPr>
                        <w:t> </w:t>
                      </w:r>
                      <w:r>
                        <w:rPr>
                          <w:rFonts w:ascii="宋体" w:hAnsi="宋体" w:cs="宋体" w:eastAsia="宋体" w:hint="default"/>
                          <w:b/>
                          <w:bCs/>
                          <w:sz w:val="24"/>
                          <w:szCs w:val="24"/>
                        </w:rPr>
                        <w:t>扩展单元接口定义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spacing w:after="0" w:line="240" w:lineRule="auto"/>
        <w:rPr>
          <w:rFonts w:ascii="宋体" w:hAnsi="宋体" w:cs="宋体" w:eastAsia="宋体" w:hint="default"/>
          <w:sz w:val="20"/>
          <w:szCs w:val="20"/>
        </w:rPr>
        <w:sectPr>
          <w:pgSz w:w="11910" w:h="16840"/>
          <w:pgMar w:top="1380" w:bottom="280" w:left="1680" w:right="1680"/>
        </w:sectPr>
      </w:pPr>
    </w:p>
    <w:tbl>
      <w:tblPr>
        <w:tblW w:w="0" w:type="auto"/>
        <w:jc w:val="left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91"/>
        <w:gridCol w:w="2670"/>
        <w:gridCol w:w="2636"/>
      </w:tblGrid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left="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信号名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8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方向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描述</w:t>
            </w:r>
          </w:p>
        </w:tc>
      </w:tr>
      <w:tr>
        <w:trPr>
          <w:trHeight w:val="480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input0[15:0]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16</w:t>
            </w:r>
            <w:r>
              <w:rPr>
                <w:rFonts w:ascii="Consolas" w:hAnsi="Consolas" w:cs="Consolas" w:eastAsia="Consolas" w:hint="default"/>
                <w:spacing w:val="-80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位输入</w:t>
            </w:r>
          </w:p>
        </w:tc>
      </w:tr>
      <w:tr>
        <w:trPr>
          <w:trHeight w:val="1412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</w:pPr>
          </w:p>
          <w:p>
            <w:pPr>
              <w:pStyle w:val="TableParagraph"/>
              <w:spacing w:line="240" w:lineRule="auto" w:before="176"/>
              <w:ind w:right="2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pacing w:val="-3"/>
                <w:sz w:val="24"/>
              </w:rPr>
              <w:t>op</w:t>
            </w:r>
            <w:r>
              <w:rPr>
                <w:rFonts w:ascii="Consolas"/>
                <w:sz w:val="24"/>
              </w:rPr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</w:pPr>
          </w:p>
          <w:p>
            <w:pPr>
              <w:pStyle w:val="TableParagraph"/>
              <w:spacing w:line="240" w:lineRule="auto" w:before="176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left="10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扩展类型：</w:t>
            </w:r>
          </w:p>
          <w:p>
            <w:pPr>
              <w:pStyle w:val="TableParagraph"/>
              <w:spacing w:line="240" w:lineRule="auto" w:before="151"/>
              <w:ind w:left="10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0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：零扩展</w:t>
            </w:r>
          </w:p>
          <w:p>
            <w:pPr>
              <w:pStyle w:val="TableParagraph"/>
              <w:spacing w:line="240" w:lineRule="auto" w:before="125"/>
              <w:ind w:left="10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1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：符号扩展</w:t>
            </w:r>
          </w:p>
        </w:tc>
      </w:tr>
      <w:tr>
        <w:trPr>
          <w:trHeight w:val="476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19"/>
              <w:ind w:right="1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19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扩展输出</w:t>
            </w:r>
          </w:p>
        </w:tc>
      </w:tr>
    </w:tbl>
    <w:p>
      <w:pPr>
        <w:spacing w:line="240" w:lineRule="auto" w:before="3"/>
        <w:ind w:right="0"/>
        <w:rPr>
          <w:rFonts w:ascii="宋体" w:hAnsi="宋体" w:cs="宋体" w:eastAsia="宋体" w:hint="default"/>
          <w:b/>
          <w:bCs/>
          <w:sz w:val="7"/>
          <w:szCs w:val="7"/>
        </w:rPr>
      </w:pPr>
    </w:p>
    <w:p>
      <w:pPr>
        <w:pStyle w:val="Heading3"/>
        <w:spacing w:line="240" w:lineRule="auto" w:before="26"/>
        <w:ind w:left="120" w:right="113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21" w:id="26"/>
      <w:bookmarkEnd w:id="26"/>
      <w:r>
        <w:rPr>
          <w:b w:val="0"/>
          <w:bCs w:val="0"/>
        </w:rPr>
      </w:r>
      <w:r>
        <w:rPr/>
        <w:t>2.3.11. ID/EX</w:t>
      </w:r>
      <w:r>
        <w:rPr>
          <w:spacing w:val="-62"/>
        </w:rPr>
        <w:t> </w:t>
      </w:r>
      <w:r>
        <w:rPr>
          <w:rFonts w:ascii="黑体" w:hAnsi="黑体" w:cs="黑体" w:eastAsia="黑体" w:hint="default"/>
        </w:rPr>
        <w:t>流水线寄存器（</w:t>
      </w:r>
      <w:r>
        <w:rPr/>
        <w:t>ID_EX</w:t>
      </w:r>
      <w:r>
        <w:rPr>
          <w:rFonts w:ascii="黑体" w:hAnsi="黑体" w:cs="黑体" w:eastAsia="黑体" w:hint="default"/>
        </w:rPr>
        <w:t>）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9"/>
        <w:ind w:right="0"/>
        <w:rPr>
          <w:rFonts w:ascii="黑体" w:hAnsi="黑体" w:cs="黑体" w:eastAsia="黑体" w:hint="default"/>
          <w:b/>
          <w:bCs/>
          <w:sz w:val="21"/>
          <w:szCs w:val="21"/>
        </w:rPr>
      </w:pPr>
    </w:p>
    <w:p>
      <w:pPr>
        <w:spacing w:before="0"/>
        <w:ind w:left="120" w:right="113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1)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功能描述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pStyle w:val="Heading4"/>
        <w:spacing w:line="328" w:lineRule="auto" w:before="130"/>
        <w:ind w:left="120" w:right="117" w:firstLine="422"/>
        <w:jc w:val="left"/>
      </w:pPr>
      <w:r>
        <w:rPr>
          <w:rFonts w:ascii="Consolas" w:hAnsi="Consolas" w:cs="Consolas" w:eastAsia="Consolas" w:hint="default"/>
        </w:rPr>
        <w:t>ID/EX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流水线寄存器在</w:t>
      </w:r>
      <w:r>
        <w:rPr>
          <w:spacing w:val="-58"/>
        </w:rPr>
        <w:t> </w:t>
      </w:r>
      <w:r>
        <w:rPr>
          <w:rFonts w:ascii="Consolas" w:hAnsi="Consolas" w:cs="Consolas" w:eastAsia="Consolas" w:hint="default"/>
        </w:rPr>
        <w:t>MIPS.v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对应的是</w:t>
      </w:r>
      <w:r>
        <w:rPr>
          <w:spacing w:val="-58"/>
        </w:rPr>
        <w:t> </w:t>
      </w:r>
      <w:r>
        <w:rPr>
          <w:rFonts w:ascii="Consolas" w:hAnsi="Consolas" w:cs="Consolas" w:eastAsia="Consolas" w:hint="default"/>
          <w:spacing w:val="-3"/>
        </w:rPr>
        <w:t>U_IDEX</w:t>
      </w:r>
      <w:r>
        <w:rPr>
          <w:spacing w:val="-3"/>
        </w:rPr>
        <w:t>，负责将来自</w:t>
      </w:r>
      <w:r>
        <w:rPr>
          <w:spacing w:val="-58"/>
        </w:rPr>
        <w:t> </w:t>
      </w:r>
      <w:r>
        <w:rPr>
          <w:rFonts w:ascii="Consolas" w:hAnsi="Consolas" w:cs="Consolas" w:eastAsia="Consolas" w:hint="default"/>
        </w:rPr>
        <w:t>ID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级的数据 传递到</w:t>
      </w:r>
      <w:r>
        <w:rPr>
          <w:spacing w:val="-63"/>
        </w:rPr>
        <w:t> </w:t>
      </w:r>
      <w:r>
        <w:rPr>
          <w:rFonts w:ascii="Consolas" w:hAnsi="Consolas" w:cs="Consolas" w:eastAsia="Consolas" w:hint="default"/>
        </w:rPr>
        <w:t>EX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级。需要</w:t>
      </w:r>
      <w:r>
        <w:rPr>
          <w:spacing w:val="-58"/>
        </w:rPr>
        <w:t> </w:t>
      </w:r>
      <w:r>
        <w:rPr>
          <w:rFonts w:ascii="Consolas" w:hAnsi="Consolas" w:cs="Consolas" w:eastAsia="Consolas" w:hint="default"/>
        </w:rPr>
        <w:t>clk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才能进行传递。</w:t>
      </w:r>
    </w:p>
    <w:p>
      <w:pPr>
        <w:spacing w:before="21"/>
        <w:ind w:left="120" w:right="113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2)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模块接口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spacing w:line="240" w:lineRule="auto" w:before="7" w:after="0"/>
        <w:ind w:right="0"/>
        <w:rPr>
          <w:rFonts w:ascii="宋体" w:hAnsi="宋体" w:cs="宋体" w:eastAsia="宋体" w:hint="default"/>
          <w:b/>
          <w:bCs/>
          <w:sz w:val="18"/>
          <w:szCs w:val="18"/>
        </w:rPr>
      </w:pPr>
    </w:p>
    <w:tbl>
      <w:tblPr>
        <w:tblW w:w="0" w:type="auto"/>
        <w:jc w:val="left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91"/>
        <w:gridCol w:w="2670"/>
        <w:gridCol w:w="2636"/>
      </w:tblGrid>
      <w:tr>
        <w:trPr>
          <w:trHeight w:val="488" w:hRule="exact"/>
        </w:trPr>
        <w:tc>
          <w:tcPr>
            <w:tcW w:w="8298" w:type="dxa"/>
            <w:gridSpan w:val="3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>
            <w:pPr>
              <w:pStyle w:val="TableParagraph"/>
              <w:tabs>
                <w:tab w:pos="3240" w:val="left" w:leader="none"/>
              </w:tabs>
              <w:spacing w:line="305" w:lineRule="exact"/>
              <w:ind w:left="191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  <w:t>表</w:t>
            </w:r>
            <w:r>
              <w:rPr>
                <w:rFonts w:ascii="宋体" w:hAnsi="宋体" w:cs="宋体" w:eastAsia="宋体" w:hint="default"/>
                <w:b/>
                <w:bCs/>
                <w:spacing w:val="-65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b/>
                <w:bCs/>
                <w:sz w:val="24"/>
                <w:szCs w:val="24"/>
              </w:rPr>
              <w:t>2-3-10</w:t>
              <w:tab/>
              <w:t>ID/EX</w:t>
            </w:r>
            <w:r>
              <w:rPr>
                <w:rFonts w:ascii="Consolas" w:hAnsi="Consolas" w:cs="Consolas" w:eastAsia="Consolas" w:hint="default"/>
                <w:b/>
                <w:bCs/>
                <w:spacing w:val="-72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  <w:t>流水线寄存器接口定义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</w:r>
          </w:p>
        </w:tc>
      </w:tr>
      <w:tr>
        <w:trPr>
          <w:trHeight w:val="487" w:hRule="exact"/>
        </w:trPr>
        <w:tc>
          <w:tcPr>
            <w:tcW w:w="2991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81" w:lineRule="exact"/>
              <w:ind w:left="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信号名</w:t>
            </w:r>
          </w:p>
        </w:tc>
        <w:tc>
          <w:tcPr>
            <w:tcW w:w="2670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81" w:lineRule="exact"/>
              <w:ind w:right="8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方向</w:t>
            </w:r>
          </w:p>
        </w:tc>
        <w:tc>
          <w:tcPr>
            <w:tcW w:w="2636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81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描述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pacing w:val="-3"/>
                <w:sz w:val="24"/>
              </w:rPr>
              <w:t>clk</w:t>
            </w:r>
            <w:r>
              <w:rPr>
                <w:rFonts w:ascii="Consolas"/>
                <w:sz w:val="24"/>
              </w:rPr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时钟信号</w:t>
            </w:r>
          </w:p>
        </w:tc>
      </w:tr>
      <w:tr>
        <w:trPr>
          <w:trHeight w:val="480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pacing w:val="-3"/>
                <w:sz w:val="24"/>
              </w:rPr>
              <w:t>rst</w:t>
            </w:r>
            <w:r>
              <w:rPr>
                <w:rFonts w:ascii="Consolas"/>
                <w:sz w:val="24"/>
              </w:rPr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重置信号</w:t>
            </w:r>
          </w:p>
        </w:tc>
      </w:tr>
      <w:tr>
        <w:trPr>
          <w:trHeight w:val="476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19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regin1[31:0]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19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right="5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寄存器输出</w:t>
            </w:r>
            <w:r>
              <w:rPr>
                <w:rFonts w:ascii="宋体" w:hAnsi="宋体" w:cs="宋体" w:eastAsia="宋体" w:hint="default"/>
                <w:spacing w:val="-62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1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regin2[31:0]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right="5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寄存器输出</w:t>
            </w:r>
            <w:r>
              <w:rPr>
                <w:rFonts w:ascii="宋体" w:hAnsi="宋体" w:cs="宋体" w:eastAsia="宋体" w:hint="default"/>
                <w:spacing w:val="-62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2</w:t>
            </w:r>
          </w:p>
        </w:tc>
      </w:tr>
      <w:tr>
        <w:trPr>
          <w:trHeight w:val="480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regin3[31:0]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扩展输出</w:t>
            </w:r>
          </w:p>
        </w:tc>
      </w:tr>
      <w:tr>
        <w:trPr>
          <w:trHeight w:val="476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19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regin4[4:0]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19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ID</w:t>
            </w:r>
            <w:r>
              <w:rPr>
                <w:rFonts w:ascii="Consolas" w:hAnsi="Consolas" w:cs="Consolas" w:eastAsia="Consolas" w:hint="default"/>
                <w:spacing w:val="-75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级的</w:t>
            </w:r>
            <w:r>
              <w:rPr>
                <w:rFonts w:ascii="宋体" w:hAnsi="宋体" w:cs="宋体" w:eastAsia="宋体" w:hint="default"/>
                <w:spacing w:val="-61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Rs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regin5[4:0]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ID</w:t>
            </w:r>
            <w:r>
              <w:rPr>
                <w:rFonts w:ascii="Consolas" w:hAnsi="Consolas" w:cs="Consolas" w:eastAsia="Consolas" w:hint="default"/>
                <w:spacing w:val="-75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级的</w:t>
            </w:r>
            <w:r>
              <w:rPr>
                <w:rFonts w:ascii="宋体" w:hAnsi="宋体" w:cs="宋体" w:eastAsia="宋体" w:hint="default"/>
                <w:spacing w:val="-61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Rt</w:t>
            </w:r>
          </w:p>
        </w:tc>
      </w:tr>
      <w:tr>
        <w:trPr>
          <w:trHeight w:val="480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regin6[4:0]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ID</w:t>
            </w:r>
            <w:r>
              <w:rPr>
                <w:rFonts w:ascii="Consolas" w:hAnsi="Consolas" w:cs="Consolas" w:eastAsia="Consolas" w:hint="default"/>
                <w:spacing w:val="-75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级的</w:t>
            </w:r>
            <w:r>
              <w:rPr>
                <w:rFonts w:ascii="宋体" w:hAnsi="宋体" w:cs="宋体" w:eastAsia="宋体" w:hint="default"/>
                <w:spacing w:val="-61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Rd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19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regin7[4:0]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19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right="1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ID</w:t>
            </w:r>
            <w:r>
              <w:rPr>
                <w:rFonts w:ascii="Consolas" w:hAnsi="Consolas" w:cs="Consolas" w:eastAsia="Consolas" w:hint="default"/>
                <w:spacing w:val="-78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级的</w:t>
            </w:r>
            <w:r>
              <w:rPr>
                <w:rFonts w:ascii="宋体" w:hAnsi="宋体" w:cs="宋体" w:eastAsia="宋体" w:hint="default"/>
                <w:spacing w:val="-63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shamt</w:t>
            </w:r>
          </w:p>
        </w:tc>
      </w:tr>
      <w:tr>
        <w:trPr>
          <w:trHeight w:val="476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regdstin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regdst</w:t>
            </w:r>
            <w:r>
              <w:rPr>
                <w:rFonts w:ascii="Consolas" w:hAnsi="Consolas" w:cs="Consolas" w:eastAsia="Consolas" w:hint="default"/>
                <w:spacing w:val="-81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控制信号</w:t>
            </w:r>
          </w:p>
        </w:tc>
      </w:tr>
      <w:tr>
        <w:trPr>
          <w:trHeight w:val="480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aluopin[3:0]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ALU</w:t>
            </w:r>
            <w:r>
              <w:rPr>
                <w:rFonts w:ascii="Consolas" w:hAnsi="Consolas" w:cs="Consolas" w:eastAsia="Consolas" w:hint="default"/>
                <w:spacing w:val="-78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控制信号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1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alusrcain[1:0]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ALU</w:t>
            </w:r>
            <w:r>
              <w:rPr>
                <w:rFonts w:ascii="Consolas" w:hAnsi="Consolas" w:cs="Consolas" w:eastAsia="Consolas" w:hint="default"/>
                <w:spacing w:val="-78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输入</w:t>
            </w:r>
            <w:r>
              <w:rPr>
                <w:rFonts w:ascii="宋体" w:hAnsi="宋体" w:cs="宋体" w:eastAsia="宋体" w:hint="default"/>
                <w:spacing w:val="-59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1</w:t>
            </w:r>
            <w:r>
              <w:rPr>
                <w:rFonts w:ascii="Consolas" w:hAnsi="Consolas" w:cs="Consolas" w:eastAsia="Consolas" w:hint="default"/>
                <w:spacing w:val="-78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控制信号</w:t>
            </w:r>
          </w:p>
        </w:tc>
      </w:tr>
      <w:tr>
        <w:trPr>
          <w:trHeight w:val="476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1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alusrcbin[1:0]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ALU</w:t>
            </w:r>
            <w:r>
              <w:rPr>
                <w:rFonts w:ascii="Consolas" w:hAnsi="Consolas" w:cs="Consolas" w:eastAsia="Consolas" w:hint="default"/>
                <w:spacing w:val="-78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输入</w:t>
            </w:r>
            <w:r>
              <w:rPr>
                <w:rFonts w:ascii="宋体" w:hAnsi="宋体" w:cs="宋体" w:eastAsia="宋体" w:hint="default"/>
                <w:spacing w:val="-59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2</w:t>
            </w:r>
            <w:r>
              <w:rPr>
                <w:rFonts w:ascii="Consolas" w:hAnsi="Consolas" w:cs="Consolas" w:eastAsia="Consolas" w:hint="default"/>
                <w:spacing w:val="-78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控制信号</w:t>
            </w:r>
          </w:p>
        </w:tc>
      </w:tr>
      <w:tr>
        <w:trPr>
          <w:trHeight w:val="480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2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mem2regin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Mem2reg</w:t>
            </w:r>
            <w:r>
              <w:rPr>
                <w:rFonts w:ascii="Consolas" w:hAnsi="Consolas" w:cs="Consolas" w:eastAsia="Consolas" w:hint="default"/>
                <w:spacing w:val="-79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控制信号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regwrin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78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寄存器写入控制信号</w:t>
            </w:r>
          </w:p>
        </w:tc>
      </w:tr>
    </w:tbl>
    <w:p>
      <w:pPr>
        <w:spacing w:after="0" w:line="278" w:lineRule="exact"/>
        <w:jc w:val="center"/>
        <w:rPr>
          <w:rFonts w:ascii="宋体" w:hAnsi="宋体" w:cs="宋体" w:eastAsia="宋体" w:hint="default"/>
          <w:sz w:val="24"/>
          <w:szCs w:val="24"/>
        </w:rPr>
        <w:sectPr>
          <w:pgSz w:w="11910" w:h="16840"/>
          <w:pgMar w:top="1420" w:bottom="280" w:left="1680" w:right="1680"/>
        </w:sectPr>
      </w:pPr>
    </w:p>
    <w:tbl>
      <w:tblPr>
        <w:tblW w:w="0" w:type="auto"/>
        <w:jc w:val="left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91"/>
        <w:gridCol w:w="2670"/>
        <w:gridCol w:w="2636"/>
      </w:tblGrid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memwrin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内存写入控制信号</w:t>
            </w:r>
          </w:p>
        </w:tc>
      </w:tr>
      <w:tr>
        <w:trPr>
          <w:trHeight w:val="480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2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regout1[31:0]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right="5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寄存器输出</w:t>
            </w:r>
            <w:r>
              <w:rPr>
                <w:rFonts w:ascii="宋体" w:hAnsi="宋体" w:cs="宋体" w:eastAsia="宋体" w:hint="default"/>
                <w:spacing w:val="-62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1</w:t>
            </w:r>
          </w:p>
        </w:tc>
      </w:tr>
      <w:tr>
        <w:trPr>
          <w:trHeight w:val="476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2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regout2[31:0]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6" w:lineRule="exact"/>
              <w:ind w:right="5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寄存器输出</w:t>
            </w:r>
            <w:r>
              <w:rPr>
                <w:rFonts w:ascii="宋体" w:hAnsi="宋体" w:cs="宋体" w:eastAsia="宋体" w:hint="default"/>
                <w:spacing w:val="-62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2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2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regout3[31:0]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扩展输出</w:t>
            </w:r>
          </w:p>
        </w:tc>
      </w:tr>
      <w:tr>
        <w:trPr>
          <w:trHeight w:val="480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regout4[4:0]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EX</w:t>
            </w:r>
            <w:r>
              <w:rPr>
                <w:rFonts w:ascii="Consolas" w:hAnsi="Consolas" w:cs="Consolas" w:eastAsia="Consolas" w:hint="default"/>
                <w:spacing w:val="-75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级的</w:t>
            </w:r>
            <w:r>
              <w:rPr>
                <w:rFonts w:ascii="宋体" w:hAnsi="宋体" w:cs="宋体" w:eastAsia="宋体" w:hint="default"/>
                <w:spacing w:val="-61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Rs</w:t>
            </w:r>
          </w:p>
        </w:tc>
      </w:tr>
      <w:tr>
        <w:trPr>
          <w:trHeight w:val="476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regout5[4:0]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EX</w:t>
            </w:r>
            <w:r>
              <w:rPr>
                <w:rFonts w:ascii="Consolas" w:hAnsi="Consolas" w:cs="Consolas" w:eastAsia="Consolas" w:hint="default"/>
                <w:spacing w:val="-75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级的</w:t>
            </w:r>
            <w:r>
              <w:rPr>
                <w:rFonts w:ascii="宋体" w:hAnsi="宋体" w:cs="宋体" w:eastAsia="宋体" w:hint="default"/>
                <w:spacing w:val="-61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Rt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regout6[4:0]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EX</w:t>
            </w:r>
            <w:r>
              <w:rPr>
                <w:rFonts w:ascii="Consolas" w:hAnsi="Consolas" w:cs="Consolas" w:eastAsia="Consolas" w:hint="default"/>
                <w:spacing w:val="-75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级的</w:t>
            </w:r>
            <w:r>
              <w:rPr>
                <w:rFonts w:ascii="宋体" w:hAnsi="宋体" w:cs="宋体" w:eastAsia="宋体" w:hint="default"/>
                <w:spacing w:val="-61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Rd</w:t>
            </w:r>
          </w:p>
        </w:tc>
      </w:tr>
      <w:tr>
        <w:trPr>
          <w:trHeight w:val="480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regout7[4:0]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10" w:lineRule="exact"/>
              <w:ind w:right="1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EX</w:t>
            </w:r>
            <w:r>
              <w:rPr>
                <w:rFonts w:ascii="Consolas" w:hAnsi="Consolas" w:cs="Consolas" w:eastAsia="Consolas" w:hint="default"/>
                <w:spacing w:val="-78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级的</w:t>
            </w:r>
            <w:r>
              <w:rPr>
                <w:rFonts w:ascii="宋体" w:hAnsi="宋体" w:cs="宋体" w:eastAsia="宋体" w:hint="default"/>
                <w:spacing w:val="-63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shamt</w:t>
            </w:r>
          </w:p>
        </w:tc>
      </w:tr>
      <w:tr>
        <w:trPr>
          <w:trHeight w:val="476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2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regdstout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regdst</w:t>
            </w:r>
            <w:r>
              <w:rPr>
                <w:rFonts w:ascii="Consolas" w:hAnsi="Consolas" w:cs="Consolas" w:eastAsia="Consolas" w:hint="default"/>
                <w:spacing w:val="-81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控制信号</w:t>
            </w:r>
          </w:p>
        </w:tc>
      </w:tr>
      <w:tr>
        <w:trPr>
          <w:trHeight w:val="478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1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aluopout[3:0]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ALU</w:t>
            </w:r>
            <w:r>
              <w:rPr>
                <w:rFonts w:ascii="Consolas" w:hAnsi="Consolas" w:cs="Consolas" w:eastAsia="Consolas" w:hint="default"/>
                <w:spacing w:val="-78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控制信号</w:t>
            </w:r>
          </w:p>
        </w:tc>
      </w:tr>
      <w:tr>
        <w:trPr>
          <w:trHeight w:val="478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1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alusrcaout[1:0]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1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7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ALU</w:t>
            </w:r>
            <w:r>
              <w:rPr>
                <w:rFonts w:ascii="Consolas" w:hAnsi="Consolas" w:cs="Consolas" w:eastAsia="Consolas" w:hint="default"/>
                <w:spacing w:val="-78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输入</w:t>
            </w:r>
            <w:r>
              <w:rPr>
                <w:rFonts w:ascii="宋体" w:hAnsi="宋体" w:cs="宋体" w:eastAsia="宋体" w:hint="default"/>
                <w:spacing w:val="-59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1</w:t>
            </w:r>
            <w:r>
              <w:rPr>
                <w:rFonts w:ascii="Consolas" w:hAnsi="Consolas" w:cs="Consolas" w:eastAsia="Consolas" w:hint="default"/>
                <w:spacing w:val="-78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控制信号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alusrcbout[1:0]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ALU</w:t>
            </w:r>
            <w:r>
              <w:rPr>
                <w:rFonts w:ascii="Consolas" w:hAnsi="Consolas" w:cs="Consolas" w:eastAsia="Consolas" w:hint="default"/>
                <w:spacing w:val="-78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输入</w:t>
            </w:r>
            <w:r>
              <w:rPr>
                <w:rFonts w:ascii="宋体" w:hAnsi="宋体" w:cs="宋体" w:eastAsia="宋体" w:hint="default"/>
                <w:spacing w:val="-59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2</w:t>
            </w:r>
            <w:r>
              <w:rPr>
                <w:rFonts w:ascii="Consolas" w:hAnsi="Consolas" w:cs="Consolas" w:eastAsia="Consolas" w:hint="default"/>
                <w:spacing w:val="-78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控制信号</w:t>
            </w:r>
          </w:p>
        </w:tc>
      </w:tr>
      <w:tr>
        <w:trPr>
          <w:trHeight w:val="480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2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mem2regout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Mem2reg</w:t>
            </w:r>
            <w:r>
              <w:rPr>
                <w:rFonts w:ascii="Consolas" w:hAnsi="Consolas" w:cs="Consolas" w:eastAsia="Consolas" w:hint="default"/>
                <w:spacing w:val="-79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控制信号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19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regwrout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19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寄存器写入控制信号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memwrout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内存写入控制信号</w:t>
            </w:r>
          </w:p>
        </w:tc>
      </w:tr>
    </w:tbl>
    <w:p>
      <w:pPr>
        <w:spacing w:line="240" w:lineRule="auto" w:before="3"/>
        <w:ind w:right="0"/>
        <w:rPr>
          <w:rFonts w:ascii="宋体" w:hAnsi="宋体" w:cs="宋体" w:eastAsia="宋体" w:hint="default"/>
          <w:b/>
          <w:bCs/>
          <w:sz w:val="7"/>
          <w:szCs w:val="7"/>
        </w:rPr>
      </w:pPr>
    </w:p>
    <w:p>
      <w:pPr>
        <w:pStyle w:val="Heading3"/>
        <w:numPr>
          <w:ilvl w:val="2"/>
          <w:numId w:val="6"/>
        </w:numPr>
        <w:tabs>
          <w:tab w:pos="1202" w:val="left" w:leader="none"/>
        </w:tabs>
        <w:spacing w:line="240" w:lineRule="auto" w:before="26" w:after="0"/>
        <w:ind w:left="120" w:right="0" w:firstLine="0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22" w:id="27"/>
      <w:bookmarkEnd w:id="27"/>
      <w:r>
        <w:rPr>
          <w:b w:val="0"/>
          <w:bCs w:val="0"/>
        </w:rPr>
      </w:r>
      <w:bookmarkStart w:name="_bookmark22" w:id="28"/>
      <w:bookmarkEnd w:id="28"/>
      <w:r>
        <w:rPr/>
        <w:t>R</w:t>
      </w:r>
      <w:r>
        <w:rPr/>
        <w:t>egDst</w:t>
      </w:r>
      <w:r>
        <w:rPr>
          <w:spacing w:val="-87"/>
        </w:rPr>
        <w:t> </w:t>
      </w:r>
      <w:r>
        <w:rPr>
          <w:rFonts w:ascii="黑体" w:hAnsi="黑体" w:cs="黑体" w:eastAsia="黑体" w:hint="default"/>
        </w:rPr>
        <w:t>选择器（</w:t>
      </w:r>
      <w:r>
        <w:rPr/>
        <w:t>U_RegDst</w:t>
      </w:r>
      <w:r>
        <w:rPr>
          <w:rFonts w:ascii="黑体" w:hAnsi="黑体" w:cs="黑体" w:eastAsia="黑体" w:hint="default"/>
        </w:rPr>
        <w:t>）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1"/>
        <w:ind w:right="0"/>
        <w:rPr>
          <w:rFonts w:ascii="黑体" w:hAnsi="黑体" w:cs="黑体" w:eastAsia="黑体" w:hint="default"/>
          <w:b/>
          <w:bCs/>
          <w:sz w:val="22"/>
          <w:szCs w:val="22"/>
        </w:rPr>
      </w:pPr>
    </w:p>
    <w:p>
      <w:pPr>
        <w:spacing w:before="0"/>
        <w:ind w:left="120" w:right="113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1)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功能描述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pStyle w:val="Heading4"/>
        <w:spacing w:line="328" w:lineRule="auto"/>
        <w:ind w:left="120" w:right="102" w:firstLine="422"/>
        <w:jc w:val="left"/>
      </w:pPr>
      <w:r>
        <w:rPr>
          <w:rFonts w:ascii="Consolas" w:hAnsi="Consolas" w:cs="Consolas" w:eastAsia="Consolas" w:hint="default"/>
        </w:rPr>
        <w:t>RegDst</w:t>
      </w:r>
      <w:r>
        <w:rPr>
          <w:rFonts w:ascii="Consolas" w:hAnsi="Consolas" w:cs="Consolas" w:eastAsia="Consolas" w:hint="default"/>
          <w:spacing w:val="-54"/>
        </w:rPr>
        <w:t> </w:t>
      </w:r>
      <w:r>
        <w:rPr/>
        <w:t>选择器基于</w:t>
      </w:r>
      <w:r>
        <w:rPr>
          <w:spacing w:val="-40"/>
        </w:rPr>
        <w:t> </w:t>
      </w:r>
      <w:r>
        <w:rPr>
          <w:rFonts w:ascii="Consolas" w:hAnsi="Consolas" w:cs="Consolas" w:eastAsia="Consolas" w:hint="default"/>
        </w:rPr>
        <w:t>MUX</w:t>
      </w:r>
      <w:r>
        <w:rPr/>
        <w:t>，会针对是否为</w:t>
      </w:r>
      <w:r>
        <w:rPr>
          <w:spacing w:val="-35"/>
        </w:rPr>
        <w:t> </w:t>
      </w:r>
      <w:r>
        <w:rPr>
          <w:rFonts w:ascii="Consolas" w:hAnsi="Consolas" w:cs="Consolas" w:eastAsia="Consolas" w:hint="default"/>
        </w:rPr>
        <w:t>I</w:t>
      </w:r>
      <w:r>
        <w:rPr>
          <w:rFonts w:ascii="Consolas" w:hAnsi="Consolas" w:cs="Consolas" w:eastAsia="Consolas" w:hint="default"/>
          <w:spacing w:val="-55"/>
        </w:rPr>
        <w:t> </w:t>
      </w:r>
      <w:r>
        <w:rPr/>
        <w:t>型指令进行寄存器写入端口的选 择。其中的控制信号原本只有一位，在前面补上前导</w:t>
      </w:r>
      <w:r>
        <w:rPr>
          <w:spacing w:val="-60"/>
        </w:rPr>
        <w:t> </w:t>
      </w:r>
      <w:r>
        <w:rPr>
          <w:rFonts w:ascii="Consolas" w:hAnsi="Consolas" w:cs="Consolas" w:eastAsia="Consolas" w:hint="default"/>
        </w:rPr>
        <w:t>0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即可。</w:t>
      </w:r>
    </w:p>
    <w:p>
      <w:pPr>
        <w:spacing w:before="21"/>
        <w:ind w:left="120" w:right="113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2)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模块接口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spacing w:line="240" w:lineRule="auto" w:before="7" w:after="0"/>
        <w:ind w:right="0"/>
        <w:rPr>
          <w:rFonts w:ascii="宋体" w:hAnsi="宋体" w:cs="宋体" w:eastAsia="宋体" w:hint="default"/>
          <w:b/>
          <w:bCs/>
          <w:sz w:val="18"/>
          <w:szCs w:val="18"/>
        </w:rPr>
      </w:pPr>
    </w:p>
    <w:tbl>
      <w:tblPr>
        <w:tblW w:w="0" w:type="auto"/>
        <w:jc w:val="left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91"/>
        <w:gridCol w:w="2670"/>
        <w:gridCol w:w="2636"/>
      </w:tblGrid>
      <w:tr>
        <w:trPr>
          <w:trHeight w:val="490" w:hRule="exact"/>
        </w:trPr>
        <w:tc>
          <w:tcPr>
            <w:tcW w:w="8298" w:type="dxa"/>
            <w:gridSpan w:val="3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left="1877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  <w:t>表</w:t>
            </w:r>
            <w:r>
              <w:rPr>
                <w:rFonts w:ascii="宋体" w:hAnsi="宋体" w:cs="宋体" w:eastAsia="宋体" w:hint="default"/>
                <w:b/>
                <w:bCs/>
                <w:spacing w:val="-58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b/>
                <w:bCs/>
                <w:sz w:val="24"/>
                <w:szCs w:val="24"/>
              </w:rPr>
              <w:t>2-3-11</w:t>
            </w:r>
            <w:r>
              <w:rPr>
                <w:rFonts w:ascii="Consolas" w:hAnsi="Consolas" w:cs="Consolas" w:eastAsia="Consolas" w:hint="default"/>
                <w:b/>
                <w:bCs/>
                <w:spacing w:val="-22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  <w:t>选择单元</w:t>
            </w:r>
            <w:r>
              <w:rPr>
                <w:rFonts w:ascii="宋体" w:hAnsi="宋体" w:cs="宋体" w:eastAsia="宋体" w:hint="default"/>
                <w:b/>
                <w:bCs/>
                <w:spacing w:val="-58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b/>
                <w:bCs/>
                <w:sz w:val="24"/>
                <w:szCs w:val="24"/>
              </w:rPr>
              <w:t>RegDst</w:t>
            </w:r>
            <w:r>
              <w:rPr>
                <w:rFonts w:ascii="Consolas" w:hAnsi="Consolas" w:cs="Consolas" w:eastAsia="Consolas" w:hint="default"/>
                <w:b/>
                <w:bCs/>
                <w:spacing w:val="-76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  <w:t>模块接口定义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</w:r>
          </w:p>
        </w:tc>
      </w:tr>
      <w:tr>
        <w:trPr>
          <w:trHeight w:val="485" w:hRule="exact"/>
        </w:trPr>
        <w:tc>
          <w:tcPr>
            <w:tcW w:w="2991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left="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信号名</w:t>
            </w:r>
          </w:p>
        </w:tc>
        <w:tc>
          <w:tcPr>
            <w:tcW w:w="2670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8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方向</w:t>
            </w:r>
          </w:p>
        </w:tc>
        <w:tc>
          <w:tcPr>
            <w:tcW w:w="2636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描述</w:t>
            </w:r>
          </w:p>
        </w:tc>
      </w:tr>
      <w:tr>
        <w:trPr>
          <w:trHeight w:val="480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a[31:0]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EX</w:t>
            </w:r>
            <w:r>
              <w:rPr>
                <w:rFonts w:ascii="Consolas" w:hAnsi="Consolas" w:cs="Consolas" w:eastAsia="Consolas" w:hint="default"/>
                <w:spacing w:val="-75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级的</w:t>
            </w:r>
            <w:r>
              <w:rPr>
                <w:rFonts w:ascii="宋体" w:hAnsi="宋体" w:cs="宋体" w:eastAsia="宋体" w:hint="default"/>
                <w:spacing w:val="-61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Rt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19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b[31:0]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19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EX</w:t>
            </w:r>
            <w:r>
              <w:rPr>
                <w:rFonts w:ascii="Consolas" w:hAnsi="Consolas" w:cs="Consolas" w:eastAsia="Consolas" w:hint="default"/>
                <w:spacing w:val="-75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级的</w:t>
            </w:r>
            <w:r>
              <w:rPr>
                <w:rFonts w:ascii="宋体" w:hAnsi="宋体" w:cs="宋体" w:eastAsia="宋体" w:hint="default"/>
                <w:spacing w:val="-61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Rd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c[31:0]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空</w:t>
            </w:r>
          </w:p>
        </w:tc>
      </w:tr>
      <w:tr>
        <w:trPr>
          <w:trHeight w:val="481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d[31:0]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8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空</w:t>
            </w:r>
          </w:p>
        </w:tc>
      </w:tr>
      <w:tr>
        <w:trPr>
          <w:trHeight w:val="941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b/>
                <w:bCs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Ctrl[1:0]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b/>
                <w:bCs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MUX</w:t>
            </w:r>
            <w:r>
              <w:rPr>
                <w:rFonts w:ascii="Consolas" w:hAnsi="Consolas" w:cs="Consolas" w:eastAsia="Consolas" w:hint="default"/>
                <w:spacing w:val="-78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控制信号，选择写</w:t>
            </w:r>
          </w:p>
          <w:p>
            <w:pPr>
              <w:pStyle w:val="TableParagraph"/>
              <w:spacing w:line="240" w:lineRule="auto" w:before="125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入寄存器的端口</w:t>
            </w:r>
          </w:p>
        </w:tc>
      </w:tr>
    </w:tbl>
    <w:p>
      <w:pPr>
        <w:spacing w:after="0" w:line="240" w:lineRule="auto"/>
        <w:jc w:val="center"/>
        <w:rPr>
          <w:rFonts w:ascii="宋体" w:hAnsi="宋体" w:cs="宋体" w:eastAsia="宋体" w:hint="default"/>
          <w:sz w:val="24"/>
          <w:szCs w:val="24"/>
        </w:rPr>
        <w:sectPr>
          <w:pgSz w:w="11910" w:h="16840"/>
          <w:pgMar w:top="1420" w:bottom="280" w:left="1680" w:right="1680"/>
        </w:sectPr>
      </w:pPr>
    </w:p>
    <w:tbl>
      <w:tblPr>
        <w:tblW w:w="0" w:type="auto"/>
        <w:jc w:val="left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91"/>
        <w:gridCol w:w="2670"/>
        <w:gridCol w:w="2636"/>
      </w:tblGrid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left="897" w:right="0"/>
              <w:jc w:val="left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输出</w:t>
            </w:r>
          </w:p>
        </w:tc>
      </w:tr>
    </w:tbl>
    <w:p>
      <w:pPr>
        <w:spacing w:line="240" w:lineRule="auto" w:before="3"/>
        <w:ind w:right="0"/>
        <w:rPr>
          <w:rFonts w:ascii="宋体" w:hAnsi="宋体" w:cs="宋体" w:eastAsia="宋体" w:hint="default"/>
          <w:b/>
          <w:bCs/>
          <w:sz w:val="7"/>
          <w:szCs w:val="7"/>
        </w:rPr>
      </w:pPr>
    </w:p>
    <w:p>
      <w:pPr>
        <w:pStyle w:val="Heading3"/>
        <w:numPr>
          <w:ilvl w:val="2"/>
          <w:numId w:val="6"/>
        </w:numPr>
        <w:tabs>
          <w:tab w:pos="1384" w:val="left" w:leader="none"/>
        </w:tabs>
        <w:spacing w:line="240" w:lineRule="auto" w:before="26" w:after="0"/>
        <w:ind w:left="1383" w:right="0" w:hanging="1263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23" w:id="29"/>
      <w:bookmarkEnd w:id="29"/>
      <w:r>
        <w:rPr>
          <w:b w:val="0"/>
          <w:bCs w:val="0"/>
        </w:rPr>
      </w:r>
      <w:bookmarkStart w:name="_bookmark23" w:id="30"/>
      <w:bookmarkEnd w:id="30"/>
      <w:r>
        <w:rPr>
          <w:rFonts w:ascii="黑体" w:hAnsi="黑体" w:cs="黑体" w:eastAsia="黑体" w:hint="default"/>
        </w:rPr>
        <w:t>转</w:t>
      </w:r>
      <w:r>
        <w:rPr>
          <w:rFonts w:ascii="黑体" w:hAnsi="黑体" w:cs="黑体" w:eastAsia="黑体" w:hint="default"/>
        </w:rPr>
        <w:t>发单元 </w:t>
      </w:r>
      <w:r>
        <w:rPr/>
        <w:t>A/B</w:t>
      </w:r>
      <w:r>
        <w:rPr>
          <w:rFonts w:ascii="黑体" w:hAnsi="黑体" w:cs="黑体" w:eastAsia="黑体" w:hint="default"/>
        </w:rPr>
        <w:t>（</w:t>
      </w:r>
      <w:r>
        <w:rPr/>
        <w:t>ForwardA,</w:t>
      </w:r>
      <w:r>
        <w:rPr>
          <w:spacing w:val="-76"/>
        </w:rPr>
        <w:t> </w:t>
      </w:r>
      <w:r>
        <w:rPr/>
        <w:t>ForwardB</w:t>
      </w:r>
      <w:r>
        <w:rPr>
          <w:rFonts w:ascii="黑体" w:hAnsi="黑体" w:cs="黑体" w:eastAsia="黑体" w:hint="default"/>
        </w:rPr>
        <w:t>）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1"/>
        <w:ind w:right="0"/>
        <w:rPr>
          <w:rFonts w:ascii="黑体" w:hAnsi="黑体" w:cs="黑体" w:eastAsia="黑体" w:hint="default"/>
          <w:b/>
          <w:bCs/>
          <w:sz w:val="22"/>
          <w:szCs w:val="22"/>
        </w:rPr>
      </w:pPr>
    </w:p>
    <w:p>
      <w:pPr>
        <w:spacing w:before="0"/>
        <w:ind w:left="120" w:right="113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1)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功能描述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pStyle w:val="Heading4"/>
        <w:spacing w:line="328" w:lineRule="auto"/>
        <w:ind w:left="120" w:right="118" w:firstLine="422"/>
        <w:jc w:val="both"/>
      </w:pPr>
      <w:r>
        <w:rPr/>
        <w:t>转发单元</w:t>
      </w:r>
      <w:r>
        <w:rPr>
          <w:spacing w:val="-63"/>
        </w:rPr>
        <w:t> </w:t>
      </w:r>
      <w:r>
        <w:rPr>
          <w:rFonts w:ascii="Consolas" w:hAnsi="Consolas" w:cs="Consolas" w:eastAsia="Consolas" w:hint="default"/>
        </w:rPr>
        <w:t>A/B</w:t>
      </w:r>
      <w:r>
        <w:rPr>
          <w:rFonts w:ascii="Consolas" w:hAnsi="Consolas" w:cs="Consolas" w:eastAsia="Consolas" w:hint="default"/>
          <w:spacing w:val="-73"/>
        </w:rPr>
        <w:t> </w:t>
      </w:r>
      <w:r>
        <w:rPr/>
        <w:t>在</w:t>
      </w:r>
      <w:r>
        <w:rPr>
          <w:spacing w:val="-63"/>
        </w:rPr>
        <w:t> </w:t>
      </w:r>
      <w:r>
        <w:rPr>
          <w:rFonts w:ascii="Consolas" w:hAnsi="Consolas" w:cs="Consolas" w:eastAsia="Consolas" w:hint="default"/>
        </w:rPr>
        <w:t>MIPS.v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的模块是</w:t>
      </w:r>
      <w:r>
        <w:rPr>
          <w:spacing w:val="-63"/>
        </w:rPr>
        <w:t> </w:t>
      </w:r>
      <w:r>
        <w:rPr>
          <w:rFonts w:ascii="Consolas" w:hAnsi="Consolas" w:cs="Consolas" w:eastAsia="Consolas" w:hint="default"/>
        </w:rPr>
        <w:t>U_ForwardA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和</w:t>
      </w:r>
      <w:r>
        <w:rPr>
          <w:spacing w:val="-58"/>
        </w:rPr>
        <w:t> </w:t>
      </w:r>
      <w:r>
        <w:rPr>
          <w:rFonts w:ascii="Consolas" w:hAnsi="Consolas" w:cs="Consolas" w:eastAsia="Consolas" w:hint="default"/>
        </w:rPr>
        <w:t>U_ForwardB</w:t>
      </w:r>
      <w:r>
        <w:rPr/>
        <w:t>，</w:t>
      </w:r>
      <w:r>
        <w:rPr>
          <w:spacing w:val="-59"/>
        </w:rPr>
        <w:t> </w:t>
      </w:r>
      <w:r>
        <w:rPr/>
        <w:t>基于</w:t>
      </w:r>
      <w:r>
        <w:rPr>
          <w:spacing w:val="-58"/>
        </w:rPr>
        <w:t> </w:t>
      </w:r>
      <w:r>
        <w:rPr>
          <w:rFonts w:ascii="Consolas" w:hAnsi="Consolas" w:cs="Consolas" w:eastAsia="Consolas" w:hint="default"/>
          <w:spacing w:val="-3"/>
        </w:rPr>
        <w:t>MUX </w:t>
      </w:r>
      <w:r>
        <w:rPr>
          <w:spacing w:val="-5"/>
        </w:rPr>
        <w:t>实现，针对寄存器组的输出进行优先转发，以防止数据不是最新导致的</w:t>
      </w:r>
      <w:r>
        <w:rPr>
          <w:spacing w:val="-50"/>
        </w:rPr>
        <w:t> </w:t>
      </w:r>
      <w:r>
        <w:rPr>
          <w:rFonts w:ascii="Consolas" w:hAnsi="Consolas" w:cs="Consolas" w:eastAsia="Consolas" w:hint="default"/>
        </w:rPr>
        <w:t>ALU</w:t>
      </w:r>
      <w:r>
        <w:rPr>
          <w:rFonts w:ascii="Consolas" w:hAnsi="Consolas" w:cs="Consolas" w:eastAsia="Consolas" w:hint="default"/>
          <w:spacing w:val="-68"/>
        </w:rPr>
        <w:t> </w:t>
      </w:r>
      <w:r>
        <w:rPr/>
        <w:t>计算 错误。</w:t>
      </w:r>
    </w:p>
    <w:p>
      <w:pPr>
        <w:spacing w:before="67"/>
        <w:ind w:left="120" w:right="113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/>
        <w:pict>
          <v:shape style="position:absolute;margin-left:90.047997pt;margin-top:32.485661pt;width:415.65pt;height:192.3pt;mso-position-horizontal-relative:page;mso-position-vertical-relative:paragraph;z-index:109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991"/>
                    <w:gridCol w:w="2670"/>
                    <w:gridCol w:w="2636"/>
                  </w:tblGrid>
                  <w:tr>
                    <w:trPr>
                      <w:trHeight w:val="485" w:hRule="exact"/>
                    </w:trPr>
                    <w:tc>
                      <w:tcPr>
                        <w:tcW w:w="8298" w:type="dxa"/>
                        <w:gridSpan w:val="3"/>
                        <w:tcBorders>
                          <w:top w:val="single" w:sz="4" w:space="0" w:color="666666"/>
                          <w:left w:val="single" w:sz="4" w:space="0" w:color="666666"/>
                          <w:bottom w:val="single" w:sz="12" w:space="0" w:color="666666"/>
                          <w:right w:val="single" w:sz="4" w:space="0" w:color="666666"/>
                        </w:tcBorders>
                      </w:tcPr>
                      <w:p>
                        <w:pPr>
                          <w:pStyle w:val="TableParagraph"/>
                          <w:spacing w:line="305" w:lineRule="exact"/>
                          <w:ind w:left="2074" w:right="0"/>
                          <w:jc w:val="left"/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b/>
                            <w:bCs/>
                            <w:sz w:val="24"/>
                            <w:szCs w:val="24"/>
                          </w:rPr>
                          <w:t>表</w:t>
                        </w:r>
                        <w:r>
                          <w:rPr>
                            <w:rFonts w:ascii="宋体" w:hAnsi="宋体" w:cs="宋体" w:eastAsia="宋体" w:hint="default"/>
                            <w:b/>
                            <w:bCs/>
                            <w:spacing w:val="-58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Consolas" w:hAnsi="Consolas" w:cs="Consolas" w:eastAsia="Consolas" w:hint="default"/>
                            <w:b/>
                            <w:bCs/>
                            <w:sz w:val="24"/>
                            <w:szCs w:val="24"/>
                          </w:rPr>
                          <w:t>2-3-12</w:t>
                        </w:r>
                        <w:r>
                          <w:rPr>
                            <w:rFonts w:ascii="Consolas" w:hAnsi="Consolas" w:cs="Consolas" w:eastAsia="Consolas" w:hint="default"/>
                            <w:b/>
                            <w:bCs/>
                            <w:spacing w:val="-21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b/>
                            <w:bCs/>
                            <w:sz w:val="24"/>
                            <w:szCs w:val="24"/>
                          </w:rPr>
                          <w:t>转发单元</w:t>
                        </w:r>
                        <w:r>
                          <w:rPr>
                            <w:rFonts w:ascii="宋体" w:hAnsi="宋体" w:cs="宋体" w:eastAsia="宋体" w:hint="default"/>
                            <w:b/>
                            <w:bCs/>
                            <w:spacing w:val="-58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Consolas" w:hAnsi="Consolas" w:cs="Consolas" w:eastAsia="Consolas" w:hint="default"/>
                            <w:b/>
                            <w:bCs/>
                            <w:sz w:val="24"/>
                            <w:szCs w:val="24"/>
                          </w:rPr>
                          <w:t>A/B</w:t>
                        </w:r>
                        <w:r>
                          <w:rPr>
                            <w:rFonts w:ascii="Consolas" w:hAnsi="Consolas" w:cs="Consolas" w:eastAsia="Consolas" w:hint="default"/>
                            <w:b/>
                            <w:bCs/>
                            <w:spacing w:val="-76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b/>
                            <w:bCs/>
                            <w:sz w:val="24"/>
                            <w:szCs w:val="24"/>
                          </w:rPr>
                          <w:t>模块接口定义</w:t>
                        </w:r>
                        <w:r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490" w:hRule="exact"/>
                    </w:trPr>
                    <w:tc>
                      <w:tcPr>
                        <w:tcW w:w="2991" w:type="dxa"/>
                        <w:tcBorders>
                          <w:top w:val="single" w:sz="12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79" w:lineRule="exact"/>
                          <w:ind w:left="4" w:right="0"/>
                          <w:jc w:val="center"/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  <w:t>信号名</w:t>
                        </w:r>
                      </w:p>
                    </w:tc>
                    <w:tc>
                      <w:tcPr>
                        <w:tcW w:w="2670" w:type="dxa"/>
                        <w:tcBorders>
                          <w:top w:val="single" w:sz="12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79" w:lineRule="exact"/>
                          <w:ind w:right="8"/>
                          <w:jc w:val="center"/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  <w:t>方向</w:t>
                        </w:r>
                      </w:p>
                    </w:tc>
                    <w:tc>
                      <w:tcPr>
                        <w:tcW w:w="2636" w:type="dxa"/>
                        <w:tcBorders>
                          <w:top w:val="single" w:sz="12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79" w:lineRule="exact"/>
                          <w:ind w:right="3"/>
                          <w:jc w:val="center"/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  <w:t>描述</w:t>
                        </w:r>
                      </w:p>
                    </w:tc>
                  </w:tr>
                  <w:tr>
                    <w:trPr>
                      <w:trHeight w:val="475" w:hRule="exact"/>
                    </w:trPr>
                    <w:tc>
                      <w:tcPr>
                        <w:tcW w:w="2991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1" w:right="0"/>
                          <w:jc w:val="center"/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a[31:0]</w:t>
                        </w:r>
                      </w:p>
                    </w:tc>
                    <w:tc>
                      <w:tcPr>
                        <w:tcW w:w="2670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</w:tcPr>
                      <w:p>
                        <w:pPr>
                          <w:pStyle w:val="TableParagraph"/>
                          <w:spacing w:line="240" w:lineRule="auto" w:before="19"/>
                          <w:ind w:right="6"/>
                          <w:jc w:val="center"/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Input</w:t>
                        </w:r>
                      </w:p>
                    </w:tc>
                    <w:tc>
                      <w:tcPr>
                        <w:tcW w:w="2636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</w:tcPr>
                      <w:p>
                        <w:pPr>
                          <w:pStyle w:val="TableParagraph"/>
                          <w:spacing w:line="305" w:lineRule="exact"/>
                          <w:ind w:right="6"/>
                          <w:jc w:val="center"/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  <w:t>EX</w:t>
                        </w:r>
                        <w:r>
                          <w:rPr>
                            <w:rFonts w:ascii="Consolas" w:hAnsi="Consolas" w:cs="Consolas" w:eastAsia="Consolas" w:hint="default"/>
                            <w:spacing w:val="-77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  <w:t>级寄存器输出</w:t>
                        </w:r>
                        <w:r>
                          <w:rPr>
                            <w:rFonts w:ascii="宋体" w:hAnsi="宋体" w:cs="宋体" w:eastAsia="宋体" w:hint="default"/>
                            <w:spacing w:val="-62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  <w:t>1/2</w:t>
                        </w:r>
                      </w:p>
                    </w:tc>
                  </w:tr>
                  <w:tr>
                    <w:trPr>
                      <w:trHeight w:val="475" w:hRule="exact"/>
                    </w:trPr>
                    <w:tc>
                      <w:tcPr>
                        <w:tcW w:w="2991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40" w:lineRule="auto" w:before="24"/>
                          <w:ind w:left="1" w:right="0"/>
                          <w:jc w:val="center"/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b[31:0]</w:t>
                        </w:r>
                      </w:p>
                    </w:tc>
                    <w:tc>
                      <w:tcPr>
                        <w:tcW w:w="2670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40" w:lineRule="auto" w:before="24"/>
                          <w:ind w:right="6"/>
                          <w:jc w:val="center"/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Input</w:t>
                        </w:r>
                      </w:p>
                    </w:tc>
                    <w:tc>
                      <w:tcPr>
                        <w:tcW w:w="2636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79" w:lineRule="exact"/>
                          <w:ind w:right="3"/>
                          <w:jc w:val="center"/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  <w:t>写入寄存器的数据</w:t>
                        </w:r>
                      </w:p>
                    </w:tc>
                  </w:tr>
                  <w:tr>
                    <w:trPr>
                      <w:trHeight w:val="480" w:hRule="exact"/>
                    </w:trPr>
                    <w:tc>
                      <w:tcPr>
                        <w:tcW w:w="2991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</w:tcPr>
                      <w:p>
                        <w:pPr>
                          <w:pStyle w:val="TableParagraph"/>
                          <w:spacing w:line="240" w:lineRule="auto" w:before="24"/>
                          <w:ind w:left="1" w:right="0"/>
                          <w:jc w:val="center"/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c[31:0]</w:t>
                        </w:r>
                      </w:p>
                    </w:tc>
                    <w:tc>
                      <w:tcPr>
                        <w:tcW w:w="2670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</w:tcPr>
                      <w:p>
                        <w:pPr>
                          <w:pStyle w:val="TableParagraph"/>
                          <w:spacing w:line="240" w:lineRule="auto" w:before="24"/>
                          <w:ind w:right="6"/>
                          <w:jc w:val="center"/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Input</w:t>
                        </w:r>
                      </w:p>
                    </w:tc>
                    <w:tc>
                      <w:tcPr>
                        <w:tcW w:w="2636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</w:tcPr>
                      <w:p>
                        <w:pPr>
                          <w:pStyle w:val="TableParagraph"/>
                          <w:spacing w:line="305" w:lineRule="exact"/>
                          <w:ind w:right="3"/>
                          <w:jc w:val="center"/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  <w:t>ME</w:t>
                        </w:r>
                        <w:r>
                          <w:rPr>
                            <w:rFonts w:ascii="Consolas" w:hAnsi="Consolas" w:cs="Consolas" w:eastAsia="Consolas" w:hint="default"/>
                            <w:spacing w:val="-72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  <w:t>级</w:t>
                        </w:r>
                        <w:r>
                          <w:rPr>
                            <w:rFonts w:ascii="宋体" w:hAnsi="宋体" w:cs="宋体" w:eastAsia="宋体" w:hint="default"/>
                            <w:spacing w:val="-62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  <w:t>ALU</w:t>
                        </w:r>
                        <w:r>
                          <w:rPr>
                            <w:rFonts w:ascii="Consolas" w:hAnsi="Consolas" w:cs="Consolas" w:eastAsia="Consolas" w:hint="default"/>
                            <w:spacing w:val="-77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  <w:t>输出</w:t>
                        </w:r>
                      </w:p>
                    </w:tc>
                  </w:tr>
                  <w:tr>
                    <w:trPr>
                      <w:trHeight w:val="475" w:hRule="exact"/>
                    </w:trPr>
                    <w:tc>
                      <w:tcPr>
                        <w:tcW w:w="2991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40" w:lineRule="auto" w:before="19"/>
                          <w:ind w:left="1" w:right="0"/>
                          <w:jc w:val="center"/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d[31:0]</w:t>
                        </w:r>
                      </w:p>
                    </w:tc>
                    <w:tc>
                      <w:tcPr>
                        <w:tcW w:w="2670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40" w:lineRule="auto" w:before="19"/>
                          <w:ind w:right="6"/>
                          <w:jc w:val="center"/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Input</w:t>
                        </w:r>
                      </w:p>
                    </w:tc>
                    <w:tc>
                      <w:tcPr>
                        <w:tcW w:w="2636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79" w:lineRule="exact"/>
                          <w:ind w:right="3"/>
                          <w:jc w:val="center"/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  <w:t>空</w:t>
                        </w:r>
                      </w:p>
                    </w:tc>
                  </w:tr>
                  <w:tr>
                    <w:trPr>
                      <w:trHeight w:val="475" w:hRule="exact"/>
                    </w:trPr>
                    <w:tc>
                      <w:tcPr>
                        <w:tcW w:w="2991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</w:tcPr>
                      <w:p>
                        <w:pPr>
                          <w:pStyle w:val="TableParagraph"/>
                          <w:spacing w:line="240" w:lineRule="auto" w:before="24"/>
                          <w:ind w:right="2"/>
                          <w:jc w:val="center"/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Ctrl[1:0]</w:t>
                        </w:r>
                      </w:p>
                    </w:tc>
                    <w:tc>
                      <w:tcPr>
                        <w:tcW w:w="2670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</w:tcPr>
                      <w:p>
                        <w:pPr>
                          <w:pStyle w:val="TableParagraph"/>
                          <w:spacing w:line="240" w:lineRule="auto" w:before="24"/>
                          <w:ind w:right="6"/>
                          <w:jc w:val="center"/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Input</w:t>
                        </w:r>
                      </w:p>
                    </w:tc>
                    <w:tc>
                      <w:tcPr>
                        <w:tcW w:w="2636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</w:tcPr>
                      <w:p>
                        <w:pPr>
                          <w:pStyle w:val="TableParagraph"/>
                          <w:spacing w:line="305" w:lineRule="exact"/>
                          <w:ind w:right="3"/>
                          <w:jc w:val="center"/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  <w:t>MUX</w:t>
                        </w:r>
                        <w:r>
                          <w:rPr>
                            <w:rFonts w:ascii="Consolas" w:hAnsi="Consolas" w:cs="Consolas" w:eastAsia="Consolas" w:hint="default"/>
                            <w:spacing w:val="-78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  <w:t>控制信号</w:t>
                        </w:r>
                      </w:p>
                    </w:tc>
                  </w:tr>
                  <w:tr>
                    <w:trPr>
                      <w:trHeight w:val="480" w:hRule="exact"/>
                    </w:trPr>
                    <w:tc>
                      <w:tcPr>
                        <w:tcW w:w="2991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40" w:lineRule="auto" w:before="24"/>
                          <w:ind w:right="2"/>
                          <w:jc w:val="center"/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out[31:0]</w:t>
                        </w:r>
                      </w:p>
                    </w:tc>
                    <w:tc>
                      <w:tcPr>
                        <w:tcW w:w="2670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40" w:lineRule="auto" w:before="24"/>
                          <w:ind w:right="6"/>
                          <w:jc w:val="center"/>
                          <w:rPr>
                            <w:rFonts w:ascii="Consolas" w:hAnsi="Consolas" w:cs="Consolas" w:eastAsia="Consolas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/>
                            <w:sz w:val="24"/>
                          </w:rPr>
                          <w:t>Output</w:t>
                        </w:r>
                      </w:p>
                    </w:tc>
                    <w:tc>
                      <w:tcPr>
                        <w:tcW w:w="2636" w:type="dxa"/>
                        <w:tcBorders>
                          <w:top w:val="single" w:sz="4" w:space="0" w:color="666666"/>
                          <w:left w:val="single" w:sz="4" w:space="0" w:color="666666"/>
                          <w:bottom w:val="single" w:sz="4" w:space="0" w:color="666666"/>
                          <w:right w:val="single" w:sz="4" w:space="0" w:color="666666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79" w:lineRule="exact"/>
                          <w:ind w:right="3"/>
                          <w:jc w:val="center"/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24"/>
                            <w:szCs w:val="24"/>
                          </w:rPr>
                          <w:t>转发单元输出</w:t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Consolas" w:hAnsi="Consolas" w:cs="Consolas" w:eastAsia="Consolas" w:hint="default"/>
          <w:b/>
          <w:bCs/>
          <w:sz w:val="24"/>
          <w:szCs w:val="24"/>
        </w:rPr>
        <w:t>2)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模块接口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spacing w:line="240" w:lineRule="auto" w:before="0"/>
        <w:ind w:right="0"/>
        <w:rPr>
          <w:rFonts w:ascii="宋体" w:hAnsi="宋体" w:cs="宋体" w:eastAsia="宋体" w:hint="default"/>
          <w:b/>
          <w:bCs/>
          <w:sz w:val="26"/>
          <w:szCs w:val="26"/>
        </w:rPr>
      </w:pPr>
    </w:p>
    <w:p>
      <w:pPr>
        <w:spacing w:line="240" w:lineRule="auto" w:before="0"/>
        <w:ind w:right="0"/>
        <w:rPr>
          <w:rFonts w:ascii="宋体" w:hAnsi="宋体" w:cs="宋体" w:eastAsia="宋体" w:hint="default"/>
          <w:b/>
          <w:bCs/>
          <w:sz w:val="26"/>
          <w:szCs w:val="26"/>
        </w:rPr>
      </w:pPr>
    </w:p>
    <w:p>
      <w:pPr>
        <w:spacing w:line="240" w:lineRule="auto" w:before="0"/>
        <w:ind w:right="0"/>
        <w:rPr>
          <w:rFonts w:ascii="宋体" w:hAnsi="宋体" w:cs="宋体" w:eastAsia="宋体" w:hint="default"/>
          <w:b/>
          <w:bCs/>
          <w:sz w:val="26"/>
          <w:szCs w:val="26"/>
        </w:rPr>
      </w:pPr>
    </w:p>
    <w:p>
      <w:pPr>
        <w:spacing w:line="240" w:lineRule="auto" w:before="0"/>
        <w:ind w:right="0"/>
        <w:rPr>
          <w:rFonts w:ascii="宋体" w:hAnsi="宋体" w:cs="宋体" w:eastAsia="宋体" w:hint="default"/>
          <w:b/>
          <w:bCs/>
          <w:sz w:val="26"/>
          <w:szCs w:val="26"/>
        </w:rPr>
      </w:pPr>
    </w:p>
    <w:p>
      <w:pPr>
        <w:spacing w:line="240" w:lineRule="auto" w:before="0"/>
        <w:ind w:right="0"/>
        <w:rPr>
          <w:rFonts w:ascii="宋体" w:hAnsi="宋体" w:cs="宋体" w:eastAsia="宋体" w:hint="default"/>
          <w:b/>
          <w:bCs/>
          <w:sz w:val="26"/>
          <w:szCs w:val="26"/>
        </w:rPr>
      </w:pPr>
    </w:p>
    <w:p>
      <w:pPr>
        <w:spacing w:line="240" w:lineRule="auto" w:before="0"/>
        <w:ind w:right="0"/>
        <w:rPr>
          <w:rFonts w:ascii="宋体" w:hAnsi="宋体" w:cs="宋体" w:eastAsia="宋体" w:hint="default"/>
          <w:b/>
          <w:bCs/>
          <w:sz w:val="26"/>
          <w:szCs w:val="26"/>
        </w:rPr>
      </w:pPr>
    </w:p>
    <w:p>
      <w:pPr>
        <w:spacing w:line="240" w:lineRule="auto" w:before="0"/>
        <w:ind w:right="0"/>
        <w:rPr>
          <w:rFonts w:ascii="宋体" w:hAnsi="宋体" w:cs="宋体" w:eastAsia="宋体" w:hint="default"/>
          <w:b/>
          <w:bCs/>
          <w:sz w:val="26"/>
          <w:szCs w:val="26"/>
        </w:rPr>
      </w:pPr>
    </w:p>
    <w:p>
      <w:pPr>
        <w:spacing w:line="240" w:lineRule="auto" w:before="0"/>
        <w:ind w:right="0"/>
        <w:rPr>
          <w:rFonts w:ascii="宋体" w:hAnsi="宋体" w:cs="宋体" w:eastAsia="宋体" w:hint="default"/>
          <w:b/>
          <w:bCs/>
          <w:sz w:val="26"/>
          <w:szCs w:val="26"/>
        </w:rPr>
      </w:pPr>
    </w:p>
    <w:p>
      <w:pPr>
        <w:spacing w:line="240" w:lineRule="auto" w:before="0"/>
        <w:ind w:right="0"/>
        <w:rPr>
          <w:rFonts w:ascii="宋体" w:hAnsi="宋体" w:cs="宋体" w:eastAsia="宋体" w:hint="default"/>
          <w:b/>
          <w:bCs/>
          <w:sz w:val="26"/>
          <w:szCs w:val="26"/>
        </w:rPr>
      </w:pPr>
    </w:p>
    <w:p>
      <w:pPr>
        <w:spacing w:line="240" w:lineRule="auto" w:before="0"/>
        <w:ind w:right="0"/>
        <w:rPr>
          <w:rFonts w:ascii="宋体" w:hAnsi="宋体" w:cs="宋体" w:eastAsia="宋体" w:hint="default"/>
          <w:b/>
          <w:bCs/>
          <w:sz w:val="26"/>
          <w:szCs w:val="26"/>
        </w:rPr>
      </w:pPr>
    </w:p>
    <w:p>
      <w:pPr>
        <w:spacing w:line="240" w:lineRule="auto" w:before="0"/>
        <w:ind w:right="0"/>
        <w:rPr>
          <w:rFonts w:ascii="宋体" w:hAnsi="宋体" w:cs="宋体" w:eastAsia="宋体" w:hint="default"/>
          <w:b/>
          <w:bCs/>
          <w:sz w:val="26"/>
          <w:szCs w:val="26"/>
        </w:rPr>
      </w:pPr>
    </w:p>
    <w:p>
      <w:pPr>
        <w:pStyle w:val="ListParagraph"/>
        <w:numPr>
          <w:ilvl w:val="2"/>
          <w:numId w:val="6"/>
        </w:numPr>
        <w:tabs>
          <w:tab w:pos="1384" w:val="left" w:leader="none"/>
        </w:tabs>
        <w:spacing w:line="620" w:lineRule="atLeast" w:before="184" w:after="0"/>
        <w:ind w:left="120" w:right="3902" w:firstLine="0"/>
        <w:jc w:val="left"/>
        <w:rPr>
          <w:rFonts w:ascii="宋体" w:hAnsi="宋体" w:cs="宋体" w:eastAsia="宋体" w:hint="default"/>
          <w:sz w:val="24"/>
          <w:szCs w:val="24"/>
        </w:rPr>
      </w:pPr>
      <w:bookmarkStart w:name="_bookmark24" w:id="31"/>
      <w:bookmarkEnd w:id="31"/>
      <w:r>
        <w:rPr/>
      </w:r>
      <w:bookmarkStart w:name="_bookmark24" w:id="32"/>
      <w:bookmarkEnd w:id="32"/>
      <w:r>
        <w:rPr>
          <w:rFonts w:ascii="Consolas" w:hAnsi="Consolas" w:cs="Consolas" w:eastAsia="Consolas" w:hint="default"/>
          <w:b/>
          <w:bCs/>
          <w:sz w:val="24"/>
          <w:szCs w:val="24"/>
        </w:rPr>
        <w:t>AL</w:t>
      </w:r>
      <w:r>
        <w:rPr>
          <w:rFonts w:ascii="Consolas" w:hAnsi="Consolas" w:cs="Consolas" w:eastAsia="Consolas" w:hint="default"/>
          <w:b/>
          <w:bCs/>
          <w:sz w:val="24"/>
          <w:szCs w:val="24"/>
        </w:rPr>
        <w:t>U</w:t>
      </w:r>
      <w:r>
        <w:rPr>
          <w:rFonts w:ascii="Consolas" w:hAnsi="Consolas" w:cs="Consolas" w:eastAsia="Consolas" w:hint="default"/>
          <w:b/>
          <w:bCs/>
          <w:spacing w:val="-80"/>
          <w:sz w:val="24"/>
          <w:szCs w:val="24"/>
        </w:rPr>
        <w:t> </w:t>
      </w:r>
      <w:r>
        <w:rPr>
          <w:rFonts w:ascii="黑体" w:hAnsi="黑体" w:cs="黑体" w:eastAsia="黑体" w:hint="default"/>
          <w:b/>
          <w:bCs/>
          <w:sz w:val="24"/>
          <w:szCs w:val="24"/>
        </w:rPr>
        <w:t>输入选择器</w:t>
      </w:r>
      <w:r>
        <w:rPr>
          <w:rFonts w:ascii="黑体" w:hAnsi="黑体" w:cs="黑体" w:eastAsia="黑体" w:hint="default"/>
          <w:b/>
          <w:bCs/>
          <w:spacing w:val="-62"/>
          <w:sz w:val="24"/>
          <w:szCs w:val="24"/>
        </w:rPr>
        <w:t> </w:t>
      </w:r>
      <w:r>
        <w:rPr>
          <w:rFonts w:ascii="Consolas" w:hAnsi="Consolas" w:cs="Consolas" w:eastAsia="Consolas" w:hint="default"/>
          <w:b/>
          <w:bCs/>
          <w:sz w:val="24"/>
          <w:szCs w:val="24"/>
        </w:rPr>
        <w:t>1</w:t>
      </w:r>
      <w:r>
        <w:rPr>
          <w:rFonts w:ascii="黑体" w:hAnsi="黑体" w:cs="黑体" w:eastAsia="黑体" w:hint="default"/>
          <w:b/>
          <w:bCs/>
          <w:sz w:val="24"/>
          <w:szCs w:val="24"/>
        </w:rPr>
        <w:t>（</w:t>
      </w:r>
      <w:r>
        <w:rPr>
          <w:rFonts w:ascii="Consolas" w:hAnsi="Consolas" w:cs="Consolas" w:eastAsia="Consolas" w:hint="default"/>
          <w:b/>
          <w:bCs/>
          <w:sz w:val="24"/>
          <w:szCs w:val="24"/>
        </w:rPr>
        <w:t>ALUSrcA</w:t>
      </w:r>
      <w:r>
        <w:rPr>
          <w:rFonts w:ascii="黑体" w:hAnsi="黑体" w:cs="黑体" w:eastAsia="黑体" w:hint="default"/>
          <w:b/>
          <w:bCs/>
          <w:sz w:val="24"/>
          <w:szCs w:val="24"/>
        </w:rPr>
        <w:t>） </w:t>
      </w:r>
      <w:r>
        <w:rPr>
          <w:rFonts w:ascii="Consolas" w:hAnsi="Consolas" w:cs="Consolas" w:eastAsia="Consolas" w:hint="default"/>
          <w:b/>
          <w:bCs/>
          <w:sz w:val="24"/>
          <w:szCs w:val="24"/>
        </w:rPr>
        <w:t>1)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功能描述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pStyle w:val="Heading4"/>
        <w:spacing w:line="331" w:lineRule="auto"/>
        <w:ind w:left="120" w:right="114" w:firstLine="422"/>
        <w:jc w:val="both"/>
      </w:pPr>
      <w:r>
        <w:rPr>
          <w:rFonts w:ascii="Consolas" w:hAnsi="Consolas" w:cs="Consolas" w:eastAsia="Consolas" w:hint="default"/>
        </w:rPr>
        <w:t>ALU</w:t>
      </w:r>
      <w:r>
        <w:rPr>
          <w:rFonts w:ascii="Consolas" w:hAnsi="Consolas" w:cs="Consolas" w:eastAsia="Consolas" w:hint="default"/>
          <w:spacing w:val="-68"/>
        </w:rPr>
        <w:t> </w:t>
      </w:r>
      <w:r>
        <w:rPr/>
        <w:t>输入选择器</w:t>
      </w:r>
      <w:r>
        <w:rPr>
          <w:spacing w:val="-53"/>
        </w:rPr>
        <w:t> </w:t>
      </w:r>
      <w:r>
        <w:rPr>
          <w:rFonts w:ascii="Consolas" w:hAnsi="Consolas" w:cs="Consolas" w:eastAsia="Consolas" w:hint="default"/>
        </w:rPr>
        <w:t>1</w:t>
      </w:r>
      <w:r>
        <w:rPr>
          <w:rFonts w:ascii="Consolas" w:hAnsi="Consolas" w:cs="Consolas" w:eastAsia="Consolas" w:hint="default"/>
          <w:spacing w:val="-69"/>
        </w:rPr>
        <w:t> </w:t>
      </w:r>
      <w:r>
        <w:rPr/>
        <w:t>在</w:t>
      </w:r>
      <w:r>
        <w:rPr>
          <w:spacing w:val="-49"/>
        </w:rPr>
        <w:t> </w:t>
      </w:r>
      <w:r>
        <w:rPr>
          <w:rFonts w:ascii="Consolas" w:hAnsi="Consolas" w:cs="Consolas" w:eastAsia="Consolas" w:hint="default"/>
        </w:rPr>
        <w:t>MIPS.v</w:t>
      </w:r>
      <w:r>
        <w:rPr>
          <w:rFonts w:ascii="Consolas" w:hAnsi="Consolas" w:cs="Consolas" w:eastAsia="Consolas" w:hint="default"/>
          <w:spacing w:val="-67"/>
        </w:rPr>
        <w:t> </w:t>
      </w:r>
      <w:r>
        <w:rPr/>
        <w:t>的模块是</w:t>
      </w:r>
      <w:r>
        <w:rPr>
          <w:spacing w:val="-54"/>
        </w:rPr>
        <w:t> </w:t>
      </w:r>
      <w:r>
        <w:rPr>
          <w:rFonts w:ascii="Consolas" w:hAnsi="Consolas" w:cs="Consolas" w:eastAsia="Consolas" w:hint="default"/>
        </w:rPr>
        <w:t>U_ALUSrcA</w:t>
      </w:r>
      <w:r>
        <w:rPr/>
        <w:t>，</w:t>
      </w:r>
      <w:r>
        <w:rPr>
          <w:spacing w:val="-2"/>
        </w:rPr>
        <w:t> </w:t>
      </w:r>
      <w:r>
        <w:rPr/>
        <w:t>基于</w:t>
      </w:r>
      <w:r>
        <w:rPr>
          <w:spacing w:val="-49"/>
        </w:rPr>
        <w:t> </w:t>
      </w:r>
      <w:r>
        <w:rPr>
          <w:rFonts w:ascii="Consolas" w:hAnsi="Consolas" w:cs="Consolas" w:eastAsia="Consolas" w:hint="default"/>
        </w:rPr>
        <w:t>MUX</w:t>
      </w:r>
      <w:r>
        <w:rPr>
          <w:rFonts w:ascii="Consolas" w:hAnsi="Consolas" w:cs="Consolas" w:eastAsia="Consolas" w:hint="default"/>
          <w:spacing w:val="-68"/>
        </w:rPr>
        <w:t> </w:t>
      </w:r>
      <w:r>
        <w:rPr/>
        <w:t>实现，针对 位移、</w:t>
      </w:r>
      <w:r>
        <w:rPr>
          <w:rFonts w:ascii="Consolas" w:hAnsi="Consolas" w:cs="Consolas" w:eastAsia="Consolas" w:hint="default"/>
        </w:rPr>
        <w:t>lui</w:t>
      </w:r>
      <w:r>
        <w:rPr>
          <w:rFonts w:ascii="Consolas" w:hAnsi="Consolas" w:cs="Consolas" w:eastAsia="Consolas" w:hint="default"/>
          <w:spacing w:val="-78"/>
        </w:rPr>
        <w:t> </w:t>
      </w:r>
      <w:r>
        <w:rPr/>
        <w:t>指令和其他指令进行不同的处理。</w:t>
      </w:r>
    </w:p>
    <w:p>
      <w:pPr>
        <w:spacing w:before="18"/>
        <w:ind w:left="120" w:right="113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2)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模块接口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spacing w:line="240" w:lineRule="auto" w:before="7" w:after="0"/>
        <w:ind w:right="0"/>
        <w:rPr>
          <w:rFonts w:ascii="宋体" w:hAnsi="宋体" w:cs="宋体" w:eastAsia="宋体" w:hint="default"/>
          <w:b/>
          <w:bCs/>
          <w:sz w:val="18"/>
          <w:szCs w:val="18"/>
        </w:rPr>
      </w:pPr>
    </w:p>
    <w:tbl>
      <w:tblPr>
        <w:tblW w:w="0" w:type="auto"/>
        <w:jc w:val="left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91"/>
        <w:gridCol w:w="2670"/>
        <w:gridCol w:w="2636"/>
      </w:tblGrid>
      <w:tr>
        <w:trPr>
          <w:trHeight w:val="485" w:hRule="exact"/>
        </w:trPr>
        <w:tc>
          <w:tcPr>
            <w:tcW w:w="8298" w:type="dxa"/>
            <w:gridSpan w:val="3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>
            <w:pPr>
              <w:pStyle w:val="TableParagraph"/>
              <w:tabs>
                <w:tab w:pos="3130" w:val="left" w:leader="none"/>
              </w:tabs>
              <w:spacing w:line="305" w:lineRule="exact"/>
              <w:ind w:left="180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  <w:t>表</w:t>
            </w:r>
            <w:r>
              <w:rPr>
                <w:rFonts w:ascii="宋体" w:hAnsi="宋体" w:cs="宋体" w:eastAsia="宋体" w:hint="default"/>
                <w:b/>
                <w:bCs/>
                <w:spacing w:val="-64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b/>
                <w:bCs/>
                <w:sz w:val="24"/>
                <w:szCs w:val="24"/>
              </w:rPr>
              <w:t>2-3-13</w:t>
              <w:tab/>
              <w:t>ALU</w:t>
            </w:r>
            <w:r>
              <w:rPr>
                <w:rFonts w:ascii="Consolas" w:hAnsi="Consolas" w:cs="Consolas" w:eastAsia="Consolas" w:hint="default"/>
                <w:b/>
                <w:bCs/>
                <w:spacing w:val="-74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  <w:t>输入选择器</w:t>
            </w:r>
            <w:r>
              <w:rPr>
                <w:rFonts w:ascii="宋体" w:hAnsi="宋体" w:cs="宋体" w:eastAsia="宋体" w:hint="default"/>
                <w:b/>
                <w:bCs/>
                <w:spacing w:val="-60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b/>
                <w:bCs/>
                <w:sz w:val="24"/>
                <w:szCs w:val="24"/>
              </w:rPr>
              <w:t>1</w:t>
            </w:r>
            <w:r>
              <w:rPr>
                <w:rFonts w:ascii="Consolas" w:hAnsi="Consolas" w:cs="Consolas" w:eastAsia="Consolas" w:hint="default"/>
                <w:b/>
                <w:bCs/>
                <w:spacing w:val="-74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  <w:t>模块接口定义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</w:r>
          </w:p>
        </w:tc>
      </w:tr>
      <w:tr>
        <w:trPr>
          <w:trHeight w:val="490" w:hRule="exact"/>
        </w:trPr>
        <w:tc>
          <w:tcPr>
            <w:tcW w:w="2991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left="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信号名</w:t>
            </w:r>
          </w:p>
        </w:tc>
        <w:tc>
          <w:tcPr>
            <w:tcW w:w="2670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8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方向</w:t>
            </w:r>
          </w:p>
        </w:tc>
        <w:tc>
          <w:tcPr>
            <w:tcW w:w="2636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描述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19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a[31:0]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19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right="8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ForwardA</w:t>
            </w:r>
            <w:r>
              <w:rPr>
                <w:rFonts w:ascii="Consolas" w:hAnsi="Consolas" w:cs="Consolas" w:eastAsia="Consolas" w:hint="default"/>
                <w:spacing w:val="-82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的输出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b[31:0]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16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，用于</w:t>
            </w:r>
            <w:r>
              <w:rPr>
                <w:rFonts w:ascii="宋体" w:hAnsi="宋体" w:cs="宋体" w:eastAsia="宋体" w:hint="default"/>
                <w:spacing w:val="-65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lui</w:t>
            </w:r>
          </w:p>
        </w:tc>
      </w:tr>
      <w:tr>
        <w:trPr>
          <w:trHeight w:val="946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宋体" w:hAnsi="宋体" w:cs="宋体" w:eastAsia="宋体" w:hint="default"/>
                <w:b/>
                <w:bCs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c[31:0]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宋体" w:hAnsi="宋体" w:cs="宋体" w:eastAsia="宋体" w:hint="default"/>
                <w:b/>
                <w:bCs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EX</w:t>
            </w:r>
            <w:r>
              <w:rPr>
                <w:rFonts w:ascii="Consolas" w:hAnsi="Consolas" w:cs="Consolas" w:eastAsia="Consolas" w:hint="default"/>
                <w:spacing w:val="-76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级</w:t>
            </w:r>
            <w:r>
              <w:rPr>
                <w:rFonts w:ascii="宋体" w:hAnsi="宋体" w:cs="宋体" w:eastAsia="宋体" w:hint="default"/>
                <w:spacing w:val="-67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shamt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，零扩展</w:t>
            </w:r>
          </w:p>
          <w:p>
            <w:pPr>
              <w:pStyle w:val="TableParagraph"/>
              <w:spacing w:line="240" w:lineRule="auto" w:before="130"/>
              <w:ind w:right="8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为</w:t>
            </w:r>
            <w:r>
              <w:rPr>
                <w:rFonts w:ascii="宋体" w:hAnsi="宋体" w:cs="宋体" w:eastAsia="宋体" w:hint="default"/>
                <w:spacing w:val="-61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32</w:t>
            </w:r>
            <w:r>
              <w:rPr>
                <w:rFonts w:ascii="Consolas" w:hAnsi="Consolas" w:cs="Consolas" w:eastAsia="Consolas" w:hint="default"/>
                <w:spacing w:val="-77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位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d[31:0]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空</w:t>
            </w:r>
          </w:p>
        </w:tc>
      </w:tr>
    </w:tbl>
    <w:p>
      <w:pPr>
        <w:spacing w:after="0" w:line="279" w:lineRule="exact"/>
        <w:jc w:val="center"/>
        <w:rPr>
          <w:rFonts w:ascii="宋体" w:hAnsi="宋体" w:cs="宋体" w:eastAsia="宋体" w:hint="default"/>
          <w:sz w:val="24"/>
          <w:szCs w:val="24"/>
        </w:rPr>
        <w:sectPr>
          <w:pgSz w:w="11910" w:h="16840"/>
          <w:pgMar w:top="1420" w:bottom="280" w:left="1680" w:right="1680"/>
        </w:sectPr>
      </w:pPr>
    </w:p>
    <w:tbl>
      <w:tblPr>
        <w:tblW w:w="0" w:type="auto"/>
        <w:jc w:val="left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91"/>
        <w:gridCol w:w="2670"/>
        <w:gridCol w:w="2636"/>
      </w:tblGrid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2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Ctrl[1:0]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MUX</w:t>
            </w:r>
            <w:r>
              <w:rPr>
                <w:rFonts w:ascii="Consolas" w:hAnsi="Consolas" w:cs="Consolas" w:eastAsia="Consolas" w:hint="default"/>
                <w:spacing w:val="-78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控制信号</w:t>
            </w:r>
          </w:p>
        </w:tc>
      </w:tr>
      <w:tr>
        <w:trPr>
          <w:trHeight w:val="480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2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right="8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选择单元</w:t>
            </w:r>
            <w:r>
              <w:rPr>
                <w:rFonts w:ascii="宋体" w:hAnsi="宋体" w:cs="宋体" w:eastAsia="宋体" w:hint="default"/>
                <w:spacing w:val="-62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A</w:t>
            </w:r>
            <w:r>
              <w:rPr>
                <w:rFonts w:ascii="Consolas" w:hAnsi="Consolas" w:cs="Consolas" w:eastAsia="Consolas" w:hint="default"/>
                <w:spacing w:val="-77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输出</w:t>
            </w:r>
          </w:p>
        </w:tc>
      </w:tr>
    </w:tbl>
    <w:p>
      <w:pPr>
        <w:spacing w:line="240" w:lineRule="auto" w:before="3"/>
        <w:ind w:right="0"/>
        <w:rPr>
          <w:rFonts w:ascii="宋体" w:hAnsi="宋体" w:cs="宋体" w:eastAsia="宋体" w:hint="default"/>
          <w:b/>
          <w:bCs/>
          <w:sz w:val="7"/>
          <w:szCs w:val="7"/>
        </w:rPr>
      </w:pPr>
    </w:p>
    <w:p>
      <w:pPr>
        <w:pStyle w:val="Heading3"/>
        <w:numPr>
          <w:ilvl w:val="2"/>
          <w:numId w:val="6"/>
        </w:numPr>
        <w:tabs>
          <w:tab w:pos="1384" w:val="left" w:leader="none"/>
        </w:tabs>
        <w:spacing w:line="240" w:lineRule="auto" w:before="26" w:after="0"/>
        <w:ind w:left="1383" w:right="0" w:hanging="1263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25" w:id="33"/>
      <w:bookmarkEnd w:id="33"/>
      <w:r>
        <w:rPr>
          <w:b w:val="0"/>
          <w:bCs w:val="0"/>
        </w:rPr>
      </w:r>
      <w:bookmarkStart w:name="_bookmark25" w:id="34"/>
      <w:bookmarkEnd w:id="34"/>
      <w:r>
        <w:rPr/>
        <w:t>AL</w:t>
      </w:r>
      <w:r>
        <w:rPr/>
        <w:t>U</w:t>
      </w:r>
      <w:r>
        <w:rPr>
          <w:spacing w:val="-81"/>
        </w:rPr>
        <w:t> </w:t>
      </w:r>
      <w:r>
        <w:rPr>
          <w:rFonts w:ascii="黑体" w:hAnsi="黑体" w:cs="黑体" w:eastAsia="黑体" w:hint="default"/>
        </w:rPr>
        <w:t>输入选择器</w:t>
      </w:r>
      <w:r>
        <w:rPr>
          <w:rFonts w:ascii="黑体" w:hAnsi="黑体" w:cs="黑体" w:eastAsia="黑体" w:hint="default"/>
          <w:spacing w:val="-63"/>
        </w:rPr>
        <w:t> </w:t>
      </w:r>
      <w:r>
        <w:rPr/>
        <w:t>2</w:t>
      </w:r>
      <w:r>
        <w:rPr>
          <w:rFonts w:ascii="黑体" w:hAnsi="黑体" w:cs="黑体" w:eastAsia="黑体" w:hint="default"/>
        </w:rPr>
        <w:t>（</w:t>
      </w:r>
      <w:r>
        <w:rPr/>
        <w:t>ALUSrcB</w:t>
      </w:r>
      <w:r>
        <w:rPr>
          <w:rFonts w:ascii="黑体" w:hAnsi="黑体" w:cs="黑体" w:eastAsia="黑体" w:hint="default"/>
        </w:rPr>
        <w:t>）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9"/>
        <w:ind w:right="0"/>
        <w:rPr>
          <w:rFonts w:ascii="黑体" w:hAnsi="黑体" w:cs="黑体" w:eastAsia="黑体" w:hint="default"/>
          <w:b/>
          <w:bCs/>
          <w:sz w:val="21"/>
          <w:szCs w:val="21"/>
        </w:rPr>
      </w:pPr>
    </w:p>
    <w:p>
      <w:pPr>
        <w:spacing w:before="0"/>
        <w:ind w:left="120" w:right="113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1)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功能描述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pStyle w:val="Heading4"/>
        <w:spacing w:line="240" w:lineRule="auto"/>
        <w:ind w:left="543" w:right="0"/>
        <w:jc w:val="left"/>
      </w:pPr>
      <w:r>
        <w:rPr>
          <w:rFonts w:ascii="Consolas" w:hAnsi="Consolas" w:cs="Consolas" w:eastAsia="Consolas" w:hint="default"/>
        </w:rPr>
        <w:t>ALU</w:t>
      </w:r>
      <w:r>
        <w:rPr>
          <w:rFonts w:ascii="Consolas" w:hAnsi="Consolas" w:cs="Consolas" w:eastAsia="Consolas" w:hint="default"/>
          <w:spacing w:val="-68"/>
        </w:rPr>
        <w:t> </w:t>
      </w:r>
      <w:r>
        <w:rPr/>
        <w:t>输入选择器</w:t>
      </w:r>
      <w:r>
        <w:rPr>
          <w:spacing w:val="-53"/>
        </w:rPr>
        <w:t> </w:t>
      </w:r>
      <w:r>
        <w:rPr>
          <w:rFonts w:ascii="Consolas" w:hAnsi="Consolas" w:cs="Consolas" w:eastAsia="Consolas" w:hint="default"/>
        </w:rPr>
        <w:t>2</w:t>
      </w:r>
      <w:r>
        <w:rPr>
          <w:rFonts w:ascii="Consolas" w:hAnsi="Consolas" w:cs="Consolas" w:eastAsia="Consolas" w:hint="default"/>
          <w:spacing w:val="-69"/>
        </w:rPr>
        <w:t> </w:t>
      </w:r>
      <w:r>
        <w:rPr/>
        <w:t>在</w:t>
      </w:r>
      <w:r>
        <w:rPr>
          <w:spacing w:val="-49"/>
        </w:rPr>
        <w:t> </w:t>
      </w:r>
      <w:r>
        <w:rPr>
          <w:rFonts w:ascii="Consolas" w:hAnsi="Consolas" w:cs="Consolas" w:eastAsia="Consolas" w:hint="default"/>
        </w:rPr>
        <w:t>MIPS.v</w:t>
      </w:r>
      <w:r>
        <w:rPr>
          <w:rFonts w:ascii="Consolas" w:hAnsi="Consolas" w:cs="Consolas" w:eastAsia="Consolas" w:hint="default"/>
          <w:spacing w:val="-67"/>
        </w:rPr>
        <w:t> </w:t>
      </w:r>
      <w:r>
        <w:rPr/>
        <w:t>的模块是</w:t>
      </w:r>
      <w:r>
        <w:rPr>
          <w:spacing w:val="-54"/>
        </w:rPr>
        <w:t> </w:t>
      </w:r>
      <w:r>
        <w:rPr>
          <w:rFonts w:ascii="Consolas" w:hAnsi="Consolas" w:cs="Consolas" w:eastAsia="Consolas" w:hint="default"/>
        </w:rPr>
        <w:t>U_ALUSrcB</w:t>
      </w:r>
      <w:r>
        <w:rPr/>
        <w:t>，</w:t>
      </w:r>
      <w:r>
        <w:rPr>
          <w:spacing w:val="-2"/>
        </w:rPr>
        <w:t> </w:t>
      </w:r>
      <w:r>
        <w:rPr/>
        <w:t>基于</w:t>
      </w:r>
      <w:r>
        <w:rPr>
          <w:spacing w:val="-49"/>
        </w:rPr>
        <w:t> </w:t>
      </w:r>
      <w:r>
        <w:rPr>
          <w:rFonts w:ascii="Consolas" w:hAnsi="Consolas" w:cs="Consolas" w:eastAsia="Consolas" w:hint="default"/>
        </w:rPr>
        <w:t>MUX</w:t>
      </w:r>
      <w:r>
        <w:rPr>
          <w:rFonts w:ascii="Consolas" w:hAnsi="Consolas" w:cs="Consolas" w:eastAsia="Consolas" w:hint="default"/>
          <w:spacing w:val="-68"/>
        </w:rPr>
        <w:t> </w:t>
      </w:r>
      <w:r>
        <w:rPr/>
        <w:t>实现，针对</w:t>
      </w:r>
    </w:p>
    <w:p>
      <w:pPr>
        <w:pStyle w:val="Heading4"/>
        <w:spacing w:line="240" w:lineRule="auto" w:before="130"/>
        <w:ind w:left="120" w:right="113"/>
        <w:jc w:val="left"/>
      </w:pPr>
      <w:r>
        <w:rPr>
          <w:rFonts w:ascii="Consolas" w:hAnsi="Consolas" w:cs="Consolas" w:eastAsia="Consolas" w:hint="default"/>
        </w:rPr>
        <w:t>I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型指令和其他指令进行不同的处理。</w:t>
      </w:r>
    </w:p>
    <w:p>
      <w:pPr>
        <w:spacing w:before="125"/>
        <w:ind w:left="120" w:right="113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2)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模块接口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spacing w:line="240" w:lineRule="auto" w:before="7" w:after="0"/>
        <w:ind w:right="0"/>
        <w:rPr>
          <w:rFonts w:ascii="宋体" w:hAnsi="宋体" w:cs="宋体" w:eastAsia="宋体" w:hint="default"/>
          <w:b/>
          <w:bCs/>
          <w:sz w:val="18"/>
          <w:szCs w:val="18"/>
        </w:rPr>
      </w:pPr>
    </w:p>
    <w:tbl>
      <w:tblPr>
        <w:tblW w:w="0" w:type="auto"/>
        <w:jc w:val="left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91"/>
        <w:gridCol w:w="2670"/>
        <w:gridCol w:w="2636"/>
      </w:tblGrid>
      <w:tr>
        <w:trPr>
          <w:trHeight w:val="485" w:hRule="exact"/>
        </w:trPr>
        <w:tc>
          <w:tcPr>
            <w:tcW w:w="8298" w:type="dxa"/>
            <w:gridSpan w:val="3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>
            <w:pPr>
              <w:pStyle w:val="TableParagraph"/>
              <w:tabs>
                <w:tab w:pos="3130" w:val="left" w:leader="none"/>
              </w:tabs>
              <w:spacing w:line="305" w:lineRule="exact"/>
              <w:ind w:left="180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  <w:t>表</w:t>
            </w:r>
            <w:r>
              <w:rPr>
                <w:rFonts w:ascii="宋体" w:hAnsi="宋体" w:cs="宋体" w:eastAsia="宋体" w:hint="default"/>
                <w:b/>
                <w:bCs/>
                <w:spacing w:val="-64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b/>
                <w:bCs/>
                <w:sz w:val="24"/>
                <w:szCs w:val="24"/>
              </w:rPr>
              <w:t>2-3-14</w:t>
              <w:tab/>
              <w:t>ALU</w:t>
            </w:r>
            <w:r>
              <w:rPr>
                <w:rFonts w:ascii="Consolas" w:hAnsi="Consolas" w:cs="Consolas" w:eastAsia="Consolas" w:hint="default"/>
                <w:b/>
                <w:bCs/>
                <w:spacing w:val="-74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  <w:t>输入选择器</w:t>
            </w:r>
            <w:r>
              <w:rPr>
                <w:rFonts w:ascii="宋体" w:hAnsi="宋体" w:cs="宋体" w:eastAsia="宋体" w:hint="default"/>
                <w:b/>
                <w:bCs/>
                <w:spacing w:val="-60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b/>
                <w:bCs/>
                <w:sz w:val="24"/>
                <w:szCs w:val="24"/>
              </w:rPr>
              <w:t>2</w:t>
            </w:r>
            <w:r>
              <w:rPr>
                <w:rFonts w:ascii="Consolas" w:hAnsi="Consolas" w:cs="Consolas" w:eastAsia="Consolas" w:hint="default"/>
                <w:b/>
                <w:bCs/>
                <w:spacing w:val="-74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  <w:t>模块接口定义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</w:r>
          </w:p>
        </w:tc>
      </w:tr>
      <w:tr>
        <w:trPr>
          <w:trHeight w:val="490" w:hRule="exact"/>
        </w:trPr>
        <w:tc>
          <w:tcPr>
            <w:tcW w:w="2991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left="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信号名</w:t>
            </w:r>
          </w:p>
        </w:tc>
        <w:tc>
          <w:tcPr>
            <w:tcW w:w="2670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8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方向</w:t>
            </w:r>
          </w:p>
        </w:tc>
        <w:tc>
          <w:tcPr>
            <w:tcW w:w="2636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描述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19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a[31:0]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19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right="8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ForwardB</w:t>
            </w:r>
            <w:r>
              <w:rPr>
                <w:rFonts w:ascii="Consolas" w:hAnsi="Consolas" w:cs="Consolas" w:eastAsia="Consolas" w:hint="default"/>
                <w:spacing w:val="-82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的输出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b[31:0]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EX</w:t>
            </w:r>
            <w:r>
              <w:rPr>
                <w:rFonts w:ascii="Consolas" w:hAnsi="Consolas" w:cs="Consolas" w:eastAsia="Consolas" w:hint="default"/>
                <w:spacing w:val="-80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级扩展单元输出</w:t>
            </w:r>
          </w:p>
        </w:tc>
      </w:tr>
      <w:tr>
        <w:trPr>
          <w:trHeight w:val="480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c[31:0]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空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19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d[31:0]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19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空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2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Ctrl[1:0]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MUX</w:t>
            </w:r>
            <w:r>
              <w:rPr>
                <w:rFonts w:ascii="Consolas" w:hAnsi="Consolas" w:cs="Consolas" w:eastAsia="Consolas" w:hint="default"/>
                <w:spacing w:val="-78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控制信号</w:t>
            </w:r>
          </w:p>
        </w:tc>
      </w:tr>
      <w:tr>
        <w:trPr>
          <w:trHeight w:val="480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2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right="8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选择单元</w:t>
            </w:r>
            <w:r>
              <w:rPr>
                <w:rFonts w:ascii="宋体" w:hAnsi="宋体" w:cs="宋体" w:eastAsia="宋体" w:hint="default"/>
                <w:spacing w:val="-62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B</w:t>
            </w:r>
            <w:r>
              <w:rPr>
                <w:rFonts w:ascii="Consolas" w:hAnsi="Consolas" w:cs="Consolas" w:eastAsia="Consolas" w:hint="default"/>
                <w:spacing w:val="-77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输出</w:t>
            </w:r>
          </w:p>
        </w:tc>
      </w:tr>
    </w:tbl>
    <w:p>
      <w:pPr>
        <w:pStyle w:val="Heading3"/>
        <w:tabs>
          <w:tab w:pos="1383" w:val="left" w:leader="none"/>
        </w:tabs>
        <w:spacing w:line="240" w:lineRule="auto" w:before="118"/>
        <w:ind w:left="120" w:right="113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26" w:id="35"/>
      <w:bookmarkEnd w:id="35"/>
      <w:r>
        <w:rPr>
          <w:b w:val="0"/>
          <w:bCs w:val="0"/>
        </w:rPr>
      </w:r>
      <w:r>
        <w:rPr>
          <w:spacing w:val="-2"/>
        </w:rPr>
        <w:t>2.3.16.</w:t>
        <w:tab/>
      </w:r>
      <w:r>
        <w:rPr>
          <w:rFonts w:ascii="黑体" w:hAnsi="黑体" w:cs="黑体" w:eastAsia="黑体" w:hint="default"/>
        </w:rPr>
        <w:t>算术逻辑运算单元（</w:t>
      </w:r>
      <w:r>
        <w:rPr/>
        <w:t>ALU</w:t>
      </w:r>
      <w:r>
        <w:rPr>
          <w:rFonts w:ascii="黑体" w:hAnsi="黑体" w:cs="黑体" w:eastAsia="黑体" w:hint="default"/>
        </w:rPr>
        <w:t>）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9"/>
        <w:ind w:right="0"/>
        <w:rPr>
          <w:rFonts w:ascii="黑体" w:hAnsi="黑体" w:cs="黑体" w:eastAsia="黑体" w:hint="default"/>
          <w:b/>
          <w:bCs/>
          <w:sz w:val="21"/>
          <w:szCs w:val="21"/>
        </w:rPr>
      </w:pPr>
    </w:p>
    <w:p>
      <w:pPr>
        <w:spacing w:before="0"/>
        <w:ind w:left="120" w:right="113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1)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功能描述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pStyle w:val="Heading4"/>
        <w:spacing w:line="331" w:lineRule="auto"/>
        <w:ind w:left="120" w:right="107" w:firstLine="422"/>
        <w:jc w:val="left"/>
      </w:pPr>
      <w:r>
        <w:rPr/>
        <w:t>算术逻辑运算单元在</w:t>
      </w:r>
      <w:r>
        <w:rPr>
          <w:spacing w:val="-67"/>
        </w:rPr>
        <w:t> </w:t>
      </w:r>
      <w:r>
        <w:rPr>
          <w:rFonts w:ascii="Consolas" w:hAnsi="Consolas" w:cs="Consolas" w:eastAsia="Consolas" w:hint="default"/>
        </w:rPr>
        <w:t>MIPS.v</w:t>
      </w:r>
      <w:r>
        <w:rPr>
          <w:rFonts w:ascii="Consolas" w:hAnsi="Consolas" w:cs="Consolas" w:eastAsia="Consolas" w:hint="default"/>
          <w:spacing w:val="-80"/>
        </w:rPr>
        <w:t> </w:t>
      </w:r>
      <w:r>
        <w:rPr/>
        <w:t>的模块是</w:t>
      </w:r>
      <w:r>
        <w:rPr>
          <w:spacing w:val="-63"/>
        </w:rPr>
        <w:t> </w:t>
      </w:r>
      <w:r>
        <w:rPr>
          <w:rFonts w:ascii="Consolas" w:hAnsi="Consolas" w:cs="Consolas" w:eastAsia="Consolas" w:hint="default"/>
        </w:rPr>
        <w:t>U_ALU</w:t>
      </w:r>
      <w:r>
        <w:rPr/>
        <w:t>，针对不同的</w:t>
      </w:r>
      <w:r>
        <w:rPr>
          <w:spacing w:val="-66"/>
        </w:rPr>
        <w:t> </w:t>
      </w:r>
      <w:r>
        <w:rPr>
          <w:rFonts w:ascii="Consolas" w:hAnsi="Consolas" w:cs="Consolas" w:eastAsia="Consolas" w:hint="default"/>
        </w:rPr>
        <w:t>ALU</w:t>
      </w:r>
      <w:r>
        <w:rPr>
          <w:rFonts w:ascii="Consolas" w:hAnsi="Consolas" w:cs="Consolas" w:eastAsia="Consolas" w:hint="default"/>
          <w:spacing w:val="-81"/>
        </w:rPr>
        <w:t> </w:t>
      </w:r>
      <w:r>
        <w:rPr/>
        <w:t>控制信号进 行不同的运算，输入两个数，输出一个数。</w:t>
      </w:r>
    </w:p>
    <w:p>
      <w:pPr>
        <w:spacing w:before="60"/>
        <w:ind w:left="120" w:right="113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2)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模块接口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spacing w:line="240" w:lineRule="auto" w:before="7" w:after="0"/>
        <w:ind w:right="0"/>
        <w:rPr>
          <w:rFonts w:ascii="宋体" w:hAnsi="宋体" w:cs="宋体" w:eastAsia="宋体" w:hint="default"/>
          <w:b/>
          <w:bCs/>
          <w:sz w:val="18"/>
          <w:szCs w:val="18"/>
        </w:rPr>
      </w:pPr>
    </w:p>
    <w:tbl>
      <w:tblPr>
        <w:tblW w:w="0" w:type="auto"/>
        <w:jc w:val="left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1412"/>
        <w:gridCol w:w="4365"/>
      </w:tblGrid>
      <w:tr>
        <w:trPr>
          <w:trHeight w:val="485" w:hRule="exact"/>
        </w:trPr>
        <w:tc>
          <w:tcPr>
            <w:tcW w:w="8298" w:type="dxa"/>
            <w:gridSpan w:val="3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left="1853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  <w:t>表 </w:t>
            </w:r>
            <w:r>
              <w:rPr>
                <w:rFonts w:ascii="Consolas" w:hAnsi="Consolas" w:cs="Consolas" w:eastAsia="Consolas" w:hint="default"/>
                <w:b/>
                <w:bCs/>
                <w:sz w:val="24"/>
                <w:szCs w:val="24"/>
              </w:rPr>
              <w:t>2-3-15</w:t>
            </w:r>
            <w:r>
              <w:rPr>
                <w:rFonts w:ascii="Consolas" w:hAnsi="Consolas" w:cs="Consolas" w:eastAsia="Consolas" w:hint="default"/>
                <w:b/>
                <w:bCs/>
                <w:spacing w:val="-81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  <w:t>算术逻辑运算单元模块接口定义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</w:r>
          </w:p>
        </w:tc>
      </w:tr>
      <w:tr>
        <w:trPr>
          <w:trHeight w:val="490" w:hRule="exact"/>
        </w:trPr>
        <w:tc>
          <w:tcPr>
            <w:tcW w:w="2521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left="3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信号名</w:t>
            </w:r>
          </w:p>
        </w:tc>
        <w:tc>
          <w:tcPr>
            <w:tcW w:w="1412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9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方向</w:t>
            </w:r>
          </w:p>
        </w:tc>
        <w:tc>
          <w:tcPr>
            <w:tcW w:w="4365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2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描述</w:t>
            </w:r>
          </w:p>
        </w:tc>
      </w:tr>
      <w:tr>
        <w:trPr>
          <w:trHeight w:val="475" w:hRule="exact"/>
        </w:trPr>
        <w:tc>
          <w:tcPr>
            <w:tcW w:w="252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19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input1[31:0]</w:t>
            </w:r>
          </w:p>
        </w:tc>
        <w:tc>
          <w:tcPr>
            <w:tcW w:w="141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19"/>
              <w:ind w:right="5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436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ALUSrcA</w:t>
            </w:r>
            <w:r>
              <w:rPr>
                <w:rFonts w:ascii="Consolas" w:hAnsi="Consolas" w:cs="Consolas" w:eastAsia="Consolas" w:hint="default"/>
                <w:spacing w:val="-79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的输出</w:t>
            </w:r>
          </w:p>
        </w:tc>
      </w:tr>
      <w:tr>
        <w:trPr>
          <w:trHeight w:val="475" w:hRule="exact"/>
        </w:trPr>
        <w:tc>
          <w:tcPr>
            <w:tcW w:w="252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input2[31:0]</w:t>
            </w:r>
          </w:p>
        </w:tc>
        <w:tc>
          <w:tcPr>
            <w:tcW w:w="141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5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436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ALUSrcB</w:t>
            </w:r>
            <w:r>
              <w:rPr>
                <w:rFonts w:ascii="Consolas" w:hAnsi="Consolas" w:cs="Consolas" w:eastAsia="Consolas" w:hint="default"/>
                <w:spacing w:val="-79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的输出</w:t>
            </w:r>
          </w:p>
        </w:tc>
      </w:tr>
      <w:tr>
        <w:trPr>
          <w:trHeight w:val="1743" w:hRule="exact"/>
        </w:trPr>
        <w:tc>
          <w:tcPr>
            <w:tcW w:w="252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</w:pPr>
          </w:p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宋体" w:hAnsi="宋体" w:cs="宋体" w:eastAsia="宋体" w:hint="default"/>
                <w:b/>
                <w:bCs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aluop[31:0]</w:t>
            </w:r>
          </w:p>
        </w:tc>
        <w:tc>
          <w:tcPr>
            <w:tcW w:w="141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</w:pPr>
          </w:p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宋体" w:hAnsi="宋体" w:cs="宋体" w:eastAsia="宋体" w:hint="default"/>
                <w:b/>
                <w:bCs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right="5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436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left="10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ALU</w:t>
            </w:r>
            <w:r>
              <w:rPr>
                <w:rFonts w:ascii="Consolas" w:hAnsi="Consolas" w:cs="Consolas" w:eastAsia="Consolas" w:hint="default"/>
                <w:spacing w:val="-78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控制信号：</w:t>
            </w:r>
          </w:p>
          <w:p>
            <w:pPr>
              <w:pStyle w:val="TableParagraph"/>
              <w:spacing w:line="240" w:lineRule="auto" w:before="166"/>
              <w:ind w:left="100" w:right="0"/>
              <w:jc w:val="left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0:</w:t>
            </w:r>
            <w:r>
              <w:rPr>
                <w:rFonts w:ascii="Consolas"/>
                <w:spacing w:val="-10"/>
                <w:sz w:val="24"/>
              </w:rPr>
              <w:t> </w:t>
            </w:r>
            <w:r>
              <w:rPr>
                <w:rFonts w:ascii="Consolas"/>
                <w:sz w:val="24"/>
              </w:rPr>
              <w:t>input1+input2</w:t>
            </w:r>
          </w:p>
          <w:p>
            <w:pPr>
              <w:pStyle w:val="TableParagraph"/>
              <w:spacing w:line="240" w:lineRule="auto" w:before="141"/>
              <w:ind w:left="100" w:right="0"/>
              <w:jc w:val="left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1:</w:t>
            </w:r>
            <w:r>
              <w:rPr>
                <w:rFonts w:ascii="Consolas"/>
                <w:spacing w:val="-9"/>
                <w:sz w:val="24"/>
              </w:rPr>
              <w:t> </w:t>
            </w:r>
            <w:r>
              <w:rPr>
                <w:rFonts w:ascii="Consolas"/>
                <w:sz w:val="24"/>
              </w:rPr>
              <w:t>input1-input2</w:t>
            </w:r>
          </w:p>
          <w:p>
            <w:pPr>
              <w:pStyle w:val="TableParagraph"/>
              <w:spacing w:line="240" w:lineRule="auto" w:before="136"/>
              <w:ind w:left="100" w:right="0"/>
              <w:jc w:val="left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2:</w:t>
            </w:r>
            <w:r>
              <w:rPr>
                <w:rFonts w:ascii="Consolas"/>
                <w:spacing w:val="-13"/>
                <w:sz w:val="24"/>
              </w:rPr>
              <w:t> </w:t>
            </w:r>
            <w:r>
              <w:rPr>
                <w:rFonts w:ascii="Consolas"/>
                <w:sz w:val="24"/>
              </w:rPr>
              <w:t>input2&lt;&lt;input1[4:0]</w:t>
            </w:r>
          </w:p>
        </w:tc>
      </w:tr>
    </w:tbl>
    <w:p>
      <w:pPr>
        <w:spacing w:after="0" w:line="240" w:lineRule="auto"/>
        <w:jc w:val="left"/>
        <w:rPr>
          <w:rFonts w:ascii="Consolas" w:hAnsi="Consolas" w:cs="Consolas" w:eastAsia="Consolas" w:hint="default"/>
          <w:sz w:val="24"/>
          <w:szCs w:val="24"/>
        </w:rPr>
        <w:sectPr>
          <w:pgSz w:w="11910" w:h="16840"/>
          <w:pgMar w:top="1420" w:bottom="280" w:left="1680" w:right="1680"/>
        </w:sectPr>
      </w:pPr>
    </w:p>
    <w:tbl>
      <w:tblPr>
        <w:tblW w:w="0" w:type="auto"/>
        <w:jc w:val="left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1"/>
        <w:gridCol w:w="1412"/>
        <w:gridCol w:w="4365"/>
      </w:tblGrid>
      <w:tr>
        <w:trPr>
          <w:trHeight w:val="3006" w:hRule="exact"/>
        </w:trPr>
        <w:tc>
          <w:tcPr>
            <w:tcW w:w="252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/>
          </w:p>
        </w:tc>
        <w:tc>
          <w:tcPr>
            <w:tcW w:w="141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/>
          </w:p>
        </w:tc>
        <w:tc>
          <w:tcPr>
            <w:tcW w:w="436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/>
              <w:ind w:left="100" w:right="0"/>
              <w:jc w:val="left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3:</w:t>
            </w:r>
            <w:r>
              <w:rPr>
                <w:rFonts w:ascii="Consolas"/>
                <w:spacing w:val="-12"/>
                <w:sz w:val="24"/>
              </w:rPr>
              <w:t> </w:t>
            </w:r>
            <w:r>
              <w:rPr>
                <w:rFonts w:ascii="Consolas"/>
                <w:sz w:val="24"/>
              </w:rPr>
              <w:t>input2&gt;&gt;input1[4:0]</w:t>
            </w:r>
          </w:p>
          <w:p>
            <w:pPr>
              <w:pStyle w:val="TableParagraph"/>
              <w:spacing w:line="240" w:lineRule="auto" w:before="141"/>
              <w:ind w:left="100" w:right="0"/>
              <w:jc w:val="left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4:</w:t>
            </w:r>
            <w:r>
              <w:rPr>
                <w:rFonts w:ascii="Consolas"/>
                <w:spacing w:val="-5"/>
                <w:sz w:val="24"/>
              </w:rPr>
              <w:t> </w:t>
            </w:r>
            <w:r>
              <w:rPr>
                <w:rFonts w:ascii="Consolas"/>
                <w:sz w:val="24"/>
              </w:rPr>
              <w:t>slt</w:t>
            </w:r>
          </w:p>
          <w:p>
            <w:pPr>
              <w:pStyle w:val="TableParagraph"/>
              <w:spacing w:line="240" w:lineRule="auto" w:before="142"/>
              <w:ind w:left="100" w:right="0"/>
              <w:jc w:val="left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5:</w:t>
            </w:r>
            <w:r>
              <w:rPr>
                <w:rFonts w:ascii="Consolas"/>
                <w:spacing w:val="-4"/>
                <w:sz w:val="24"/>
              </w:rPr>
              <w:t> </w:t>
            </w:r>
            <w:r>
              <w:rPr>
                <w:rFonts w:ascii="Consolas"/>
                <w:sz w:val="24"/>
              </w:rPr>
              <w:t>and</w:t>
            </w:r>
          </w:p>
          <w:p>
            <w:pPr>
              <w:pStyle w:val="TableParagraph"/>
              <w:spacing w:line="240" w:lineRule="auto" w:before="141"/>
              <w:ind w:left="100" w:right="0"/>
              <w:jc w:val="left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6:</w:t>
            </w:r>
            <w:r>
              <w:rPr>
                <w:rFonts w:ascii="Consolas"/>
                <w:spacing w:val="-7"/>
                <w:sz w:val="24"/>
              </w:rPr>
              <w:t> </w:t>
            </w:r>
            <w:r>
              <w:rPr>
                <w:rFonts w:ascii="Consolas"/>
                <w:sz w:val="24"/>
              </w:rPr>
              <w:t>or</w:t>
            </w:r>
          </w:p>
          <w:p>
            <w:pPr>
              <w:pStyle w:val="TableParagraph"/>
              <w:spacing w:line="240" w:lineRule="auto" w:before="136"/>
              <w:ind w:left="100" w:right="0"/>
              <w:jc w:val="left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7:</w:t>
            </w:r>
            <w:r>
              <w:rPr>
                <w:rFonts w:ascii="Consolas"/>
                <w:spacing w:val="-5"/>
                <w:sz w:val="24"/>
              </w:rPr>
              <w:t> </w:t>
            </w:r>
            <w:r>
              <w:rPr>
                <w:rFonts w:ascii="Consolas"/>
                <w:sz w:val="24"/>
              </w:rPr>
              <w:t>xor</w:t>
            </w:r>
          </w:p>
          <w:p>
            <w:pPr>
              <w:pStyle w:val="TableParagraph"/>
              <w:spacing w:line="240" w:lineRule="auto" w:before="106"/>
              <w:ind w:left="100" w:right="0"/>
              <w:jc w:val="left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8: sltu(slt</w:t>
            </w:r>
            <w:r>
              <w:rPr>
                <w:rFonts w:ascii="Consolas" w:hAnsi="Consolas" w:cs="Consolas" w:eastAsia="Consolas" w:hint="default"/>
                <w:spacing w:val="-80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需要注意符号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)</w:t>
            </w:r>
          </w:p>
          <w:p>
            <w:pPr>
              <w:pStyle w:val="TableParagraph"/>
              <w:spacing w:line="240" w:lineRule="auto" w:before="161"/>
              <w:ind w:left="100" w:right="0"/>
              <w:jc w:val="left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9:</w:t>
            </w:r>
            <w:r>
              <w:rPr>
                <w:rFonts w:ascii="Consolas"/>
                <w:spacing w:val="-16"/>
                <w:sz w:val="24"/>
              </w:rPr>
              <w:t> </w:t>
            </w:r>
            <w:r>
              <w:rPr>
                <w:rFonts w:ascii="Consolas"/>
                <w:sz w:val="24"/>
              </w:rPr>
              <w:t>input2&gt;&gt;&gt;input1[4:0]</w:t>
            </w:r>
          </w:p>
        </w:tc>
      </w:tr>
      <w:tr>
        <w:trPr>
          <w:trHeight w:val="480" w:hRule="exact"/>
        </w:trPr>
        <w:tc>
          <w:tcPr>
            <w:tcW w:w="252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left="662" w:right="0"/>
              <w:jc w:val="left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out[31:0]</w:t>
            </w:r>
          </w:p>
        </w:tc>
        <w:tc>
          <w:tcPr>
            <w:tcW w:w="1412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left="302" w:right="0"/>
              <w:jc w:val="left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Output</w:t>
            </w:r>
          </w:p>
        </w:tc>
        <w:tc>
          <w:tcPr>
            <w:tcW w:w="4365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right="2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ALU</w:t>
            </w:r>
            <w:r>
              <w:rPr>
                <w:rFonts w:ascii="Consolas" w:hAnsi="Consolas" w:cs="Consolas" w:eastAsia="Consolas" w:hint="default"/>
                <w:spacing w:val="-78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输出</w:t>
            </w:r>
          </w:p>
        </w:tc>
      </w:tr>
    </w:tbl>
    <w:p>
      <w:pPr>
        <w:spacing w:line="240" w:lineRule="auto" w:before="3"/>
        <w:ind w:right="0"/>
        <w:rPr>
          <w:rFonts w:ascii="宋体" w:hAnsi="宋体" w:cs="宋体" w:eastAsia="宋体" w:hint="default"/>
          <w:b/>
          <w:bCs/>
          <w:sz w:val="7"/>
          <w:szCs w:val="7"/>
        </w:rPr>
      </w:pPr>
    </w:p>
    <w:p>
      <w:pPr>
        <w:pStyle w:val="Heading3"/>
        <w:spacing w:line="240" w:lineRule="auto" w:before="26"/>
        <w:ind w:left="120" w:right="113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27" w:id="36"/>
      <w:bookmarkEnd w:id="36"/>
      <w:r>
        <w:rPr>
          <w:b w:val="0"/>
          <w:bCs w:val="0"/>
        </w:rPr>
      </w:r>
      <w:r>
        <w:rPr/>
        <w:t>2.3.17. EX/ME</w:t>
      </w:r>
      <w:r>
        <w:rPr>
          <w:spacing w:val="-62"/>
        </w:rPr>
        <w:t> </w:t>
      </w:r>
      <w:r>
        <w:rPr>
          <w:rFonts w:ascii="黑体" w:hAnsi="黑体" w:cs="黑体" w:eastAsia="黑体" w:hint="default"/>
        </w:rPr>
        <w:t>流水线寄存器（</w:t>
      </w:r>
      <w:r>
        <w:rPr/>
        <w:t>EX_ME</w:t>
      </w:r>
      <w:r>
        <w:rPr>
          <w:rFonts w:ascii="黑体" w:hAnsi="黑体" w:cs="黑体" w:eastAsia="黑体" w:hint="default"/>
        </w:rPr>
        <w:t>）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9"/>
        <w:ind w:right="0"/>
        <w:rPr>
          <w:rFonts w:ascii="黑体" w:hAnsi="黑体" w:cs="黑体" w:eastAsia="黑体" w:hint="default"/>
          <w:b/>
          <w:bCs/>
          <w:sz w:val="21"/>
          <w:szCs w:val="21"/>
        </w:rPr>
      </w:pPr>
    </w:p>
    <w:p>
      <w:pPr>
        <w:spacing w:before="0"/>
        <w:ind w:left="120" w:right="113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1)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功能描述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pStyle w:val="Heading4"/>
        <w:spacing w:line="328" w:lineRule="auto"/>
        <w:ind w:left="120" w:right="115" w:firstLine="422"/>
        <w:jc w:val="left"/>
      </w:pPr>
      <w:r>
        <w:rPr>
          <w:rFonts w:ascii="Consolas" w:hAnsi="Consolas" w:cs="Consolas" w:eastAsia="Consolas" w:hint="default"/>
        </w:rPr>
        <w:t>EX/ME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流水线寄存器在</w:t>
      </w:r>
      <w:r>
        <w:rPr>
          <w:spacing w:val="-57"/>
        </w:rPr>
        <w:t> </w:t>
      </w:r>
      <w:r>
        <w:rPr>
          <w:rFonts w:ascii="Consolas" w:hAnsi="Consolas" w:cs="Consolas" w:eastAsia="Consolas" w:hint="default"/>
        </w:rPr>
        <w:t>MIPS.v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对应的是</w:t>
      </w:r>
      <w:r>
        <w:rPr>
          <w:spacing w:val="-58"/>
        </w:rPr>
        <w:t> </w:t>
      </w:r>
      <w:r>
        <w:rPr>
          <w:rFonts w:ascii="Consolas" w:hAnsi="Consolas" w:cs="Consolas" w:eastAsia="Consolas" w:hint="default"/>
          <w:spacing w:val="-3"/>
        </w:rPr>
        <w:t>U_EXME</w:t>
      </w:r>
      <w:r>
        <w:rPr>
          <w:spacing w:val="-3"/>
        </w:rPr>
        <w:t>，负责将来自</w:t>
      </w:r>
      <w:r>
        <w:rPr>
          <w:spacing w:val="-57"/>
        </w:rPr>
        <w:t> </w:t>
      </w:r>
      <w:r>
        <w:rPr>
          <w:rFonts w:ascii="Consolas" w:hAnsi="Consolas" w:cs="Consolas" w:eastAsia="Consolas" w:hint="default"/>
        </w:rPr>
        <w:t>EX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级的数据 传递到</w:t>
      </w:r>
      <w:r>
        <w:rPr>
          <w:spacing w:val="-63"/>
        </w:rPr>
        <w:t> </w:t>
      </w:r>
      <w:r>
        <w:rPr>
          <w:rFonts w:ascii="Consolas" w:hAnsi="Consolas" w:cs="Consolas" w:eastAsia="Consolas" w:hint="default"/>
        </w:rPr>
        <w:t>ME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级。需要</w:t>
      </w:r>
      <w:r>
        <w:rPr>
          <w:spacing w:val="-58"/>
        </w:rPr>
        <w:t> </w:t>
      </w:r>
      <w:r>
        <w:rPr>
          <w:rFonts w:ascii="Consolas" w:hAnsi="Consolas" w:cs="Consolas" w:eastAsia="Consolas" w:hint="default"/>
        </w:rPr>
        <w:t>clk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才能进行传递。</w:t>
      </w:r>
    </w:p>
    <w:p>
      <w:pPr>
        <w:spacing w:before="26"/>
        <w:ind w:left="120" w:right="113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2)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模块接口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spacing w:line="240" w:lineRule="auto" w:before="7" w:after="0"/>
        <w:ind w:right="0"/>
        <w:rPr>
          <w:rFonts w:ascii="宋体" w:hAnsi="宋体" w:cs="宋体" w:eastAsia="宋体" w:hint="default"/>
          <w:b/>
          <w:bCs/>
          <w:sz w:val="18"/>
          <w:szCs w:val="18"/>
        </w:rPr>
      </w:pPr>
    </w:p>
    <w:tbl>
      <w:tblPr>
        <w:tblW w:w="0" w:type="auto"/>
        <w:jc w:val="left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91"/>
        <w:gridCol w:w="2670"/>
        <w:gridCol w:w="2636"/>
      </w:tblGrid>
      <w:tr>
        <w:trPr>
          <w:trHeight w:val="485" w:hRule="exact"/>
        </w:trPr>
        <w:tc>
          <w:tcPr>
            <w:tcW w:w="8298" w:type="dxa"/>
            <w:gridSpan w:val="3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>
            <w:pPr>
              <w:pStyle w:val="TableParagraph"/>
              <w:tabs>
                <w:tab w:pos="3240" w:val="left" w:leader="none"/>
              </w:tabs>
              <w:spacing w:line="305" w:lineRule="exact"/>
              <w:ind w:left="191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  <w:t>表</w:t>
            </w:r>
            <w:r>
              <w:rPr>
                <w:rFonts w:ascii="宋体" w:hAnsi="宋体" w:cs="宋体" w:eastAsia="宋体" w:hint="default"/>
                <w:b/>
                <w:bCs/>
                <w:spacing w:val="-65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b/>
                <w:bCs/>
                <w:sz w:val="24"/>
                <w:szCs w:val="24"/>
              </w:rPr>
              <w:t>2-3-16</w:t>
              <w:tab/>
              <w:t>EX/ME</w:t>
            </w:r>
            <w:r>
              <w:rPr>
                <w:rFonts w:ascii="Consolas" w:hAnsi="Consolas" w:cs="Consolas" w:eastAsia="Consolas" w:hint="default"/>
                <w:b/>
                <w:bCs/>
                <w:spacing w:val="-72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  <w:t>流水线寄存器接口定义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</w:r>
          </w:p>
        </w:tc>
      </w:tr>
      <w:tr>
        <w:trPr>
          <w:trHeight w:val="490" w:hRule="exact"/>
        </w:trPr>
        <w:tc>
          <w:tcPr>
            <w:tcW w:w="2991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left="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信号名</w:t>
            </w:r>
          </w:p>
        </w:tc>
        <w:tc>
          <w:tcPr>
            <w:tcW w:w="2670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8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方向</w:t>
            </w:r>
          </w:p>
        </w:tc>
        <w:tc>
          <w:tcPr>
            <w:tcW w:w="2636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描述</w:t>
            </w:r>
          </w:p>
        </w:tc>
      </w:tr>
      <w:tr>
        <w:trPr>
          <w:trHeight w:val="476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19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pacing w:val="-3"/>
                <w:sz w:val="24"/>
              </w:rPr>
              <w:t>clk</w:t>
            </w:r>
            <w:r>
              <w:rPr>
                <w:rFonts w:ascii="Consolas"/>
                <w:sz w:val="24"/>
              </w:rPr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19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时钟信号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pacing w:val="-3"/>
                <w:sz w:val="24"/>
              </w:rPr>
              <w:t>rst</w:t>
            </w:r>
            <w:r>
              <w:rPr>
                <w:rFonts w:ascii="Consolas"/>
                <w:sz w:val="24"/>
              </w:rPr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重置信号</w:t>
            </w:r>
          </w:p>
        </w:tc>
      </w:tr>
      <w:tr>
        <w:trPr>
          <w:trHeight w:val="480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regin1[31:0]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ALU</w:t>
            </w:r>
            <w:r>
              <w:rPr>
                <w:rFonts w:ascii="Consolas" w:hAnsi="Consolas" w:cs="Consolas" w:eastAsia="Consolas" w:hint="default"/>
                <w:spacing w:val="-78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输出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19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regin2[31:0]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19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right="8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ForwardB</w:t>
            </w:r>
            <w:r>
              <w:rPr>
                <w:rFonts w:ascii="Consolas" w:hAnsi="Consolas" w:cs="Consolas" w:eastAsia="Consolas" w:hint="default"/>
                <w:spacing w:val="-82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的输出</w:t>
            </w:r>
          </w:p>
        </w:tc>
      </w:tr>
      <w:tr>
        <w:trPr>
          <w:trHeight w:val="476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regin3[4:0]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寄存器写入端口</w:t>
            </w:r>
          </w:p>
        </w:tc>
      </w:tr>
      <w:tr>
        <w:trPr>
          <w:trHeight w:val="480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2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mem2regin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Mem2reg</w:t>
            </w:r>
            <w:r>
              <w:rPr>
                <w:rFonts w:ascii="Consolas" w:hAnsi="Consolas" w:cs="Consolas" w:eastAsia="Consolas" w:hint="default"/>
                <w:spacing w:val="-79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控制信号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19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regwrin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19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寄存器写入控制信号</w:t>
            </w:r>
          </w:p>
        </w:tc>
      </w:tr>
      <w:tr>
        <w:trPr>
          <w:trHeight w:val="476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memwrin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内存写入控制信号</w:t>
            </w:r>
          </w:p>
        </w:tc>
      </w:tr>
      <w:tr>
        <w:trPr>
          <w:trHeight w:val="480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2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regout1[31:0]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ME</w:t>
            </w:r>
            <w:r>
              <w:rPr>
                <w:rFonts w:ascii="Consolas" w:hAnsi="Consolas" w:cs="Consolas" w:eastAsia="Consolas" w:hint="default"/>
                <w:spacing w:val="-72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级</w:t>
            </w:r>
            <w:r>
              <w:rPr>
                <w:rFonts w:ascii="宋体" w:hAnsi="宋体" w:cs="宋体" w:eastAsia="宋体" w:hint="default"/>
                <w:spacing w:val="-62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ALU</w:t>
            </w:r>
            <w:r>
              <w:rPr>
                <w:rFonts w:ascii="Consolas" w:hAnsi="Consolas" w:cs="Consolas" w:eastAsia="Consolas" w:hint="default"/>
                <w:spacing w:val="-77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输出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19"/>
              <w:ind w:right="2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regout2[31:0]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19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right="8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ForwardB</w:t>
            </w:r>
            <w:r>
              <w:rPr>
                <w:rFonts w:ascii="Consolas" w:hAnsi="Consolas" w:cs="Consolas" w:eastAsia="Consolas" w:hint="default"/>
                <w:spacing w:val="-82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的输出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regout3[4:0]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寄存器写入端口</w:t>
            </w:r>
          </w:p>
        </w:tc>
      </w:tr>
      <w:tr>
        <w:trPr>
          <w:trHeight w:val="481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2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mem2regout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6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Mem2reg</w:t>
            </w:r>
            <w:r>
              <w:rPr>
                <w:rFonts w:ascii="Consolas" w:hAnsi="Consolas" w:cs="Consolas" w:eastAsia="Consolas" w:hint="default"/>
                <w:spacing w:val="-79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控制信号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regwrout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寄存器写入控制信号</w:t>
            </w:r>
          </w:p>
        </w:tc>
      </w:tr>
      <w:tr>
        <w:trPr>
          <w:trHeight w:val="478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memwrout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内存写入控制信号</w:t>
            </w:r>
          </w:p>
        </w:tc>
      </w:tr>
    </w:tbl>
    <w:p>
      <w:pPr>
        <w:spacing w:after="0" w:line="279" w:lineRule="exact"/>
        <w:jc w:val="center"/>
        <w:rPr>
          <w:rFonts w:ascii="宋体" w:hAnsi="宋体" w:cs="宋体" w:eastAsia="宋体" w:hint="default"/>
          <w:sz w:val="24"/>
          <w:szCs w:val="24"/>
        </w:rPr>
        <w:sectPr>
          <w:pgSz w:w="11910" w:h="16840"/>
          <w:pgMar w:top="1420" w:bottom="280" w:left="1680" w:right="1680"/>
        </w:sectPr>
      </w:pPr>
    </w:p>
    <w:p>
      <w:pPr>
        <w:pStyle w:val="Heading3"/>
        <w:tabs>
          <w:tab w:pos="1383" w:val="left" w:leader="none"/>
        </w:tabs>
        <w:spacing w:line="240" w:lineRule="auto" w:before="1"/>
        <w:ind w:left="120" w:right="113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28" w:id="37"/>
      <w:bookmarkEnd w:id="37"/>
      <w:r>
        <w:rPr>
          <w:b w:val="0"/>
          <w:bCs w:val="0"/>
        </w:rPr>
      </w:r>
      <w:r>
        <w:rPr>
          <w:spacing w:val="-2"/>
        </w:rPr>
        <w:t>2.3.18.</w:t>
        <w:tab/>
      </w:r>
      <w:r>
        <w:rPr>
          <w:rFonts w:ascii="黑体" w:hAnsi="黑体" w:cs="黑体" w:eastAsia="黑体" w:hint="default"/>
        </w:rPr>
        <w:t>数据存储单元（</w:t>
      </w:r>
      <w:r>
        <w:rPr/>
        <w:t>Mem</w:t>
      </w:r>
      <w:r>
        <w:rPr>
          <w:rFonts w:ascii="黑体" w:hAnsi="黑体" w:cs="黑体" w:eastAsia="黑体" w:hint="default"/>
        </w:rPr>
        <w:t>）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0"/>
        <w:ind w:right="0"/>
        <w:rPr>
          <w:rFonts w:ascii="黑体" w:hAnsi="黑体" w:cs="黑体" w:eastAsia="黑体" w:hint="default"/>
          <w:b/>
          <w:bCs/>
          <w:sz w:val="22"/>
          <w:szCs w:val="22"/>
        </w:rPr>
      </w:pPr>
    </w:p>
    <w:p>
      <w:pPr>
        <w:spacing w:before="0"/>
        <w:ind w:left="120" w:right="113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1)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功能描述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pStyle w:val="Heading4"/>
        <w:spacing w:line="328" w:lineRule="auto"/>
        <w:ind w:left="120" w:right="110" w:firstLine="422"/>
        <w:jc w:val="both"/>
      </w:pPr>
      <w:r>
        <w:rPr/>
        <w:t>数据存储单元在</w:t>
      </w:r>
      <w:r>
        <w:rPr>
          <w:spacing w:val="-56"/>
        </w:rPr>
        <w:t> </w:t>
      </w:r>
      <w:r>
        <w:rPr>
          <w:rFonts w:ascii="Consolas" w:hAnsi="Consolas" w:cs="Consolas" w:eastAsia="Consolas" w:hint="default"/>
        </w:rPr>
        <w:t>MIPS.v</w:t>
      </w:r>
      <w:r>
        <w:rPr>
          <w:rFonts w:ascii="Consolas" w:hAnsi="Consolas" w:cs="Consolas" w:eastAsia="Consolas" w:hint="default"/>
          <w:spacing w:val="-71"/>
        </w:rPr>
        <w:t> </w:t>
      </w:r>
      <w:r>
        <w:rPr/>
        <w:t>的模块是</w:t>
      </w:r>
      <w:r>
        <w:rPr>
          <w:spacing w:val="-57"/>
        </w:rPr>
        <w:t> </w:t>
      </w:r>
      <w:r>
        <w:rPr>
          <w:rFonts w:ascii="Consolas" w:hAnsi="Consolas" w:cs="Consolas" w:eastAsia="Consolas" w:hint="default"/>
        </w:rPr>
        <w:t>U_Mem</w:t>
      </w:r>
      <w:r>
        <w:rPr/>
        <w:t>，负责存储足量的数据，写入，修 </w:t>
      </w:r>
      <w:r>
        <w:rPr>
          <w:spacing w:val="-13"/>
        </w:rPr>
        <w:t>改数据，或者读取一个数据。写入和读取的端口是共用的。只有在</w:t>
      </w:r>
      <w:r>
        <w:rPr>
          <w:spacing w:val="-64"/>
        </w:rPr>
        <w:t> </w:t>
      </w:r>
      <w:r>
        <w:rPr>
          <w:rFonts w:ascii="Consolas" w:hAnsi="Consolas" w:cs="Consolas" w:eastAsia="Consolas" w:hint="default"/>
          <w:spacing w:val="-1"/>
        </w:rPr>
        <w:t>clk</w:t>
      </w:r>
      <w:r>
        <w:rPr>
          <w:rFonts w:ascii="Consolas" w:hAnsi="Consolas" w:cs="Consolas" w:eastAsia="Consolas" w:hint="default"/>
          <w:spacing w:val="-79"/>
        </w:rPr>
        <w:t> </w:t>
      </w:r>
      <w:r>
        <w:rPr/>
        <w:t>为</w:t>
      </w:r>
      <w:r>
        <w:rPr>
          <w:spacing w:val="-65"/>
        </w:rPr>
        <w:t> </w:t>
      </w:r>
      <w:r>
        <w:rPr>
          <w:rFonts w:ascii="Consolas" w:hAnsi="Consolas" w:cs="Consolas" w:eastAsia="Consolas" w:hint="default"/>
          <w:spacing w:val="-1"/>
        </w:rPr>
        <w:t>negedge</w:t>
      </w:r>
      <w:r>
        <w:rPr>
          <w:rFonts w:ascii="Consolas" w:hAnsi="Consolas" w:cs="Consolas" w:eastAsia="Consolas" w:hint="default"/>
        </w:rPr>
        <w:t> </w:t>
      </w:r>
      <w:r>
        <w:rPr>
          <w:rFonts w:ascii="Consolas" w:hAnsi="Consolas" w:cs="Consolas" w:eastAsia="Consolas" w:hint="default"/>
        </w:rPr>
      </w:r>
      <w:r>
        <w:rPr/>
        <w:t>并且</w:t>
      </w:r>
      <w:r>
        <w:rPr>
          <w:spacing w:val="-63"/>
        </w:rPr>
        <w:t> </w:t>
      </w:r>
      <w:r>
        <w:rPr>
          <w:rFonts w:ascii="Consolas" w:hAnsi="Consolas" w:cs="Consolas" w:eastAsia="Consolas" w:hint="default"/>
        </w:rPr>
        <w:t>memWr</w:t>
      </w:r>
      <w:r>
        <w:rPr>
          <w:rFonts w:ascii="Consolas" w:hAnsi="Consolas" w:cs="Consolas" w:eastAsia="Consolas" w:hint="default"/>
          <w:spacing w:val="-72"/>
        </w:rPr>
        <w:t> </w:t>
      </w:r>
      <w:r>
        <w:rPr/>
        <w:t>为</w:t>
      </w:r>
      <w:r>
        <w:rPr>
          <w:spacing w:val="-58"/>
        </w:rPr>
        <w:t> </w:t>
      </w:r>
      <w:r>
        <w:rPr>
          <w:rFonts w:ascii="Consolas" w:hAnsi="Consolas" w:cs="Consolas" w:eastAsia="Consolas" w:hint="default"/>
        </w:rPr>
        <w:t>1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时才允许写入，但是在任何时候都可以读出。</w:t>
      </w:r>
    </w:p>
    <w:p>
      <w:pPr>
        <w:spacing w:before="21"/>
        <w:ind w:left="120" w:right="113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2)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模块接口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spacing w:line="240" w:lineRule="auto" w:before="7" w:after="0"/>
        <w:ind w:right="0"/>
        <w:rPr>
          <w:rFonts w:ascii="宋体" w:hAnsi="宋体" w:cs="宋体" w:eastAsia="宋体" w:hint="default"/>
          <w:b/>
          <w:bCs/>
          <w:sz w:val="18"/>
          <w:szCs w:val="18"/>
        </w:rPr>
      </w:pPr>
    </w:p>
    <w:tbl>
      <w:tblPr>
        <w:tblW w:w="0" w:type="auto"/>
        <w:jc w:val="left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91"/>
        <w:gridCol w:w="2670"/>
        <w:gridCol w:w="2636"/>
      </w:tblGrid>
      <w:tr>
        <w:trPr>
          <w:trHeight w:val="485" w:hRule="exact"/>
        </w:trPr>
        <w:tc>
          <w:tcPr>
            <w:tcW w:w="8298" w:type="dxa"/>
            <w:gridSpan w:val="3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left="2093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  <w:t>表 </w:t>
            </w:r>
            <w:r>
              <w:rPr>
                <w:rFonts w:ascii="Consolas" w:hAnsi="Consolas" w:cs="Consolas" w:eastAsia="Consolas" w:hint="default"/>
                <w:b/>
                <w:bCs/>
                <w:sz w:val="24"/>
                <w:szCs w:val="24"/>
              </w:rPr>
              <w:t>2-3-17</w:t>
            </w:r>
            <w:r>
              <w:rPr>
                <w:rFonts w:ascii="Consolas" w:hAnsi="Consolas" w:cs="Consolas" w:eastAsia="Consolas" w:hint="default"/>
                <w:b/>
                <w:bCs/>
                <w:spacing w:val="-78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  <w:t>数据存储单元模块接口定义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</w:r>
          </w:p>
        </w:tc>
      </w:tr>
      <w:tr>
        <w:trPr>
          <w:trHeight w:val="490" w:hRule="exact"/>
        </w:trPr>
        <w:tc>
          <w:tcPr>
            <w:tcW w:w="2991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left="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信号名</w:t>
            </w:r>
          </w:p>
        </w:tc>
        <w:tc>
          <w:tcPr>
            <w:tcW w:w="2670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8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方向</w:t>
            </w:r>
          </w:p>
        </w:tc>
        <w:tc>
          <w:tcPr>
            <w:tcW w:w="2636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描述</w:t>
            </w:r>
          </w:p>
        </w:tc>
      </w:tr>
      <w:tr>
        <w:trPr>
          <w:trHeight w:val="476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19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pacing w:val="-3"/>
                <w:sz w:val="24"/>
              </w:rPr>
              <w:t>clk</w:t>
            </w:r>
            <w:r>
              <w:rPr>
                <w:rFonts w:ascii="Consolas"/>
                <w:sz w:val="24"/>
              </w:rPr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19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79" w:lineRule="exact"/>
              <w:ind w:left="83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时钟信号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import[31:0]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left="527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写入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/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读出端口</w:t>
            </w:r>
          </w:p>
        </w:tc>
      </w:tr>
      <w:tr>
        <w:trPr>
          <w:trHeight w:val="480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write_data[31:0]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79" w:lineRule="exact"/>
              <w:ind w:left="83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写入数据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19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memWr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19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left="59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内存写入信号</w:t>
            </w:r>
          </w:p>
        </w:tc>
      </w:tr>
      <w:tr>
        <w:trPr>
          <w:trHeight w:val="476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2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read_out[31:0]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79" w:lineRule="exact"/>
              <w:ind w:left="83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读出数据</w:t>
            </w:r>
          </w:p>
        </w:tc>
      </w:tr>
    </w:tbl>
    <w:p>
      <w:pPr>
        <w:pStyle w:val="Heading3"/>
        <w:spacing w:line="240" w:lineRule="auto" w:before="118"/>
        <w:ind w:left="120" w:right="113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29" w:id="38"/>
      <w:bookmarkEnd w:id="38"/>
      <w:r>
        <w:rPr>
          <w:b w:val="0"/>
          <w:bCs w:val="0"/>
        </w:rPr>
      </w:r>
      <w:r>
        <w:rPr/>
        <w:t>2.3.19. ME/WB</w:t>
      </w:r>
      <w:r>
        <w:rPr>
          <w:spacing w:val="-62"/>
        </w:rPr>
        <w:t> </w:t>
      </w:r>
      <w:r>
        <w:rPr>
          <w:rFonts w:ascii="黑体" w:hAnsi="黑体" w:cs="黑体" w:eastAsia="黑体" w:hint="default"/>
        </w:rPr>
        <w:t>流水线寄存器（</w:t>
      </w:r>
      <w:r>
        <w:rPr/>
        <w:t>ME_WB</w:t>
      </w:r>
      <w:r>
        <w:rPr>
          <w:rFonts w:ascii="黑体" w:hAnsi="黑体" w:cs="黑体" w:eastAsia="黑体" w:hint="default"/>
        </w:rPr>
        <w:t>）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0"/>
        <w:ind w:right="0"/>
        <w:rPr>
          <w:rFonts w:ascii="黑体" w:hAnsi="黑体" w:cs="黑体" w:eastAsia="黑体" w:hint="default"/>
          <w:b/>
          <w:bCs/>
          <w:sz w:val="22"/>
          <w:szCs w:val="22"/>
        </w:rPr>
      </w:pPr>
    </w:p>
    <w:p>
      <w:pPr>
        <w:spacing w:before="0"/>
        <w:ind w:left="120" w:right="113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1)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功能描述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pStyle w:val="Heading4"/>
        <w:spacing w:line="328" w:lineRule="auto"/>
        <w:ind w:left="120" w:right="119" w:firstLine="422"/>
        <w:jc w:val="both"/>
      </w:pPr>
      <w:r>
        <w:rPr>
          <w:rFonts w:ascii="Consolas" w:hAnsi="Consolas" w:cs="Consolas" w:eastAsia="Consolas" w:hint="default"/>
        </w:rPr>
        <w:t>ME/WB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流水线寄存器在</w:t>
      </w:r>
      <w:r>
        <w:rPr>
          <w:spacing w:val="-57"/>
        </w:rPr>
        <w:t> </w:t>
      </w:r>
      <w:r>
        <w:rPr>
          <w:rFonts w:ascii="Consolas" w:hAnsi="Consolas" w:cs="Consolas" w:eastAsia="Consolas" w:hint="default"/>
        </w:rPr>
        <w:t>MIPS.v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对应的是</w:t>
      </w:r>
      <w:r>
        <w:rPr>
          <w:spacing w:val="-58"/>
        </w:rPr>
        <w:t> </w:t>
      </w:r>
      <w:r>
        <w:rPr>
          <w:rFonts w:ascii="Consolas" w:hAnsi="Consolas" w:cs="Consolas" w:eastAsia="Consolas" w:hint="default"/>
          <w:spacing w:val="-3"/>
        </w:rPr>
        <w:t>U_MEWB</w:t>
      </w:r>
      <w:r>
        <w:rPr>
          <w:spacing w:val="-3"/>
        </w:rPr>
        <w:t>，负责将来自</w:t>
      </w:r>
      <w:r>
        <w:rPr>
          <w:spacing w:val="-57"/>
        </w:rPr>
        <w:t> </w:t>
      </w:r>
      <w:r>
        <w:rPr>
          <w:rFonts w:ascii="Consolas" w:hAnsi="Consolas" w:cs="Consolas" w:eastAsia="Consolas" w:hint="default"/>
        </w:rPr>
        <w:t>ME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级的数据 传递到</w:t>
      </w:r>
      <w:r>
        <w:rPr>
          <w:spacing w:val="-63"/>
        </w:rPr>
        <w:t> </w:t>
      </w:r>
      <w:r>
        <w:rPr>
          <w:rFonts w:ascii="Consolas" w:hAnsi="Consolas" w:cs="Consolas" w:eastAsia="Consolas" w:hint="default"/>
        </w:rPr>
        <w:t>WB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级。需要</w:t>
      </w:r>
      <w:r>
        <w:rPr>
          <w:spacing w:val="-58"/>
        </w:rPr>
        <w:t> </w:t>
      </w:r>
      <w:r>
        <w:rPr>
          <w:rFonts w:ascii="Consolas" w:hAnsi="Consolas" w:cs="Consolas" w:eastAsia="Consolas" w:hint="default"/>
        </w:rPr>
        <w:t>clk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才能进行传递。</w:t>
      </w:r>
    </w:p>
    <w:p>
      <w:pPr>
        <w:spacing w:before="26"/>
        <w:ind w:left="120" w:right="113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2)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模块接口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spacing w:line="240" w:lineRule="auto" w:before="2" w:after="0"/>
        <w:ind w:right="0"/>
        <w:rPr>
          <w:rFonts w:ascii="宋体" w:hAnsi="宋体" w:cs="宋体" w:eastAsia="宋体" w:hint="default"/>
          <w:b/>
          <w:bCs/>
          <w:sz w:val="18"/>
          <w:szCs w:val="18"/>
        </w:rPr>
      </w:pPr>
    </w:p>
    <w:tbl>
      <w:tblPr>
        <w:tblW w:w="0" w:type="auto"/>
        <w:jc w:val="left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91"/>
        <w:gridCol w:w="2670"/>
        <w:gridCol w:w="2636"/>
      </w:tblGrid>
      <w:tr>
        <w:trPr>
          <w:trHeight w:val="490" w:hRule="exact"/>
        </w:trPr>
        <w:tc>
          <w:tcPr>
            <w:tcW w:w="8298" w:type="dxa"/>
            <w:gridSpan w:val="3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>
            <w:pPr>
              <w:pStyle w:val="TableParagraph"/>
              <w:tabs>
                <w:tab w:pos="3240" w:val="left" w:leader="none"/>
              </w:tabs>
              <w:spacing w:line="310" w:lineRule="exact"/>
              <w:ind w:left="191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  <w:t>表</w:t>
            </w:r>
            <w:r>
              <w:rPr>
                <w:rFonts w:ascii="宋体" w:hAnsi="宋体" w:cs="宋体" w:eastAsia="宋体" w:hint="default"/>
                <w:b/>
                <w:bCs/>
                <w:spacing w:val="-65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b/>
                <w:bCs/>
                <w:sz w:val="24"/>
                <w:szCs w:val="24"/>
              </w:rPr>
              <w:t>2-3-18</w:t>
              <w:tab/>
              <w:t>ME/WB</w:t>
            </w:r>
            <w:r>
              <w:rPr>
                <w:rFonts w:ascii="Consolas" w:hAnsi="Consolas" w:cs="Consolas" w:eastAsia="Consolas" w:hint="default"/>
                <w:b/>
                <w:bCs/>
                <w:spacing w:val="-72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  <w:t>流水线寄存器接口定义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</w:r>
          </w:p>
        </w:tc>
      </w:tr>
      <w:tr>
        <w:trPr>
          <w:trHeight w:val="485" w:hRule="exact"/>
        </w:trPr>
        <w:tc>
          <w:tcPr>
            <w:tcW w:w="2991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left="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信号名</w:t>
            </w:r>
          </w:p>
        </w:tc>
        <w:tc>
          <w:tcPr>
            <w:tcW w:w="2670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8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方向</w:t>
            </w:r>
          </w:p>
        </w:tc>
        <w:tc>
          <w:tcPr>
            <w:tcW w:w="2636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描述</w:t>
            </w:r>
          </w:p>
        </w:tc>
      </w:tr>
      <w:tr>
        <w:trPr>
          <w:trHeight w:val="480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pacing w:val="-3"/>
                <w:sz w:val="24"/>
              </w:rPr>
              <w:t>clk</w:t>
            </w:r>
            <w:r>
              <w:rPr>
                <w:rFonts w:ascii="Consolas"/>
                <w:sz w:val="24"/>
              </w:rPr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时钟信号</w:t>
            </w:r>
          </w:p>
        </w:tc>
      </w:tr>
      <w:tr>
        <w:trPr>
          <w:trHeight w:val="476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19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pacing w:val="-3"/>
                <w:sz w:val="24"/>
              </w:rPr>
              <w:t>rst</w:t>
            </w:r>
            <w:r>
              <w:rPr>
                <w:rFonts w:ascii="Consolas"/>
                <w:sz w:val="24"/>
              </w:rPr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19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重置信号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regin1[31:0]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ME</w:t>
            </w:r>
            <w:r>
              <w:rPr>
                <w:rFonts w:ascii="Consolas" w:hAnsi="Consolas" w:cs="Consolas" w:eastAsia="Consolas" w:hint="default"/>
                <w:spacing w:val="-72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级</w:t>
            </w:r>
            <w:r>
              <w:rPr>
                <w:rFonts w:ascii="宋体" w:hAnsi="宋体" w:cs="宋体" w:eastAsia="宋体" w:hint="default"/>
                <w:spacing w:val="-62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ALU</w:t>
            </w:r>
            <w:r>
              <w:rPr>
                <w:rFonts w:ascii="Consolas" w:hAnsi="Consolas" w:cs="Consolas" w:eastAsia="Consolas" w:hint="default"/>
                <w:spacing w:val="-77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输出</w:t>
            </w:r>
          </w:p>
        </w:tc>
      </w:tr>
      <w:tr>
        <w:trPr>
          <w:trHeight w:val="480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regin2[31:0]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Mem</w:t>
            </w:r>
            <w:r>
              <w:rPr>
                <w:rFonts w:ascii="Consolas" w:hAnsi="Consolas" w:cs="Consolas" w:eastAsia="Consolas" w:hint="default"/>
                <w:spacing w:val="-78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输出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regin3[4:0]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寄存器写入端口</w:t>
            </w:r>
          </w:p>
        </w:tc>
      </w:tr>
      <w:tr>
        <w:trPr>
          <w:trHeight w:val="476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2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mem2regin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6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Mem2reg</w:t>
            </w:r>
            <w:r>
              <w:rPr>
                <w:rFonts w:ascii="Consolas" w:hAnsi="Consolas" w:cs="Consolas" w:eastAsia="Consolas" w:hint="default"/>
                <w:spacing w:val="-79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控制信号</w:t>
            </w:r>
          </w:p>
        </w:tc>
      </w:tr>
      <w:tr>
        <w:trPr>
          <w:trHeight w:val="480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regwrin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寄存器写入控制信号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2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regout1[31:0]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WB</w:t>
            </w:r>
            <w:r>
              <w:rPr>
                <w:rFonts w:ascii="Consolas" w:hAnsi="Consolas" w:cs="Consolas" w:eastAsia="Consolas" w:hint="default"/>
                <w:spacing w:val="-72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级</w:t>
            </w:r>
            <w:r>
              <w:rPr>
                <w:rFonts w:ascii="宋体" w:hAnsi="宋体" w:cs="宋体" w:eastAsia="宋体" w:hint="default"/>
                <w:spacing w:val="-62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ALU</w:t>
            </w:r>
            <w:r>
              <w:rPr>
                <w:rFonts w:ascii="Consolas" w:hAnsi="Consolas" w:cs="Consolas" w:eastAsia="Consolas" w:hint="default"/>
                <w:spacing w:val="-77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输出</w:t>
            </w:r>
          </w:p>
        </w:tc>
      </w:tr>
    </w:tbl>
    <w:p>
      <w:pPr>
        <w:spacing w:after="0" w:line="305" w:lineRule="exact"/>
        <w:jc w:val="center"/>
        <w:rPr>
          <w:rFonts w:ascii="宋体" w:hAnsi="宋体" w:cs="宋体" w:eastAsia="宋体" w:hint="default"/>
          <w:sz w:val="24"/>
          <w:szCs w:val="24"/>
        </w:rPr>
        <w:sectPr>
          <w:pgSz w:w="11910" w:h="16840"/>
          <w:pgMar w:top="1380" w:bottom="280" w:left="1680" w:right="1680"/>
        </w:sectPr>
      </w:pPr>
    </w:p>
    <w:tbl>
      <w:tblPr>
        <w:tblW w:w="0" w:type="auto"/>
        <w:jc w:val="left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91"/>
        <w:gridCol w:w="2670"/>
        <w:gridCol w:w="2636"/>
      </w:tblGrid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2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regout2[31:0]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937"/>
              <w:jc w:val="right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pacing w:val="-1"/>
                <w:sz w:val="24"/>
              </w:rPr>
              <w:t>Output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WB</w:t>
            </w:r>
            <w:r>
              <w:rPr>
                <w:rFonts w:ascii="Consolas" w:hAnsi="Consolas" w:cs="Consolas" w:eastAsia="Consolas" w:hint="default"/>
                <w:spacing w:val="-72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级</w:t>
            </w:r>
            <w:r>
              <w:rPr>
                <w:rFonts w:ascii="宋体" w:hAnsi="宋体" w:cs="宋体" w:eastAsia="宋体" w:hint="default"/>
                <w:spacing w:val="-62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Mem</w:t>
            </w:r>
            <w:r>
              <w:rPr>
                <w:rFonts w:ascii="Consolas" w:hAnsi="Consolas" w:cs="Consolas" w:eastAsia="Consolas" w:hint="default"/>
                <w:spacing w:val="-77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输出</w:t>
            </w:r>
          </w:p>
        </w:tc>
      </w:tr>
      <w:tr>
        <w:trPr>
          <w:trHeight w:val="480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regout3[4:0]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937"/>
              <w:jc w:val="right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pacing w:val="-1"/>
                <w:sz w:val="24"/>
              </w:rPr>
              <w:t>Output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寄存器写入端口</w:t>
            </w:r>
          </w:p>
        </w:tc>
      </w:tr>
      <w:tr>
        <w:trPr>
          <w:trHeight w:val="476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2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mem2regout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937"/>
              <w:jc w:val="right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pacing w:val="-1"/>
                <w:sz w:val="24"/>
              </w:rPr>
              <w:t>Output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06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Mem2reg</w:t>
            </w:r>
            <w:r>
              <w:rPr>
                <w:rFonts w:ascii="Consolas" w:hAnsi="Consolas" w:cs="Consolas" w:eastAsia="Consolas" w:hint="default"/>
                <w:spacing w:val="-79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控制信号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regwrout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937"/>
              <w:jc w:val="right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pacing w:val="-1"/>
                <w:sz w:val="24"/>
              </w:rPr>
              <w:t>Output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寄存器写入控制信号</w:t>
            </w:r>
          </w:p>
        </w:tc>
      </w:tr>
    </w:tbl>
    <w:p>
      <w:pPr>
        <w:spacing w:line="240" w:lineRule="auto" w:before="3"/>
        <w:ind w:right="0"/>
        <w:rPr>
          <w:rFonts w:ascii="宋体" w:hAnsi="宋体" w:cs="宋体" w:eastAsia="宋体" w:hint="default"/>
          <w:b/>
          <w:bCs/>
          <w:sz w:val="7"/>
          <w:szCs w:val="7"/>
        </w:rPr>
      </w:pPr>
    </w:p>
    <w:p>
      <w:pPr>
        <w:pStyle w:val="Heading3"/>
        <w:spacing w:line="240" w:lineRule="auto" w:before="26"/>
        <w:ind w:left="120" w:right="121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30" w:id="39"/>
      <w:bookmarkEnd w:id="39"/>
      <w:r>
        <w:rPr>
          <w:b w:val="0"/>
          <w:bCs w:val="0"/>
        </w:rPr>
      </w:r>
      <w:r>
        <w:rPr/>
        <w:t>2.3.20. </w:t>
      </w:r>
      <w:r>
        <w:rPr>
          <w:rFonts w:ascii="黑体" w:hAnsi="黑体" w:cs="黑体" w:eastAsia="黑体" w:hint="default"/>
        </w:rPr>
        <w:t>选择单元</w:t>
      </w:r>
      <w:r>
        <w:rPr>
          <w:rFonts w:ascii="黑体" w:hAnsi="黑体" w:cs="黑体" w:eastAsia="黑体" w:hint="default"/>
          <w:spacing w:val="-56"/>
        </w:rPr>
        <w:t> </w:t>
      </w:r>
      <w:r>
        <w:rPr/>
        <w:t>Mem2Reg</w:t>
      </w:r>
      <w:r>
        <w:rPr>
          <w:rFonts w:ascii="黑体" w:hAnsi="黑体" w:cs="黑体" w:eastAsia="黑体" w:hint="default"/>
        </w:rPr>
        <w:t>（</w:t>
      </w:r>
      <w:r>
        <w:rPr/>
        <w:t>U_Mem2Reg</w:t>
      </w:r>
      <w:r>
        <w:rPr>
          <w:rFonts w:ascii="黑体" w:hAnsi="黑体" w:cs="黑体" w:eastAsia="黑体" w:hint="default"/>
        </w:rPr>
        <w:t>）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1"/>
        <w:ind w:right="0"/>
        <w:rPr>
          <w:rFonts w:ascii="黑体" w:hAnsi="黑体" w:cs="黑体" w:eastAsia="黑体" w:hint="default"/>
          <w:b/>
          <w:bCs/>
          <w:sz w:val="22"/>
          <w:szCs w:val="22"/>
        </w:rPr>
      </w:pPr>
    </w:p>
    <w:p>
      <w:pPr>
        <w:spacing w:before="0"/>
        <w:ind w:left="120" w:right="121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1)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功能描述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pStyle w:val="Heading4"/>
        <w:spacing w:line="328" w:lineRule="auto"/>
        <w:ind w:left="120" w:right="121" w:firstLine="422"/>
        <w:jc w:val="left"/>
      </w:pPr>
      <w:r>
        <w:rPr/>
        <w:t>选择单元</w:t>
      </w:r>
      <w:r>
        <w:rPr>
          <w:spacing w:val="-60"/>
        </w:rPr>
        <w:t> </w:t>
      </w:r>
      <w:r>
        <w:rPr>
          <w:rFonts w:ascii="Consolas" w:hAnsi="Consolas" w:cs="Consolas" w:eastAsia="Consolas" w:hint="default"/>
        </w:rPr>
        <w:t>Mem2Reg</w:t>
      </w:r>
      <w:r>
        <w:rPr>
          <w:rFonts w:ascii="Consolas" w:hAnsi="Consolas" w:cs="Consolas" w:eastAsia="Consolas" w:hint="default"/>
          <w:spacing w:val="-74"/>
        </w:rPr>
        <w:t> </w:t>
      </w:r>
      <w:r>
        <w:rPr/>
        <w:t>基于</w:t>
      </w:r>
      <w:r>
        <w:rPr>
          <w:spacing w:val="-61"/>
        </w:rPr>
        <w:t> </w:t>
      </w:r>
      <w:r>
        <w:rPr>
          <w:rFonts w:ascii="Consolas" w:hAnsi="Consolas" w:cs="Consolas" w:eastAsia="Consolas" w:hint="default"/>
          <w:spacing w:val="-4"/>
        </w:rPr>
        <w:t>MUX</w:t>
      </w:r>
      <w:r>
        <w:rPr>
          <w:spacing w:val="-4"/>
        </w:rPr>
        <w:t>，选择是否将内存读出的数据写入寄存器。由于 </w:t>
      </w:r>
      <w:r>
        <w:rPr>
          <w:rFonts w:ascii="Consolas" w:hAnsi="Consolas" w:cs="Consolas" w:eastAsia="Consolas" w:hint="default"/>
        </w:rPr>
        <w:t>Mem2Reg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只有一位，因此补充前导</w:t>
      </w:r>
      <w:r>
        <w:rPr>
          <w:spacing w:val="-57"/>
        </w:rPr>
        <w:t> </w:t>
      </w:r>
      <w:r>
        <w:rPr>
          <w:rFonts w:ascii="Consolas" w:hAnsi="Consolas" w:cs="Consolas" w:eastAsia="Consolas" w:hint="default"/>
        </w:rPr>
        <w:t>0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以避免高位错误。</w:t>
      </w:r>
    </w:p>
    <w:p>
      <w:pPr>
        <w:spacing w:before="26"/>
        <w:ind w:left="120" w:right="121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2)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模块接口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spacing w:line="240" w:lineRule="auto" w:before="2" w:after="0"/>
        <w:ind w:right="0"/>
        <w:rPr>
          <w:rFonts w:ascii="宋体" w:hAnsi="宋体" w:cs="宋体" w:eastAsia="宋体" w:hint="default"/>
          <w:b/>
          <w:bCs/>
          <w:sz w:val="18"/>
          <w:szCs w:val="18"/>
        </w:rPr>
      </w:pPr>
    </w:p>
    <w:tbl>
      <w:tblPr>
        <w:tblW w:w="0" w:type="auto"/>
        <w:jc w:val="left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91"/>
        <w:gridCol w:w="2670"/>
        <w:gridCol w:w="2636"/>
      </w:tblGrid>
      <w:tr>
        <w:trPr>
          <w:trHeight w:val="490" w:hRule="exact"/>
        </w:trPr>
        <w:tc>
          <w:tcPr>
            <w:tcW w:w="8298" w:type="dxa"/>
            <w:gridSpan w:val="3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>
            <w:pPr>
              <w:pStyle w:val="TableParagraph"/>
              <w:spacing w:line="310" w:lineRule="exact"/>
              <w:ind w:left="181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  <w:t>表</w:t>
            </w:r>
            <w:r>
              <w:rPr>
                <w:rFonts w:ascii="宋体" w:hAnsi="宋体" w:cs="宋体" w:eastAsia="宋体" w:hint="default"/>
                <w:b/>
                <w:bCs/>
                <w:spacing w:val="-59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b/>
                <w:bCs/>
                <w:sz w:val="24"/>
                <w:szCs w:val="24"/>
              </w:rPr>
              <w:t>2-3-19</w:t>
            </w:r>
            <w:r>
              <w:rPr>
                <w:rFonts w:ascii="Consolas" w:hAnsi="Consolas" w:cs="Consolas" w:eastAsia="Consolas" w:hint="default"/>
                <w:b/>
                <w:bCs/>
                <w:spacing w:val="-23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  <w:t>选择单元</w:t>
            </w:r>
            <w:r>
              <w:rPr>
                <w:rFonts w:ascii="宋体" w:hAnsi="宋体" w:cs="宋体" w:eastAsia="宋体" w:hint="default"/>
                <w:b/>
                <w:bCs/>
                <w:spacing w:val="-59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b/>
                <w:bCs/>
                <w:sz w:val="24"/>
                <w:szCs w:val="24"/>
              </w:rPr>
              <w:t>Mem2Reg</w:t>
            </w:r>
            <w:r>
              <w:rPr>
                <w:rFonts w:ascii="Consolas" w:hAnsi="Consolas" w:cs="Consolas" w:eastAsia="Consolas" w:hint="default"/>
                <w:b/>
                <w:bCs/>
                <w:spacing w:val="-76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  <w:t>模块接口定义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</w:r>
          </w:p>
        </w:tc>
      </w:tr>
      <w:tr>
        <w:trPr>
          <w:trHeight w:val="485" w:hRule="exact"/>
        </w:trPr>
        <w:tc>
          <w:tcPr>
            <w:tcW w:w="2991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left="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信号名</w:t>
            </w:r>
          </w:p>
        </w:tc>
        <w:tc>
          <w:tcPr>
            <w:tcW w:w="2670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8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方向</w:t>
            </w:r>
          </w:p>
        </w:tc>
        <w:tc>
          <w:tcPr>
            <w:tcW w:w="2636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描述</w:t>
            </w:r>
          </w:p>
        </w:tc>
      </w:tr>
      <w:tr>
        <w:trPr>
          <w:trHeight w:val="480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a[31:0]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left="53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WB</w:t>
            </w:r>
            <w:r>
              <w:rPr>
                <w:rFonts w:ascii="Consolas" w:hAnsi="Consolas" w:cs="Consolas" w:eastAsia="Consolas" w:hint="default"/>
                <w:spacing w:val="-72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级</w:t>
            </w:r>
            <w:r>
              <w:rPr>
                <w:rFonts w:ascii="宋体" w:hAnsi="宋体" w:cs="宋体" w:eastAsia="宋体" w:hint="default"/>
                <w:spacing w:val="-62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ALU</w:t>
            </w:r>
            <w:r>
              <w:rPr>
                <w:rFonts w:ascii="Consolas" w:hAnsi="Consolas" w:cs="Consolas" w:eastAsia="Consolas" w:hint="default"/>
                <w:spacing w:val="-77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输出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19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b[31:0]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19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left="53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WB</w:t>
            </w:r>
            <w:r>
              <w:rPr>
                <w:rFonts w:ascii="Consolas" w:hAnsi="Consolas" w:cs="Consolas" w:eastAsia="Consolas" w:hint="default"/>
                <w:spacing w:val="-72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级</w:t>
            </w:r>
            <w:r>
              <w:rPr>
                <w:rFonts w:ascii="宋体" w:hAnsi="宋体" w:cs="宋体" w:eastAsia="宋体" w:hint="default"/>
                <w:spacing w:val="-62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Mem</w:t>
            </w:r>
            <w:r>
              <w:rPr>
                <w:rFonts w:ascii="Consolas" w:hAnsi="Consolas" w:cs="Consolas" w:eastAsia="Consolas" w:hint="default"/>
                <w:spacing w:val="-77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输出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c[31:0]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空</w:t>
            </w:r>
          </w:p>
        </w:tc>
      </w:tr>
      <w:tr>
        <w:trPr>
          <w:trHeight w:val="480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d[31:0]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空</w:t>
            </w:r>
          </w:p>
        </w:tc>
      </w:tr>
      <w:tr>
        <w:trPr>
          <w:trHeight w:val="476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2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Ctrl[1:0]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left="60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MUX</w:t>
            </w:r>
            <w:r>
              <w:rPr>
                <w:rFonts w:ascii="Consolas" w:hAnsi="Consolas" w:cs="Consolas" w:eastAsia="Consolas" w:hint="default"/>
                <w:spacing w:val="-78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控制信号</w:t>
            </w:r>
          </w:p>
        </w:tc>
      </w:tr>
      <w:tr>
        <w:trPr>
          <w:trHeight w:val="478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2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out[31:0]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输出</w:t>
            </w:r>
          </w:p>
        </w:tc>
      </w:tr>
    </w:tbl>
    <w:p>
      <w:pPr>
        <w:pStyle w:val="Heading3"/>
        <w:spacing w:line="240" w:lineRule="auto" w:before="120"/>
        <w:ind w:left="120" w:right="121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31" w:id="40"/>
      <w:bookmarkEnd w:id="40"/>
      <w:r>
        <w:rPr>
          <w:b w:val="0"/>
          <w:bCs w:val="0"/>
        </w:rPr>
      </w:r>
      <w:r>
        <w:rPr/>
        <w:t>2.3.21.</w:t>
      </w:r>
      <w:r>
        <w:rPr>
          <w:spacing w:val="9"/>
        </w:rPr>
        <w:t> </w:t>
      </w:r>
      <w:r>
        <w:rPr>
          <w:rFonts w:ascii="黑体" w:hAnsi="黑体" w:cs="黑体" w:eastAsia="黑体" w:hint="default"/>
        </w:rPr>
        <w:t>转发信号决定单元（</w:t>
      </w:r>
      <w:r>
        <w:rPr/>
        <w:t>Forward</w:t>
      </w:r>
      <w:r>
        <w:rPr>
          <w:rFonts w:ascii="黑体" w:hAnsi="黑体" w:cs="黑体" w:eastAsia="黑体" w:hint="default"/>
        </w:rPr>
        <w:t>）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9"/>
        <w:ind w:right="0"/>
        <w:rPr>
          <w:rFonts w:ascii="黑体" w:hAnsi="黑体" w:cs="黑体" w:eastAsia="黑体" w:hint="default"/>
          <w:b/>
          <w:bCs/>
          <w:sz w:val="21"/>
          <w:szCs w:val="21"/>
        </w:rPr>
      </w:pPr>
    </w:p>
    <w:p>
      <w:pPr>
        <w:spacing w:before="0"/>
        <w:ind w:left="120" w:right="121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1)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功能描述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pStyle w:val="Heading4"/>
        <w:spacing w:line="240" w:lineRule="auto"/>
        <w:ind w:left="543" w:right="0"/>
        <w:jc w:val="left"/>
      </w:pPr>
      <w:r>
        <w:rPr>
          <w:spacing w:val="21"/>
        </w:rPr>
        <w:t>转发信号决定单元在 </w:t>
      </w:r>
      <w:r>
        <w:rPr>
          <w:rFonts w:ascii="Consolas" w:hAnsi="Consolas" w:cs="Consolas" w:eastAsia="Consolas" w:hint="default"/>
        </w:rPr>
        <w:t>MIPS.v </w:t>
      </w:r>
      <w:r>
        <w:rPr>
          <w:spacing w:val="19"/>
        </w:rPr>
        <w:t>中的模块是</w:t>
      </w:r>
      <w:r>
        <w:rPr>
          <w:spacing w:val="34"/>
        </w:rPr>
        <w:t> </w:t>
      </w:r>
      <w:r>
        <w:rPr>
          <w:rFonts w:ascii="Consolas" w:hAnsi="Consolas" w:cs="Consolas" w:eastAsia="Consolas" w:hint="default"/>
          <w:spacing w:val="9"/>
        </w:rPr>
        <w:t>U_Forwrad</w:t>
      </w:r>
      <w:r>
        <w:rPr>
          <w:spacing w:val="9"/>
        </w:rPr>
        <w:t>，负责决定之前</w:t>
      </w:r>
      <w:r>
        <w:rPr>
          <w:spacing w:val="-96"/>
        </w:rPr>
        <w:t> </w:t>
      </w:r>
      <w:r>
        <w:rPr/>
      </w:r>
    </w:p>
    <w:p>
      <w:pPr>
        <w:pStyle w:val="Heading4"/>
        <w:spacing w:line="240" w:lineRule="auto"/>
        <w:ind w:left="120" w:right="121"/>
        <w:jc w:val="left"/>
      </w:pPr>
      <w:r>
        <w:rPr>
          <w:rFonts w:ascii="Consolas" w:hAnsi="Consolas" w:cs="Consolas" w:eastAsia="Consolas" w:hint="default"/>
        </w:rPr>
        <w:t>ForwardA/B/C/D</w:t>
      </w:r>
      <w:r>
        <w:rPr>
          <w:rFonts w:ascii="Consolas" w:hAnsi="Consolas" w:cs="Consolas" w:eastAsia="Consolas" w:hint="default"/>
          <w:spacing w:val="-84"/>
        </w:rPr>
        <w:t> </w:t>
      </w:r>
      <w:r>
        <w:rPr/>
        <w:t>的选择端口。</w:t>
      </w:r>
    </w:p>
    <w:p>
      <w:pPr>
        <w:spacing w:before="130"/>
        <w:ind w:left="120" w:right="121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2)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模块接口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spacing w:line="240" w:lineRule="auto" w:before="7" w:after="0"/>
        <w:ind w:right="0"/>
        <w:rPr>
          <w:rFonts w:ascii="宋体" w:hAnsi="宋体" w:cs="宋体" w:eastAsia="宋体" w:hint="default"/>
          <w:b/>
          <w:bCs/>
          <w:sz w:val="18"/>
          <w:szCs w:val="18"/>
        </w:rPr>
      </w:pPr>
    </w:p>
    <w:tbl>
      <w:tblPr>
        <w:tblW w:w="0" w:type="auto"/>
        <w:jc w:val="left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91"/>
        <w:gridCol w:w="2670"/>
        <w:gridCol w:w="2636"/>
      </w:tblGrid>
      <w:tr>
        <w:trPr>
          <w:trHeight w:val="485" w:hRule="exact"/>
        </w:trPr>
        <w:tc>
          <w:tcPr>
            <w:tcW w:w="8298" w:type="dxa"/>
            <w:gridSpan w:val="3"/>
            <w:tcBorders>
              <w:top w:val="single" w:sz="4" w:space="0" w:color="666666"/>
              <w:left w:val="single" w:sz="4" w:space="0" w:color="666666"/>
              <w:bottom w:val="single" w:sz="12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left="1853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  <w:t>表 </w:t>
            </w:r>
            <w:r>
              <w:rPr>
                <w:rFonts w:ascii="Consolas" w:hAnsi="Consolas" w:cs="Consolas" w:eastAsia="Consolas" w:hint="default"/>
                <w:b/>
                <w:bCs/>
                <w:sz w:val="24"/>
                <w:szCs w:val="24"/>
              </w:rPr>
              <w:t>2-3-20</w:t>
            </w:r>
            <w:r>
              <w:rPr>
                <w:rFonts w:ascii="Consolas" w:hAnsi="Consolas" w:cs="Consolas" w:eastAsia="Consolas" w:hint="default"/>
                <w:b/>
                <w:bCs/>
                <w:spacing w:val="-82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b/>
                <w:bCs/>
                <w:sz w:val="24"/>
                <w:szCs w:val="24"/>
              </w:rPr>
              <w:t>转发信号决定单元模块接口定义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</w:r>
          </w:p>
        </w:tc>
      </w:tr>
      <w:tr>
        <w:trPr>
          <w:trHeight w:val="485" w:hRule="exact"/>
        </w:trPr>
        <w:tc>
          <w:tcPr>
            <w:tcW w:w="2991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left="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信号名</w:t>
            </w:r>
          </w:p>
        </w:tc>
        <w:tc>
          <w:tcPr>
            <w:tcW w:w="2670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8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方向</w:t>
            </w:r>
          </w:p>
        </w:tc>
        <w:tc>
          <w:tcPr>
            <w:tcW w:w="2636" w:type="dxa"/>
            <w:tcBorders>
              <w:top w:val="single" w:sz="12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描述</w:t>
            </w:r>
          </w:p>
        </w:tc>
      </w:tr>
      <w:tr>
        <w:trPr>
          <w:trHeight w:val="481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1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ID_Rs[4:0]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ID</w:t>
            </w:r>
            <w:r>
              <w:rPr>
                <w:rFonts w:ascii="Consolas" w:hAnsi="Consolas" w:cs="Consolas" w:eastAsia="Consolas" w:hint="default"/>
                <w:spacing w:val="-72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级</w:t>
            </w:r>
            <w:r>
              <w:rPr>
                <w:rFonts w:ascii="宋体" w:hAnsi="宋体" w:cs="宋体" w:eastAsia="宋体" w:hint="default"/>
                <w:spacing w:val="-63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Rs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2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ID_Rt[4:0]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ID</w:t>
            </w:r>
            <w:r>
              <w:rPr>
                <w:rFonts w:ascii="Consolas" w:hAnsi="Consolas" w:cs="Consolas" w:eastAsia="Consolas" w:hint="default"/>
                <w:spacing w:val="-72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级</w:t>
            </w:r>
            <w:r>
              <w:rPr>
                <w:rFonts w:ascii="宋体" w:hAnsi="宋体" w:cs="宋体" w:eastAsia="宋体" w:hint="default"/>
                <w:spacing w:val="-63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Rt</w:t>
            </w:r>
          </w:p>
        </w:tc>
      </w:tr>
      <w:tr>
        <w:trPr>
          <w:trHeight w:val="480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2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EX_Rs[4:0]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EX</w:t>
            </w:r>
            <w:r>
              <w:rPr>
                <w:rFonts w:ascii="Consolas" w:hAnsi="Consolas" w:cs="Consolas" w:eastAsia="Consolas" w:hint="default"/>
                <w:spacing w:val="-72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级</w:t>
            </w:r>
            <w:r>
              <w:rPr>
                <w:rFonts w:ascii="宋体" w:hAnsi="宋体" w:cs="宋体" w:eastAsia="宋体" w:hint="default"/>
                <w:spacing w:val="-63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Rs</w:t>
            </w:r>
          </w:p>
        </w:tc>
      </w:tr>
    </w:tbl>
    <w:p>
      <w:pPr>
        <w:spacing w:after="0" w:line="305" w:lineRule="exact"/>
        <w:jc w:val="center"/>
        <w:rPr>
          <w:rFonts w:ascii="Consolas" w:hAnsi="Consolas" w:cs="Consolas" w:eastAsia="Consolas" w:hint="default"/>
          <w:sz w:val="24"/>
          <w:szCs w:val="24"/>
        </w:rPr>
        <w:sectPr>
          <w:pgSz w:w="11910" w:h="16840"/>
          <w:pgMar w:top="1420" w:bottom="280" w:left="1680" w:right="1660"/>
        </w:sectPr>
      </w:pPr>
    </w:p>
    <w:tbl>
      <w:tblPr>
        <w:tblW w:w="0" w:type="auto"/>
        <w:jc w:val="left"/>
        <w:tblInd w:w="14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91"/>
        <w:gridCol w:w="2670"/>
        <w:gridCol w:w="2636"/>
      </w:tblGrid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2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EX_Rt[4:0]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EX</w:t>
            </w:r>
            <w:r>
              <w:rPr>
                <w:rFonts w:ascii="Consolas" w:hAnsi="Consolas" w:cs="Consolas" w:eastAsia="Consolas" w:hint="default"/>
                <w:spacing w:val="-72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级</w:t>
            </w:r>
            <w:r>
              <w:rPr>
                <w:rFonts w:ascii="宋体" w:hAnsi="宋体" w:cs="宋体" w:eastAsia="宋体" w:hint="default"/>
                <w:spacing w:val="-63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Rt</w:t>
            </w:r>
          </w:p>
        </w:tc>
      </w:tr>
      <w:tr>
        <w:trPr>
          <w:trHeight w:val="480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EX_writeimport[4:0]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EX</w:t>
            </w:r>
            <w:r>
              <w:rPr>
                <w:rFonts w:ascii="Consolas" w:hAnsi="Consolas" w:cs="Consolas" w:eastAsia="Consolas" w:hint="default"/>
                <w:spacing w:val="-80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级写入寄存器端口</w:t>
            </w:r>
          </w:p>
        </w:tc>
      </w:tr>
      <w:tr>
        <w:trPr>
          <w:trHeight w:val="476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ME_writeimport[4:0]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6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ME</w:t>
            </w:r>
            <w:r>
              <w:rPr>
                <w:rFonts w:ascii="Consolas" w:hAnsi="Consolas" w:cs="Consolas" w:eastAsia="Consolas" w:hint="default"/>
                <w:spacing w:val="-80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级写入寄存器端口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WB_writeimport[4:0]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WB</w:t>
            </w:r>
            <w:r>
              <w:rPr>
                <w:rFonts w:ascii="Consolas" w:hAnsi="Consolas" w:cs="Consolas" w:eastAsia="Consolas" w:hint="default"/>
                <w:spacing w:val="-80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级写入寄存器端口</w:t>
            </w:r>
          </w:p>
        </w:tc>
      </w:tr>
      <w:tr>
        <w:trPr>
          <w:trHeight w:val="480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EXRegWr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EX</w:t>
            </w:r>
            <w:r>
              <w:rPr>
                <w:rFonts w:ascii="Consolas" w:hAnsi="Consolas" w:cs="Consolas" w:eastAsia="Consolas" w:hint="default"/>
                <w:spacing w:val="-80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级寄存器写入信号</w:t>
            </w:r>
          </w:p>
        </w:tc>
      </w:tr>
      <w:tr>
        <w:trPr>
          <w:trHeight w:val="476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MERegWr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ME</w:t>
            </w:r>
            <w:r>
              <w:rPr>
                <w:rFonts w:ascii="Consolas" w:hAnsi="Consolas" w:cs="Consolas" w:eastAsia="Consolas" w:hint="default"/>
                <w:spacing w:val="-80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级寄存器写入信号</w:t>
            </w:r>
          </w:p>
        </w:tc>
      </w:tr>
      <w:tr>
        <w:trPr>
          <w:trHeight w:val="475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left="1" w:right="0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WBRegWr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Input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right="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Consolas" w:hAnsi="Consolas" w:cs="Consolas" w:eastAsia="Consolas" w:hint="default"/>
                <w:sz w:val="24"/>
                <w:szCs w:val="24"/>
              </w:rPr>
              <w:t>WB</w:t>
            </w:r>
            <w:r>
              <w:rPr>
                <w:rFonts w:ascii="Consolas" w:hAnsi="Consolas" w:cs="Consolas" w:eastAsia="Consolas" w:hint="default"/>
                <w:spacing w:val="-80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级寄存器写入信号</w:t>
            </w:r>
          </w:p>
        </w:tc>
      </w:tr>
      <w:tr>
        <w:trPr>
          <w:trHeight w:val="480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2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ForwardA[1:0]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10" w:lineRule="exact"/>
              <w:ind w:right="5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输出</w:t>
            </w:r>
            <w:r>
              <w:rPr>
                <w:rFonts w:ascii="宋体" w:hAnsi="宋体" w:cs="宋体" w:eastAsia="宋体" w:hint="default"/>
                <w:spacing w:val="-62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A</w:t>
            </w:r>
          </w:p>
        </w:tc>
      </w:tr>
      <w:tr>
        <w:trPr>
          <w:trHeight w:val="476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2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ForwardB[1:0]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right="5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输出</w:t>
            </w:r>
            <w:r>
              <w:rPr>
                <w:rFonts w:ascii="宋体" w:hAnsi="宋体" w:cs="宋体" w:eastAsia="宋体" w:hint="default"/>
                <w:spacing w:val="-62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B</w:t>
            </w:r>
          </w:p>
        </w:tc>
      </w:tr>
      <w:tr>
        <w:trPr>
          <w:trHeight w:val="478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2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ForwardC[1:0]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240" w:lineRule="auto" w:before="24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>
            <w:pPr>
              <w:pStyle w:val="TableParagraph"/>
              <w:spacing w:line="305" w:lineRule="exact"/>
              <w:ind w:right="5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输出</w:t>
            </w:r>
            <w:r>
              <w:rPr>
                <w:rFonts w:ascii="宋体" w:hAnsi="宋体" w:cs="宋体" w:eastAsia="宋体" w:hint="default"/>
                <w:spacing w:val="-62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C</w:t>
            </w:r>
          </w:p>
        </w:tc>
      </w:tr>
      <w:tr>
        <w:trPr>
          <w:trHeight w:val="478" w:hRule="exact"/>
        </w:trPr>
        <w:tc>
          <w:tcPr>
            <w:tcW w:w="299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1"/>
              <w:ind w:right="2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ForwardD[1:0]</w:t>
            </w:r>
          </w:p>
        </w:tc>
        <w:tc>
          <w:tcPr>
            <w:tcW w:w="267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240" w:lineRule="auto" w:before="21"/>
              <w:ind w:right="6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Consolas"/>
                <w:sz w:val="24"/>
              </w:rPr>
              <w:t>Output</w:t>
            </w:r>
          </w:p>
        </w:tc>
        <w:tc>
          <w:tcPr>
            <w:tcW w:w="263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>
            <w:pPr>
              <w:pStyle w:val="TableParagraph"/>
              <w:spacing w:line="307" w:lineRule="exact"/>
              <w:ind w:right="5"/>
              <w:jc w:val="center"/>
              <w:rPr>
                <w:rFonts w:ascii="Consolas" w:hAnsi="Consolas" w:cs="Consolas" w:eastAsia="Consolas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输出</w:t>
            </w:r>
            <w:r>
              <w:rPr>
                <w:rFonts w:ascii="宋体" w:hAnsi="宋体" w:cs="宋体" w:eastAsia="宋体" w:hint="default"/>
                <w:spacing w:val="-62"/>
                <w:sz w:val="24"/>
                <w:szCs w:val="24"/>
              </w:rPr>
              <w:t> </w:t>
            </w:r>
            <w:r>
              <w:rPr>
                <w:rFonts w:ascii="Consolas" w:hAnsi="Consolas" w:cs="Consolas" w:eastAsia="Consolas" w:hint="default"/>
                <w:sz w:val="24"/>
                <w:szCs w:val="24"/>
              </w:rPr>
              <w:t>D</w:t>
            </w:r>
          </w:p>
        </w:tc>
      </w:tr>
    </w:tbl>
    <w:p>
      <w:pPr>
        <w:spacing w:line="240" w:lineRule="auto" w:before="3"/>
        <w:ind w:right="0"/>
        <w:rPr>
          <w:rFonts w:ascii="宋体" w:hAnsi="宋体" w:cs="宋体" w:eastAsia="宋体" w:hint="default"/>
          <w:b/>
          <w:bCs/>
          <w:sz w:val="7"/>
          <w:szCs w:val="7"/>
        </w:rPr>
      </w:pPr>
    </w:p>
    <w:p>
      <w:pPr>
        <w:pStyle w:val="Heading3"/>
        <w:spacing w:line="240" w:lineRule="auto" w:before="26"/>
        <w:ind w:right="124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32" w:id="41"/>
      <w:bookmarkEnd w:id="41"/>
      <w:r>
        <w:rPr>
          <w:b w:val="0"/>
          <w:bCs w:val="0"/>
        </w:rPr>
      </w:r>
      <w:r>
        <w:rPr/>
        <w:t>2.3.22.</w:t>
      </w:r>
      <w:r>
        <w:rPr>
          <w:spacing w:val="14"/>
        </w:rPr>
        <w:t> </w:t>
      </w:r>
      <w:r>
        <w:rPr>
          <w:rFonts w:ascii="黑体" w:hAnsi="黑体" w:cs="黑体" w:eastAsia="黑体" w:hint="default"/>
        </w:rPr>
        <w:t>模型机（</w:t>
      </w:r>
      <w:r>
        <w:rPr/>
        <w:t>MIPS</w:t>
      </w:r>
      <w:r>
        <w:rPr>
          <w:rFonts w:ascii="黑体" w:hAnsi="黑体" w:cs="黑体" w:eastAsia="黑体" w:hint="default"/>
        </w:rPr>
        <w:t>）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9"/>
        <w:ind w:right="0"/>
        <w:rPr>
          <w:rFonts w:ascii="黑体" w:hAnsi="黑体" w:cs="黑体" w:eastAsia="黑体" w:hint="default"/>
          <w:b/>
          <w:bCs/>
          <w:sz w:val="21"/>
          <w:szCs w:val="21"/>
        </w:rPr>
      </w:pPr>
    </w:p>
    <w:p>
      <w:pPr>
        <w:spacing w:before="0"/>
        <w:ind w:left="140" w:right="124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1)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功能描述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pStyle w:val="Heading4"/>
        <w:spacing w:line="240" w:lineRule="auto"/>
        <w:ind w:left="563" w:right="124"/>
        <w:jc w:val="left"/>
      </w:pPr>
      <w:r>
        <w:rPr/>
        <w:t>模型机即</w:t>
      </w:r>
      <w:r>
        <w:rPr>
          <w:spacing w:val="-60"/>
        </w:rPr>
        <w:t> </w:t>
      </w:r>
      <w:r>
        <w:rPr>
          <w:rFonts w:ascii="Consolas" w:hAnsi="Consolas" w:cs="Consolas" w:eastAsia="Consolas" w:hint="default"/>
        </w:rPr>
        <w:t>MIPS.v</w:t>
      </w:r>
      <w:r>
        <w:rPr>
          <w:rFonts w:ascii="Consolas" w:hAnsi="Consolas" w:cs="Consolas" w:eastAsia="Consolas" w:hint="default"/>
          <w:spacing w:val="-75"/>
        </w:rPr>
        <w:t> </w:t>
      </w:r>
      <w:r>
        <w:rPr/>
        <w:t>本身的模组，负责将以上每一组件组装起来。</w:t>
      </w:r>
    </w:p>
    <w:p>
      <w:pPr>
        <w:spacing w:before="130"/>
        <w:ind w:left="140" w:right="124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2)</w:t>
      </w:r>
      <w:r>
        <w:rPr>
          <w:rFonts w:ascii="Consolas" w:hAnsi="Consolas" w:cs="Consolas" w:eastAsia="Consolas" w:hint="default"/>
          <w:b/>
          <w:bCs/>
          <w:spacing w:val="-39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模块接口：无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spacing w:line="240" w:lineRule="auto" w:before="1"/>
        <w:ind w:right="0"/>
        <w:rPr>
          <w:rFonts w:ascii="宋体" w:hAnsi="宋体" w:cs="宋体" w:eastAsia="宋体" w:hint="default"/>
          <w:b/>
          <w:bCs/>
          <w:sz w:val="21"/>
          <w:szCs w:val="21"/>
        </w:rPr>
      </w:pPr>
    </w:p>
    <w:p>
      <w:pPr>
        <w:pStyle w:val="Heading2"/>
        <w:spacing w:line="240" w:lineRule="auto"/>
        <w:ind w:left="140" w:right="124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33" w:id="42"/>
      <w:bookmarkEnd w:id="42"/>
      <w:r>
        <w:rPr>
          <w:b w:val="0"/>
          <w:bCs w:val="0"/>
        </w:rPr>
      </w:r>
      <w:r>
        <w:rPr/>
        <w:t>2.4.</w:t>
      </w:r>
      <w:r>
        <w:rPr>
          <w:spacing w:val="65"/>
        </w:rPr>
        <w:t> </w:t>
      </w:r>
      <w:r>
        <w:rPr>
          <w:rFonts w:ascii="黑体" w:hAnsi="黑体" w:cs="黑体" w:eastAsia="黑体" w:hint="default"/>
        </w:rPr>
        <w:t>软件设计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6"/>
        <w:ind w:right="0"/>
        <w:rPr>
          <w:rFonts w:ascii="黑体" w:hAnsi="黑体" w:cs="黑体" w:eastAsia="黑体" w:hint="default"/>
          <w:b/>
          <w:bCs/>
          <w:sz w:val="23"/>
          <w:szCs w:val="23"/>
        </w:rPr>
      </w:pPr>
    </w:p>
    <w:p>
      <w:pPr>
        <w:pStyle w:val="Heading3"/>
        <w:spacing w:line="240" w:lineRule="auto"/>
        <w:ind w:right="124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34" w:id="43"/>
      <w:bookmarkEnd w:id="43"/>
      <w:r>
        <w:rPr>
          <w:b w:val="0"/>
          <w:bCs w:val="0"/>
        </w:rPr>
      </w:r>
      <w:r>
        <w:rPr/>
        <w:t>2.4.1.</w:t>
      </w:r>
      <w:r>
        <w:rPr>
          <w:spacing w:val="-94"/>
        </w:rPr>
        <w:t> </w:t>
      </w:r>
      <w:r>
        <w:rPr>
          <w:rFonts w:ascii="黑体" w:hAnsi="黑体" w:cs="黑体" w:eastAsia="黑体" w:hint="default"/>
        </w:rPr>
        <w:t>多路选择器单元（</w:t>
      </w:r>
      <w:r>
        <w:rPr/>
        <w:t>MUX</w:t>
      </w:r>
      <w:r>
        <w:rPr>
          <w:rFonts w:ascii="黑体" w:hAnsi="黑体" w:cs="黑体" w:eastAsia="黑体" w:hint="default"/>
        </w:rPr>
        <w:t>）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9"/>
        <w:ind w:right="0"/>
        <w:rPr>
          <w:rFonts w:ascii="黑体" w:hAnsi="黑体" w:cs="黑体" w:eastAsia="黑体" w:hint="default"/>
          <w:b/>
          <w:bCs/>
          <w:sz w:val="21"/>
          <w:szCs w:val="21"/>
        </w:rPr>
      </w:pPr>
    </w:p>
    <w:p>
      <w:pPr>
        <w:spacing w:before="0"/>
        <w:ind w:left="140" w:right="124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1)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实现代码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spacing w:line="240" w:lineRule="auto" w:before="3" w:after="0"/>
        <w:ind w:right="0"/>
        <w:rPr>
          <w:rFonts w:ascii="宋体" w:hAnsi="宋体" w:cs="宋体" w:eastAsia="宋体" w:hint="default"/>
          <w:b/>
          <w:bCs/>
          <w:sz w:val="15"/>
          <w:szCs w:val="15"/>
        </w:rPr>
      </w:pPr>
    </w:p>
    <w:p>
      <w:pPr>
        <w:spacing w:line="240" w:lineRule="auto"/>
        <w:ind w:left="112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z w:val="20"/>
          <w:szCs w:val="20"/>
        </w:rPr>
        <w:pict>
          <v:shape style="width:418.25pt;height:226.15pt;mso-position-horizontal-relative:char;mso-position-vertical-relative:line" type="#_x0000_t202" filled="true" fillcolor="#282c34" stroked="false">
            <w10:anchorlock/>
            <v:textbox inset="0,0,0,0">
              <w:txbxContent>
                <w:p>
                  <w:pPr>
                    <w:pStyle w:val="BodyText"/>
                    <w:spacing w:line="278" w:lineRule="auto" w:before="0"/>
                    <w:ind w:left="451" w:right="6413" w:hanging="423"/>
                    <w:jc w:val="left"/>
                  </w:pPr>
                  <w:r>
                    <w:rPr>
                      <w:color w:val="D45FDE"/>
                    </w:rPr>
                    <w:t>module </w:t>
                  </w:r>
                  <w:r>
                    <w:rPr>
                      <w:color w:val="E4C07A"/>
                    </w:rPr>
                    <w:t>Next_PC</w:t>
                  </w:r>
                  <w:r>
                    <w:rPr>
                      <w:color w:val="ABB1BE"/>
                    </w:rPr>
                    <w:t>(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 </w:t>
                  </w:r>
                  <w:r>
                    <w:rPr>
                      <w:color w:val="ABB1BE"/>
                    </w:rPr>
                    <w:t>clk,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 </w:t>
                  </w:r>
                  <w:r>
                    <w:rPr>
                      <w:color w:val="ABB1BE"/>
                    </w:rPr>
                    <w:t>rst,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D45FDE"/>
                      <w:spacing w:val="-4"/>
                    </w:rPr>
                    <w:t> </w:t>
                  </w:r>
                  <w:r>
                    <w:rPr>
                      <w:color w:val="ABB1BE"/>
                    </w:rPr>
                    <w:t>hazard,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D45FDE"/>
                      <w:spacing w:val="-4"/>
                    </w:rPr>
                    <w:t> </w:t>
                  </w:r>
                  <w:r>
                    <w:rPr>
                      <w:color w:val="ABB1BE"/>
                    </w:rPr>
                    <w:t>jump,</w:t>
                  </w:r>
                  <w:r>
                    <w:rPr/>
                  </w:r>
                </w:p>
                <w:p>
                  <w:pPr>
                    <w:pStyle w:val="BodyText"/>
                    <w:spacing w:line="278" w:lineRule="auto" w:before="0"/>
                    <w:ind w:left="451" w:right="5031"/>
                    <w:jc w:val="left"/>
                  </w:pP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 jump2where,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  </w:t>
                  </w:r>
                  <w:r>
                    <w:rPr>
                      <w:color w:val="ABB1BE"/>
                    </w:rPr>
                    <w:t>branch,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9"/>
                    </w:rPr>
                    <w:t> </w:t>
                  </w:r>
                  <w:r>
                    <w:rPr>
                      <w:color w:val="ABB1BE"/>
                    </w:rPr>
                    <w:t>branch2where,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output reg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7"/>
                    </w:rPr>
                    <w:t> </w:t>
                  </w:r>
                  <w:r>
                    <w:rPr>
                      <w:color w:val="ABB1BE"/>
                    </w:rPr>
                    <w:t>pc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2"/>
                    <w:ind w:left="28" w:right="0"/>
                    <w:jc w:val="left"/>
                  </w:pPr>
                  <w:r>
                    <w:rPr>
                      <w:color w:val="ABB1BE"/>
                    </w:rPr>
                    <w:t>);</w:t>
                  </w:r>
                  <w:r>
                    <w:rPr/>
                  </w:r>
                </w:p>
                <w:p>
                  <w:pPr>
                    <w:pStyle w:val="BodyText"/>
                    <w:spacing w:line="280" w:lineRule="auto"/>
                    <w:ind w:left="873" w:right="4800" w:hanging="423"/>
                    <w:jc w:val="left"/>
                  </w:pPr>
                  <w:r>
                    <w:rPr>
                      <w:color w:val="D45FDE"/>
                    </w:rPr>
                    <w:t>always </w:t>
                  </w:r>
                  <w:r>
                    <w:rPr>
                      <w:color w:val="ABB1BE"/>
                    </w:rPr>
                    <w:t>@(</w:t>
                  </w:r>
                  <w:r>
                    <w:rPr>
                      <w:color w:val="D45FDE"/>
                    </w:rPr>
                    <w:t>posedge </w:t>
                  </w:r>
                  <w:r>
                    <w:rPr>
                      <w:color w:val="ABB1BE"/>
                    </w:rPr>
                    <w:t>rst)</w:t>
                  </w:r>
                  <w:r>
                    <w:rPr>
                      <w:color w:val="ABB1BE"/>
                      <w:spacing w:val="-9"/>
                    </w:rPr>
                    <w:t> </w:t>
                  </w:r>
                  <w:r>
                    <w:rPr>
                      <w:color w:val="D45FDE"/>
                    </w:rPr>
                    <w:t>begin </w:t>
                  </w:r>
                  <w:r>
                    <w:rPr>
                      <w:color w:val="D45FDE"/>
                    </w:rPr>
                    <w:t>if</w:t>
                  </w:r>
                  <w:r>
                    <w:rPr>
                      <w:color w:val="ABB1BE"/>
                    </w:rPr>
                    <w:t>(rst)</w:t>
                  </w:r>
                  <w:r>
                    <w:rPr>
                      <w:color w:val="D45FDE"/>
                    </w:rPr>
                    <w:t>begin</w:t>
                  </w:r>
                  <w:r>
                    <w:rPr/>
                  </w:r>
                </w:p>
                <w:p>
                  <w:pPr>
                    <w:pStyle w:val="BodyText"/>
                    <w:spacing w:line="241" w:lineRule="exact" w:before="0"/>
                    <w:ind w:left="1291" w:right="0"/>
                    <w:jc w:val="left"/>
                  </w:pPr>
                  <w:r>
                    <w:rPr>
                      <w:color w:val="ABB1BE"/>
                    </w:rPr>
                    <w:t>pc &lt;=</w:t>
                  </w:r>
                  <w:r>
                    <w:rPr>
                      <w:color w:val="ABB1BE"/>
                      <w:spacing w:val="-6"/>
                    </w:rPr>
                    <w:t> </w:t>
                  </w:r>
                  <w:r>
                    <w:rPr>
                      <w:color w:val="D19A66"/>
                    </w:rPr>
                    <w:t>32'h00003000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873" w:right="0"/>
                    <w:jc w:val="left"/>
                  </w:pPr>
                  <w:r>
                    <w:rPr>
                      <w:color w:val="D45FDE"/>
                    </w:rPr>
                    <w:t>end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end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always </w:t>
                  </w:r>
                  <w:r>
                    <w:rPr>
                      <w:color w:val="ABB1BE"/>
                    </w:rPr>
                    <w:t>@(</w:t>
                  </w:r>
                  <w:r>
                    <w:rPr>
                      <w:color w:val="D45FDE"/>
                    </w:rPr>
                    <w:t>posedge </w:t>
                  </w:r>
                  <w:r>
                    <w:rPr>
                      <w:color w:val="ABB1BE"/>
                    </w:rPr>
                    <w:t>clk)</w:t>
                  </w:r>
                  <w:r>
                    <w:rPr>
                      <w:color w:val="ABB1BE"/>
                      <w:spacing w:val="-10"/>
                    </w:rPr>
                    <w:t> </w:t>
                  </w:r>
                  <w:r>
                    <w:rPr>
                      <w:color w:val="D45FDE"/>
                    </w:rPr>
                    <w:t>begin</w:t>
                  </w:r>
                  <w:r>
                    <w:rPr/>
                  </w:r>
                </w:p>
              </w:txbxContent>
            </v:textbox>
            <v:fill type="solid"/>
          </v:shape>
        </w:pict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spacing w:after="0" w:line="240" w:lineRule="auto"/>
        <w:rPr>
          <w:rFonts w:ascii="宋体" w:hAnsi="宋体" w:cs="宋体" w:eastAsia="宋体" w:hint="default"/>
          <w:sz w:val="20"/>
          <w:szCs w:val="20"/>
        </w:rPr>
        <w:sectPr>
          <w:pgSz w:w="11910" w:h="16840"/>
          <w:pgMar w:top="1420" w:bottom="280" w:left="1660" w:right="1660"/>
        </w:sectPr>
      </w:pPr>
    </w:p>
    <w:p>
      <w:pPr>
        <w:spacing w:line="240" w:lineRule="auto"/>
        <w:ind w:left="112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z w:val="20"/>
          <w:szCs w:val="20"/>
        </w:rPr>
        <w:pict>
          <v:shape style="width:418.25pt;height:199.5pt;mso-position-horizontal-relative:char;mso-position-vertical-relative:line" type="#_x0000_t202" filled="true" fillcolor="#282c34" stroked="false">
            <w10:anchorlock/>
            <v:textbox inset="0,0,0,0">
              <w:txbxContent>
                <w:p>
                  <w:pPr>
                    <w:pStyle w:val="BodyText"/>
                    <w:spacing w:line="276" w:lineRule="auto"/>
                    <w:ind w:left="1291" w:right="4953" w:hanging="418"/>
                    <w:jc w:val="left"/>
                  </w:pPr>
                  <w:r>
                    <w:rPr>
                      <w:color w:val="D45FDE"/>
                    </w:rPr>
                    <w:t>if</w:t>
                  </w:r>
                  <w:r>
                    <w:rPr>
                      <w:color w:val="ABB1BE"/>
                    </w:rPr>
                    <w:t>(jump == </w:t>
                  </w:r>
                  <w:r>
                    <w:rPr>
                      <w:color w:val="D19A66"/>
                    </w:rPr>
                    <w:t>1'b1</w:t>
                  </w:r>
                  <w:r>
                    <w:rPr>
                      <w:color w:val="ABB1BE"/>
                    </w:rPr>
                    <w:t>)</w:t>
                  </w:r>
                  <w:r>
                    <w:rPr>
                      <w:color w:val="ABB1BE"/>
                      <w:spacing w:val="-10"/>
                    </w:rPr>
                    <w:t> </w:t>
                  </w:r>
                  <w:r>
                    <w:rPr>
                      <w:color w:val="D45FDE"/>
                    </w:rPr>
                    <w:t>begin </w:t>
                  </w:r>
                  <w:r>
                    <w:rPr>
                      <w:color w:val="D45FDE"/>
                    </w:rPr>
                  </w:r>
                  <w:r>
                    <w:rPr>
                      <w:color w:val="ABB1BE"/>
                    </w:rPr>
                    <w:t>pc &lt;=</w:t>
                  </w:r>
                  <w:r>
                    <w:rPr>
                      <w:color w:val="ABB1BE"/>
                      <w:spacing w:val="-8"/>
                    </w:rPr>
                    <w:t> </w:t>
                  </w:r>
                  <w:r>
                    <w:rPr>
                      <w:color w:val="ABB1BE"/>
                    </w:rPr>
                    <w:t>jump2where;</w:t>
                  </w:r>
                  <w:r>
                    <w:rPr/>
                  </w:r>
                </w:p>
                <w:p>
                  <w:pPr>
                    <w:spacing w:before="5"/>
                    <w:ind w:left="873" w:right="0" w:firstLine="0"/>
                    <w:jc w:val="left"/>
                    <w:rPr>
                      <w:rFonts w:ascii="Consolas" w:hAnsi="Consolas" w:cs="Consolas" w:eastAsia="Consolas" w:hint="default"/>
                      <w:sz w:val="21"/>
                      <w:szCs w:val="21"/>
                    </w:rPr>
                  </w:pPr>
                  <w:r>
                    <w:rPr>
                      <w:rFonts w:ascii="Consolas"/>
                      <w:color w:val="D45FDE"/>
                      <w:sz w:val="21"/>
                    </w:rPr>
                    <w:t>end</w:t>
                  </w: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//j</w:t>
                  </w:r>
                  <w:r>
                    <w:rPr>
                      <w:rFonts w:ascii="Consolas"/>
                      <w:sz w:val="21"/>
                    </w:rPr>
                  </w:r>
                </w:p>
                <w:p>
                  <w:pPr>
                    <w:pStyle w:val="BodyText"/>
                    <w:spacing w:line="280" w:lineRule="auto" w:before="38"/>
                    <w:ind w:left="1291" w:right="4882" w:hanging="418"/>
                    <w:jc w:val="left"/>
                  </w:pPr>
                  <w:r>
                    <w:rPr>
                      <w:color w:val="D45FDE"/>
                    </w:rPr>
                    <w:t>else  if</w:t>
                  </w:r>
                  <w:r>
                    <w:rPr>
                      <w:color w:val="ABB1BE"/>
                    </w:rPr>
                    <w:t>(branch)</w:t>
                  </w:r>
                  <w:r>
                    <w:rPr>
                      <w:color w:val="D45FDE"/>
                    </w:rPr>
                    <w:t>begin </w:t>
                  </w:r>
                  <w:r>
                    <w:rPr>
                      <w:color w:val="D45FDE"/>
                    </w:rPr>
                  </w:r>
                  <w:r>
                    <w:rPr>
                      <w:color w:val="ABB1BE"/>
                    </w:rPr>
                    <w:t>pc &lt;=</w:t>
                  </w:r>
                  <w:r>
                    <w:rPr>
                      <w:color w:val="ABB1BE"/>
                      <w:spacing w:val="-8"/>
                    </w:rPr>
                    <w:t> </w:t>
                  </w:r>
                  <w:r>
                    <w:rPr>
                      <w:color w:val="ABB1BE"/>
                    </w:rPr>
                    <w:t>branch2where;</w:t>
                  </w:r>
                  <w:r>
                    <w:rPr/>
                  </w:r>
                </w:p>
                <w:p>
                  <w:pPr>
                    <w:pStyle w:val="BodyText"/>
                    <w:spacing w:line="241" w:lineRule="exact" w:before="0"/>
                    <w:ind w:left="873" w:right="0"/>
                    <w:jc w:val="left"/>
                  </w:pPr>
                  <w:r>
                    <w:rPr>
                      <w:color w:val="D45FDE"/>
                    </w:rPr>
                    <w:t>end</w:t>
                  </w:r>
                  <w:r>
                    <w:rPr/>
                  </w:r>
                </w:p>
                <w:p>
                  <w:pPr>
                    <w:pStyle w:val="BodyText"/>
                    <w:spacing w:line="280" w:lineRule="auto"/>
                    <w:ind w:left="1291" w:right="5184" w:hanging="418"/>
                    <w:jc w:val="left"/>
                  </w:pPr>
                  <w:r>
                    <w:rPr>
                      <w:color w:val="D45FDE"/>
                    </w:rPr>
                    <w:t>else</w:t>
                  </w:r>
                  <w:r>
                    <w:rPr>
                      <w:color w:val="D45FDE"/>
                      <w:spacing w:val="-7"/>
                    </w:rPr>
                    <w:t> </w:t>
                  </w:r>
                  <w:r>
                    <w:rPr>
                      <w:color w:val="D45FDE"/>
                    </w:rPr>
                    <w:t>if</w:t>
                  </w:r>
                  <w:r>
                    <w:rPr>
                      <w:color w:val="ABB1BE"/>
                    </w:rPr>
                    <w:t>(hazard)</w:t>
                  </w:r>
                  <w:r>
                    <w:rPr>
                      <w:color w:val="D45FDE"/>
                    </w:rPr>
                    <w:t>begin </w:t>
                  </w:r>
                  <w:r>
                    <w:rPr>
                      <w:color w:val="D45FDE"/>
                    </w:rPr>
                  </w:r>
                  <w:r>
                    <w:rPr>
                      <w:color w:val="ABB1BE"/>
                    </w:rPr>
                    <w:t>pc &lt;=</w:t>
                  </w:r>
                  <w:r>
                    <w:rPr>
                      <w:color w:val="ABB1BE"/>
                      <w:spacing w:val="-5"/>
                    </w:rPr>
                    <w:t> </w:t>
                  </w:r>
                  <w:r>
                    <w:rPr>
                      <w:color w:val="ABB1BE"/>
                    </w:rPr>
                    <w:t>pc;</w:t>
                  </w:r>
                  <w:r>
                    <w:rPr/>
                  </w:r>
                </w:p>
                <w:p>
                  <w:pPr>
                    <w:pStyle w:val="BodyText"/>
                    <w:spacing w:line="241" w:lineRule="exact" w:before="0"/>
                    <w:ind w:left="873" w:right="0"/>
                    <w:jc w:val="left"/>
                  </w:pPr>
                  <w:r>
                    <w:rPr>
                      <w:color w:val="D45FDE"/>
                    </w:rPr>
                    <w:t>end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873" w:right="0"/>
                    <w:jc w:val="left"/>
                  </w:pPr>
                  <w:r>
                    <w:rPr>
                      <w:color w:val="D45FDE"/>
                    </w:rPr>
                    <w:t>else</w:t>
                  </w:r>
                  <w:r>
                    <w:rPr>
                      <w:color w:val="D45FDE"/>
                      <w:spacing w:val="-4"/>
                    </w:rPr>
                    <w:t> </w:t>
                  </w:r>
                  <w:r>
                    <w:rPr>
                      <w:color w:val="D45FDE"/>
                    </w:rPr>
                    <w:t>begin</w:t>
                  </w:r>
                  <w:r>
                    <w:rPr/>
                  </w:r>
                </w:p>
                <w:p>
                  <w:pPr>
                    <w:spacing w:line="276" w:lineRule="auto" w:before="42"/>
                    <w:ind w:left="873" w:right="4996" w:firstLine="418"/>
                    <w:jc w:val="left"/>
                    <w:rPr>
                      <w:rFonts w:ascii="Consolas" w:hAnsi="Consolas" w:cs="Consolas" w:eastAsia="Consolas" w:hint="default"/>
                      <w:sz w:val="21"/>
                      <w:szCs w:val="21"/>
                    </w:rPr>
                  </w:pPr>
                  <w:r>
                    <w:rPr>
                      <w:rFonts w:ascii="Consolas"/>
                      <w:color w:val="ABB1BE"/>
                      <w:sz w:val="21"/>
                    </w:rPr>
                    <w:t>pc &lt;= pc +</w:t>
                  </w:r>
                  <w:r>
                    <w:rPr>
                      <w:rFonts w:ascii="Consolas"/>
                      <w:color w:val="ABB1BE"/>
                      <w:spacing w:val="-7"/>
                      <w:sz w:val="21"/>
                    </w:rPr>
                    <w:t> </w:t>
                  </w:r>
                  <w:r>
                    <w:rPr>
                      <w:rFonts w:ascii="Consolas"/>
                      <w:color w:val="D19A66"/>
                      <w:sz w:val="21"/>
                    </w:rPr>
                    <w:t>3'b100</w:t>
                  </w:r>
                  <w:r>
                    <w:rPr>
                      <w:rFonts w:ascii="Consolas"/>
                      <w:color w:val="ABB1BE"/>
                      <w:sz w:val="21"/>
                    </w:rPr>
                    <w:t>; </w:t>
                  </w:r>
                  <w:r>
                    <w:rPr>
                      <w:rFonts w:ascii="Consolas"/>
                      <w:color w:val="ABB1BE"/>
                      <w:sz w:val="21"/>
                    </w:rPr>
                  </w:r>
                  <w:r>
                    <w:rPr>
                      <w:rFonts w:ascii="Consolas"/>
                      <w:color w:val="D45FDE"/>
                      <w:sz w:val="21"/>
                    </w:rPr>
                    <w:t>end</w:t>
                  </w: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//other</w:t>
                  </w:r>
                  <w:r>
                    <w:rPr>
                      <w:rFonts w:ascii="Consolas"/>
                      <w:sz w:val="21"/>
                    </w:rPr>
                  </w:r>
                </w:p>
                <w:p>
                  <w:pPr>
                    <w:pStyle w:val="BodyText"/>
                    <w:spacing w:line="240" w:lineRule="auto" w:before="5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end</w:t>
                  </w:r>
                  <w:r>
                    <w:rPr/>
                  </w:r>
                </w:p>
                <w:p>
                  <w:pPr>
                    <w:spacing w:before="37"/>
                    <w:ind w:left="0" w:right="6000" w:firstLine="0"/>
                    <w:jc w:val="center"/>
                    <w:rPr>
                      <w:rFonts w:ascii="Consolas" w:hAnsi="Consolas" w:cs="Consolas" w:eastAsia="Consolas" w:hint="default"/>
                      <w:sz w:val="21"/>
                      <w:szCs w:val="21"/>
                    </w:rPr>
                  </w:pPr>
                  <w:r>
                    <w:rPr>
                      <w:rFonts w:ascii="Consolas"/>
                      <w:color w:val="D45FDE"/>
                      <w:sz w:val="21"/>
                    </w:rPr>
                    <w:t>endmodule </w:t>
                  </w: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//</w:t>
                  </w:r>
                  <w:r>
                    <w:rPr>
                      <w:rFonts w:ascii="Consolas"/>
                      <w:i/>
                      <w:color w:val="7E848E"/>
                      <w:spacing w:val="-8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Next_PC</w:t>
                  </w:r>
                  <w:r>
                    <w:rPr>
                      <w:rFonts w:ascii="Consolas"/>
                      <w:sz w:val="21"/>
                    </w:rPr>
                  </w:r>
                </w:p>
              </w:txbxContent>
            </v:textbox>
            <v:fill type="solid"/>
          </v:shape>
        </w:pict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spacing w:line="307" w:lineRule="exact" w:before="0"/>
        <w:ind w:left="140" w:right="124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2)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原理说明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pStyle w:val="Heading4"/>
        <w:spacing w:line="240" w:lineRule="auto" w:before="130"/>
        <w:ind w:left="500" w:right="124"/>
        <w:jc w:val="left"/>
      </w:pPr>
      <w:r>
        <w:rPr/>
        <w:t>在不同的选择控制下应当输出多种结果。</w:t>
      </w:r>
    </w:p>
    <w:p>
      <w:pPr>
        <w:pStyle w:val="Heading4"/>
        <w:spacing w:line="328" w:lineRule="auto" w:before="151"/>
        <w:ind w:right="138" w:firstLine="360"/>
        <w:jc w:val="both"/>
      </w:pPr>
      <w:r>
        <w:rPr>
          <w:rFonts w:ascii="Consolas" w:hAnsi="Consolas" w:cs="Consolas" w:eastAsia="Consolas" w:hint="default"/>
        </w:rPr>
        <w:t>MUX </w:t>
      </w:r>
      <w:r>
        <w:rPr>
          <w:spacing w:val="12"/>
        </w:rPr>
        <w:t>是流水线中很重要的组成部分，如 </w:t>
      </w:r>
      <w:r>
        <w:rPr>
          <w:rFonts w:ascii="Consolas" w:hAnsi="Consolas" w:cs="Consolas" w:eastAsia="Consolas" w:hint="default"/>
        </w:rPr>
        <w:t>ForwardA/B/C/D, ALUSrcA/B, RegDst,</w:t>
      </w:r>
      <w:r>
        <w:rPr>
          <w:rFonts w:ascii="Consolas" w:hAnsi="Consolas" w:cs="Consolas" w:eastAsia="Consolas" w:hint="default"/>
          <w:spacing w:val="-20"/>
        </w:rPr>
        <w:t> </w:t>
      </w:r>
      <w:r>
        <w:rPr>
          <w:rFonts w:ascii="Consolas" w:hAnsi="Consolas" w:cs="Consolas" w:eastAsia="Consolas" w:hint="default"/>
        </w:rPr>
        <w:t>Mem2Reg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都是以</w:t>
      </w:r>
      <w:r>
        <w:rPr>
          <w:spacing w:val="-62"/>
        </w:rPr>
        <w:t> </w:t>
      </w:r>
      <w:r>
        <w:rPr>
          <w:rFonts w:ascii="Consolas" w:hAnsi="Consolas" w:cs="Consolas" w:eastAsia="Consolas" w:hint="default"/>
        </w:rPr>
        <w:t>MUX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实现的。如果有可选项不足</w:t>
      </w:r>
      <w:r>
        <w:rPr>
          <w:spacing w:val="-61"/>
        </w:rPr>
        <w:t> </w:t>
      </w:r>
      <w:r>
        <w:rPr>
          <w:rFonts w:ascii="Consolas" w:hAnsi="Consolas" w:cs="Consolas" w:eastAsia="Consolas" w:hint="default"/>
        </w:rPr>
        <w:t>4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个的不需要过多担 心，因为只需要保证可选值不超过边界即可。</w:t>
      </w:r>
    </w:p>
    <w:p>
      <w:pPr>
        <w:spacing w:line="240" w:lineRule="auto" w:before="12"/>
        <w:ind w:right="0"/>
        <w:rPr>
          <w:rFonts w:ascii="宋体" w:hAnsi="宋体" w:cs="宋体" w:eastAsia="宋体" w:hint="default"/>
          <w:sz w:val="16"/>
          <w:szCs w:val="16"/>
        </w:rPr>
      </w:pPr>
    </w:p>
    <w:p>
      <w:pPr>
        <w:pStyle w:val="Heading3"/>
        <w:spacing w:line="240" w:lineRule="auto"/>
        <w:ind w:right="124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35" w:id="44"/>
      <w:bookmarkEnd w:id="44"/>
      <w:r>
        <w:rPr>
          <w:b w:val="0"/>
          <w:bCs w:val="0"/>
        </w:rPr>
      </w:r>
      <w:r>
        <w:rPr/>
        <w:t>2.4.2.</w:t>
      </w:r>
      <w:r>
        <w:rPr>
          <w:spacing w:val="-93"/>
        </w:rPr>
        <w:t> </w:t>
      </w:r>
      <w:r>
        <w:rPr>
          <w:rFonts w:ascii="黑体" w:hAnsi="黑体" w:cs="黑体" w:eastAsia="黑体" w:hint="default"/>
        </w:rPr>
        <w:t>程序计数器（</w:t>
      </w:r>
      <w:r>
        <w:rPr/>
        <w:t>Next_PC</w:t>
      </w:r>
      <w:r>
        <w:rPr>
          <w:rFonts w:ascii="黑体" w:hAnsi="黑体" w:cs="黑体" w:eastAsia="黑体" w:hint="default"/>
        </w:rPr>
        <w:t>）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9"/>
        <w:ind w:right="0"/>
        <w:rPr>
          <w:rFonts w:ascii="黑体" w:hAnsi="黑体" w:cs="黑体" w:eastAsia="黑体" w:hint="default"/>
          <w:b/>
          <w:bCs/>
          <w:sz w:val="21"/>
          <w:szCs w:val="21"/>
        </w:rPr>
      </w:pPr>
    </w:p>
    <w:p>
      <w:pPr>
        <w:spacing w:before="0"/>
        <w:ind w:left="140" w:right="124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1)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实现代码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spacing w:line="240" w:lineRule="auto" w:before="3" w:after="0"/>
        <w:ind w:right="0"/>
        <w:rPr>
          <w:rFonts w:ascii="宋体" w:hAnsi="宋体" w:cs="宋体" w:eastAsia="宋体" w:hint="default"/>
          <w:b/>
          <w:bCs/>
          <w:sz w:val="15"/>
          <w:szCs w:val="15"/>
        </w:rPr>
      </w:pPr>
    </w:p>
    <w:p>
      <w:pPr>
        <w:spacing w:line="240" w:lineRule="auto"/>
        <w:ind w:left="112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z w:val="20"/>
          <w:szCs w:val="20"/>
        </w:rPr>
        <w:pict>
          <v:shape style="width:418.25pt;height:311.6pt;mso-position-horizontal-relative:char;mso-position-vertical-relative:line" type="#_x0000_t202" filled="true" fillcolor="#282c34" stroked="false">
            <w10:anchorlock/>
            <v:textbox inset="0,0,0,0">
              <w:txbxContent>
                <w:p>
                  <w:pPr>
                    <w:pStyle w:val="BodyText"/>
                    <w:spacing w:line="278" w:lineRule="auto" w:before="0"/>
                    <w:ind w:left="451" w:right="6413" w:hanging="423"/>
                    <w:jc w:val="left"/>
                  </w:pPr>
                  <w:r>
                    <w:rPr>
                      <w:color w:val="D45FDE"/>
                    </w:rPr>
                    <w:t>module </w:t>
                  </w:r>
                  <w:r>
                    <w:rPr>
                      <w:color w:val="E4C07A"/>
                    </w:rPr>
                    <w:t>Next_PC</w:t>
                  </w:r>
                  <w:r>
                    <w:rPr>
                      <w:color w:val="ABB1BE"/>
                    </w:rPr>
                    <w:t>(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 </w:t>
                  </w:r>
                  <w:r>
                    <w:rPr>
                      <w:color w:val="ABB1BE"/>
                    </w:rPr>
                    <w:t>clk,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 </w:t>
                  </w:r>
                  <w:r>
                    <w:rPr>
                      <w:color w:val="ABB1BE"/>
                    </w:rPr>
                    <w:t>rst,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D45FDE"/>
                      <w:spacing w:val="-4"/>
                    </w:rPr>
                    <w:t> </w:t>
                  </w:r>
                  <w:r>
                    <w:rPr>
                      <w:color w:val="ABB1BE"/>
                    </w:rPr>
                    <w:t>hazard,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D45FDE"/>
                      <w:spacing w:val="-4"/>
                    </w:rPr>
                    <w:t> </w:t>
                  </w:r>
                  <w:r>
                    <w:rPr>
                      <w:color w:val="ABB1BE"/>
                    </w:rPr>
                    <w:t>jump,</w:t>
                  </w:r>
                  <w:r>
                    <w:rPr/>
                  </w:r>
                </w:p>
                <w:p>
                  <w:pPr>
                    <w:pStyle w:val="BodyText"/>
                    <w:spacing w:line="278" w:lineRule="auto" w:before="0"/>
                    <w:ind w:left="451" w:right="5031"/>
                    <w:jc w:val="left"/>
                  </w:pP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 jump2where,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  </w:t>
                  </w:r>
                  <w:r>
                    <w:rPr>
                      <w:color w:val="ABB1BE"/>
                    </w:rPr>
                    <w:t>branch,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9"/>
                    </w:rPr>
                    <w:t> </w:t>
                  </w:r>
                  <w:r>
                    <w:rPr>
                      <w:color w:val="ABB1BE"/>
                    </w:rPr>
                    <w:t>branch2where,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output reg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7"/>
                    </w:rPr>
                    <w:t> </w:t>
                  </w:r>
                  <w:r>
                    <w:rPr>
                      <w:color w:val="ABB1BE"/>
                    </w:rPr>
                    <w:t>pc</w:t>
                  </w:r>
                  <w:r>
                    <w:rPr/>
                  </w:r>
                </w:p>
                <w:p>
                  <w:pPr>
                    <w:pStyle w:val="BodyText"/>
                    <w:spacing w:line="244" w:lineRule="exact" w:before="0"/>
                    <w:ind w:left="28" w:right="0"/>
                    <w:jc w:val="left"/>
                  </w:pPr>
                  <w:r>
                    <w:rPr>
                      <w:color w:val="ABB1BE"/>
                    </w:rPr>
                    <w:t>);</w:t>
                  </w:r>
                  <w:r>
                    <w:rPr/>
                  </w:r>
                </w:p>
                <w:p>
                  <w:pPr>
                    <w:pStyle w:val="BodyText"/>
                    <w:spacing w:line="276" w:lineRule="auto" w:before="42"/>
                    <w:ind w:left="873" w:right="4800" w:hanging="423"/>
                    <w:jc w:val="left"/>
                  </w:pPr>
                  <w:r>
                    <w:rPr>
                      <w:color w:val="D45FDE"/>
                    </w:rPr>
                    <w:t>always </w:t>
                  </w:r>
                  <w:r>
                    <w:rPr>
                      <w:color w:val="ABB1BE"/>
                    </w:rPr>
                    <w:t>@(</w:t>
                  </w:r>
                  <w:r>
                    <w:rPr>
                      <w:color w:val="D45FDE"/>
                    </w:rPr>
                    <w:t>posedge </w:t>
                  </w:r>
                  <w:r>
                    <w:rPr>
                      <w:color w:val="ABB1BE"/>
                    </w:rPr>
                    <w:t>rst)</w:t>
                  </w:r>
                  <w:r>
                    <w:rPr>
                      <w:color w:val="ABB1BE"/>
                      <w:spacing w:val="-9"/>
                    </w:rPr>
                    <w:t> </w:t>
                  </w:r>
                  <w:r>
                    <w:rPr>
                      <w:color w:val="D45FDE"/>
                    </w:rPr>
                    <w:t>begin </w:t>
                  </w:r>
                  <w:r>
                    <w:rPr>
                      <w:color w:val="D45FDE"/>
                    </w:rPr>
                    <w:t>if</w:t>
                  </w:r>
                  <w:r>
                    <w:rPr>
                      <w:color w:val="ABB1BE"/>
                    </w:rPr>
                    <w:t>(rst)</w:t>
                  </w:r>
                  <w:r>
                    <w:rPr>
                      <w:color w:val="D45FDE"/>
                    </w:rPr>
                    <w:t>begin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5"/>
                    <w:ind w:left="1291" w:right="0"/>
                    <w:jc w:val="left"/>
                  </w:pPr>
                  <w:r>
                    <w:rPr>
                      <w:color w:val="ABB1BE"/>
                    </w:rPr>
                    <w:t>pc &lt;=</w:t>
                  </w:r>
                  <w:r>
                    <w:rPr>
                      <w:color w:val="ABB1BE"/>
                      <w:spacing w:val="-6"/>
                    </w:rPr>
                    <w:t> </w:t>
                  </w:r>
                  <w:r>
                    <w:rPr>
                      <w:color w:val="D19A66"/>
                    </w:rPr>
                    <w:t>32'h00003000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873" w:right="0"/>
                    <w:jc w:val="left"/>
                  </w:pPr>
                  <w:r>
                    <w:rPr>
                      <w:color w:val="D45FDE"/>
                    </w:rPr>
                    <w:t>end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end</w:t>
                  </w:r>
                  <w:r>
                    <w:rPr/>
                  </w:r>
                </w:p>
                <w:p>
                  <w:pPr>
                    <w:pStyle w:val="BodyText"/>
                    <w:spacing w:line="276" w:lineRule="auto" w:before="42"/>
                    <w:ind w:left="873" w:right="4800" w:hanging="423"/>
                    <w:jc w:val="left"/>
                  </w:pPr>
                  <w:r>
                    <w:rPr>
                      <w:color w:val="D45FDE"/>
                    </w:rPr>
                    <w:t>always </w:t>
                  </w:r>
                  <w:r>
                    <w:rPr>
                      <w:color w:val="ABB1BE"/>
                    </w:rPr>
                    <w:t>@(</w:t>
                  </w:r>
                  <w:r>
                    <w:rPr>
                      <w:color w:val="D45FDE"/>
                    </w:rPr>
                    <w:t>posedge </w:t>
                  </w:r>
                  <w:r>
                    <w:rPr>
                      <w:color w:val="ABB1BE"/>
                    </w:rPr>
                    <w:t>clk)</w:t>
                  </w:r>
                  <w:r>
                    <w:rPr>
                      <w:color w:val="ABB1BE"/>
                      <w:spacing w:val="-9"/>
                    </w:rPr>
                    <w:t> </w:t>
                  </w:r>
                  <w:r>
                    <w:rPr>
                      <w:color w:val="D45FDE"/>
                    </w:rPr>
                    <w:t>begin </w:t>
                  </w:r>
                  <w:r>
                    <w:rPr>
                      <w:color w:val="D45FDE"/>
                    </w:rPr>
                    <w:t>if</w:t>
                  </w:r>
                  <w:r>
                    <w:rPr>
                      <w:color w:val="ABB1BE"/>
                    </w:rPr>
                    <w:t>(jump == </w:t>
                  </w:r>
                  <w:r>
                    <w:rPr>
                      <w:color w:val="D19A66"/>
                    </w:rPr>
                    <w:t>1'b1</w:t>
                  </w:r>
                  <w:r>
                    <w:rPr>
                      <w:color w:val="ABB1BE"/>
                    </w:rPr>
                    <w:t>)</w:t>
                  </w:r>
                  <w:r>
                    <w:rPr>
                      <w:color w:val="ABB1BE"/>
                      <w:spacing w:val="-10"/>
                    </w:rPr>
                    <w:t> </w:t>
                  </w:r>
                  <w:r>
                    <w:rPr>
                      <w:color w:val="D45FDE"/>
                    </w:rPr>
                    <w:t>begin</w:t>
                  </w:r>
                  <w:r>
                    <w:rPr/>
                  </w:r>
                </w:p>
                <w:p>
                  <w:pPr>
                    <w:pStyle w:val="BodyText"/>
                    <w:spacing w:line="280" w:lineRule="auto" w:before="1"/>
                    <w:ind w:left="873" w:right="5112" w:firstLine="418"/>
                    <w:jc w:val="left"/>
                    <w:rPr>
                      <w:rFonts w:ascii="Consolas" w:hAnsi="Consolas" w:cs="Consolas" w:eastAsia="Consolas" w:hint="default"/>
                    </w:rPr>
                  </w:pPr>
                  <w:r>
                    <w:rPr>
                      <w:color w:val="ABB1BE"/>
                    </w:rPr>
                    <w:t>pc &lt;=</w:t>
                  </w:r>
                  <w:r>
                    <w:rPr>
                      <w:color w:val="ABB1BE"/>
                      <w:spacing w:val="-7"/>
                    </w:rPr>
                    <w:t> </w:t>
                  </w:r>
                  <w:r>
                    <w:rPr>
                      <w:color w:val="ABB1BE"/>
                    </w:rPr>
                    <w:t>jump2where;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end</w:t>
                  </w:r>
                  <w:r>
                    <w:rPr>
                      <w:rFonts w:ascii="Consolas"/>
                      <w:i/>
                      <w:color w:val="7E848E"/>
                    </w:rPr>
                    <w:t>//j</w:t>
                  </w:r>
                  <w:r>
                    <w:rPr>
                      <w:rFonts w:ascii="Consolas"/>
                    </w:rPr>
                  </w:r>
                </w:p>
                <w:p>
                  <w:pPr>
                    <w:pStyle w:val="BodyText"/>
                    <w:spacing w:line="280" w:lineRule="auto" w:before="0"/>
                    <w:ind w:left="1291" w:right="4881" w:hanging="418"/>
                    <w:jc w:val="left"/>
                  </w:pPr>
                  <w:r>
                    <w:rPr>
                      <w:color w:val="D45FDE"/>
                    </w:rPr>
                    <w:t>else  if</w:t>
                  </w:r>
                  <w:r>
                    <w:rPr>
                      <w:color w:val="ABB1BE"/>
                    </w:rPr>
                    <w:t>(branch)</w:t>
                  </w:r>
                  <w:r>
                    <w:rPr>
                      <w:color w:val="D45FDE"/>
                    </w:rPr>
                    <w:t>begin </w:t>
                  </w:r>
                  <w:r>
                    <w:rPr>
                      <w:color w:val="D45FDE"/>
                    </w:rPr>
                  </w:r>
                  <w:r>
                    <w:rPr>
                      <w:color w:val="ABB1BE"/>
                    </w:rPr>
                    <w:t>pc &lt;=</w:t>
                  </w:r>
                  <w:r>
                    <w:rPr>
                      <w:color w:val="ABB1BE"/>
                      <w:spacing w:val="-8"/>
                    </w:rPr>
                    <w:t> </w:t>
                  </w:r>
                  <w:r>
                    <w:rPr>
                      <w:color w:val="ABB1BE"/>
                    </w:rPr>
                    <w:t>branch2where;</w:t>
                  </w:r>
                  <w:r>
                    <w:rPr/>
                  </w:r>
                </w:p>
                <w:p>
                  <w:pPr>
                    <w:pStyle w:val="BodyText"/>
                    <w:spacing w:line="241" w:lineRule="exact" w:before="0"/>
                    <w:ind w:left="873" w:right="0"/>
                    <w:jc w:val="left"/>
                  </w:pPr>
                  <w:r>
                    <w:rPr>
                      <w:color w:val="D45FDE"/>
                    </w:rPr>
                    <w:t>end</w:t>
                  </w:r>
                  <w:r>
                    <w:rPr/>
                  </w:r>
                </w:p>
              </w:txbxContent>
            </v:textbox>
            <v:fill type="solid"/>
          </v:shape>
        </w:pict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spacing w:after="0" w:line="240" w:lineRule="auto"/>
        <w:rPr>
          <w:rFonts w:ascii="宋体" w:hAnsi="宋体" w:cs="宋体" w:eastAsia="宋体" w:hint="default"/>
          <w:sz w:val="20"/>
          <w:szCs w:val="20"/>
        </w:rPr>
        <w:sectPr>
          <w:pgSz w:w="11910" w:h="16840"/>
          <w:pgMar w:top="1420" w:bottom="280" w:left="1660" w:right="1660"/>
        </w:sectPr>
      </w:pPr>
    </w:p>
    <w:p>
      <w:pPr>
        <w:spacing w:line="240" w:lineRule="auto"/>
        <w:ind w:left="112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z w:val="20"/>
          <w:szCs w:val="20"/>
        </w:rPr>
        <w:pict>
          <v:shape style="width:418.25pt;height:114.05pt;mso-position-horizontal-relative:char;mso-position-vertical-relative:line" type="#_x0000_t202" filled="true" fillcolor="#282c34" stroked="false">
            <w10:anchorlock/>
            <v:textbox inset="0,0,0,0">
              <w:txbxContent>
                <w:p>
                  <w:pPr>
                    <w:pStyle w:val="BodyText"/>
                    <w:spacing w:line="276" w:lineRule="auto"/>
                    <w:ind w:left="1291" w:right="5184" w:hanging="418"/>
                    <w:jc w:val="left"/>
                  </w:pPr>
                  <w:r>
                    <w:rPr>
                      <w:color w:val="D45FDE"/>
                    </w:rPr>
                    <w:t>else</w:t>
                  </w:r>
                  <w:r>
                    <w:rPr>
                      <w:color w:val="D45FDE"/>
                      <w:spacing w:val="-7"/>
                    </w:rPr>
                    <w:t> </w:t>
                  </w:r>
                  <w:r>
                    <w:rPr>
                      <w:color w:val="D45FDE"/>
                    </w:rPr>
                    <w:t>if</w:t>
                  </w:r>
                  <w:r>
                    <w:rPr>
                      <w:color w:val="ABB1BE"/>
                    </w:rPr>
                    <w:t>(hazard)</w:t>
                  </w:r>
                  <w:r>
                    <w:rPr>
                      <w:color w:val="D45FDE"/>
                    </w:rPr>
                    <w:t>begin </w:t>
                  </w:r>
                  <w:r>
                    <w:rPr>
                      <w:color w:val="D45FDE"/>
                    </w:rPr>
                  </w:r>
                  <w:r>
                    <w:rPr>
                      <w:color w:val="ABB1BE"/>
                    </w:rPr>
                    <w:t>pc &lt;=</w:t>
                  </w:r>
                  <w:r>
                    <w:rPr>
                      <w:color w:val="ABB1BE"/>
                      <w:spacing w:val="-5"/>
                    </w:rPr>
                    <w:t> </w:t>
                  </w:r>
                  <w:r>
                    <w:rPr>
                      <w:color w:val="ABB1BE"/>
                    </w:rPr>
                    <w:t>pc;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5"/>
                    <w:ind w:left="873" w:right="0"/>
                    <w:jc w:val="left"/>
                  </w:pPr>
                  <w:r>
                    <w:rPr>
                      <w:color w:val="D45FDE"/>
                    </w:rPr>
                    <w:t>end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38"/>
                    <w:ind w:left="873" w:right="0"/>
                    <w:jc w:val="left"/>
                  </w:pPr>
                  <w:r>
                    <w:rPr>
                      <w:color w:val="D45FDE"/>
                    </w:rPr>
                    <w:t>else</w:t>
                  </w:r>
                  <w:r>
                    <w:rPr>
                      <w:color w:val="D45FDE"/>
                      <w:spacing w:val="-4"/>
                    </w:rPr>
                    <w:t> </w:t>
                  </w:r>
                  <w:r>
                    <w:rPr>
                      <w:color w:val="D45FDE"/>
                    </w:rPr>
                    <w:t>begin</w:t>
                  </w:r>
                  <w:r>
                    <w:rPr/>
                  </w:r>
                </w:p>
                <w:p>
                  <w:pPr>
                    <w:spacing w:line="276" w:lineRule="auto" w:before="42"/>
                    <w:ind w:left="873" w:right="4996" w:firstLine="418"/>
                    <w:jc w:val="left"/>
                    <w:rPr>
                      <w:rFonts w:ascii="Consolas" w:hAnsi="Consolas" w:cs="Consolas" w:eastAsia="Consolas" w:hint="default"/>
                      <w:sz w:val="21"/>
                      <w:szCs w:val="21"/>
                    </w:rPr>
                  </w:pPr>
                  <w:r>
                    <w:rPr>
                      <w:rFonts w:ascii="Consolas"/>
                      <w:color w:val="ABB1BE"/>
                      <w:sz w:val="21"/>
                    </w:rPr>
                    <w:t>pc &lt;= pc +</w:t>
                  </w:r>
                  <w:r>
                    <w:rPr>
                      <w:rFonts w:ascii="Consolas"/>
                      <w:color w:val="ABB1BE"/>
                      <w:spacing w:val="-7"/>
                      <w:sz w:val="21"/>
                    </w:rPr>
                    <w:t> </w:t>
                  </w:r>
                  <w:r>
                    <w:rPr>
                      <w:rFonts w:ascii="Consolas"/>
                      <w:color w:val="D19A66"/>
                      <w:sz w:val="21"/>
                    </w:rPr>
                    <w:t>3'b100</w:t>
                  </w:r>
                  <w:r>
                    <w:rPr>
                      <w:rFonts w:ascii="Consolas"/>
                      <w:color w:val="ABB1BE"/>
                      <w:sz w:val="21"/>
                    </w:rPr>
                    <w:t>; </w:t>
                  </w:r>
                  <w:r>
                    <w:rPr>
                      <w:rFonts w:ascii="Consolas"/>
                      <w:color w:val="ABB1BE"/>
                      <w:sz w:val="21"/>
                    </w:rPr>
                  </w:r>
                  <w:r>
                    <w:rPr>
                      <w:rFonts w:ascii="Consolas"/>
                      <w:color w:val="D45FDE"/>
                      <w:sz w:val="21"/>
                    </w:rPr>
                    <w:t>end</w:t>
                  </w: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//other</w:t>
                  </w:r>
                  <w:r>
                    <w:rPr>
                      <w:rFonts w:ascii="Consolas"/>
                      <w:sz w:val="21"/>
                    </w:rPr>
                  </w:r>
                </w:p>
                <w:p>
                  <w:pPr>
                    <w:pStyle w:val="BodyText"/>
                    <w:spacing w:line="240" w:lineRule="auto" w:before="0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end</w:t>
                  </w:r>
                  <w:r>
                    <w:rPr/>
                  </w:r>
                </w:p>
                <w:p>
                  <w:pPr>
                    <w:spacing w:before="42"/>
                    <w:ind w:left="28" w:right="0" w:firstLine="0"/>
                    <w:jc w:val="left"/>
                    <w:rPr>
                      <w:rFonts w:ascii="Consolas" w:hAnsi="Consolas" w:cs="Consolas" w:eastAsia="Consolas" w:hint="default"/>
                      <w:sz w:val="21"/>
                      <w:szCs w:val="21"/>
                    </w:rPr>
                  </w:pPr>
                  <w:r>
                    <w:rPr>
                      <w:rFonts w:ascii="Consolas"/>
                      <w:color w:val="D45FDE"/>
                      <w:sz w:val="21"/>
                    </w:rPr>
                    <w:t>endmodule </w:t>
                  </w: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//</w:t>
                  </w:r>
                  <w:r>
                    <w:rPr>
                      <w:rFonts w:ascii="Consolas"/>
                      <w:i/>
                      <w:color w:val="7E848E"/>
                      <w:spacing w:val="-8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Next_PC</w:t>
                  </w:r>
                  <w:r>
                    <w:rPr>
                      <w:rFonts w:ascii="Consolas"/>
                      <w:sz w:val="21"/>
                    </w:rPr>
                  </w:r>
                </w:p>
              </w:txbxContent>
            </v:textbox>
            <v:fill type="solid"/>
          </v:shape>
        </w:pict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spacing w:line="307" w:lineRule="exact" w:before="0"/>
        <w:ind w:left="140" w:right="110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2)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原理说明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pStyle w:val="Heading4"/>
        <w:spacing w:line="240" w:lineRule="auto"/>
        <w:ind w:left="500" w:right="110"/>
        <w:jc w:val="left"/>
      </w:pPr>
      <w:r>
        <w:rPr/>
        <w:t>在信号</w:t>
      </w:r>
      <w:r>
        <w:rPr>
          <w:spacing w:val="-62"/>
        </w:rPr>
        <w:t> </w:t>
      </w:r>
      <w:r>
        <w:rPr>
          <w:rFonts w:ascii="Consolas" w:hAnsi="Consolas" w:cs="Consolas" w:eastAsia="Consolas" w:hint="default"/>
        </w:rPr>
        <w:t>rst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发生</w:t>
      </w:r>
      <w:r>
        <w:rPr>
          <w:rFonts w:ascii="Cambria Math" w:hAnsi="Cambria Math" w:cs="Cambria Math" w:eastAsia="Cambria Math" w:hint="default"/>
        </w:rPr>
        <w:t>0</w:t>
      </w:r>
      <w:r>
        <w:rPr>
          <w:rFonts w:ascii="Cambria Math" w:hAnsi="Cambria Math" w:cs="Cambria Math" w:eastAsia="Cambria Math" w:hint="default"/>
          <w:spacing w:val="16"/>
        </w:rPr>
        <w:t> </w:t>
      </w:r>
      <w:r>
        <w:rPr>
          <w:rFonts w:ascii="Cambria Math" w:hAnsi="Cambria Math" w:cs="Cambria Math" w:eastAsia="Cambria Math" w:hint="default"/>
        </w:rPr>
        <w:t>→</w:t>
      </w:r>
      <w:r>
        <w:rPr>
          <w:rFonts w:ascii="Cambria Math" w:hAnsi="Cambria Math" w:cs="Cambria Math" w:eastAsia="Cambria Math" w:hint="default"/>
          <w:spacing w:val="14"/>
        </w:rPr>
        <w:t> </w:t>
      </w:r>
      <w:r>
        <w:rPr>
          <w:rFonts w:ascii="Cambria Math" w:hAnsi="Cambria Math" w:cs="Cambria Math" w:eastAsia="Cambria Math" w:hint="default"/>
        </w:rPr>
        <w:t>1</w:t>
      </w:r>
      <w:r>
        <w:rPr/>
        <w:t>的变化时，</w:t>
      </w:r>
      <w:r>
        <w:rPr>
          <w:rFonts w:ascii="Consolas" w:hAnsi="Consolas" w:cs="Consolas" w:eastAsia="Consolas" w:hint="default"/>
        </w:rPr>
        <w:t>pc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应当重置。</w:t>
      </w:r>
    </w:p>
    <w:p>
      <w:pPr>
        <w:pStyle w:val="Heading4"/>
        <w:spacing w:line="328" w:lineRule="auto" w:before="130"/>
        <w:ind w:right="234" w:firstLine="360"/>
        <w:jc w:val="both"/>
      </w:pPr>
      <w:r>
        <w:rPr/>
        <w:t>在 </w:t>
      </w:r>
      <w:r>
        <w:rPr>
          <w:rFonts w:ascii="Consolas" w:hAnsi="Consolas" w:cs="Consolas" w:eastAsia="Consolas" w:hint="default"/>
        </w:rPr>
        <w:t>clk </w:t>
      </w:r>
      <w:r>
        <w:rPr/>
        <w:t>发生</w:t>
      </w:r>
      <w:r>
        <w:rPr>
          <w:rFonts w:ascii="Cambria Math" w:hAnsi="Cambria Math" w:cs="Cambria Math" w:eastAsia="Cambria Math" w:hint="default"/>
        </w:rPr>
        <w:t>0 → 1</w:t>
      </w:r>
      <w:r>
        <w:rPr/>
        <w:t>的变化时，应当按照</w:t>
      </w:r>
      <w:r>
        <w:rPr>
          <w:rFonts w:ascii="Cambria Math" w:hAnsi="Cambria Math" w:cs="Cambria Math" w:eastAsia="Cambria Math" w:hint="default"/>
        </w:rPr>
        <w:t>jump → branch → hazard →</w:t>
      </w:r>
      <w:r>
        <w:rPr/>
        <w:t>其他的顺 序求值，实际上，前面三者不可能同时为一。注意这里的</w:t>
      </w:r>
      <w:r>
        <w:rPr>
          <w:spacing w:val="-55"/>
        </w:rPr>
        <w:t> </w:t>
      </w:r>
      <w:r>
        <w:rPr>
          <w:rFonts w:ascii="Consolas" w:hAnsi="Consolas" w:cs="Consolas" w:eastAsia="Consolas" w:hint="default"/>
        </w:rPr>
        <w:t>branch</w:t>
      </w:r>
      <w:r>
        <w:rPr>
          <w:rFonts w:ascii="Consolas" w:hAnsi="Consolas" w:cs="Consolas" w:eastAsia="Consolas" w:hint="default"/>
          <w:spacing w:val="-69"/>
        </w:rPr>
        <w:t> </w:t>
      </w:r>
      <w:r>
        <w:rPr/>
        <w:t>不是</w:t>
      </w:r>
      <w:r>
        <w:rPr>
          <w:spacing w:val="-55"/>
        </w:rPr>
        <w:t> </w:t>
      </w:r>
      <w:r>
        <w:rPr>
          <w:rFonts w:ascii="Consolas" w:hAnsi="Consolas" w:cs="Consolas" w:eastAsia="Consolas" w:hint="default"/>
        </w:rPr>
        <w:t>Ctrl</w:t>
      </w:r>
      <w:r>
        <w:rPr>
          <w:rFonts w:ascii="Consolas" w:hAnsi="Consolas" w:cs="Consolas" w:eastAsia="Consolas" w:hint="default"/>
          <w:spacing w:val="-69"/>
        </w:rPr>
        <w:t> </w:t>
      </w:r>
      <w:r>
        <w:rPr/>
        <w:t>直 接输出的</w:t>
      </w:r>
      <w:r>
        <w:rPr>
          <w:spacing w:val="-51"/>
        </w:rPr>
        <w:t> </w:t>
      </w:r>
      <w:r>
        <w:rPr>
          <w:rFonts w:ascii="Consolas" w:hAnsi="Consolas" w:cs="Consolas" w:eastAsia="Consolas" w:hint="default"/>
        </w:rPr>
        <w:t>branch</w:t>
      </w:r>
      <w:r>
        <w:rPr/>
        <w:t>，而是与两个寄存器读出的值是否相等进行综合判断处理的， 就像：</w:t>
      </w:r>
    </w:p>
    <w:p>
      <w:pPr>
        <w:spacing w:line="240" w:lineRule="auto" w:before="11"/>
        <w:ind w:right="0"/>
        <w:rPr>
          <w:rFonts w:ascii="宋体" w:hAnsi="宋体" w:cs="宋体" w:eastAsia="宋体" w:hint="default"/>
          <w:sz w:val="10"/>
          <w:szCs w:val="10"/>
        </w:rPr>
      </w:pPr>
    </w:p>
    <w:p>
      <w:pPr>
        <w:spacing w:line="240" w:lineRule="auto"/>
        <w:ind w:left="112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z w:val="20"/>
          <w:szCs w:val="20"/>
        </w:rPr>
        <w:pict>
          <v:shape style="width:418.25pt;height:26.4pt;mso-position-horizontal-relative:char;mso-position-vertical-relative:line" type="#_x0000_t202" filled="true" fillcolor="#282c34" stroked="false">
            <w10:anchorlock/>
            <v:textbox inset="0,0,0,0">
              <w:txbxContent>
                <w:p>
                  <w:pPr>
                    <w:pStyle w:val="BodyText"/>
                    <w:spacing w:line="245" w:lineRule="exact" w:before="0"/>
                    <w:ind w:left="28" w:right="0"/>
                    <w:jc w:val="left"/>
                  </w:pPr>
                  <w:r>
                    <w:rPr>
                      <w:color w:val="ABB1BE"/>
                    </w:rPr>
                    <w:t>.branch((ID_Ctrl_branch == </w:t>
                  </w:r>
                  <w:r>
                    <w:rPr>
                      <w:color w:val="D19A66"/>
                    </w:rPr>
                    <w:t>2'b01 </w:t>
                  </w:r>
                  <w:r>
                    <w:rPr>
                      <w:color w:val="ABB1BE"/>
                    </w:rPr>
                    <w:t>&amp;&amp; ID_Condition ==</w:t>
                  </w:r>
                  <w:r>
                    <w:rPr>
                      <w:color w:val="ABB1BE"/>
                      <w:spacing w:val="-13"/>
                    </w:rPr>
                    <w:t> </w:t>
                  </w:r>
                  <w:r>
                    <w:rPr>
                      <w:color w:val="D19A66"/>
                    </w:rPr>
                    <w:t>1'b1</w:t>
                  </w:r>
                  <w:r>
                    <w:rPr>
                      <w:color w:val="ABB1BE"/>
                    </w:rPr>
                    <w:t>)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979" w:right="0"/>
                    <w:jc w:val="left"/>
                  </w:pPr>
                  <w:r>
                    <w:rPr>
                      <w:color w:val="ABB1BE"/>
                    </w:rPr>
                    <w:t>|| (ID_Ctrl_branch == </w:t>
                  </w:r>
                  <w:r>
                    <w:rPr>
                      <w:color w:val="D19A66"/>
                    </w:rPr>
                    <w:t>2'b10 </w:t>
                  </w:r>
                  <w:r>
                    <w:rPr>
                      <w:color w:val="ABB1BE"/>
                    </w:rPr>
                    <w:t>&amp;&amp; ID_Condition ==</w:t>
                  </w:r>
                  <w:r>
                    <w:rPr>
                      <w:color w:val="ABB1BE"/>
                      <w:spacing w:val="-14"/>
                    </w:rPr>
                    <w:t> </w:t>
                  </w:r>
                  <w:r>
                    <w:rPr>
                      <w:color w:val="D19A66"/>
                    </w:rPr>
                    <w:t>1'b0</w:t>
                  </w:r>
                  <w:r>
                    <w:rPr>
                      <w:color w:val="ABB1BE"/>
                    </w:rPr>
                    <w:t>)),</w:t>
                  </w:r>
                  <w:r>
                    <w:rPr/>
                  </w:r>
                </w:p>
              </w:txbxContent>
            </v:textbox>
            <v:fill type="solid"/>
          </v:shape>
        </w:pict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pStyle w:val="Heading4"/>
        <w:spacing w:line="305" w:lineRule="exact" w:before="0"/>
        <w:ind w:right="110" w:firstLine="360"/>
        <w:jc w:val="left"/>
      </w:pPr>
      <w:r>
        <w:rPr/>
        <w:t>信号</w:t>
      </w:r>
      <w:r>
        <w:rPr>
          <w:spacing w:val="-70"/>
        </w:rPr>
        <w:t> </w:t>
      </w:r>
      <w:r>
        <w:rPr>
          <w:rFonts w:ascii="Consolas" w:hAnsi="Consolas" w:cs="Consolas" w:eastAsia="Consolas" w:hint="default"/>
        </w:rPr>
        <w:t>jump</w:t>
      </w:r>
      <w:r>
        <w:rPr>
          <w:rFonts w:ascii="Consolas" w:hAnsi="Consolas" w:cs="Consolas" w:eastAsia="Consolas" w:hint="default"/>
          <w:spacing w:val="-83"/>
        </w:rPr>
        <w:t> </w:t>
      </w:r>
      <w:r>
        <w:rPr/>
        <w:t>和</w:t>
      </w:r>
      <w:r>
        <w:rPr>
          <w:spacing w:val="-65"/>
        </w:rPr>
        <w:t> </w:t>
      </w:r>
      <w:r>
        <w:rPr>
          <w:rFonts w:ascii="Consolas" w:hAnsi="Consolas" w:cs="Consolas" w:eastAsia="Consolas" w:hint="default"/>
        </w:rPr>
        <w:t>branch(</w:t>
      </w:r>
      <w:r>
        <w:rPr/>
        <w:t>从</w:t>
      </w:r>
      <w:r>
        <w:rPr>
          <w:spacing w:val="-65"/>
        </w:rPr>
        <w:t> </w:t>
      </w:r>
      <w:r>
        <w:rPr>
          <w:rFonts w:ascii="Consolas" w:hAnsi="Consolas" w:cs="Consolas" w:eastAsia="Consolas" w:hint="default"/>
        </w:rPr>
        <w:t>ID</w:t>
      </w:r>
      <w:r>
        <w:rPr>
          <w:rFonts w:ascii="Consolas" w:hAnsi="Consolas" w:cs="Consolas" w:eastAsia="Consolas" w:hint="default"/>
          <w:spacing w:val="-84"/>
        </w:rPr>
        <w:t> </w:t>
      </w:r>
      <w:r>
        <w:rPr/>
        <w:t>级</w:t>
      </w:r>
      <w:r>
        <w:rPr>
          <w:spacing w:val="-65"/>
        </w:rPr>
        <w:t> </w:t>
      </w:r>
      <w:r>
        <w:rPr>
          <w:rFonts w:ascii="Consolas" w:hAnsi="Consolas" w:cs="Consolas" w:eastAsia="Consolas" w:hint="default"/>
        </w:rPr>
        <w:t>Ctrl</w:t>
      </w:r>
      <w:r>
        <w:rPr>
          <w:rFonts w:ascii="Consolas" w:hAnsi="Consolas" w:cs="Consolas" w:eastAsia="Consolas" w:hint="default"/>
          <w:spacing w:val="-84"/>
        </w:rPr>
        <w:t> </w:t>
      </w:r>
      <w:r>
        <w:rPr/>
        <w:t>直接输出</w:t>
      </w:r>
      <w:r>
        <w:rPr>
          <w:rFonts w:ascii="Consolas" w:hAnsi="Consolas" w:cs="Consolas" w:eastAsia="Consolas" w:hint="default"/>
        </w:rPr>
        <w:t>)</w:t>
      </w:r>
      <w:r>
        <w:rPr/>
        <w:t>可以通过控制</w:t>
      </w:r>
      <w:r>
        <w:rPr>
          <w:spacing w:val="-69"/>
        </w:rPr>
        <w:t> </w:t>
      </w:r>
      <w:r>
        <w:rPr>
          <w:rFonts w:ascii="Consolas" w:hAnsi="Consolas" w:cs="Consolas" w:eastAsia="Consolas" w:hint="default"/>
        </w:rPr>
        <w:t>Ctrl</w:t>
      </w:r>
      <w:r>
        <w:rPr>
          <w:rFonts w:ascii="Consolas" w:hAnsi="Consolas" w:cs="Consolas" w:eastAsia="Consolas" w:hint="default"/>
          <w:spacing w:val="-84"/>
        </w:rPr>
        <w:t> </w:t>
      </w:r>
      <w:r>
        <w:rPr/>
        <w:t>的输出方</w:t>
      </w:r>
    </w:p>
    <w:p>
      <w:pPr>
        <w:pStyle w:val="Heading4"/>
        <w:spacing w:line="328" w:lineRule="auto" w:before="130"/>
        <w:ind w:right="231"/>
        <w:jc w:val="both"/>
      </w:pPr>
      <w:r>
        <w:rPr/>
        <w:t>式让两者不同时为</w:t>
      </w:r>
      <w:r>
        <w:rPr>
          <w:spacing w:val="-30"/>
        </w:rPr>
        <w:t> </w:t>
      </w:r>
      <w:r>
        <w:rPr>
          <w:rFonts w:ascii="Consolas" w:hAnsi="Consolas" w:cs="Consolas" w:eastAsia="Consolas" w:hint="default"/>
        </w:rPr>
        <w:t>1</w:t>
      </w:r>
      <w:r>
        <w:rPr/>
        <w:t>。此时再加入</w:t>
      </w:r>
      <w:r>
        <w:rPr>
          <w:spacing w:val="-25"/>
        </w:rPr>
        <w:t> </w:t>
      </w:r>
      <w:r>
        <w:rPr>
          <w:rFonts w:ascii="Consolas" w:hAnsi="Consolas" w:cs="Consolas" w:eastAsia="Consolas" w:hint="default"/>
        </w:rPr>
        <w:t>hazard</w:t>
      </w:r>
      <w:r>
        <w:rPr/>
        <w:t>，如果</w:t>
      </w:r>
      <w:r>
        <w:rPr>
          <w:spacing w:val="-30"/>
        </w:rPr>
        <w:t> </w:t>
      </w:r>
      <w:r>
        <w:rPr>
          <w:rFonts w:ascii="Consolas" w:hAnsi="Consolas" w:cs="Consolas" w:eastAsia="Consolas" w:hint="default"/>
        </w:rPr>
        <w:t>hazard</w:t>
      </w:r>
      <w:r>
        <w:rPr>
          <w:rFonts w:ascii="Consolas" w:hAnsi="Consolas" w:cs="Consolas" w:eastAsia="Consolas" w:hint="default"/>
          <w:spacing w:val="-43"/>
        </w:rPr>
        <w:t> </w:t>
      </w:r>
      <w:r>
        <w:rPr/>
        <w:t>为</w:t>
      </w:r>
      <w:r>
        <w:rPr>
          <w:spacing w:val="-30"/>
        </w:rPr>
        <w:t> </w:t>
      </w:r>
      <w:r>
        <w:rPr>
          <w:rFonts w:ascii="Consolas" w:hAnsi="Consolas" w:cs="Consolas" w:eastAsia="Consolas" w:hint="default"/>
        </w:rPr>
        <w:t>1</w:t>
      </w:r>
      <w:r>
        <w:rPr/>
        <w:t>，而且</w:t>
      </w:r>
      <w:r>
        <w:rPr>
          <w:spacing w:val="-30"/>
        </w:rPr>
        <w:t> </w:t>
      </w:r>
      <w:r>
        <w:rPr>
          <w:rFonts w:ascii="Consolas" w:hAnsi="Consolas" w:cs="Consolas" w:eastAsia="Consolas" w:hint="default"/>
        </w:rPr>
        <w:t>jump</w:t>
      </w:r>
      <w:r>
        <w:rPr>
          <w:rFonts w:ascii="Consolas" w:hAnsi="Consolas" w:cs="Consolas" w:eastAsia="Consolas" w:hint="default"/>
          <w:spacing w:val="-44"/>
        </w:rPr>
        <w:t> </w:t>
      </w:r>
      <w:r>
        <w:rPr/>
        <w:t>和 </w:t>
      </w:r>
      <w:r>
        <w:rPr>
          <w:rFonts w:ascii="Consolas" w:hAnsi="Consolas" w:cs="Consolas" w:eastAsia="Consolas" w:hint="default"/>
        </w:rPr>
        <w:t>branch</w:t>
      </w:r>
      <w:r>
        <w:rPr>
          <w:rFonts w:ascii="Consolas" w:hAnsi="Consolas" w:cs="Consolas" w:eastAsia="Consolas" w:hint="default"/>
          <w:spacing w:val="-84"/>
        </w:rPr>
        <w:t> </w:t>
      </w:r>
      <w:r>
        <w:rPr/>
        <w:t>都为</w:t>
      </w:r>
      <w:r>
        <w:rPr>
          <w:spacing w:val="-69"/>
        </w:rPr>
        <w:t> </w:t>
      </w:r>
      <w:r>
        <w:rPr>
          <w:rFonts w:ascii="Consolas" w:hAnsi="Consolas" w:cs="Consolas" w:eastAsia="Consolas" w:hint="default"/>
        </w:rPr>
        <w:t>0</w:t>
      </w:r>
      <w:r>
        <w:rPr/>
        <w:t>，那么此时是读取</w:t>
      </w:r>
      <w:r>
        <w:rPr>
          <w:spacing w:val="-65"/>
        </w:rPr>
        <w:t> </w:t>
      </w:r>
      <w:r>
        <w:rPr>
          <w:rFonts w:ascii="Consolas" w:hAnsi="Consolas" w:cs="Consolas" w:eastAsia="Consolas" w:hint="default"/>
        </w:rPr>
        <w:t>lw</w:t>
      </w:r>
      <w:r>
        <w:rPr/>
        <w:t>，确实需要阻塞一个周期；而两者有一个不 为</w:t>
      </w:r>
      <w:r>
        <w:rPr>
          <w:spacing w:val="-63"/>
        </w:rPr>
        <w:t> </w:t>
      </w:r>
      <w:r>
        <w:rPr>
          <w:rFonts w:ascii="Consolas" w:hAnsi="Consolas" w:cs="Consolas" w:eastAsia="Consolas" w:hint="default"/>
        </w:rPr>
        <w:t>1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时，应当优先考虑前两者。</w:t>
      </w:r>
    </w:p>
    <w:p>
      <w:pPr>
        <w:pStyle w:val="Heading3"/>
        <w:spacing w:line="240" w:lineRule="auto" w:before="175"/>
        <w:ind w:right="0"/>
        <w:jc w:val="both"/>
        <w:rPr>
          <w:rFonts w:ascii="黑体" w:hAnsi="黑体" w:cs="黑体" w:eastAsia="黑体" w:hint="default"/>
          <w:b w:val="0"/>
          <w:bCs w:val="0"/>
        </w:rPr>
      </w:pPr>
      <w:bookmarkStart w:name="_bookmark36" w:id="45"/>
      <w:bookmarkEnd w:id="45"/>
      <w:r>
        <w:rPr>
          <w:b w:val="0"/>
          <w:bCs w:val="0"/>
        </w:rPr>
      </w:r>
      <w:r>
        <w:rPr/>
        <w:t>2.4.3.</w:t>
      </w:r>
      <w:r>
        <w:rPr>
          <w:spacing w:val="-99"/>
        </w:rPr>
        <w:t> </w:t>
      </w:r>
      <w:r>
        <w:rPr>
          <w:rFonts w:ascii="黑体" w:hAnsi="黑体" w:cs="黑体" w:eastAsia="黑体" w:hint="default"/>
        </w:rPr>
        <w:t>指令存储器（</w:t>
      </w:r>
      <w:r>
        <w:rPr/>
        <w:t>Inetr_Mem</w:t>
      </w:r>
      <w:r>
        <w:rPr>
          <w:rFonts w:ascii="黑体" w:hAnsi="黑体" w:cs="黑体" w:eastAsia="黑体" w:hint="default"/>
        </w:rPr>
        <w:t>）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0"/>
        <w:ind w:right="0"/>
        <w:rPr>
          <w:rFonts w:ascii="黑体" w:hAnsi="黑体" w:cs="黑体" w:eastAsia="黑体" w:hint="default"/>
          <w:b/>
          <w:bCs/>
          <w:sz w:val="22"/>
          <w:szCs w:val="22"/>
        </w:rPr>
      </w:pPr>
    </w:p>
    <w:p>
      <w:pPr>
        <w:spacing w:before="0"/>
        <w:ind w:left="140" w:right="0" w:firstLine="0"/>
        <w:jc w:val="both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1)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实现代码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spacing w:line="240" w:lineRule="auto" w:before="3" w:after="0"/>
        <w:ind w:right="0"/>
        <w:rPr>
          <w:rFonts w:ascii="宋体" w:hAnsi="宋体" w:cs="宋体" w:eastAsia="宋体" w:hint="default"/>
          <w:b/>
          <w:bCs/>
          <w:sz w:val="15"/>
          <w:szCs w:val="15"/>
        </w:rPr>
      </w:pPr>
    </w:p>
    <w:p>
      <w:pPr>
        <w:spacing w:line="240" w:lineRule="auto"/>
        <w:ind w:left="112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z w:val="20"/>
          <w:szCs w:val="20"/>
        </w:rPr>
        <w:pict>
          <v:shape style="width:418.25pt;height:140.7pt;mso-position-horizontal-relative:char;mso-position-vertical-relative:line" type="#_x0000_t202" filled="true" fillcolor="#282c34" stroked="false">
            <w10:anchorlock/>
            <v:textbox inset="0,0,0,0">
              <w:txbxContent>
                <w:p>
                  <w:pPr>
                    <w:pStyle w:val="BodyText"/>
                    <w:spacing w:line="276" w:lineRule="auto" w:before="0"/>
                    <w:ind w:left="451" w:right="6298" w:hanging="423"/>
                    <w:jc w:val="left"/>
                  </w:pPr>
                  <w:r>
                    <w:rPr>
                      <w:color w:val="D45FDE"/>
                    </w:rPr>
                    <w:t>module </w:t>
                  </w:r>
                  <w:r>
                    <w:rPr>
                      <w:color w:val="E4C07A"/>
                    </w:rPr>
                    <w:t>Instr_Mem</w:t>
                  </w:r>
                  <w:r>
                    <w:rPr>
                      <w:color w:val="ABB1BE"/>
                    </w:rPr>
                    <w:t>(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9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6"/>
                    </w:rPr>
                    <w:t> </w:t>
                  </w:r>
                  <w:r>
                    <w:rPr>
                      <w:color w:val="ABB1BE"/>
                    </w:rPr>
                    <w:t>pc,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5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output reg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8"/>
                    </w:rPr>
                    <w:t> </w:t>
                  </w:r>
                  <w:r>
                    <w:rPr>
                      <w:color w:val="ABB1BE"/>
                    </w:rPr>
                    <w:t>instr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28" w:right="0"/>
                    <w:jc w:val="left"/>
                  </w:pPr>
                  <w:r>
                    <w:rPr>
                      <w:color w:val="ABB1BE"/>
                    </w:rPr>
                    <w:t>);</w:t>
                  </w:r>
                  <w:r>
                    <w:rPr/>
                  </w:r>
                </w:p>
                <w:p>
                  <w:pPr>
                    <w:pStyle w:val="BodyText"/>
                    <w:spacing w:line="280" w:lineRule="auto"/>
                    <w:ind w:left="451" w:right="5030"/>
                    <w:jc w:val="left"/>
                  </w:pPr>
                  <w:r>
                    <w:rPr>
                      <w:color w:val="D45FDE"/>
                    </w:rPr>
                    <w:t>reg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9"/>
                    </w:rPr>
                    <w:t> </w:t>
                  </w:r>
                  <w:r>
                    <w:rPr>
                      <w:color w:val="ABB1BE"/>
                    </w:rPr>
                    <w:t>Instrs[</w:t>
                  </w:r>
                  <w:r>
                    <w:rPr>
                      <w:color w:val="D19A66"/>
                    </w:rPr>
                    <w:t>1023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];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always</w:t>
                  </w:r>
                  <w:r>
                    <w:rPr>
                      <w:color w:val="ABB1BE"/>
                    </w:rPr>
                    <w:t>@(pc)</w:t>
                  </w:r>
                  <w:r>
                    <w:rPr>
                      <w:color w:val="D45FDE"/>
                    </w:rPr>
                    <w:t>begin</w:t>
                  </w:r>
                  <w:r>
                    <w:rPr/>
                  </w:r>
                </w:p>
                <w:p>
                  <w:pPr>
                    <w:pStyle w:val="BodyText"/>
                    <w:spacing w:line="241" w:lineRule="exact" w:before="0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instr =</w:t>
                  </w:r>
                  <w:r>
                    <w:rPr>
                      <w:color w:val="ABB1BE"/>
                      <w:spacing w:val="-8"/>
                    </w:rPr>
                    <w:t> </w:t>
                  </w:r>
                  <w:r>
                    <w:rPr>
                      <w:color w:val="ABB1BE"/>
                    </w:rPr>
                    <w:t>Instrs[pc];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873" w:right="0"/>
                    <w:jc w:val="left"/>
                  </w:pPr>
                  <w:r>
                    <w:rPr>
                      <w:color w:val="2BB9C5"/>
                    </w:rPr>
                    <w:t>$display</w:t>
                  </w:r>
                  <w:r>
                    <w:rPr>
                      <w:color w:val="ABB1BE"/>
                    </w:rPr>
                    <w:t>(</w:t>
                  </w:r>
                  <w:r>
                    <w:rPr>
                      <w:color w:val="88C978"/>
                    </w:rPr>
                    <w:t>"pc=0x%8X, instr=0x%8X"</w:t>
                  </w:r>
                  <w:r>
                    <w:rPr>
                      <w:color w:val="ABB1BE"/>
                    </w:rPr>
                    <w:t>, pc,</w:t>
                  </w:r>
                  <w:r>
                    <w:rPr>
                      <w:color w:val="ABB1BE"/>
                      <w:spacing w:val="-12"/>
                    </w:rPr>
                    <w:t> </w:t>
                  </w:r>
                  <w:r>
                    <w:rPr>
                      <w:color w:val="ABB1BE"/>
                    </w:rPr>
                    <w:t>instr);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end</w:t>
                  </w:r>
                  <w:r>
                    <w:rPr/>
                  </w:r>
                </w:p>
                <w:p>
                  <w:pPr>
                    <w:spacing w:before="37"/>
                    <w:ind w:left="28" w:right="0" w:firstLine="0"/>
                    <w:jc w:val="left"/>
                    <w:rPr>
                      <w:rFonts w:ascii="Consolas" w:hAnsi="Consolas" w:cs="Consolas" w:eastAsia="Consolas" w:hint="default"/>
                      <w:sz w:val="21"/>
                      <w:szCs w:val="21"/>
                    </w:rPr>
                  </w:pPr>
                  <w:r>
                    <w:rPr>
                      <w:rFonts w:ascii="Consolas"/>
                      <w:color w:val="D45FDE"/>
                      <w:sz w:val="21"/>
                    </w:rPr>
                    <w:t>endmodule </w:t>
                  </w: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//</w:t>
                  </w:r>
                  <w:r>
                    <w:rPr>
                      <w:rFonts w:ascii="Consolas"/>
                      <w:i/>
                      <w:color w:val="7E848E"/>
                      <w:spacing w:val="-8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Instr_Mem</w:t>
                  </w:r>
                  <w:r>
                    <w:rPr>
                      <w:rFonts w:ascii="Consolas"/>
                      <w:sz w:val="21"/>
                    </w:rPr>
                  </w:r>
                </w:p>
              </w:txbxContent>
            </v:textbox>
            <v:fill type="solid"/>
          </v:shape>
        </w:pict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spacing w:line="305" w:lineRule="exact" w:before="0"/>
        <w:ind w:left="140" w:right="110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2)</w:t>
      </w:r>
      <w:r>
        <w:rPr>
          <w:rFonts w:ascii="Consolas" w:hAnsi="Consolas" w:cs="Consolas" w:eastAsia="Consolas" w:hint="default"/>
          <w:b/>
          <w:bCs/>
          <w:spacing w:val="-42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原理说明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pStyle w:val="Heading4"/>
        <w:spacing w:line="328" w:lineRule="auto"/>
        <w:ind w:right="241" w:firstLine="355"/>
        <w:jc w:val="left"/>
      </w:pPr>
      <w:r>
        <w:rPr/>
        <w:t>只要</w:t>
      </w:r>
      <w:r>
        <w:rPr>
          <w:spacing w:val="-46"/>
        </w:rPr>
        <w:t> </w:t>
      </w:r>
      <w:r>
        <w:rPr>
          <w:rFonts w:ascii="Consolas" w:hAnsi="Consolas" w:cs="Consolas" w:eastAsia="Consolas" w:hint="default"/>
        </w:rPr>
        <w:t>pc</w:t>
      </w:r>
      <w:r>
        <w:rPr>
          <w:rFonts w:ascii="Consolas" w:hAnsi="Consolas" w:cs="Consolas" w:eastAsia="Consolas" w:hint="default"/>
          <w:spacing w:val="-60"/>
        </w:rPr>
        <w:t> </w:t>
      </w:r>
      <w:r>
        <w:rPr/>
        <w:t>更新，就应当立即从</w:t>
      </w:r>
      <w:r>
        <w:rPr>
          <w:spacing w:val="-45"/>
        </w:rPr>
        <w:t> </w:t>
      </w:r>
      <w:r>
        <w:rPr>
          <w:rFonts w:ascii="Consolas" w:hAnsi="Consolas" w:cs="Consolas" w:eastAsia="Consolas" w:hint="default"/>
        </w:rPr>
        <w:t>Instrs</w:t>
      </w:r>
      <w:r>
        <w:rPr>
          <w:rFonts w:ascii="Consolas" w:hAnsi="Consolas" w:cs="Consolas" w:eastAsia="Consolas" w:hint="default"/>
          <w:spacing w:val="-60"/>
        </w:rPr>
        <w:t> </w:t>
      </w:r>
      <w:r>
        <w:rPr/>
        <w:t>取出指令。</w:t>
      </w:r>
      <w:r>
        <w:rPr>
          <w:rFonts w:ascii="Consolas" w:hAnsi="Consolas" w:cs="Consolas" w:eastAsia="Consolas" w:hint="default"/>
        </w:rPr>
        <w:t>Instrs</w:t>
      </w:r>
      <w:r>
        <w:rPr>
          <w:rFonts w:ascii="Consolas" w:hAnsi="Consolas" w:cs="Consolas" w:eastAsia="Consolas" w:hint="default"/>
          <w:spacing w:val="-59"/>
        </w:rPr>
        <w:t> </w:t>
      </w:r>
      <w:r>
        <w:rPr/>
        <w:t>在</w:t>
      </w:r>
      <w:r>
        <w:rPr>
          <w:spacing w:val="-45"/>
        </w:rPr>
        <w:t> </w:t>
      </w:r>
      <w:r>
        <w:rPr>
          <w:rFonts w:ascii="Consolas" w:hAnsi="Consolas" w:cs="Consolas" w:eastAsia="Consolas" w:hint="default"/>
        </w:rPr>
        <w:t>MIPS</w:t>
      </w:r>
      <w:r>
        <w:rPr>
          <w:rFonts w:ascii="Consolas" w:hAnsi="Consolas" w:cs="Consolas" w:eastAsia="Consolas" w:hint="default"/>
          <w:spacing w:val="-60"/>
        </w:rPr>
        <w:t> </w:t>
      </w:r>
      <w:r>
        <w:rPr/>
        <w:t>运行之初 就应当从指令文件中读取并初始化。</w:t>
      </w:r>
    </w:p>
    <w:p>
      <w:pPr>
        <w:pStyle w:val="Heading4"/>
        <w:spacing w:line="331" w:lineRule="auto" w:before="62"/>
        <w:ind w:right="110" w:firstLine="355"/>
        <w:jc w:val="left"/>
      </w:pPr>
      <w:r>
        <w:rPr>
          <w:spacing w:val="-10"/>
        </w:rPr>
        <w:t>实际上，</w:t>
      </w:r>
      <w:r>
        <w:rPr>
          <w:rFonts w:ascii="Consolas" w:hAnsi="Consolas" w:cs="Consolas" w:eastAsia="Consolas" w:hint="default"/>
          <w:spacing w:val="-10"/>
        </w:rPr>
        <w:t>PC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的</w:t>
      </w:r>
      <w:r>
        <w:rPr>
          <w:spacing w:val="-58"/>
        </w:rPr>
        <w:t> </w:t>
      </w:r>
      <w:r>
        <w:rPr>
          <w:rFonts w:ascii="Consolas" w:hAnsi="Consolas" w:cs="Consolas" w:eastAsia="Consolas" w:hint="default"/>
        </w:rPr>
        <w:t>00003000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中的</w:t>
      </w:r>
      <w:r>
        <w:rPr>
          <w:spacing w:val="-58"/>
        </w:rPr>
        <w:t> </w:t>
      </w:r>
      <w:r>
        <w:rPr>
          <w:rFonts w:ascii="Consolas" w:hAnsi="Consolas" w:cs="Consolas" w:eastAsia="Consolas" w:hint="default"/>
        </w:rPr>
        <w:t>3</w:t>
      </w:r>
      <w:r>
        <w:rPr>
          <w:rFonts w:ascii="Consolas" w:hAnsi="Consolas" w:cs="Consolas" w:eastAsia="Consolas" w:hint="default"/>
          <w:spacing w:val="-77"/>
        </w:rPr>
        <w:t> </w:t>
      </w:r>
      <w:r>
        <w:rPr>
          <w:spacing w:val="-6"/>
        </w:rPr>
        <w:t>并没有很多用处，因为</w:t>
      </w:r>
      <w:r>
        <w:rPr>
          <w:spacing w:val="-57"/>
        </w:rPr>
        <w:t> </w:t>
      </w:r>
      <w:r>
        <w:rPr>
          <w:rFonts w:ascii="Consolas" w:hAnsi="Consolas" w:cs="Consolas" w:eastAsia="Consolas" w:hint="default"/>
        </w:rPr>
        <w:t>3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刚好是在</w:t>
      </w:r>
      <w:r>
        <w:rPr>
          <w:spacing w:val="-58"/>
        </w:rPr>
        <w:t> </w:t>
      </w:r>
      <w:r>
        <w:rPr>
          <w:rFonts w:ascii="Consolas" w:hAnsi="Consolas" w:cs="Consolas" w:eastAsia="Consolas" w:hint="default"/>
        </w:rPr>
        <w:t>10-11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位 为</w:t>
      </w:r>
      <w:r>
        <w:rPr>
          <w:spacing w:val="-54"/>
        </w:rPr>
        <w:t> </w:t>
      </w:r>
      <w:r>
        <w:rPr>
          <w:rFonts w:ascii="Consolas" w:hAnsi="Consolas" w:cs="Consolas" w:eastAsia="Consolas" w:hint="default"/>
        </w:rPr>
        <w:t>1</w:t>
      </w:r>
      <w:r>
        <w:rPr/>
        <w:t>，而输入的</w:t>
      </w:r>
      <w:r>
        <w:rPr>
          <w:spacing w:val="-54"/>
        </w:rPr>
        <w:t> </w:t>
      </w:r>
      <w:r>
        <w:rPr>
          <w:rFonts w:ascii="Consolas" w:hAnsi="Consolas" w:cs="Consolas" w:eastAsia="Consolas" w:hint="default"/>
        </w:rPr>
        <w:t>PC</w:t>
      </w:r>
      <w:r>
        <w:rPr>
          <w:rFonts w:ascii="Consolas" w:hAnsi="Consolas" w:cs="Consolas" w:eastAsia="Consolas" w:hint="default"/>
          <w:spacing w:val="-69"/>
        </w:rPr>
        <w:t> </w:t>
      </w:r>
      <w:r>
        <w:rPr/>
        <w:t>刚好只读取到第</w:t>
      </w:r>
      <w:r>
        <w:rPr>
          <w:spacing w:val="-48"/>
        </w:rPr>
        <w:t> </w:t>
      </w:r>
      <w:r>
        <w:rPr>
          <w:rFonts w:ascii="Consolas" w:hAnsi="Consolas" w:cs="Consolas" w:eastAsia="Consolas" w:hint="default"/>
        </w:rPr>
        <w:t>9</w:t>
      </w:r>
      <w:r>
        <w:rPr>
          <w:rFonts w:ascii="Consolas" w:hAnsi="Consolas" w:cs="Consolas" w:eastAsia="Consolas" w:hint="default"/>
          <w:spacing w:val="-69"/>
        </w:rPr>
        <w:t> </w:t>
      </w:r>
      <w:r>
        <w:rPr/>
        <w:t>位，可能</w:t>
      </w:r>
      <w:r>
        <w:rPr>
          <w:spacing w:val="-54"/>
        </w:rPr>
        <w:t> </w:t>
      </w:r>
      <w:r>
        <w:rPr>
          <w:rFonts w:ascii="Consolas" w:hAnsi="Consolas" w:cs="Consolas" w:eastAsia="Consolas" w:hint="default"/>
        </w:rPr>
        <w:t>3000</w:t>
      </w:r>
      <w:r>
        <w:rPr>
          <w:rFonts w:ascii="Consolas" w:hAnsi="Consolas" w:cs="Consolas" w:eastAsia="Consolas" w:hint="default"/>
          <w:spacing w:val="-68"/>
        </w:rPr>
        <w:t> </w:t>
      </w:r>
      <w:r>
        <w:rPr/>
        <w:t>更多是为了和</w:t>
      </w:r>
      <w:r>
        <w:rPr>
          <w:spacing w:val="-54"/>
        </w:rPr>
        <w:t> </w:t>
      </w:r>
      <w:r>
        <w:rPr>
          <w:rFonts w:ascii="Consolas" w:hAnsi="Consolas" w:cs="Consolas" w:eastAsia="Consolas" w:hint="default"/>
        </w:rPr>
        <w:t>mars</w:t>
      </w:r>
      <w:r>
        <w:rPr>
          <w:rFonts w:ascii="Consolas" w:hAnsi="Consolas" w:cs="Consolas" w:eastAsia="Consolas" w:hint="default"/>
          <w:spacing w:val="-68"/>
        </w:rPr>
        <w:t> </w:t>
      </w:r>
      <w:r>
        <w:rPr/>
        <w:t>匹配。</w:t>
      </w:r>
    </w:p>
    <w:p>
      <w:pPr>
        <w:spacing w:after="0" w:line="331" w:lineRule="auto"/>
        <w:jc w:val="left"/>
        <w:sectPr>
          <w:pgSz w:w="11910" w:h="16840"/>
          <w:pgMar w:top="1420" w:bottom="280" w:left="1660" w:right="1560"/>
        </w:sectPr>
      </w:pPr>
    </w:p>
    <w:p>
      <w:pPr>
        <w:pStyle w:val="Heading4"/>
        <w:spacing w:line="240" w:lineRule="auto" w:before="6"/>
        <w:ind w:right="124"/>
        <w:jc w:val="left"/>
      </w:pPr>
      <w:r>
        <w:rPr/>
        <w:t>但是实际上如果</w:t>
      </w:r>
      <w:r>
        <w:rPr>
          <w:spacing w:val="-63"/>
        </w:rPr>
        <w:t> </w:t>
      </w:r>
      <w:r>
        <w:rPr>
          <w:rFonts w:ascii="Consolas" w:hAnsi="Consolas" w:cs="Consolas" w:eastAsia="Consolas" w:hint="default"/>
        </w:rPr>
        <w:t>Instrs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的下标超过了</w:t>
      </w:r>
      <w:r>
        <w:rPr>
          <w:spacing w:val="-59"/>
        </w:rPr>
        <w:t> </w:t>
      </w:r>
      <w:r>
        <w:rPr>
          <w:rFonts w:ascii="Consolas" w:hAnsi="Consolas" w:cs="Consolas" w:eastAsia="Consolas" w:hint="default"/>
        </w:rPr>
        <w:t>1024</w:t>
      </w:r>
      <w:r>
        <w:rPr/>
        <w:t>，那么</w:t>
      </w:r>
      <w:r>
        <w:rPr>
          <w:spacing w:val="-64"/>
        </w:rPr>
        <w:t> </w:t>
      </w:r>
      <w:r>
        <w:rPr>
          <w:rFonts w:ascii="Consolas" w:hAnsi="Consolas" w:cs="Consolas" w:eastAsia="Consolas" w:hint="default"/>
        </w:rPr>
        <w:t>3</w:t>
      </w:r>
      <w:r>
        <w:rPr>
          <w:rFonts w:ascii="Consolas" w:hAnsi="Consolas" w:cs="Consolas" w:eastAsia="Consolas" w:hint="default"/>
          <w:spacing w:val="-78"/>
        </w:rPr>
        <w:t> </w:t>
      </w:r>
      <w:r>
        <w:rPr/>
        <w:t>就会影响指令的读取。</w:t>
      </w:r>
    </w:p>
    <w:p>
      <w:pPr>
        <w:spacing w:line="240" w:lineRule="auto" w:before="4"/>
        <w:ind w:right="0"/>
        <w:rPr>
          <w:rFonts w:ascii="宋体" w:hAnsi="宋体" w:cs="宋体" w:eastAsia="宋体" w:hint="default"/>
          <w:sz w:val="21"/>
          <w:szCs w:val="21"/>
        </w:rPr>
      </w:pPr>
    </w:p>
    <w:p>
      <w:pPr>
        <w:pStyle w:val="Heading3"/>
        <w:spacing w:line="240" w:lineRule="auto"/>
        <w:ind w:right="124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37" w:id="46"/>
      <w:bookmarkEnd w:id="46"/>
      <w:r>
        <w:rPr>
          <w:b w:val="0"/>
          <w:bCs w:val="0"/>
        </w:rPr>
      </w:r>
      <w:r>
        <w:rPr/>
        <w:t>2.4.4.</w:t>
      </w:r>
      <w:r>
        <w:rPr>
          <w:spacing w:val="-89"/>
        </w:rPr>
        <w:t> </w:t>
      </w:r>
      <w:r>
        <w:rPr/>
        <w:t>IF/ID</w:t>
      </w:r>
      <w:r>
        <w:rPr>
          <w:spacing w:val="-81"/>
        </w:rPr>
        <w:t> </w:t>
      </w:r>
      <w:r>
        <w:rPr>
          <w:rFonts w:ascii="黑体" w:hAnsi="黑体" w:cs="黑体" w:eastAsia="黑体" w:hint="default"/>
        </w:rPr>
        <w:t>流水线寄存器（</w:t>
      </w:r>
      <w:r>
        <w:rPr/>
        <w:t>IF_ID</w:t>
      </w:r>
      <w:r>
        <w:rPr>
          <w:rFonts w:ascii="黑体" w:hAnsi="黑体" w:cs="黑体" w:eastAsia="黑体" w:hint="default"/>
        </w:rPr>
        <w:t>）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1"/>
        <w:ind w:right="0"/>
        <w:rPr>
          <w:rFonts w:ascii="黑体" w:hAnsi="黑体" w:cs="黑体" w:eastAsia="黑体" w:hint="default"/>
          <w:b/>
          <w:bCs/>
          <w:sz w:val="22"/>
          <w:szCs w:val="22"/>
        </w:rPr>
      </w:pPr>
    </w:p>
    <w:p>
      <w:pPr>
        <w:spacing w:before="0"/>
        <w:ind w:left="140" w:right="124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1)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实现代码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spacing w:line="240" w:lineRule="auto" w:before="3" w:after="0"/>
        <w:ind w:right="0"/>
        <w:rPr>
          <w:rFonts w:ascii="宋体" w:hAnsi="宋体" w:cs="宋体" w:eastAsia="宋体" w:hint="default"/>
          <w:b/>
          <w:bCs/>
          <w:sz w:val="15"/>
          <w:szCs w:val="15"/>
        </w:rPr>
      </w:pPr>
    </w:p>
    <w:p>
      <w:pPr>
        <w:spacing w:line="240" w:lineRule="auto"/>
        <w:ind w:left="112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z w:val="20"/>
          <w:szCs w:val="20"/>
        </w:rPr>
        <w:pict>
          <v:shape style="width:418.25pt;height:382.95pt;mso-position-horizontal-relative:char;mso-position-vertical-relative:line" type="#_x0000_t202" filled="true" fillcolor="#282c34" stroked="false">
            <w10:anchorlock/>
            <v:textbox inset="0,0,0,0">
              <w:txbxContent>
                <w:p>
                  <w:pPr>
                    <w:pStyle w:val="BodyText"/>
                    <w:spacing w:line="278" w:lineRule="auto" w:before="0"/>
                    <w:ind w:left="451" w:right="6413" w:hanging="423"/>
                    <w:jc w:val="left"/>
                  </w:pPr>
                  <w:r>
                    <w:rPr>
                      <w:color w:val="D45FDE"/>
                    </w:rPr>
                    <w:t>module </w:t>
                  </w:r>
                  <w:r>
                    <w:rPr>
                      <w:color w:val="E4C07A"/>
                    </w:rPr>
                    <w:t>IF_ID</w:t>
                  </w:r>
                  <w:r>
                    <w:rPr>
                      <w:color w:val="ABB1BE"/>
                    </w:rPr>
                    <w:t>(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 </w:t>
                  </w:r>
                  <w:r>
                    <w:rPr>
                      <w:color w:val="ABB1BE"/>
                    </w:rPr>
                    <w:t>clk,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 </w:t>
                  </w:r>
                  <w:r>
                    <w:rPr>
                      <w:color w:val="ABB1BE"/>
                    </w:rPr>
                    <w:t>rst,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D45FDE"/>
                      <w:spacing w:val="-5"/>
                    </w:rPr>
                    <w:t> </w:t>
                  </w:r>
                  <w:r>
                    <w:rPr>
                      <w:color w:val="ABB1BE"/>
                    </w:rPr>
                    <w:t>hazard,</w:t>
                  </w:r>
                  <w:r>
                    <w:rPr/>
                  </w:r>
                </w:p>
                <w:p>
                  <w:pPr>
                    <w:pStyle w:val="BodyText"/>
                    <w:spacing w:line="278" w:lineRule="auto" w:before="0"/>
                    <w:ind w:left="451" w:right="5030"/>
                    <w:jc w:val="left"/>
                  </w:pP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 regin1,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 regin2,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output reg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9"/>
                    </w:rPr>
                    <w:t> </w:t>
                  </w:r>
                  <w:r>
                    <w:rPr>
                      <w:color w:val="ABB1BE"/>
                    </w:rPr>
                    <w:t>regout1,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output reg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9"/>
                    </w:rPr>
                    <w:t> </w:t>
                  </w:r>
                  <w:r>
                    <w:rPr>
                      <w:color w:val="ABB1BE"/>
                    </w:rPr>
                    <w:t>regout2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2"/>
                    <w:ind w:left="28" w:right="0"/>
                    <w:jc w:val="left"/>
                  </w:pPr>
                  <w:r>
                    <w:rPr>
                      <w:color w:val="ABB1BE"/>
                    </w:rPr>
                    <w:t>);</w:t>
                  </w:r>
                  <w:r>
                    <w:rPr/>
                  </w:r>
                </w:p>
                <w:p>
                  <w:pPr>
                    <w:pStyle w:val="BodyText"/>
                    <w:spacing w:line="280" w:lineRule="auto" w:before="38"/>
                    <w:ind w:left="873" w:right="5989" w:hanging="423"/>
                    <w:jc w:val="left"/>
                  </w:pPr>
                  <w:r>
                    <w:rPr>
                      <w:color w:val="D45FDE"/>
                    </w:rPr>
                    <w:t>initial begin </w:t>
                  </w:r>
                  <w:r>
                    <w:rPr>
                      <w:color w:val="ABB1BE"/>
                    </w:rPr>
                    <w:t>regout1 &lt;=</w:t>
                  </w:r>
                  <w:r>
                    <w:rPr>
                      <w:color w:val="ABB1BE"/>
                      <w:spacing w:val="-4"/>
                    </w:rPr>
                    <w:t>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pStyle w:val="BodyText"/>
                    <w:spacing w:line="241" w:lineRule="exact" w:before="0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regout2 &lt;=</w:t>
                  </w:r>
                  <w:r>
                    <w:rPr>
                      <w:color w:val="ABB1BE"/>
                      <w:spacing w:val="-4"/>
                    </w:rPr>
                    <w:t>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end</w:t>
                  </w:r>
                  <w:r>
                    <w:rPr/>
                  </w:r>
                </w:p>
                <w:p>
                  <w:pPr>
                    <w:pStyle w:val="BodyText"/>
                    <w:spacing w:line="276" w:lineRule="auto" w:before="42"/>
                    <w:ind w:left="873" w:right="4800" w:hanging="423"/>
                    <w:jc w:val="left"/>
                  </w:pPr>
                  <w:r>
                    <w:rPr>
                      <w:color w:val="D45FDE"/>
                    </w:rPr>
                    <w:t>always </w:t>
                  </w:r>
                  <w:r>
                    <w:rPr>
                      <w:color w:val="ABB1BE"/>
                    </w:rPr>
                    <w:t>@(</w:t>
                  </w:r>
                  <w:r>
                    <w:rPr>
                      <w:color w:val="D45FDE"/>
                    </w:rPr>
                    <w:t>posedge </w:t>
                  </w:r>
                  <w:r>
                    <w:rPr>
                      <w:color w:val="ABB1BE"/>
                    </w:rPr>
                    <w:t>rst)</w:t>
                  </w:r>
                  <w:r>
                    <w:rPr>
                      <w:color w:val="ABB1BE"/>
                      <w:spacing w:val="-9"/>
                    </w:rPr>
                    <w:t> </w:t>
                  </w:r>
                  <w:r>
                    <w:rPr>
                      <w:color w:val="D45FDE"/>
                    </w:rPr>
                    <w:t>begin </w:t>
                  </w:r>
                  <w:r>
                    <w:rPr>
                      <w:color w:val="D45FDE"/>
                    </w:rPr>
                  </w:r>
                  <w:r>
                    <w:rPr>
                      <w:color w:val="ABB1BE"/>
                    </w:rPr>
                    <w:t>regout1 &lt;=</w:t>
                  </w:r>
                  <w:r>
                    <w:rPr>
                      <w:color w:val="ABB1BE"/>
                      <w:spacing w:val="-4"/>
                    </w:rPr>
                    <w:t>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1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regout2 &lt;=</w:t>
                  </w:r>
                  <w:r>
                    <w:rPr>
                      <w:color w:val="ABB1BE"/>
                      <w:spacing w:val="-4"/>
                    </w:rPr>
                    <w:t>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end</w:t>
                  </w:r>
                  <w:r>
                    <w:rPr/>
                  </w:r>
                </w:p>
                <w:p>
                  <w:pPr>
                    <w:pStyle w:val="BodyText"/>
                    <w:spacing w:line="280" w:lineRule="auto"/>
                    <w:ind w:left="873" w:right="4800" w:hanging="423"/>
                    <w:jc w:val="left"/>
                  </w:pPr>
                  <w:r>
                    <w:rPr>
                      <w:color w:val="D45FDE"/>
                    </w:rPr>
                    <w:t>always </w:t>
                  </w:r>
                  <w:r>
                    <w:rPr>
                      <w:color w:val="ABB1BE"/>
                    </w:rPr>
                    <w:t>@(</w:t>
                  </w:r>
                  <w:r>
                    <w:rPr>
                      <w:color w:val="D45FDE"/>
                    </w:rPr>
                    <w:t>posedge </w:t>
                  </w:r>
                  <w:r>
                    <w:rPr>
                      <w:color w:val="ABB1BE"/>
                    </w:rPr>
                    <w:t>clk)</w:t>
                  </w:r>
                  <w:r>
                    <w:rPr>
                      <w:color w:val="ABB1BE"/>
                      <w:spacing w:val="-9"/>
                    </w:rPr>
                    <w:t> </w:t>
                  </w:r>
                  <w:r>
                    <w:rPr>
                      <w:color w:val="D45FDE"/>
                    </w:rPr>
                    <w:t>begin </w:t>
                  </w:r>
                  <w:r>
                    <w:rPr>
                      <w:color w:val="D45FDE"/>
                    </w:rPr>
                    <w:t>if</w:t>
                  </w:r>
                  <w:r>
                    <w:rPr>
                      <w:color w:val="ABB1BE"/>
                    </w:rPr>
                    <w:t>(hazard)</w:t>
                  </w:r>
                  <w:r>
                    <w:rPr>
                      <w:color w:val="D45FDE"/>
                    </w:rPr>
                    <w:t>begin</w:t>
                  </w:r>
                  <w:r>
                    <w:rPr/>
                  </w:r>
                </w:p>
                <w:p>
                  <w:pPr>
                    <w:pStyle w:val="BodyText"/>
                    <w:spacing w:line="241" w:lineRule="exact" w:before="0"/>
                    <w:ind w:left="1291" w:right="0"/>
                    <w:jc w:val="left"/>
                  </w:pPr>
                  <w:r>
                    <w:rPr>
                      <w:color w:val="ABB1BE"/>
                    </w:rPr>
                    <w:t>regout1 =</w:t>
                  </w:r>
                  <w:r>
                    <w:rPr>
                      <w:color w:val="ABB1BE"/>
                      <w:spacing w:val="-4"/>
                    </w:rPr>
                    <w:t>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pStyle w:val="BodyText"/>
                    <w:spacing w:line="280" w:lineRule="auto"/>
                    <w:ind w:left="873" w:right="5687" w:firstLine="418"/>
                    <w:jc w:val="left"/>
                  </w:pPr>
                  <w:r>
                    <w:rPr>
                      <w:color w:val="ABB1BE"/>
                    </w:rPr>
                    <w:t>regout2 =</w:t>
                  </w:r>
                  <w:r>
                    <w:rPr>
                      <w:color w:val="ABB1BE"/>
                      <w:spacing w:val="-4"/>
                    </w:rPr>
                    <w:t>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;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end else</w:t>
                  </w:r>
                  <w:r>
                    <w:rPr>
                      <w:color w:val="D45FDE"/>
                      <w:spacing w:val="-6"/>
                    </w:rPr>
                    <w:t> </w:t>
                  </w:r>
                  <w:r>
                    <w:rPr>
                      <w:color w:val="D45FDE"/>
                    </w:rPr>
                    <w:t>begin</w:t>
                  </w:r>
                  <w:r>
                    <w:rPr/>
                  </w:r>
                </w:p>
                <w:p>
                  <w:pPr>
                    <w:pStyle w:val="BodyText"/>
                    <w:spacing w:line="276" w:lineRule="auto" w:before="0"/>
                    <w:ind w:left="1291" w:right="5112"/>
                    <w:jc w:val="left"/>
                  </w:pPr>
                  <w:r>
                    <w:rPr>
                      <w:color w:val="ABB1BE"/>
                    </w:rPr>
                    <w:t>regout1 =</w:t>
                  </w:r>
                  <w:r>
                    <w:rPr>
                      <w:color w:val="ABB1BE"/>
                      <w:spacing w:val="-7"/>
                    </w:rPr>
                    <w:t> </w:t>
                  </w:r>
                  <w:r>
                    <w:rPr>
                      <w:color w:val="ABB1BE"/>
                    </w:rPr>
                    <w:t>regin1; </w:t>
                  </w:r>
                  <w:r>
                    <w:rPr>
                      <w:color w:val="ABB1BE"/>
                    </w:rPr>
                    <w:t>regout2 =</w:t>
                  </w:r>
                  <w:r>
                    <w:rPr>
                      <w:color w:val="ABB1BE"/>
                      <w:spacing w:val="-8"/>
                    </w:rPr>
                    <w:t> </w:t>
                  </w:r>
                  <w:r>
                    <w:rPr>
                      <w:color w:val="ABB1BE"/>
                    </w:rPr>
                    <w:t>regin2;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5"/>
                    <w:ind w:left="873" w:right="0"/>
                    <w:jc w:val="left"/>
                  </w:pPr>
                  <w:r>
                    <w:rPr>
                      <w:color w:val="D45FDE"/>
                    </w:rPr>
                    <w:t>end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end</w:t>
                  </w:r>
                  <w:r>
                    <w:rPr/>
                  </w:r>
                </w:p>
                <w:p>
                  <w:pPr>
                    <w:spacing w:before="42"/>
                    <w:ind w:left="28" w:right="0" w:firstLine="0"/>
                    <w:jc w:val="left"/>
                    <w:rPr>
                      <w:rFonts w:ascii="Consolas" w:hAnsi="Consolas" w:cs="Consolas" w:eastAsia="Consolas" w:hint="default"/>
                      <w:sz w:val="21"/>
                      <w:szCs w:val="21"/>
                    </w:rPr>
                  </w:pPr>
                  <w:r>
                    <w:rPr>
                      <w:rFonts w:ascii="Consolas"/>
                      <w:color w:val="D45FDE"/>
                      <w:sz w:val="21"/>
                    </w:rPr>
                    <w:t>endmodule </w:t>
                  </w: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//</w:t>
                  </w:r>
                  <w:r>
                    <w:rPr>
                      <w:rFonts w:ascii="Consolas"/>
                      <w:i/>
                      <w:color w:val="7E848E"/>
                      <w:spacing w:val="-8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IF_ID_Reg</w:t>
                  </w:r>
                  <w:r>
                    <w:rPr>
                      <w:rFonts w:ascii="Consolas"/>
                      <w:sz w:val="21"/>
                    </w:rPr>
                  </w:r>
                </w:p>
              </w:txbxContent>
            </v:textbox>
            <v:fill type="solid"/>
          </v:shape>
        </w:pict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spacing w:line="305" w:lineRule="exact" w:before="0"/>
        <w:ind w:left="140" w:right="124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2)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原理说明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pStyle w:val="Heading4"/>
        <w:spacing w:line="328" w:lineRule="auto"/>
        <w:ind w:right="124" w:firstLine="360"/>
        <w:jc w:val="left"/>
      </w:pPr>
      <w:r>
        <w:rPr/>
        <w:t>如果不初始化为 </w:t>
      </w:r>
      <w:r>
        <w:rPr>
          <w:rFonts w:ascii="Consolas" w:hAnsi="Consolas" w:cs="Consolas" w:eastAsia="Consolas" w:hint="default"/>
          <w:spacing w:val="-6"/>
        </w:rPr>
        <w:t>0</w:t>
      </w:r>
      <w:r>
        <w:rPr>
          <w:spacing w:val="-6"/>
        </w:rPr>
        <w:t>，那么会发生灾难性的后果。这里会沿着</w:t>
      </w:r>
      <w:r>
        <w:rPr>
          <w:rFonts w:ascii="Cambria Math" w:hAnsi="Cambria Math" w:cs="Cambria Math" w:eastAsia="Cambria Math" w:hint="default"/>
          <w:spacing w:val="-6"/>
        </w:rPr>
        <w:t>ID_IF </w:t>
      </w:r>
      <w:r>
        <w:rPr>
          <w:rFonts w:ascii="Cambria Math" w:hAnsi="Cambria Math" w:cs="Cambria Math" w:eastAsia="Cambria Math" w:hint="default"/>
        </w:rPr>
        <w:t>→ RegFile</w:t>
      </w:r>
      <w:r>
        <w:rPr>
          <w:rFonts w:ascii="Cambria Math" w:hAnsi="Cambria Math" w:cs="Cambria Math" w:eastAsia="Cambria Math" w:hint="default"/>
          <w:spacing w:val="-18"/>
        </w:rPr>
        <w:t> </w:t>
      </w:r>
      <w:r>
        <w:rPr>
          <w:rFonts w:ascii="Cambria Math" w:hAnsi="Cambria Math" w:cs="Cambria Math" w:eastAsia="Cambria Math" w:hint="default"/>
        </w:rPr>
        <w:t>→ </w:t>
      </w:r>
      <w:r>
        <w:rPr>
          <w:rFonts w:ascii="Cambria Math" w:hAnsi="Cambria Math" w:cs="Cambria Math" w:eastAsia="Cambria Math" w:hint="default"/>
        </w:rPr>
        <w:t>hazard</w:t>
      </w:r>
      <w:r>
        <w:rPr>
          <w:rFonts w:ascii="Cambria Math" w:hAnsi="Cambria Math" w:cs="Cambria Math" w:eastAsia="Cambria Math" w:hint="default"/>
          <w:spacing w:val="15"/>
        </w:rPr>
        <w:t> </w:t>
      </w:r>
      <w:r>
        <w:rPr>
          <w:rFonts w:ascii="Cambria Math" w:hAnsi="Cambria Math" w:cs="Cambria Math" w:eastAsia="Cambria Math" w:hint="default"/>
        </w:rPr>
        <w:t>→</w:t>
      </w:r>
      <w:r>
        <w:rPr>
          <w:rFonts w:ascii="Cambria Math" w:hAnsi="Cambria Math" w:cs="Cambria Math" w:eastAsia="Cambria Math" w:hint="default"/>
          <w:spacing w:val="9"/>
        </w:rPr>
        <w:t> </w:t>
      </w:r>
      <w:r>
        <w:rPr>
          <w:rFonts w:ascii="Cambria Math" w:hAnsi="Cambria Math" w:cs="Cambria Math" w:eastAsia="Cambria Math" w:hint="default"/>
        </w:rPr>
        <w:t>PC</w:t>
      </w:r>
      <w:r>
        <w:rPr/>
        <w:t>一路将</w:t>
      </w:r>
      <w:r>
        <w:rPr>
          <w:spacing w:val="-64"/>
        </w:rPr>
        <w:t> </w:t>
      </w:r>
      <w:r>
        <w:rPr>
          <w:rFonts w:ascii="Consolas" w:hAnsi="Consolas" w:cs="Consolas" w:eastAsia="Consolas" w:hint="default"/>
        </w:rPr>
        <w:t>32’hxxxxxxxx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传递下去，从而导致指令无法读取。</w:t>
      </w:r>
    </w:p>
    <w:p>
      <w:pPr>
        <w:pStyle w:val="Heading4"/>
        <w:spacing w:line="240" w:lineRule="auto" w:before="26"/>
        <w:ind w:left="500" w:right="124"/>
        <w:jc w:val="left"/>
      </w:pPr>
      <w:r>
        <w:rPr/>
        <w:t>同时除此以外，还需要注意在冒险发生时需要将寄存器清空。</w:t>
      </w:r>
    </w:p>
    <w:p>
      <w:pPr>
        <w:spacing w:line="240" w:lineRule="auto" w:before="4"/>
        <w:ind w:right="0"/>
        <w:rPr>
          <w:rFonts w:ascii="宋体" w:hAnsi="宋体" w:cs="宋体" w:eastAsia="宋体" w:hint="default"/>
          <w:sz w:val="23"/>
          <w:szCs w:val="23"/>
        </w:rPr>
      </w:pPr>
    </w:p>
    <w:p>
      <w:pPr>
        <w:pStyle w:val="Heading3"/>
        <w:spacing w:line="240" w:lineRule="auto"/>
        <w:ind w:right="124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38" w:id="47"/>
      <w:bookmarkEnd w:id="47"/>
      <w:r>
        <w:rPr>
          <w:b w:val="0"/>
          <w:bCs w:val="0"/>
        </w:rPr>
      </w:r>
      <w:r>
        <w:rPr/>
        <w:t>2.4.5.</w:t>
      </w:r>
      <w:r>
        <w:rPr>
          <w:spacing w:val="-98"/>
        </w:rPr>
        <w:t> </w:t>
      </w:r>
      <w:r>
        <w:rPr>
          <w:rFonts w:ascii="黑体" w:hAnsi="黑体" w:cs="黑体" w:eastAsia="黑体" w:hint="default"/>
        </w:rPr>
        <w:t>寄存器组（</w:t>
      </w:r>
      <w:r>
        <w:rPr/>
        <w:t>RegFile</w:t>
      </w:r>
      <w:r>
        <w:rPr>
          <w:rFonts w:ascii="黑体" w:hAnsi="黑体" w:cs="黑体" w:eastAsia="黑体" w:hint="default"/>
        </w:rPr>
        <w:t>）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9"/>
        <w:ind w:right="0"/>
        <w:rPr>
          <w:rFonts w:ascii="黑体" w:hAnsi="黑体" w:cs="黑体" w:eastAsia="黑体" w:hint="default"/>
          <w:b/>
          <w:bCs/>
          <w:sz w:val="21"/>
          <w:szCs w:val="21"/>
        </w:rPr>
      </w:pPr>
    </w:p>
    <w:p>
      <w:pPr>
        <w:spacing w:before="0"/>
        <w:ind w:left="140" w:right="124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1)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实现代码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spacing w:line="240" w:lineRule="auto" w:before="8" w:after="0"/>
        <w:ind w:right="0"/>
        <w:rPr>
          <w:rFonts w:ascii="宋体" w:hAnsi="宋体" w:cs="宋体" w:eastAsia="宋体" w:hint="default"/>
          <w:b/>
          <w:bCs/>
          <w:sz w:val="15"/>
          <w:szCs w:val="15"/>
        </w:rPr>
      </w:pPr>
    </w:p>
    <w:p>
      <w:pPr>
        <w:spacing w:line="240" w:lineRule="auto"/>
        <w:ind w:left="112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z w:val="20"/>
          <w:szCs w:val="20"/>
        </w:rPr>
        <w:pict>
          <v:shape style="width:418.25pt;height:69.150pt;mso-position-horizontal-relative:char;mso-position-vertical-relative:line" type="#_x0000_t202" filled="true" fillcolor="#282c34" stroked="false">
            <w10:anchorlock/>
            <v:textbox inset="0,0,0,0">
              <w:txbxContent>
                <w:p>
                  <w:pPr>
                    <w:pStyle w:val="BodyText"/>
                    <w:spacing w:line="276" w:lineRule="auto" w:before="0"/>
                    <w:ind w:left="451" w:right="6604" w:hanging="423"/>
                    <w:jc w:val="left"/>
                  </w:pPr>
                  <w:r>
                    <w:rPr>
                      <w:color w:val="D45FDE"/>
                    </w:rPr>
                    <w:t>module</w:t>
                  </w:r>
                  <w:r>
                    <w:rPr>
                      <w:color w:val="D45FDE"/>
                      <w:spacing w:val="-5"/>
                    </w:rPr>
                    <w:t> </w:t>
                  </w:r>
                  <w:r>
                    <w:rPr>
                      <w:color w:val="E4C07A"/>
                    </w:rPr>
                    <w:t>RegFile</w:t>
                  </w:r>
                  <w:r>
                    <w:rPr>
                      <w:color w:val="ABB1BE"/>
                    </w:rPr>
                    <w:t>(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D45FDE"/>
                      <w:spacing w:val="-4"/>
                    </w:rPr>
                    <w:t> </w:t>
                  </w:r>
                  <w:r>
                    <w:rPr>
                      <w:color w:val="ABB1BE"/>
                    </w:rPr>
                    <w:t>clk,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0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4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9"/>
                    </w:rPr>
                    <w:t> </w:t>
                  </w:r>
                  <w:r>
                    <w:rPr>
                      <w:color w:val="ABB1BE"/>
                    </w:rPr>
                    <w:t>readimport1,</w:t>
                  </w:r>
                  <w:r>
                    <w:rPr/>
                  </w:r>
                </w:p>
                <w:p>
                  <w:pPr>
                    <w:pStyle w:val="BodyText"/>
                    <w:spacing w:line="280" w:lineRule="atLeast" w:before="8"/>
                    <w:ind w:left="451" w:right="5261"/>
                    <w:jc w:val="left"/>
                  </w:pP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4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9"/>
                    </w:rPr>
                    <w:t> </w:t>
                  </w:r>
                  <w:r>
                    <w:rPr>
                      <w:color w:val="ABB1BE"/>
                    </w:rPr>
                    <w:t>readimport2,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4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9"/>
                    </w:rPr>
                    <w:t> </w:t>
                  </w:r>
                  <w:r>
                    <w:rPr>
                      <w:color w:val="ABB1BE"/>
                    </w:rPr>
                    <w:t>writeimport,</w:t>
                  </w:r>
                  <w:r>
                    <w:rPr/>
                  </w:r>
                </w:p>
              </w:txbxContent>
            </v:textbox>
            <v:fill type="solid"/>
          </v:shape>
        </w:pict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spacing w:after="0" w:line="240" w:lineRule="auto"/>
        <w:rPr>
          <w:rFonts w:ascii="宋体" w:hAnsi="宋体" w:cs="宋体" w:eastAsia="宋体" w:hint="default"/>
          <w:sz w:val="20"/>
          <w:szCs w:val="20"/>
        </w:rPr>
        <w:sectPr>
          <w:pgSz w:w="11910" w:h="16840"/>
          <w:pgMar w:top="1380" w:bottom="280" w:left="1660" w:right="1660"/>
        </w:sectPr>
      </w:pPr>
    </w:p>
    <w:p>
      <w:pPr>
        <w:spacing w:line="240" w:lineRule="auto"/>
        <w:ind w:left="112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z w:val="20"/>
          <w:szCs w:val="20"/>
        </w:rPr>
        <w:pict>
          <v:shape style="width:418.25pt;height:556.050pt;mso-position-horizontal-relative:char;mso-position-vertical-relative:line" type="#_x0000_t202" filled="true" fillcolor="#282c34" stroked="false">
            <w10:anchorlock/>
            <v:textbox inset="0,0,0,0">
              <w:txbxContent>
                <w:p>
                  <w:pPr>
                    <w:pStyle w:val="BodyText"/>
                    <w:spacing w:line="276" w:lineRule="auto"/>
                    <w:ind w:left="451" w:right="5376"/>
                    <w:jc w:val="left"/>
                  </w:pP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8"/>
                    </w:rPr>
                    <w:t> </w:t>
                  </w:r>
                  <w:r>
                    <w:rPr>
                      <w:color w:val="ABB1BE"/>
                    </w:rPr>
                    <w:t>Writedata,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D45FDE"/>
                      <w:spacing w:val="-4"/>
                    </w:rPr>
                    <w:t> </w:t>
                  </w:r>
                  <w:r>
                    <w:rPr>
                      <w:color w:val="ABB1BE"/>
                    </w:rPr>
                    <w:t>regWr,</w:t>
                  </w:r>
                  <w:r>
                    <w:rPr/>
                  </w:r>
                </w:p>
                <w:p>
                  <w:pPr>
                    <w:pStyle w:val="BodyText"/>
                    <w:spacing w:line="276" w:lineRule="auto" w:before="5"/>
                    <w:ind w:left="451" w:right="4916"/>
                    <w:jc w:val="left"/>
                  </w:pPr>
                  <w:r>
                    <w:rPr>
                      <w:color w:val="D45FDE"/>
                    </w:rPr>
                    <w:t>output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10"/>
                    </w:rPr>
                    <w:t> </w:t>
                  </w:r>
                  <w:r>
                    <w:rPr>
                      <w:color w:val="ABB1BE"/>
                    </w:rPr>
                    <w:t>regfile_out1,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output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10"/>
                    </w:rPr>
                    <w:t> </w:t>
                  </w:r>
                  <w:r>
                    <w:rPr>
                      <w:color w:val="ABB1BE"/>
                    </w:rPr>
                    <w:t>regfile_out2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5"/>
                    <w:ind w:left="28" w:right="0"/>
                    <w:jc w:val="left"/>
                  </w:pPr>
                  <w:r>
                    <w:rPr>
                      <w:color w:val="ABB1BE"/>
                    </w:rPr>
                    <w:t>);</w:t>
                  </w:r>
                  <w:r>
                    <w:rPr/>
                  </w:r>
                </w:p>
                <w:p>
                  <w:pPr>
                    <w:pStyle w:val="BodyText"/>
                    <w:spacing w:line="276" w:lineRule="auto"/>
                    <w:ind w:left="451" w:right="5030"/>
                    <w:jc w:val="left"/>
                  </w:pPr>
                  <w:r>
                    <w:rPr>
                      <w:color w:val="D45FDE"/>
                    </w:rPr>
                    <w:t>reg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9"/>
                    </w:rPr>
                    <w:t> </w:t>
                  </w:r>
                  <w:r>
                    <w:rPr>
                      <w:color w:val="ABB1BE"/>
                    </w:rPr>
                    <w:t>register[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];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integer</w:t>
                  </w:r>
                  <w:r>
                    <w:rPr>
                      <w:color w:val="D45FDE"/>
                      <w:spacing w:val="-4"/>
                    </w:rPr>
                    <w:t> </w:t>
                  </w:r>
                  <w:r>
                    <w:rPr>
                      <w:color w:val="ABB1BE"/>
                    </w:rPr>
                    <w:t>i;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5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initial</w:t>
                  </w:r>
                  <w:r>
                    <w:rPr>
                      <w:color w:val="D45FDE"/>
                      <w:spacing w:val="-5"/>
                    </w:rPr>
                    <w:t> </w:t>
                  </w:r>
                  <w:r>
                    <w:rPr>
                      <w:color w:val="D45FDE"/>
                    </w:rPr>
                    <w:t>begin</w:t>
                  </w:r>
                  <w:r>
                    <w:rPr/>
                  </w:r>
                </w:p>
                <w:p>
                  <w:pPr>
                    <w:pStyle w:val="BodyText"/>
                    <w:spacing w:line="276" w:lineRule="auto"/>
                    <w:ind w:left="1291" w:right="3455" w:hanging="418"/>
                    <w:jc w:val="left"/>
                  </w:pPr>
                  <w:r>
                    <w:rPr>
                      <w:color w:val="D45FDE"/>
                    </w:rPr>
                    <w:t>for </w:t>
                  </w:r>
                  <w:r>
                    <w:rPr>
                      <w:color w:val="ABB1BE"/>
                    </w:rPr>
                    <w:t>(i =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; i &lt; </w:t>
                  </w:r>
                  <w:r>
                    <w:rPr>
                      <w:color w:val="D19A66"/>
                    </w:rPr>
                    <w:t>32</w:t>
                  </w:r>
                  <w:r>
                    <w:rPr>
                      <w:color w:val="ABB1BE"/>
                    </w:rPr>
                    <w:t>; i = i +</w:t>
                  </w:r>
                  <w:r>
                    <w:rPr>
                      <w:color w:val="ABB1BE"/>
                      <w:spacing w:val="-17"/>
                    </w:rPr>
                    <w:t> </w:t>
                  </w:r>
                  <w:r>
                    <w:rPr>
                      <w:color w:val="D19A66"/>
                    </w:rPr>
                    <w:t>1</w:t>
                  </w:r>
                  <w:r>
                    <w:rPr>
                      <w:color w:val="ABB1BE"/>
                    </w:rPr>
                    <w:t>)</w:t>
                  </w:r>
                  <w:r>
                    <w:rPr>
                      <w:color w:val="D45FDE"/>
                    </w:rPr>
                    <w:t>begin </w:t>
                  </w:r>
                  <w:r>
                    <w:rPr>
                      <w:color w:val="D45FDE"/>
                    </w:rPr>
                  </w:r>
                  <w:r>
                    <w:rPr>
                      <w:color w:val="ABB1BE"/>
                    </w:rPr>
                    <w:t>register[i] &lt;=</w:t>
                  </w:r>
                  <w:r>
                    <w:rPr>
                      <w:color w:val="ABB1BE"/>
                      <w:spacing w:val="-6"/>
                    </w:rPr>
                    <w:t>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5"/>
                    <w:ind w:left="873" w:right="0"/>
                    <w:jc w:val="left"/>
                  </w:pPr>
                  <w:r>
                    <w:rPr>
                      <w:color w:val="D45FDE"/>
                    </w:rPr>
                    <w:t>end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end</w:t>
                  </w:r>
                  <w:r>
                    <w:rPr/>
                  </w:r>
                </w:p>
                <w:p>
                  <w:pPr>
                    <w:spacing w:line="240" w:lineRule="auto" w:before="11"/>
                    <w:rPr>
                      <w:rFonts w:ascii="宋体" w:hAnsi="宋体" w:cs="宋体" w:eastAsia="宋体" w:hint="default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pStyle w:val="BodyText"/>
                    <w:spacing w:line="240" w:lineRule="auto" w:before="0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assign </w:t>
                  </w:r>
                  <w:r>
                    <w:rPr>
                      <w:color w:val="ABB1BE"/>
                    </w:rPr>
                    <w:t>regfile_out1 = (readimport1 !=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) ? register[readimport1]</w:t>
                  </w:r>
                  <w:r>
                    <w:rPr>
                      <w:color w:val="ABB1BE"/>
                      <w:spacing w:val="-19"/>
                    </w:rPr>
                    <w:t> </w:t>
                  </w:r>
                  <w:r>
                    <w:rPr>
                      <w:color w:val="ABB1BE"/>
                    </w:rPr>
                    <w:t>: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28" w:right="0"/>
                    <w:jc w:val="left"/>
                  </w:pP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assign </w:t>
                  </w:r>
                  <w:r>
                    <w:rPr>
                      <w:color w:val="ABB1BE"/>
                    </w:rPr>
                    <w:t>regfile_out2 = (readimport2 !=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) ? register[readimport2]</w:t>
                  </w:r>
                  <w:r>
                    <w:rPr>
                      <w:color w:val="ABB1BE"/>
                      <w:spacing w:val="-19"/>
                    </w:rPr>
                    <w:t> </w:t>
                  </w:r>
                  <w:r>
                    <w:rPr>
                      <w:color w:val="ABB1BE"/>
                    </w:rPr>
                    <w:t>: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28" w:right="0"/>
                    <w:jc w:val="left"/>
                  </w:pP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spacing w:line="240" w:lineRule="auto" w:before="11"/>
                    <w:rPr>
                      <w:rFonts w:ascii="宋体" w:hAnsi="宋体" w:cs="宋体" w:eastAsia="宋体" w:hint="default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pStyle w:val="BodyText"/>
                    <w:spacing w:line="240" w:lineRule="auto" w:before="0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always </w:t>
                  </w:r>
                  <w:r>
                    <w:rPr>
                      <w:color w:val="ABB1BE"/>
                    </w:rPr>
                    <w:t>@(</w:t>
                  </w:r>
                  <w:r>
                    <w:rPr>
                      <w:color w:val="D45FDE"/>
                    </w:rPr>
                    <w:t>negedge </w:t>
                  </w:r>
                  <w:r>
                    <w:rPr>
                      <w:color w:val="ABB1BE"/>
                    </w:rPr>
                    <w:t>clk )</w:t>
                  </w:r>
                  <w:r>
                    <w:rPr>
                      <w:color w:val="ABB1BE"/>
                      <w:spacing w:val="-11"/>
                    </w:rPr>
                    <w:t> </w:t>
                  </w:r>
                  <w:r>
                    <w:rPr>
                      <w:color w:val="D45FDE"/>
                    </w:rPr>
                    <w:t>begin</w:t>
                  </w:r>
                  <w:r>
                    <w:rPr/>
                  </w:r>
                </w:p>
                <w:p>
                  <w:pPr>
                    <w:pStyle w:val="BodyText"/>
                    <w:spacing w:line="280" w:lineRule="auto"/>
                    <w:ind w:left="1291" w:right="2644" w:hanging="418"/>
                    <w:jc w:val="left"/>
                  </w:pPr>
                  <w:r>
                    <w:rPr>
                      <w:color w:val="D45FDE"/>
                    </w:rPr>
                    <w:t>if</w:t>
                  </w:r>
                  <w:r>
                    <w:rPr>
                      <w:color w:val="ABB1BE"/>
                    </w:rPr>
                    <w:t>(regWr == </w:t>
                  </w:r>
                  <w:r>
                    <w:rPr>
                      <w:color w:val="D19A66"/>
                    </w:rPr>
                    <w:t>1'b1 </w:t>
                  </w:r>
                  <w:r>
                    <w:rPr>
                      <w:color w:val="ABB1BE"/>
                    </w:rPr>
                    <w:t>&amp;&amp; writeimport !=</w:t>
                  </w:r>
                  <w:r>
                    <w:rPr>
                      <w:color w:val="ABB1BE"/>
                      <w:spacing w:val="-12"/>
                    </w:rPr>
                    <w:t>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)</w:t>
                  </w:r>
                  <w:r>
                    <w:rPr>
                      <w:color w:val="D45FDE"/>
                    </w:rPr>
                    <w:t>begin </w:t>
                  </w:r>
                  <w:r>
                    <w:rPr>
                      <w:color w:val="D45FDE"/>
                    </w:rPr>
                  </w:r>
                  <w:r>
                    <w:rPr>
                      <w:color w:val="ABB1BE"/>
                    </w:rPr>
                    <w:t>register[writeimport] =</w:t>
                  </w:r>
                  <w:r>
                    <w:rPr>
                      <w:color w:val="ABB1BE"/>
                      <w:spacing w:val="-9"/>
                    </w:rPr>
                    <w:t> </w:t>
                  </w:r>
                  <w:r>
                    <w:rPr>
                      <w:color w:val="ABB1BE"/>
                    </w:rPr>
                    <w:t>Writedata;</w:t>
                  </w:r>
                  <w:r>
                    <w:rPr/>
                  </w:r>
                </w:p>
                <w:p>
                  <w:pPr>
                    <w:pStyle w:val="BodyText"/>
                    <w:spacing w:line="242" w:lineRule="exact" w:before="0"/>
                    <w:ind w:left="873" w:right="0"/>
                    <w:jc w:val="left"/>
                  </w:pPr>
                  <w:r>
                    <w:rPr>
                      <w:color w:val="D45FDE"/>
                    </w:rPr>
                    <w:t>end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873" w:right="0"/>
                    <w:jc w:val="left"/>
                  </w:pPr>
                  <w:r>
                    <w:rPr>
                      <w:color w:val="2BB9C5"/>
                    </w:rPr>
                    <w:t>$display</w:t>
                  </w:r>
                  <w:r>
                    <w:rPr>
                      <w:color w:val="ABB1BE"/>
                    </w:rPr>
                    <w:t>(</w:t>
                  </w:r>
                  <w:r>
                    <w:rPr>
                      <w:color w:val="88C978"/>
                    </w:rPr>
                    <w:t>"R[00-07]=%8X, %8X, %8X, %8X, %8X, %8X, %8X,</w:t>
                  </w:r>
                  <w:r>
                    <w:rPr>
                      <w:color w:val="88C978"/>
                      <w:spacing w:val="-18"/>
                    </w:rPr>
                    <w:t> </w:t>
                  </w:r>
                  <w:r>
                    <w:rPr>
                      <w:color w:val="88C978"/>
                    </w:rPr>
                    <w:t>%8X"</w:t>
                  </w:r>
                  <w:r>
                    <w:rPr>
                      <w:color w:val="ABB1BE"/>
                    </w:rPr>
                    <w:t>,</w:t>
                  </w:r>
                  <w:r>
                    <w:rPr/>
                  </w:r>
                </w:p>
                <w:p>
                  <w:pPr>
                    <w:pStyle w:val="BodyText"/>
                    <w:spacing w:line="276" w:lineRule="auto" w:before="42"/>
                    <w:ind w:left="28" w:right="948"/>
                    <w:jc w:val="left"/>
                  </w:pPr>
                  <w:r>
                    <w:rPr>
                      <w:color w:val="ABB1BE"/>
                    </w:rPr>
                    <w:t>register[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], register[</w:t>
                  </w:r>
                  <w:r>
                    <w:rPr>
                      <w:color w:val="D19A66"/>
                    </w:rPr>
                    <w:t>1</w:t>
                  </w:r>
                  <w:r>
                    <w:rPr>
                      <w:color w:val="ABB1BE"/>
                    </w:rPr>
                    <w:t>], register[</w:t>
                  </w:r>
                  <w:r>
                    <w:rPr>
                      <w:color w:val="D19A66"/>
                    </w:rPr>
                    <w:t>2</w:t>
                  </w:r>
                  <w:r>
                    <w:rPr>
                      <w:color w:val="ABB1BE"/>
                    </w:rPr>
                    <w:t>], register[</w:t>
                  </w:r>
                  <w:r>
                    <w:rPr>
                      <w:color w:val="D19A66"/>
                    </w:rPr>
                    <w:t>3</w:t>
                  </w:r>
                  <w:r>
                    <w:rPr>
                      <w:color w:val="ABB1BE"/>
                    </w:rPr>
                    <w:t>],</w:t>
                  </w:r>
                  <w:r>
                    <w:rPr>
                      <w:color w:val="ABB1BE"/>
                      <w:spacing w:val="-15"/>
                    </w:rPr>
                    <w:t> </w:t>
                  </w:r>
                  <w:r>
                    <w:rPr>
                      <w:color w:val="ABB1BE"/>
                    </w:rPr>
                    <w:t>register[</w:t>
                  </w:r>
                  <w:r>
                    <w:rPr>
                      <w:color w:val="D19A66"/>
                    </w:rPr>
                    <w:t>4</w:t>
                  </w:r>
                  <w:r>
                    <w:rPr>
                      <w:color w:val="ABB1BE"/>
                    </w:rPr>
                    <w:t>], </w:t>
                  </w:r>
                  <w:r>
                    <w:rPr>
                      <w:color w:val="ABB1BE"/>
                    </w:rPr>
                    <w:t>register[</w:t>
                  </w:r>
                  <w:r>
                    <w:rPr>
                      <w:color w:val="D19A66"/>
                    </w:rPr>
                    <w:t>5</w:t>
                  </w:r>
                  <w:r>
                    <w:rPr>
                      <w:color w:val="ABB1BE"/>
                    </w:rPr>
                    <w:t>], register[</w:t>
                  </w:r>
                  <w:r>
                    <w:rPr>
                      <w:color w:val="D19A66"/>
                    </w:rPr>
                    <w:t>6</w:t>
                  </w:r>
                  <w:r>
                    <w:rPr>
                      <w:color w:val="ABB1BE"/>
                    </w:rPr>
                    <w:t>],</w:t>
                  </w:r>
                  <w:r>
                    <w:rPr>
                      <w:color w:val="ABB1BE"/>
                      <w:spacing w:val="-10"/>
                    </w:rPr>
                    <w:t> </w:t>
                  </w:r>
                  <w:r>
                    <w:rPr>
                      <w:color w:val="ABB1BE"/>
                    </w:rPr>
                    <w:t>register[</w:t>
                  </w:r>
                  <w:r>
                    <w:rPr>
                      <w:color w:val="D19A66"/>
                    </w:rPr>
                    <w:t>7</w:t>
                  </w:r>
                  <w:r>
                    <w:rPr>
                      <w:color w:val="ABB1BE"/>
                    </w:rPr>
                    <w:t>]);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0"/>
                    <w:ind w:left="873" w:right="0"/>
                    <w:jc w:val="left"/>
                  </w:pPr>
                  <w:r>
                    <w:rPr>
                      <w:color w:val="2BB9C5"/>
                    </w:rPr>
                    <w:t>$display</w:t>
                  </w:r>
                  <w:r>
                    <w:rPr>
                      <w:color w:val="ABB1BE"/>
                    </w:rPr>
                    <w:t>(</w:t>
                  </w:r>
                  <w:r>
                    <w:rPr>
                      <w:color w:val="88C978"/>
                    </w:rPr>
                    <w:t>"R[08-15]=%8X, %8X, %8X, %8X, %8X, %8X, %8X,</w:t>
                  </w:r>
                  <w:r>
                    <w:rPr>
                      <w:color w:val="88C978"/>
                      <w:spacing w:val="-18"/>
                    </w:rPr>
                    <w:t> </w:t>
                  </w:r>
                  <w:r>
                    <w:rPr>
                      <w:color w:val="88C978"/>
                    </w:rPr>
                    <w:t>%8X"</w:t>
                  </w:r>
                  <w:r>
                    <w:rPr>
                      <w:color w:val="ABB1BE"/>
                    </w:rPr>
                    <w:t>,</w:t>
                  </w:r>
                  <w:r>
                    <w:rPr/>
                  </w:r>
                </w:p>
                <w:p>
                  <w:pPr>
                    <w:pStyle w:val="BodyText"/>
                    <w:spacing w:line="276" w:lineRule="auto" w:before="42"/>
                    <w:ind w:left="28" w:right="603"/>
                    <w:jc w:val="left"/>
                  </w:pPr>
                  <w:r>
                    <w:rPr>
                      <w:color w:val="ABB1BE"/>
                    </w:rPr>
                    <w:t>register[</w:t>
                  </w:r>
                  <w:r>
                    <w:rPr>
                      <w:color w:val="D19A66"/>
                    </w:rPr>
                    <w:t>8</w:t>
                  </w:r>
                  <w:r>
                    <w:rPr>
                      <w:color w:val="ABB1BE"/>
                    </w:rPr>
                    <w:t>], register[</w:t>
                  </w:r>
                  <w:r>
                    <w:rPr>
                      <w:color w:val="D19A66"/>
                    </w:rPr>
                    <w:t>9</w:t>
                  </w:r>
                  <w:r>
                    <w:rPr>
                      <w:color w:val="ABB1BE"/>
                    </w:rPr>
                    <w:t>], register[</w:t>
                  </w:r>
                  <w:r>
                    <w:rPr>
                      <w:color w:val="D19A66"/>
                    </w:rPr>
                    <w:t>10</w:t>
                  </w:r>
                  <w:r>
                    <w:rPr>
                      <w:color w:val="ABB1BE"/>
                    </w:rPr>
                    <w:t>], register[</w:t>
                  </w:r>
                  <w:r>
                    <w:rPr>
                      <w:color w:val="D19A66"/>
                    </w:rPr>
                    <w:t>11</w:t>
                  </w:r>
                  <w:r>
                    <w:rPr>
                      <w:color w:val="ABB1BE"/>
                    </w:rPr>
                    <w:t>],</w:t>
                  </w:r>
                  <w:r>
                    <w:rPr>
                      <w:color w:val="ABB1BE"/>
                      <w:spacing w:val="-15"/>
                    </w:rPr>
                    <w:t> </w:t>
                  </w:r>
                  <w:r>
                    <w:rPr>
                      <w:color w:val="ABB1BE"/>
                    </w:rPr>
                    <w:t>register[</w:t>
                  </w:r>
                  <w:r>
                    <w:rPr>
                      <w:color w:val="D19A66"/>
                    </w:rPr>
                    <w:t>12</w:t>
                  </w:r>
                  <w:r>
                    <w:rPr>
                      <w:color w:val="ABB1BE"/>
                    </w:rPr>
                    <w:t>], </w:t>
                  </w:r>
                  <w:r>
                    <w:rPr>
                      <w:color w:val="ABB1BE"/>
                    </w:rPr>
                    <w:t>register[</w:t>
                  </w:r>
                  <w:r>
                    <w:rPr>
                      <w:color w:val="D19A66"/>
                    </w:rPr>
                    <w:t>13</w:t>
                  </w:r>
                  <w:r>
                    <w:rPr>
                      <w:color w:val="ABB1BE"/>
                    </w:rPr>
                    <w:t>], register[</w:t>
                  </w:r>
                  <w:r>
                    <w:rPr>
                      <w:color w:val="D19A66"/>
                    </w:rPr>
                    <w:t>14</w:t>
                  </w:r>
                  <w:r>
                    <w:rPr>
                      <w:color w:val="ABB1BE"/>
                    </w:rPr>
                    <w:t>],</w:t>
                  </w:r>
                  <w:r>
                    <w:rPr>
                      <w:color w:val="ABB1BE"/>
                      <w:spacing w:val="-11"/>
                    </w:rPr>
                    <w:t> </w:t>
                  </w:r>
                  <w:r>
                    <w:rPr>
                      <w:color w:val="ABB1BE"/>
                    </w:rPr>
                    <w:t>register[</w:t>
                  </w:r>
                  <w:r>
                    <w:rPr>
                      <w:color w:val="D19A66"/>
                    </w:rPr>
                    <w:t>15</w:t>
                  </w:r>
                  <w:r>
                    <w:rPr>
                      <w:color w:val="ABB1BE"/>
                    </w:rPr>
                    <w:t>]);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5"/>
                    <w:ind w:left="873" w:right="0"/>
                    <w:jc w:val="left"/>
                  </w:pPr>
                  <w:r>
                    <w:rPr>
                      <w:color w:val="2BB9C5"/>
                    </w:rPr>
                    <w:t>$display</w:t>
                  </w:r>
                  <w:r>
                    <w:rPr>
                      <w:color w:val="ABB1BE"/>
                    </w:rPr>
                    <w:t>(</w:t>
                  </w:r>
                  <w:r>
                    <w:rPr>
                      <w:color w:val="88C978"/>
                    </w:rPr>
                    <w:t>"R[16-23]=%8X, %8X, %8X, %8X, %8X, %8X, %8X,</w:t>
                  </w:r>
                  <w:r>
                    <w:rPr>
                      <w:color w:val="88C978"/>
                      <w:spacing w:val="-18"/>
                    </w:rPr>
                    <w:t> </w:t>
                  </w:r>
                  <w:r>
                    <w:rPr>
                      <w:color w:val="88C978"/>
                    </w:rPr>
                    <w:t>%8X"</w:t>
                  </w:r>
                  <w:r>
                    <w:rPr>
                      <w:color w:val="ABB1BE"/>
                    </w:rPr>
                    <w:t>,</w:t>
                  </w:r>
                  <w:r>
                    <w:rPr/>
                  </w:r>
                </w:p>
                <w:p>
                  <w:pPr>
                    <w:pStyle w:val="BodyText"/>
                    <w:spacing w:line="276" w:lineRule="auto"/>
                    <w:ind w:left="28" w:right="372"/>
                    <w:jc w:val="left"/>
                  </w:pPr>
                  <w:r>
                    <w:rPr>
                      <w:color w:val="ABB1BE"/>
                    </w:rPr>
                    <w:t>register[</w:t>
                  </w:r>
                  <w:r>
                    <w:rPr>
                      <w:color w:val="D19A66"/>
                    </w:rPr>
                    <w:t>16</w:t>
                  </w:r>
                  <w:r>
                    <w:rPr>
                      <w:color w:val="ABB1BE"/>
                    </w:rPr>
                    <w:t>], register[</w:t>
                  </w:r>
                  <w:r>
                    <w:rPr>
                      <w:color w:val="D19A66"/>
                    </w:rPr>
                    <w:t>17</w:t>
                  </w:r>
                  <w:r>
                    <w:rPr>
                      <w:color w:val="ABB1BE"/>
                    </w:rPr>
                    <w:t>], register[</w:t>
                  </w:r>
                  <w:r>
                    <w:rPr>
                      <w:color w:val="D19A66"/>
                    </w:rPr>
                    <w:t>18</w:t>
                  </w:r>
                  <w:r>
                    <w:rPr>
                      <w:color w:val="ABB1BE"/>
                    </w:rPr>
                    <w:t>], register[</w:t>
                  </w:r>
                  <w:r>
                    <w:rPr>
                      <w:color w:val="D19A66"/>
                    </w:rPr>
                    <w:t>19</w:t>
                  </w:r>
                  <w:r>
                    <w:rPr>
                      <w:color w:val="ABB1BE"/>
                    </w:rPr>
                    <w:t>],</w:t>
                  </w:r>
                  <w:r>
                    <w:rPr>
                      <w:color w:val="ABB1BE"/>
                      <w:spacing w:val="-15"/>
                    </w:rPr>
                    <w:t> </w:t>
                  </w:r>
                  <w:r>
                    <w:rPr>
                      <w:color w:val="ABB1BE"/>
                    </w:rPr>
                    <w:t>register[</w:t>
                  </w:r>
                  <w:r>
                    <w:rPr>
                      <w:color w:val="D19A66"/>
                    </w:rPr>
                    <w:t>20</w:t>
                  </w:r>
                  <w:r>
                    <w:rPr>
                      <w:color w:val="ABB1BE"/>
                    </w:rPr>
                    <w:t>], </w:t>
                  </w:r>
                  <w:r>
                    <w:rPr>
                      <w:color w:val="ABB1BE"/>
                    </w:rPr>
                    <w:t>register[</w:t>
                  </w:r>
                  <w:r>
                    <w:rPr>
                      <w:color w:val="D19A66"/>
                    </w:rPr>
                    <w:t>21</w:t>
                  </w:r>
                  <w:r>
                    <w:rPr>
                      <w:color w:val="ABB1BE"/>
                    </w:rPr>
                    <w:t>], register[</w:t>
                  </w:r>
                  <w:r>
                    <w:rPr>
                      <w:color w:val="D19A66"/>
                    </w:rPr>
                    <w:t>22</w:t>
                  </w:r>
                  <w:r>
                    <w:rPr>
                      <w:color w:val="ABB1BE"/>
                    </w:rPr>
                    <w:t>],</w:t>
                  </w:r>
                  <w:r>
                    <w:rPr>
                      <w:color w:val="ABB1BE"/>
                      <w:spacing w:val="-11"/>
                    </w:rPr>
                    <w:t> </w:t>
                  </w:r>
                  <w:r>
                    <w:rPr>
                      <w:color w:val="ABB1BE"/>
                    </w:rPr>
                    <w:t>register[</w:t>
                  </w:r>
                  <w:r>
                    <w:rPr>
                      <w:color w:val="D19A66"/>
                    </w:rPr>
                    <w:t>23</w:t>
                  </w:r>
                  <w:r>
                    <w:rPr>
                      <w:color w:val="ABB1BE"/>
                    </w:rPr>
                    <w:t>]);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5"/>
                    <w:ind w:left="873" w:right="0"/>
                    <w:jc w:val="left"/>
                  </w:pPr>
                  <w:r>
                    <w:rPr>
                      <w:color w:val="2BB9C5"/>
                    </w:rPr>
                    <w:t>$display</w:t>
                  </w:r>
                  <w:r>
                    <w:rPr>
                      <w:color w:val="ABB1BE"/>
                    </w:rPr>
                    <w:t>(</w:t>
                  </w:r>
                  <w:r>
                    <w:rPr>
                      <w:color w:val="88C978"/>
                    </w:rPr>
                    <w:t>"R[24-31]=%8X, %8X, %8X, %8X, %8X, %8X, %8X,</w:t>
                  </w:r>
                  <w:r>
                    <w:rPr>
                      <w:color w:val="88C978"/>
                      <w:spacing w:val="-18"/>
                    </w:rPr>
                    <w:t> </w:t>
                  </w:r>
                  <w:r>
                    <w:rPr>
                      <w:color w:val="88C978"/>
                    </w:rPr>
                    <w:t>%8X"</w:t>
                  </w:r>
                  <w:r>
                    <w:rPr>
                      <w:color w:val="ABB1BE"/>
                    </w:rPr>
                    <w:t>,</w:t>
                  </w:r>
                  <w:r>
                    <w:rPr/>
                  </w:r>
                </w:p>
                <w:p>
                  <w:pPr>
                    <w:pStyle w:val="BodyText"/>
                    <w:spacing w:line="276" w:lineRule="auto" w:before="38"/>
                    <w:ind w:left="28" w:right="372"/>
                    <w:jc w:val="left"/>
                  </w:pPr>
                  <w:r>
                    <w:rPr>
                      <w:color w:val="ABB1BE"/>
                    </w:rPr>
                    <w:t>register[</w:t>
                  </w:r>
                  <w:r>
                    <w:rPr>
                      <w:color w:val="D19A66"/>
                    </w:rPr>
                    <w:t>24</w:t>
                  </w:r>
                  <w:r>
                    <w:rPr>
                      <w:color w:val="ABB1BE"/>
                    </w:rPr>
                    <w:t>], register[</w:t>
                  </w:r>
                  <w:r>
                    <w:rPr>
                      <w:color w:val="D19A66"/>
                    </w:rPr>
                    <w:t>25</w:t>
                  </w:r>
                  <w:r>
                    <w:rPr>
                      <w:color w:val="ABB1BE"/>
                    </w:rPr>
                    <w:t>], register[</w:t>
                  </w:r>
                  <w:r>
                    <w:rPr>
                      <w:color w:val="D19A66"/>
                    </w:rPr>
                    <w:t>26</w:t>
                  </w:r>
                  <w:r>
                    <w:rPr>
                      <w:color w:val="ABB1BE"/>
                    </w:rPr>
                    <w:t>], register[</w:t>
                  </w:r>
                  <w:r>
                    <w:rPr>
                      <w:color w:val="D19A66"/>
                    </w:rPr>
                    <w:t>27</w:t>
                  </w:r>
                  <w:r>
                    <w:rPr>
                      <w:color w:val="ABB1BE"/>
                    </w:rPr>
                    <w:t>],</w:t>
                  </w:r>
                  <w:r>
                    <w:rPr>
                      <w:color w:val="ABB1BE"/>
                      <w:spacing w:val="-15"/>
                    </w:rPr>
                    <w:t> </w:t>
                  </w:r>
                  <w:r>
                    <w:rPr>
                      <w:color w:val="ABB1BE"/>
                    </w:rPr>
                    <w:t>register[</w:t>
                  </w:r>
                  <w:r>
                    <w:rPr>
                      <w:color w:val="D19A66"/>
                    </w:rPr>
                    <w:t>28</w:t>
                  </w:r>
                  <w:r>
                    <w:rPr>
                      <w:color w:val="ABB1BE"/>
                    </w:rPr>
                    <w:t>], </w:t>
                  </w:r>
                  <w:r>
                    <w:rPr>
                      <w:color w:val="ABB1BE"/>
                    </w:rPr>
                    <w:t>register[</w:t>
                  </w:r>
                  <w:r>
                    <w:rPr>
                      <w:color w:val="D19A66"/>
                    </w:rPr>
                    <w:t>29</w:t>
                  </w:r>
                  <w:r>
                    <w:rPr>
                      <w:color w:val="ABB1BE"/>
                    </w:rPr>
                    <w:t>], register[</w:t>
                  </w:r>
                  <w:r>
                    <w:rPr>
                      <w:color w:val="D19A66"/>
                    </w:rPr>
                    <w:t>30</w:t>
                  </w:r>
                  <w:r>
                    <w:rPr>
                      <w:color w:val="ABB1BE"/>
                    </w:rPr>
                    <w:t>],</w:t>
                  </w:r>
                  <w:r>
                    <w:rPr>
                      <w:color w:val="ABB1BE"/>
                      <w:spacing w:val="-11"/>
                    </w:rPr>
                    <w:t> </w:t>
                  </w:r>
                  <w:r>
                    <w:rPr>
                      <w:color w:val="ABB1BE"/>
                    </w:rPr>
                    <w:t>register[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]);</w:t>
                  </w:r>
                  <w:r>
                    <w:rPr/>
                  </w:r>
                </w:p>
                <w:p>
                  <w:pPr>
                    <w:pStyle w:val="BodyText"/>
                    <w:spacing w:line="276" w:lineRule="auto" w:before="5"/>
                    <w:ind w:left="28" w:right="454" w:firstLine="844"/>
                    <w:jc w:val="left"/>
                  </w:pPr>
                  <w:r>
                    <w:rPr>
                      <w:color w:val="2BB9C5"/>
                    </w:rPr>
                    <w:t>$display</w:t>
                  </w:r>
                  <w:r>
                    <w:rPr>
                      <w:color w:val="ABB1BE"/>
                    </w:rPr>
                    <w:t>(</w:t>
                  </w:r>
                  <w:r>
                    <w:rPr>
                      <w:color w:val="88C978"/>
                    </w:rPr>
                    <w:t>"writeimport=%8X Read_import=%8X, %8X"</w:t>
                  </w:r>
                  <w:r>
                    <w:rPr>
                      <w:color w:val="ABB1BE"/>
                    </w:rPr>
                    <w:t>,</w:t>
                  </w:r>
                  <w:r>
                    <w:rPr>
                      <w:color w:val="ABB1BE"/>
                      <w:spacing w:val="-17"/>
                    </w:rPr>
                    <w:t> </w:t>
                  </w:r>
                  <w:r>
                    <w:rPr>
                      <w:color w:val="ABB1BE"/>
                    </w:rPr>
                    <w:t>writeimport, </w:t>
                  </w:r>
                  <w:r>
                    <w:rPr>
                      <w:color w:val="ABB1BE"/>
                    </w:rPr>
                    <w:t>readimport1,</w:t>
                  </w:r>
                  <w:r>
                    <w:rPr>
                      <w:color w:val="ABB1BE"/>
                      <w:spacing w:val="-10"/>
                    </w:rPr>
                    <w:t> </w:t>
                  </w:r>
                  <w:r>
                    <w:rPr>
                      <w:color w:val="ABB1BE"/>
                    </w:rPr>
                    <w:t>readimport2);</w:t>
                  </w:r>
                  <w:r>
                    <w:rPr/>
                  </w:r>
                </w:p>
                <w:p>
                  <w:pPr>
                    <w:pStyle w:val="BodyText"/>
                    <w:tabs>
                      <w:tab w:pos="2812" w:val="left" w:leader="none"/>
                    </w:tabs>
                    <w:spacing w:line="240" w:lineRule="auto" w:before="5"/>
                    <w:ind w:left="873" w:right="0"/>
                    <w:jc w:val="left"/>
                  </w:pPr>
                  <w:r>
                    <w:rPr>
                      <w:color w:val="2BB9C5"/>
                      <w:spacing w:val="-1"/>
                    </w:rPr>
                    <w:t>$display</w:t>
                  </w:r>
                  <w:r>
                    <w:rPr>
                      <w:color w:val="ABB1BE"/>
                      <w:spacing w:val="-1"/>
                    </w:rPr>
                    <w:t>(</w:t>
                  </w:r>
                  <w:r>
                    <w:rPr>
                      <w:color w:val="88C978"/>
                      <w:spacing w:val="-1"/>
                    </w:rPr>
                    <w:t>"regWr</w:t>
                    <w:tab/>
                    <w:t>=%8X"</w:t>
                  </w:r>
                  <w:r>
                    <w:rPr>
                      <w:color w:val="ABB1BE"/>
                      <w:spacing w:val="-1"/>
                    </w:rPr>
                    <w:t>,</w:t>
                  </w:r>
                  <w:r>
                    <w:rPr>
                      <w:color w:val="ABB1BE"/>
                      <w:spacing w:val="9"/>
                    </w:rPr>
                    <w:t> </w:t>
                  </w:r>
                  <w:r>
                    <w:rPr>
                      <w:color w:val="ABB1BE"/>
                      <w:spacing w:val="-1"/>
                    </w:rPr>
                    <w:t>regWr);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end</w:t>
                  </w:r>
                  <w:r>
                    <w:rPr/>
                  </w:r>
                </w:p>
                <w:p>
                  <w:pPr>
                    <w:spacing w:before="37"/>
                    <w:ind w:left="28" w:right="0" w:firstLine="0"/>
                    <w:jc w:val="left"/>
                    <w:rPr>
                      <w:rFonts w:ascii="Consolas" w:hAnsi="Consolas" w:cs="Consolas" w:eastAsia="Consolas" w:hint="default"/>
                      <w:sz w:val="21"/>
                      <w:szCs w:val="21"/>
                    </w:rPr>
                  </w:pPr>
                  <w:r>
                    <w:rPr>
                      <w:rFonts w:ascii="Consolas"/>
                      <w:color w:val="D45FDE"/>
                      <w:sz w:val="21"/>
                    </w:rPr>
                    <w:t>endmodule </w:t>
                  </w: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//</w:t>
                  </w:r>
                  <w:r>
                    <w:rPr>
                      <w:rFonts w:ascii="Consolas"/>
                      <w:i/>
                      <w:color w:val="7E848E"/>
                      <w:spacing w:val="-8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RegFile</w:t>
                  </w:r>
                  <w:r>
                    <w:rPr>
                      <w:rFonts w:ascii="Consolas"/>
                      <w:sz w:val="21"/>
                    </w:rPr>
                  </w:r>
                </w:p>
              </w:txbxContent>
            </v:textbox>
            <v:fill type="solid"/>
          </v:shape>
        </w:pict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spacing w:line="307" w:lineRule="exact" w:before="0"/>
        <w:ind w:left="140" w:right="124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2)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原理说明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pStyle w:val="Heading4"/>
        <w:spacing w:line="328" w:lineRule="auto"/>
        <w:ind w:right="135" w:firstLine="360"/>
        <w:jc w:val="both"/>
      </w:pPr>
      <w:r>
        <w:rPr/>
        <w:t>这里和</w:t>
      </w:r>
      <w:r>
        <w:rPr>
          <w:spacing w:val="-89"/>
        </w:rPr>
        <w:t> </w:t>
      </w:r>
      <w:r>
        <w:rPr>
          <w:rFonts w:ascii="Consolas" w:hAnsi="Consolas" w:cs="Consolas" w:eastAsia="Consolas" w:hint="default"/>
        </w:rPr>
        <w:t>Next_PC</w:t>
      </w:r>
      <w:r>
        <w:rPr>
          <w:rFonts w:ascii="Consolas" w:hAnsi="Consolas" w:cs="Consolas" w:eastAsia="Consolas" w:hint="default"/>
          <w:spacing w:val="-102"/>
        </w:rPr>
        <w:t> </w:t>
      </w:r>
      <w:r>
        <w:rPr/>
        <w:t>一样需要有很多注意的地方。首先是寄存器必须清空，否则 </w:t>
      </w:r>
      <w:r>
        <w:rPr>
          <w:spacing w:val="18"/>
        </w:rPr>
        <w:t>会发生灾难性的后果，因为这会直接影响到 </w:t>
      </w:r>
      <w:r>
        <w:rPr>
          <w:rFonts w:ascii="Consolas" w:hAnsi="Consolas" w:cs="Consolas" w:eastAsia="Consolas" w:hint="default"/>
        </w:rPr>
        <w:t>hazard </w:t>
      </w:r>
      <w:r>
        <w:rPr>
          <w:spacing w:val="13"/>
        </w:rPr>
        <w:t>的判断，</w:t>
      </w:r>
      <w:r>
        <w:rPr>
          <w:spacing w:val="-84"/>
        </w:rPr>
        <w:t> </w:t>
      </w:r>
      <w:r>
        <w:rPr>
          <w:spacing w:val="14"/>
        </w:rPr>
        <w:t>于是会沿着 </w:t>
      </w:r>
      <w:r>
        <w:rPr>
          <w:spacing w:val="14"/>
        </w:rPr>
      </w:r>
      <w:r>
        <w:rPr>
          <w:rFonts w:ascii="Cambria Math" w:hAnsi="Cambria Math" w:cs="Cambria Math" w:eastAsia="Cambria Math" w:hint="default"/>
        </w:rPr>
        <w:t>RegFile → hazard → PC</w:t>
      </w:r>
      <w:r>
        <w:rPr/>
        <w:t>的顺序出现</w:t>
      </w:r>
      <w:r>
        <w:rPr>
          <w:spacing w:val="-23"/>
        </w:rPr>
        <w:t> </w:t>
      </w:r>
      <w:r>
        <w:rPr>
          <w:rFonts w:ascii="Consolas" w:hAnsi="Consolas" w:cs="Consolas" w:eastAsia="Consolas" w:hint="default"/>
        </w:rPr>
        <w:t>32’hxxxxxxxx</w:t>
      </w:r>
      <w:r>
        <w:rPr/>
        <w:t>，进而无法读取指令。</w:t>
      </w:r>
    </w:p>
    <w:p>
      <w:pPr>
        <w:pStyle w:val="Heading4"/>
        <w:spacing w:line="328" w:lineRule="auto" w:before="26"/>
        <w:ind w:right="135" w:firstLine="360"/>
        <w:jc w:val="both"/>
      </w:pPr>
      <w:r>
        <w:rPr>
          <w:spacing w:val="-6"/>
        </w:rPr>
        <w:t>除此以外，必须在</w:t>
      </w:r>
      <w:r>
        <w:rPr>
          <w:spacing w:val="-60"/>
        </w:rPr>
        <w:t> </w:t>
      </w:r>
      <w:r>
        <w:rPr>
          <w:rFonts w:ascii="Consolas" w:hAnsi="Consolas" w:cs="Consolas" w:eastAsia="Consolas" w:hint="default"/>
        </w:rPr>
        <w:t>clk</w:t>
      </w:r>
      <w:r>
        <w:rPr>
          <w:rFonts w:ascii="Consolas" w:hAnsi="Consolas" w:cs="Consolas" w:eastAsia="Consolas" w:hint="default"/>
          <w:spacing w:val="-75"/>
        </w:rPr>
        <w:t> </w:t>
      </w:r>
      <w:r>
        <w:rPr/>
        <w:t>为</w:t>
      </w:r>
      <w:r>
        <w:rPr>
          <w:spacing w:val="-56"/>
        </w:rPr>
        <w:t> </w:t>
      </w:r>
      <w:r>
        <w:rPr>
          <w:rFonts w:ascii="Consolas" w:hAnsi="Consolas" w:cs="Consolas" w:eastAsia="Consolas" w:hint="default"/>
        </w:rPr>
        <w:t>negedge</w:t>
      </w:r>
      <w:r>
        <w:rPr>
          <w:rFonts w:ascii="Consolas" w:hAnsi="Consolas" w:cs="Consolas" w:eastAsia="Consolas" w:hint="default"/>
          <w:spacing w:val="-74"/>
        </w:rPr>
        <w:t> </w:t>
      </w:r>
      <w:r>
        <w:rPr>
          <w:spacing w:val="-3"/>
        </w:rPr>
        <w:t>时写入，否则调试时可能会发生数据跟不 </w:t>
      </w:r>
      <w:r>
        <w:rPr/>
        <w:t>上的情况，具体可</w:t>
      </w:r>
      <w:r>
        <w:rPr>
          <w:color w:val="0462C1"/>
        </w:rPr>
      </w:r>
      <w:hyperlink w:history="true" w:anchor="_bookmark57">
        <w:r>
          <w:rPr>
            <w:color w:val="0462C1"/>
            <w:u w:val="single" w:color="0462C1"/>
          </w:rPr>
          <w:t>点击此处</w:t>
        </w:r>
        <w:r>
          <w:rPr>
            <w:color w:val="0462C1"/>
          </w:rPr>
        </w:r>
      </w:hyperlink>
      <w:r>
        <w:rPr/>
        <w:t>。若</w:t>
      </w:r>
      <w:r>
        <w:rPr>
          <w:spacing w:val="-56"/>
        </w:rPr>
        <w:t> </w:t>
      </w:r>
      <w:r>
        <w:rPr>
          <w:rFonts w:ascii="Consolas" w:hAnsi="Consolas" w:cs="Consolas" w:eastAsia="Consolas" w:hint="default"/>
        </w:rPr>
        <w:t>clk</w:t>
      </w:r>
      <w:r>
        <w:rPr>
          <w:rFonts w:ascii="Consolas" w:hAnsi="Consolas" w:cs="Consolas" w:eastAsia="Consolas" w:hint="default"/>
          <w:spacing w:val="-71"/>
        </w:rPr>
        <w:t> </w:t>
      </w:r>
      <w:r>
        <w:rPr/>
        <w:t>改成</w:t>
      </w:r>
      <w:r>
        <w:rPr>
          <w:spacing w:val="-56"/>
        </w:rPr>
        <w:t> </w:t>
      </w:r>
      <w:r>
        <w:rPr>
          <w:rFonts w:ascii="Consolas" w:hAnsi="Consolas" w:cs="Consolas" w:eastAsia="Consolas" w:hint="default"/>
        </w:rPr>
        <w:t>posedge</w:t>
      </w:r>
      <w:r>
        <w:rPr>
          <w:rFonts w:ascii="Consolas" w:hAnsi="Consolas" w:cs="Consolas" w:eastAsia="Consolas" w:hint="default"/>
          <w:spacing w:val="-70"/>
        </w:rPr>
        <w:t> </w:t>
      </w:r>
      <w:r>
        <w:rPr/>
        <w:t>写入，那么会导致在写入的</w:t>
      </w:r>
    </w:p>
    <w:p>
      <w:pPr>
        <w:spacing w:after="0" w:line="328" w:lineRule="auto"/>
        <w:jc w:val="both"/>
        <w:sectPr>
          <w:pgSz w:w="11910" w:h="16840"/>
          <w:pgMar w:top="1420" w:bottom="280" w:left="1660" w:right="1660"/>
        </w:sectPr>
      </w:pPr>
    </w:p>
    <w:p>
      <w:pPr>
        <w:pStyle w:val="Heading4"/>
        <w:spacing w:line="338" w:lineRule="auto" w:before="6"/>
        <w:ind w:right="136"/>
        <w:jc w:val="both"/>
      </w:pPr>
      <w:r>
        <w:rPr>
          <w:spacing w:val="-3"/>
        </w:rPr>
        <w:t>时候刚好读出数据，而且转发单元已经丢失了全部的最新数据，所以拿到的永远 </w:t>
      </w:r>
      <w:r>
        <w:rPr/>
        <w:t>是过时的数据。此处考虑到所有的非写入处理都在 </w:t>
      </w:r>
      <w:r>
        <w:rPr>
          <w:rFonts w:ascii="Consolas" w:hAnsi="Consolas" w:cs="Consolas" w:eastAsia="Consolas" w:hint="default"/>
        </w:rPr>
        <w:t>posedge</w:t>
      </w:r>
      <w:r>
        <w:rPr>
          <w:rFonts w:ascii="Consolas" w:hAnsi="Consolas" w:cs="Consolas" w:eastAsia="Consolas" w:hint="default"/>
          <w:spacing w:val="-78"/>
        </w:rPr>
        <w:t> </w:t>
      </w:r>
      <w:r>
        <w:rPr/>
        <w:t>进行处理，因此只 需要在</w:t>
      </w:r>
      <w:r>
        <w:rPr>
          <w:spacing w:val="-64"/>
        </w:rPr>
        <w:t> </w:t>
      </w:r>
      <w:r>
        <w:rPr>
          <w:rFonts w:ascii="Consolas" w:hAnsi="Consolas" w:cs="Consolas" w:eastAsia="Consolas" w:hint="default"/>
        </w:rPr>
        <w:t>negedge</w:t>
      </w:r>
      <w:r>
        <w:rPr>
          <w:rFonts w:ascii="Consolas" w:hAnsi="Consolas" w:cs="Consolas" w:eastAsia="Consolas" w:hint="default"/>
          <w:spacing w:val="-77"/>
        </w:rPr>
        <w:t> </w:t>
      </w:r>
      <w:r>
        <w:rPr>
          <w:spacing w:val="-6"/>
        </w:rPr>
        <w:t>时，即卡在写入数据产生和从</w:t>
      </w:r>
      <w:r>
        <w:rPr>
          <w:spacing w:val="-59"/>
        </w:rPr>
        <w:t> </w:t>
      </w:r>
      <w:r>
        <w:rPr>
          <w:rFonts w:ascii="Consolas" w:hAnsi="Consolas" w:cs="Consolas" w:eastAsia="Consolas" w:hint="default"/>
        </w:rPr>
        <w:t>ID/EX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输出的两个</w:t>
      </w:r>
      <w:r>
        <w:rPr>
          <w:spacing w:val="-59"/>
        </w:rPr>
        <w:t> </w:t>
      </w:r>
      <w:r>
        <w:rPr>
          <w:rFonts w:ascii="Consolas" w:hAnsi="Consolas" w:cs="Consolas" w:eastAsia="Consolas" w:hint="default"/>
        </w:rPr>
        <w:t>posedge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之间 写入即可。</w:t>
      </w:r>
    </w:p>
    <w:p>
      <w:pPr>
        <w:pStyle w:val="Heading4"/>
        <w:spacing w:line="328" w:lineRule="auto" w:before="53"/>
        <w:ind w:right="114" w:firstLine="360"/>
        <w:jc w:val="left"/>
      </w:pPr>
      <w:r>
        <w:rPr/>
        <w:t>其他的就是很简单的</w:t>
      </w:r>
      <w:r>
        <w:rPr>
          <w:spacing w:val="-57"/>
        </w:rPr>
        <w:t> </w:t>
      </w:r>
      <w:r>
        <w:rPr>
          <w:rFonts w:ascii="Consolas" w:hAnsi="Consolas" w:cs="Consolas" w:eastAsia="Consolas" w:hint="default"/>
        </w:rPr>
        <w:t>0</w:t>
      </w:r>
      <w:r>
        <w:rPr>
          <w:rFonts w:ascii="Consolas" w:hAnsi="Consolas" w:cs="Consolas" w:eastAsia="Consolas" w:hint="default"/>
          <w:spacing w:val="-72"/>
        </w:rPr>
        <w:t> </w:t>
      </w:r>
      <w:r>
        <w:rPr/>
        <w:t>号寄存器不能写入，必须保持为</w:t>
      </w:r>
      <w:r>
        <w:rPr>
          <w:spacing w:val="-57"/>
        </w:rPr>
        <w:t> </w:t>
      </w:r>
      <w:r>
        <w:rPr>
          <w:rFonts w:ascii="Consolas" w:hAnsi="Consolas" w:cs="Consolas" w:eastAsia="Consolas" w:hint="default"/>
        </w:rPr>
        <w:t>0</w:t>
      </w:r>
      <w:r>
        <w:rPr>
          <w:rFonts w:ascii="Consolas" w:hAnsi="Consolas" w:cs="Consolas" w:eastAsia="Consolas" w:hint="default"/>
          <w:spacing w:val="-72"/>
        </w:rPr>
        <w:t> </w:t>
      </w:r>
      <w:r>
        <w:rPr/>
        <w:t>之类的人为规定的 特性。</w:t>
      </w:r>
    </w:p>
    <w:p>
      <w:pPr>
        <w:spacing w:line="240" w:lineRule="auto" w:before="12"/>
        <w:ind w:right="0"/>
        <w:rPr>
          <w:rFonts w:ascii="宋体" w:hAnsi="宋体" w:cs="宋体" w:eastAsia="宋体" w:hint="default"/>
          <w:sz w:val="16"/>
          <w:szCs w:val="16"/>
        </w:rPr>
      </w:pPr>
    </w:p>
    <w:p>
      <w:pPr>
        <w:pStyle w:val="Heading3"/>
        <w:spacing w:line="240" w:lineRule="auto"/>
        <w:ind w:right="0"/>
        <w:jc w:val="both"/>
        <w:rPr>
          <w:rFonts w:ascii="黑体" w:hAnsi="黑体" w:cs="黑体" w:eastAsia="黑体" w:hint="default"/>
          <w:b w:val="0"/>
          <w:bCs w:val="0"/>
        </w:rPr>
      </w:pPr>
      <w:bookmarkStart w:name="_bookmark39" w:id="48"/>
      <w:bookmarkEnd w:id="48"/>
      <w:r>
        <w:rPr>
          <w:b w:val="0"/>
          <w:bCs w:val="0"/>
        </w:rPr>
      </w:r>
      <w:r>
        <w:rPr/>
        <w:t>2.4.6.</w:t>
      </w:r>
      <w:r>
        <w:rPr>
          <w:spacing w:val="-96"/>
        </w:rPr>
        <w:t> </w:t>
      </w:r>
      <w:r>
        <w:rPr>
          <w:rFonts w:ascii="黑体" w:hAnsi="黑体" w:cs="黑体" w:eastAsia="黑体" w:hint="default"/>
        </w:rPr>
        <w:t>冒险判断单元（</w:t>
      </w:r>
      <w:r>
        <w:rPr/>
        <w:t>Hazard</w:t>
      </w:r>
      <w:r>
        <w:rPr>
          <w:rFonts w:ascii="黑体" w:hAnsi="黑体" w:cs="黑体" w:eastAsia="黑体" w:hint="default"/>
        </w:rPr>
        <w:t>）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9"/>
        <w:ind w:right="0"/>
        <w:rPr>
          <w:rFonts w:ascii="黑体" w:hAnsi="黑体" w:cs="黑体" w:eastAsia="黑体" w:hint="default"/>
          <w:b/>
          <w:bCs/>
          <w:sz w:val="21"/>
          <w:szCs w:val="21"/>
        </w:rPr>
      </w:pPr>
    </w:p>
    <w:p>
      <w:pPr>
        <w:spacing w:before="0"/>
        <w:ind w:left="140" w:right="0" w:firstLine="0"/>
        <w:jc w:val="both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1)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实现代码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spacing w:line="240" w:lineRule="auto" w:before="3" w:after="0"/>
        <w:ind w:right="0"/>
        <w:rPr>
          <w:rFonts w:ascii="宋体" w:hAnsi="宋体" w:cs="宋体" w:eastAsia="宋体" w:hint="default"/>
          <w:b/>
          <w:bCs/>
          <w:sz w:val="15"/>
          <w:szCs w:val="15"/>
        </w:rPr>
      </w:pPr>
    </w:p>
    <w:p>
      <w:pPr>
        <w:spacing w:line="240" w:lineRule="auto"/>
        <w:ind w:left="112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z w:val="20"/>
          <w:szCs w:val="20"/>
        </w:rPr>
        <w:pict>
          <v:shape style="width:418.25pt;height:311.650pt;mso-position-horizontal-relative:char;mso-position-vertical-relative:line" type="#_x0000_t202" filled="true" fillcolor="#282c34" stroked="false">
            <w10:anchorlock/>
            <v:textbox inset="0,0,0,0">
              <w:txbxContent>
                <w:p>
                  <w:pPr>
                    <w:pStyle w:val="BodyText"/>
                    <w:tabs>
                      <w:tab w:pos="1661" w:val="left" w:leader="none"/>
                    </w:tabs>
                    <w:spacing w:line="280" w:lineRule="auto" w:before="0"/>
                    <w:ind w:left="451" w:right="6125" w:hanging="423"/>
                    <w:jc w:val="left"/>
                  </w:pPr>
                  <w:r>
                    <w:rPr>
                      <w:color w:val="D45FDE"/>
                    </w:rPr>
                    <w:t>module </w:t>
                  </w:r>
                  <w:r>
                    <w:rPr>
                      <w:color w:val="E4C07A"/>
                    </w:rPr>
                    <w:t>Hazard </w:t>
                  </w:r>
                  <w:r>
                    <w:rPr>
                      <w:color w:val="ABB1BE"/>
                    </w:rPr>
                    <w:t>(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  <w:spacing w:val="-1"/>
                    </w:rPr>
                    <w:t>input</w:t>
                    <w:tab/>
                  </w:r>
                  <w:r>
                    <w:rPr>
                      <w:color w:val="ABB1BE"/>
                      <w:spacing w:val="-1"/>
                    </w:rPr>
                    <w:t>jump,</w:t>
                  </w:r>
                  <w:r>
                    <w:rPr/>
                  </w:r>
                </w:p>
                <w:p>
                  <w:pPr>
                    <w:pStyle w:val="BodyText"/>
                    <w:tabs>
                      <w:tab w:pos="1661" w:val="left" w:leader="none"/>
                    </w:tabs>
                    <w:spacing w:line="241" w:lineRule="exact" w:before="0"/>
                    <w:ind w:left="451" w:right="0"/>
                    <w:jc w:val="left"/>
                  </w:pPr>
                  <w:r>
                    <w:rPr>
                      <w:color w:val="D45FDE"/>
                      <w:spacing w:val="-1"/>
                    </w:rPr>
                    <w:t>input</w:t>
                    <w:tab/>
                  </w:r>
                  <w:r>
                    <w:rPr>
                      <w:color w:val="ABB1BE"/>
                      <w:spacing w:val="-1"/>
                    </w:rPr>
                    <w:t>branch,</w:t>
                  </w:r>
                  <w:r>
                    <w:rPr/>
                  </w:r>
                </w:p>
                <w:p>
                  <w:pPr>
                    <w:pStyle w:val="BodyText"/>
                    <w:tabs>
                      <w:tab w:pos="1661" w:val="left" w:leader="none"/>
                    </w:tabs>
                    <w:spacing w:line="278" w:lineRule="auto"/>
                    <w:ind w:left="451" w:right="5780"/>
                    <w:jc w:val="left"/>
                  </w:pPr>
                  <w:r>
                    <w:rPr>
                      <w:color w:val="D45FDE"/>
                      <w:spacing w:val="-1"/>
                    </w:rPr>
                    <w:t>input</w:t>
                    <w:tab/>
                  </w:r>
                  <w:r>
                    <w:rPr>
                      <w:color w:val="ABB1BE"/>
                      <w:spacing w:val="-1"/>
                    </w:rPr>
                    <w:t>mem2reg, </w:t>
                  </w:r>
                  <w:r>
                    <w:rPr>
                      <w:color w:val="ABB1BE"/>
                      <w:spacing w:val="-1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4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 IF_Rs,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4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 IF_Rt,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4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 ID_Rt,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output reg</w:t>
                  </w:r>
                  <w:r>
                    <w:rPr>
                      <w:color w:val="D45FDE"/>
                      <w:spacing w:val="-7"/>
                    </w:rPr>
                    <w:t> </w:t>
                  </w:r>
                  <w:r>
                    <w:rPr>
                      <w:color w:val="ABB1BE"/>
                    </w:rPr>
                    <w:t>hazard</w:t>
                  </w:r>
                  <w:r>
                    <w:rPr/>
                  </w:r>
                </w:p>
                <w:p>
                  <w:pPr>
                    <w:pStyle w:val="BodyText"/>
                    <w:spacing w:line="244" w:lineRule="exact" w:before="0"/>
                    <w:ind w:left="28" w:right="0"/>
                    <w:jc w:val="left"/>
                  </w:pPr>
                  <w:r>
                    <w:rPr>
                      <w:color w:val="ABB1BE"/>
                    </w:rPr>
                    <w:t>);</w:t>
                  </w:r>
                  <w:r>
                    <w:rPr/>
                  </w:r>
                </w:p>
                <w:p>
                  <w:pPr>
                    <w:spacing w:line="240" w:lineRule="auto" w:before="11"/>
                    <w:rPr>
                      <w:rFonts w:ascii="宋体" w:hAnsi="宋体" w:cs="宋体" w:eastAsia="宋体" w:hint="default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pStyle w:val="BodyText"/>
                    <w:spacing w:line="276" w:lineRule="auto" w:before="0"/>
                    <w:ind w:left="873" w:right="5759" w:hanging="423"/>
                    <w:jc w:val="left"/>
                  </w:pPr>
                  <w:r>
                    <w:rPr>
                      <w:color w:val="D45FDE"/>
                    </w:rPr>
                    <w:t>initial begin </w:t>
                  </w:r>
                  <w:r>
                    <w:rPr>
                      <w:color w:val="ABB1BE"/>
                    </w:rPr>
                    <w:t>hazard &lt;=</w:t>
                  </w:r>
                  <w:r>
                    <w:rPr>
                      <w:color w:val="ABB1BE"/>
                      <w:spacing w:val="-5"/>
                    </w:rPr>
                    <w:t> </w:t>
                  </w:r>
                  <w:r>
                    <w:rPr>
                      <w:color w:val="D19A66"/>
                    </w:rPr>
                    <w:t>1'b0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5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end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always </w:t>
                  </w:r>
                  <w:r>
                    <w:rPr>
                      <w:color w:val="ABB1BE"/>
                    </w:rPr>
                    <w:t>@(*)</w:t>
                  </w:r>
                  <w:r>
                    <w:rPr>
                      <w:color w:val="ABB1BE"/>
                      <w:spacing w:val="-7"/>
                    </w:rPr>
                    <w:t> </w:t>
                  </w:r>
                  <w:r>
                    <w:rPr>
                      <w:color w:val="D45FDE"/>
                    </w:rPr>
                    <w:t>begin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873" w:right="0"/>
                    <w:jc w:val="left"/>
                  </w:pPr>
                  <w:r>
                    <w:rPr>
                      <w:color w:val="D45FDE"/>
                    </w:rPr>
                    <w:t>if </w:t>
                  </w:r>
                  <w:r>
                    <w:rPr>
                      <w:color w:val="ABB1BE"/>
                    </w:rPr>
                    <w:t>(mem2reg &amp;&amp; (ID_Rt !=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) &amp;&amp; (ID_Rt == IF_Rs || ID_Rt</w:t>
                  </w:r>
                  <w:r>
                    <w:rPr>
                      <w:color w:val="ABB1BE"/>
                      <w:spacing w:val="-21"/>
                    </w:rPr>
                    <w:t> </w:t>
                  </w:r>
                  <w:r>
                    <w:rPr>
                      <w:color w:val="ABB1BE"/>
                    </w:rPr>
                    <w:t>==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28" w:right="0"/>
                    <w:jc w:val="left"/>
                  </w:pPr>
                  <w:r>
                    <w:rPr>
                      <w:color w:val="ABB1BE"/>
                    </w:rPr>
                    <w:t>IF_Rt) )</w:t>
                  </w:r>
                  <w:r>
                    <w:rPr>
                      <w:color w:val="ABB1BE"/>
                      <w:spacing w:val="-6"/>
                    </w:rPr>
                    <w:t> </w:t>
                  </w:r>
                  <w:r>
                    <w:rPr>
                      <w:color w:val="D45FDE"/>
                    </w:rPr>
                    <w:t>begin</w:t>
                  </w:r>
                  <w:r>
                    <w:rPr/>
                  </w:r>
                </w:p>
                <w:p>
                  <w:pPr>
                    <w:pStyle w:val="BodyText"/>
                    <w:spacing w:line="280" w:lineRule="auto"/>
                    <w:ind w:left="873" w:right="5687" w:firstLine="418"/>
                    <w:jc w:val="left"/>
                  </w:pPr>
                  <w:r>
                    <w:rPr>
                      <w:color w:val="ABB1BE"/>
                    </w:rPr>
                    <w:t>hazard &lt;=</w:t>
                  </w:r>
                  <w:r>
                    <w:rPr>
                      <w:color w:val="ABB1BE"/>
                      <w:spacing w:val="-4"/>
                    </w:rPr>
                    <w:t> </w:t>
                  </w:r>
                  <w:r>
                    <w:rPr>
                      <w:color w:val="D19A66"/>
                    </w:rPr>
                    <w:t>1</w:t>
                  </w:r>
                  <w:r>
                    <w:rPr>
                      <w:color w:val="ABB1BE"/>
                    </w:rPr>
                    <w:t>;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end else</w:t>
                  </w:r>
                  <w:r>
                    <w:rPr>
                      <w:color w:val="D45FDE"/>
                      <w:spacing w:val="-6"/>
                    </w:rPr>
                    <w:t> </w:t>
                  </w:r>
                  <w:r>
                    <w:rPr>
                      <w:color w:val="D45FDE"/>
                    </w:rPr>
                    <w:t>begin</w:t>
                  </w:r>
                  <w:r>
                    <w:rPr/>
                  </w:r>
                </w:p>
                <w:p>
                  <w:pPr>
                    <w:pStyle w:val="BodyText"/>
                    <w:spacing w:line="242" w:lineRule="exact" w:before="0"/>
                    <w:ind w:left="1291" w:right="0"/>
                    <w:jc w:val="left"/>
                  </w:pPr>
                  <w:r>
                    <w:rPr>
                      <w:color w:val="ABB1BE"/>
                    </w:rPr>
                    <w:t>hazard &lt;= jump ||</w:t>
                  </w:r>
                  <w:r>
                    <w:rPr>
                      <w:color w:val="ABB1BE"/>
                      <w:spacing w:val="-12"/>
                    </w:rPr>
                    <w:t> </w:t>
                  </w:r>
                  <w:r>
                    <w:rPr>
                      <w:color w:val="ABB1BE"/>
                    </w:rPr>
                    <w:t>branch;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873" w:right="0"/>
                    <w:jc w:val="left"/>
                  </w:pPr>
                  <w:r>
                    <w:rPr>
                      <w:color w:val="D45FDE"/>
                    </w:rPr>
                    <w:t>end</w:t>
                  </w:r>
                  <w:r>
                    <w:rPr/>
                  </w:r>
                </w:p>
                <w:p>
                  <w:pPr>
                    <w:pStyle w:val="BodyText"/>
                    <w:spacing w:line="280" w:lineRule="atLeast" w:before="8"/>
                    <w:ind w:left="28" w:right="7297" w:firstLine="422"/>
                    <w:jc w:val="left"/>
                  </w:pPr>
                  <w:r>
                    <w:rPr>
                      <w:color w:val="D45FDE"/>
                    </w:rPr>
                    <w:t>end </w:t>
                  </w:r>
                  <w:r>
                    <w:rPr>
                      <w:color w:val="D45FDE"/>
                      <w:spacing w:val="-1"/>
                    </w:rPr>
                    <w:t>endmodule</w:t>
                  </w:r>
                  <w:r>
                    <w:rPr/>
                  </w:r>
                </w:p>
              </w:txbxContent>
            </v:textbox>
            <v:fill type="solid"/>
          </v:shape>
        </w:pict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spacing w:line="305" w:lineRule="exact" w:before="0"/>
        <w:ind w:left="140" w:right="124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2)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原理说明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pStyle w:val="Heading4"/>
        <w:spacing w:line="340" w:lineRule="auto" w:before="130"/>
        <w:ind w:right="134" w:firstLine="360"/>
        <w:jc w:val="both"/>
      </w:pPr>
      <w:r>
        <w:rPr/>
        <w:t>单元 </w:t>
      </w:r>
      <w:r>
        <w:rPr>
          <w:rFonts w:ascii="Consolas" w:hAnsi="Consolas" w:cs="Consolas" w:eastAsia="Consolas" w:hint="default"/>
        </w:rPr>
        <w:t>hazard</w:t>
      </w:r>
      <w:r>
        <w:rPr>
          <w:rFonts w:ascii="Consolas" w:hAnsi="Consolas" w:cs="Consolas" w:eastAsia="Consolas" w:hint="default"/>
          <w:spacing w:val="-61"/>
        </w:rPr>
        <w:t> </w:t>
      </w:r>
      <w:r>
        <w:rPr/>
        <w:t>是一个很重要的单元，因为它决定了跳转如何执行，如何在跳 </w:t>
      </w:r>
      <w:r>
        <w:rPr>
          <w:spacing w:val="-3"/>
        </w:rPr>
        <w:t>转时抹去可能读取错误的指令的影响。再确认冒险发生之后，流水线阻塞一个周 </w:t>
      </w:r>
      <w:r>
        <w:rPr>
          <w:spacing w:val="-3"/>
        </w:rPr>
      </w:r>
      <w:r>
        <w:rPr/>
        <w:t>期，之后重新获取上一次读到的指令。</w:t>
      </w:r>
    </w:p>
    <w:p>
      <w:pPr>
        <w:pStyle w:val="Heading4"/>
        <w:spacing w:line="331" w:lineRule="auto" w:before="50"/>
        <w:ind w:right="129" w:firstLine="360"/>
        <w:jc w:val="both"/>
      </w:pPr>
      <w:r>
        <w:rPr>
          <w:spacing w:val="-4"/>
        </w:rPr>
        <w:t>需要进行冒险的只有两类：一种是</w:t>
      </w:r>
      <w:r>
        <w:rPr>
          <w:spacing w:val="-52"/>
        </w:rPr>
        <w:t> </w:t>
      </w:r>
      <w:r>
        <w:rPr>
          <w:rFonts w:ascii="Consolas" w:hAnsi="Consolas" w:cs="Consolas" w:eastAsia="Consolas" w:hint="default"/>
        </w:rPr>
        <w:t>lw</w:t>
      </w:r>
      <w:r>
        <w:rPr>
          <w:rFonts w:ascii="Consolas" w:hAnsi="Consolas" w:cs="Consolas" w:eastAsia="Consolas" w:hint="default"/>
          <w:spacing w:val="-69"/>
        </w:rPr>
        <w:t> </w:t>
      </w:r>
      <w:r>
        <w:rPr>
          <w:spacing w:val="-4"/>
        </w:rPr>
        <w:t>指令得到确认之后，下一条指令立即使 </w:t>
      </w:r>
      <w:r>
        <w:rPr>
          <w:spacing w:val="-6"/>
        </w:rPr>
        <w:t>用了这个数；另一种是跳转和确认发生的分支（注意这里的</w:t>
      </w:r>
      <w:r>
        <w:rPr>
          <w:spacing w:val="-63"/>
        </w:rPr>
        <w:t> </w:t>
      </w:r>
      <w:r>
        <w:rPr>
          <w:rFonts w:ascii="Consolas" w:hAnsi="Consolas" w:cs="Consolas" w:eastAsia="Consolas" w:hint="default"/>
        </w:rPr>
        <w:t>branch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也不是</w:t>
      </w:r>
      <w:r>
        <w:rPr>
          <w:spacing w:val="-59"/>
        </w:rPr>
        <w:t> </w:t>
      </w:r>
      <w:r>
        <w:rPr>
          <w:rFonts w:ascii="Consolas" w:hAnsi="Consolas" w:cs="Consolas" w:eastAsia="Consolas" w:hint="default"/>
        </w:rPr>
        <w:t>Ctrl </w:t>
      </w:r>
      <w:r>
        <w:rPr/>
        <w:t>单元直接获取的，而是</w:t>
      </w:r>
      <w:r>
        <w:rPr>
          <w:spacing w:val="-59"/>
        </w:rPr>
        <w:t> </w:t>
      </w:r>
      <w:r>
        <w:rPr>
          <w:rFonts w:ascii="Consolas" w:hAnsi="Consolas" w:cs="Consolas" w:eastAsia="Consolas" w:hint="default"/>
          <w:spacing w:val="-1"/>
        </w:rPr>
        <w:t>Next_PC</w:t>
      </w:r>
      <w:r>
        <w:rPr>
          <w:rFonts w:ascii="Consolas" w:hAnsi="Consolas" w:cs="Consolas" w:eastAsia="Consolas" w:hint="default"/>
          <w:spacing w:val="-73"/>
        </w:rPr>
        <w:t> </w:t>
      </w:r>
      <w:r>
        <w:rPr>
          <w:spacing w:val="2"/>
        </w:rPr>
        <w:t>中的</w:t>
      </w:r>
      <w:r>
        <w:rPr>
          <w:spacing w:val="-60"/>
        </w:rPr>
        <w:t> </w:t>
      </w:r>
      <w:r>
        <w:rPr>
          <w:rFonts w:ascii="Consolas" w:hAnsi="Consolas" w:cs="Consolas" w:eastAsia="Consolas" w:hint="default"/>
          <w:spacing w:val="-30"/>
        </w:rPr>
        <w:t>branch</w:t>
      </w:r>
      <w:r>
        <w:rPr>
          <w:spacing w:val="-30"/>
        </w:rPr>
        <w:t>）。</w:t>
      </w:r>
      <w:r>
        <w:rPr/>
      </w:r>
    </w:p>
    <w:p>
      <w:pPr>
        <w:spacing w:after="0" w:line="331" w:lineRule="auto"/>
        <w:jc w:val="both"/>
        <w:sectPr>
          <w:pgSz w:w="11910" w:h="16840"/>
          <w:pgMar w:top="1380" w:bottom="280" w:left="1660" w:right="1660"/>
        </w:sectPr>
      </w:pPr>
    </w:p>
    <w:p>
      <w:pPr>
        <w:pStyle w:val="Heading3"/>
        <w:spacing w:line="240" w:lineRule="auto" w:before="1"/>
        <w:ind w:right="124"/>
        <w:jc w:val="left"/>
        <w:rPr>
          <w:rFonts w:ascii="黑体" w:hAnsi="黑体" w:cs="黑体" w:eastAsia="黑体" w:hint="default"/>
          <w:b w:val="0"/>
          <w:bCs w:val="0"/>
        </w:rPr>
      </w:pPr>
      <w:r>
        <w:rPr/>
        <w:pict>
          <v:group style="position:absolute;margin-left:88.608002pt;margin-top:128.449982pt;width:418.25pt;height:639.550pt;mso-position-horizontal-relative:page;mso-position-vertical-relative:page;z-index:-131896" coordorigin="1772,2569" coordsize="8365,12791">
            <v:group style="position:absolute;left:1772;top:2569;width:8365;height:245" coordorigin="1772,2569" coordsize="8365,245">
              <v:shape style="position:absolute;left:1772;top:2569;width:8365;height:245" coordorigin="1772,2569" coordsize="8365,245" path="m1772,2814l10137,2814,10137,2569,1772,2569,1772,2814xe" filled="true" fillcolor="#282c34" stroked="false">
                <v:path arrowok="t"/>
                <v:fill type="solid"/>
              </v:shape>
            </v:group>
            <v:group style="position:absolute;left:1772;top:2814;width:8365;height:288" coordorigin="1772,2814" coordsize="8365,288">
              <v:shape style="position:absolute;left:1772;top:2814;width:8365;height:288" coordorigin="1772,2814" coordsize="8365,288" path="m1772,3102l10137,3102,10137,2814,1772,2814,1772,3102xe" filled="true" fillcolor="#282c34" stroked="false">
                <v:path arrowok="t"/>
                <v:fill type="solid"/>
              </v:shape>
            </v:group>
            <v:group style="position:absolute;left:1772;top:3102;width:8365;height:284" coordorigin="1772,3102" coordsize="8365,284">
              <v:shape style="position:absolute;left:1772;top:3102;width:8365;height:284" coordorigin="1772,3102" coordsize="8365,284" path="m1772,3385l10137,3385,10137,3102,1772,3102,1772,3385xe" filled="true" fillcolor="#282c34" stroked="false">
                <v:path arrowok="t"/>
                <v:fill type="solid"/>
              </v:shape>
            </v:group>
            <v:group style="position:absolute;left:1772;top:3385;width:8365;height:288" coordorigin="1772,3385" coordsize="8365,288">
              <v:shape style="position:absolute;left:1772;top:3385;width:8365;height:288" coordorigin="1772,3385" coordsize="8365,288" path="m1772,3673l10137,3673,10137,3385,1772,3385,1772,3673xe" filled="true" fillcolor="#282c34" stroked="false">
                <v:path arrowok="t"/>
                <v:fill type="solid"/>
              </v:shape>
            </v:group>
            <v:group style="position:absolute;left:1772;top:3673;width:8365;height:284" coordorigin="1772,3673" coordsize="8365,284">
              <v:shape style="position:absolute;left:1772;top:3673;width:8365;height:284" coordorigin="1772,3673" coordsize="8365,284" path="m1772,3956l10137,3956,10137,3673,1772,3673,1772,3956xe" filled="true" fillcolor="#282c34" stroked="false">
                <v:path arrowok="t"/>
                <v:fill type="solid"/>
              </v:shape>
            </v:group>
            <v:group style="position:absolute;left:1772;top:3956;width:8365;height:284" coordorigin="1772,3956" coordsize="8365,284">
              <v:shape style="position:absolute;left:1772;top:3956;width:8365;height:284" coordorigin="1772,3956" coordsize="8365,284" path="m1772,4240l10137,4240,10137,3956,1772,3956,1772,4240xe" filled="true" fillcolor="#282c34" stroked="false">
                <v:path arrowok="t"/>
                <v:fill type="solid"/>
              </v:shape>
            </v:group>
            <v:group style="position:absolute;left:1772;top:4240;width:8365;height:288" coordorigin="1772,4240" coordsize="8365,288">
              <v:shape style="position:absolute;left:1772;top:4240;width:8365;height:288" coordorigin="1772,4240" coordsize="8365,288" path="m1772,4528l10137,4528,10137,4240,1772,4240,1772,4528xe" filled="true" fillcolor="#282c34" stroked="false">
                <v:path arrowok="t"/>
                <v:fill type="solid"/>
              </v:shape>
            </v:group>
            <v:group style="position:absolute;left:1772;top:4528;width:8365;height:284" coordorigin="1772,4528" coordsize="8365,284">
              <v:shape style="position:absolute;left:1772;top:4528;width:8365;height:284" coordorigin="1772,4528" coordsize="8365,284" path="m1772,4811l10137,4811,10137,4528,1772,4528,1772,4811xe" filled="true" fillcolor="#282c34" stroked="false">
                <v:path arrowok="t"/>
                <v:fill type="solid"/>
              </v:shape>
            </v:group>
            <v:group style="position:absolute;left:1772;top:4811;width:8365;height:284" coordorigin="1772,4811" coordsize="8365,284">
              <v:shape style="position:absolute;left:1772;top:4811;width:8365;height:284" coordorigin="1772,4811" coordsize="8365,284" path="m1772,5094l10137,5094,10137,4811,1772,4811,1772,5094xe" filled="true" fillcolor="#282c34" stroked="false">
                <v:path arrowok="t"/>
                <v:fill type="solid"/>
              </v:shape>
            </v:group>
            <v:group style="position:absolute;left:1772;top:5094;width:8365;height:288" coordorigin="1772,5094" coordsize="8365,288">
              <v:shape style="position:absolute;left:1772;top:5094;width:8365;height:288" coordorigin="1772,5094" coordsize="8365,288" path="m1772,5382l10137,5382,10137,5094,1772,5094,1772,5382xe" filled="true" fillcolor="#282c34" stroked="false">
                <v:path arrowok="t"/>
                <v:fill type="solid"/>
              </v:shape>
            </v:group>
            <v:group style="position:absolute;left:1772;top:5382;width:8365;height:284" coordorigin="1772,5382" coordsize="8365,284">
              <v:shape style="position:absolute;left:1772;top:5382;width:8365;height:284" coordorigin="1772,5382" coordsize="8365,284" path="m1772,5665l10137,5665,10137,5382,1772,5382,1772,5665xe" filled="true" fillcolor="#282c34" stroked="false">
                <v:path arrowok="t"/>
                <v:fill type="solid"/>
              </v:shape>
            </v:group>
            <v:group style="position:absolute;left:1772;top:5666;width:8365;height:289" coordorigin="1772,5666" coordsize="8365,289">
              <v:shape style="position:absolute;left:1772;top:5666;width:8365;height:289" coordorigin="1772,5666" coordsize="8365,289" path="m1772,5954l10137,5954,10137,5666,1772,5666,1772,5954xe" filled="true" fillcolor="#282c34" stroked="false">
                <v:path arrowok="t"/>
                <v:fill type="solid"/>
              </v:shape>
            </v:group>
            <v:group style="position:absolute;left:1772;top:5954;width:8365;height:284" coordorigin="1772,5954" coordsize="8365,284">
              <v:shape style="position:absolute;left:1772;top:5954;width:8365;height:284" coordorigin="1772,5954" coordsize="8365,284" path="m1772,6237l10137,6237,10137,5954,1772,5954,1772,6237xe" filled="true" fillcolor="#282c34" stroked="false">
                <v:path arrowok="t"/>
                <v:fill type="solid"/>
              </v:shape>
            </v:group>
            <v:group style="position:absolute;left:1772;top:6237;width:8365;height:284" coordorigin="1772,6237" coordsize="8365,284">
              <v:shape style="position:absolute;left:1772;top:6237;width:8365;height:284" coordorigin="1772,6237" coordsize="8365,284" path="m1772,6520l10137,6520,10137,6237,1772,6237,1772,6520xe" filled="true" fillcolor="#282c34" stroked="false">
                <v:path arrowok="t"/>
                <v:fill type="solid"/>
              </v:shape>
            </v:group>
            <v:group style="position:absolute;left:1772;top:6520;width:8365;height:288" coordorigin="1772,6520" coordsize="8365,288">
              <v:shape style="position:absolute;left:1772;top:6520;width:8365;height:288" coordorigin="1772,6520" coordsize="8365,288" path="m1772,6808l10137,6808,10137,6520,1772,6520,1772,6808xe" filled="true" fillcolor="#282c34" stroked="false">
                <v:path arrowok="t"/>
                <v:fill type="solid"/>
              </v:shape>
            </v:group>
            <v:group style="position:absolute;left:1772;top:6808;width:8365;height:284" coordorigin="1772,6808" coordsize="8365,284">
              <v:shape style="position:absolute;left:1772;top:6808;width:8365;height:284" coordorigin="1772,6808" coordsize="8365,284" path="m1772,7092l10137,7092,10137,6808,1772,6808,1772,7092xe" filled="true" fillcolor="#282c34" stroked="false">
                <v:path arrowok="t"/>
                <v:fill type="solid"/>
              </v:shape>
            </v:group>
            <v:group style="position:absolute;left:1772;top:7092;width:8365;height:284" coordorigin="1772,7092" coordsize="8365,284">
              <v:shape style="position:absolute;left:1772;top:7092;width:8365;height:284" coordorigin="1772,7092" coordsize="8365,284" path="m1772,7375l10137,7375,10137,7092,1772,7092,1772,7375xe" filled="true" fillcolor="#282c34" stroked="false">
                <v:path arrowok="t"/>
                <v:fill type="solid"/>
              </v:shape>
            </v:group>
            <v:group style="position:absolute;left:1772;top:7375;width:8365;height:289" coordorigin="1772,7375" coordsize="8365,289">
              <v:shape style="position:absolute;left:1772;top:7375;width:8365;height:289" coordorigin="1772,7375" coordsize="8365,289" path="m1772,7663l10137,7663,10137,7375,1772,7375,1772,7663xe" filled="true" fillcolor="#282c34" stroked="false">
                <v:path arrowok="t"/>
                <v:fill type="solid"/>
              </v:shape>
            </v:group>
            <v:group style="position:absolute;left:1772;top:7663;width:8365;height:284" coordorigin="1772,7663" coordsize="8365,284">
              <v:shape style="position:absolute;left:1772;top:7663;width:8365;height:284" coordorigin="1772,7663" coordsize="8365,284" path="m1772,7946l10137,7946,10137,7663,1772,7663,1772,7946xe" filled="true" fillcolor="#282c34" stroked="false">
                <v:path arrowok="t"/>
                <v:fill type="solid"/>
              </v:shape>
            </v:group>
            <v:group style="position:absolute;left:1772;top:7946;width:8365;height:288" coordorigin="1772,7946" coordsize="8365,288">
              <v:shape style="position:absolute;left:1772;top:7946;width:8365;height:288" coordorigin="1772,7946" coordsize="8365,288" path="m1772,8234l10137,8234,10137,7946,1772,7946,1772,8234xe" filled="true" fillcolor="#282c34" stroked="false">
                <v:path arrowok="t"/>
                <v:fill type="solid"/>
              </v:shape>
            </v:group>
            <v:group style="position:absolute;left:1772;top:8234;width:8365;height:284" coordorigin="1772,8234" coordsize="8365,284">
              <v:shape style="position:absolute;left:1772;top:8234;width:8365;height:284" coordorigin="1772,8234" coordsize="8365,284" path="m1772,8518l10137,8518,10137,8234,1772,8234,1772,8518xe" filled="true" fillcolor="#282c34" stroked="false">
                <v:path arrowok="t"/>
                <v:fill type="solid"/>
              </v:shape>
            </v:group>
            <v:group style="position:absolute;left:1772;top:8518;width:8365;height:284" coordorigin="1772,8518" coordsize="8365,284">
              <v:shape style="position:absolute;left:1772;top:8518;width:8365;height:284" coordorigin="1772,8518" coordsize="8365,284" path="m1772,8801l10137,8801,10137,8518,1772,8518,1772,8801xe" filled="true" fillcolor="#282c34" stroked="false">
                <v:path arrowok="t"/>
                <v:fill type="solid"/>
              </v:shape>
            </v:group>
            <v:group style="position:absolute;left:1772;top:8801;width:8365;height:289" coordorigin="1772,8801" coordsize="8365,289">
              <v:shape style="position:absolute;left:1772;top:8801;width:8365;height:289" coordorigin="1772,8801" coordsize="8365,289" path="m1772,9089l10137,9089,10137,8801,1772,8801,1772,9089xe" filled="true" fillcolor="#282c34" stroked="false">
                <v:path arrowok="t"/>
                <v:fill type="solid"/>
              </v:shape>
            </v:group>
            <v:group style="position:absolute;left:1772;top:9089;width:8365;height:284" coordorigin="1772,9089" coordsize="8365,284">
              <v:shape style="position:absolute;left:1772;top:9089;width:8365;height:284" coordorigin="1772,9089" coordsize="8365,284" path="m1772,9372l10137,9372,10137,9089,1772,9089,1772,9372xe" filled="true" fillcolor="#282c34" stroked="false">
                <v:path arrowok="t"/>
                <v:fill type="solid"/>
              </v:shape>
            </v:group>
            <v:group style="position:absolute;left:1772;top:9372;width:8365;height:284" coordorigin="1772,9372" coordsize="8365,284">
              <v:shape style="position:absolute;left:1772;top:9372;width:8365;height:284" coordorigin="1772,9372" coordsize="8365,284" path="m1772,9656l10137,9656,10137,9372,1772,9372,1772,9656xe" filled="true" fillcolor="#282c34" stroked="false">
                <v:path arrowok="t"/>
                <v:fill type="solid"/>
              </v:shape>
            </v:group>
            <v:group style="position:absolute;left:1772;top:9656;width:8365;height:288" coordorigin="1772,9656" coordsize="8365,288">
              <v:shape style="position:absolute;left:1772;top:9656;width:8365;height:288" coordorigin="1772,9656" coordsize="8365,288" path="m1772,9944l10137,9944,10137,9656,1772,9656,1772,9944xe" filled="true" fillcolor="#282c34" stroked="false">
                <v:path arrowok="t"/>
                <v:fill type="solid"/>
              </v:shape>
            </v:group>
            <v:group style="position:absolute;left:1772;top:9944;width:8365;height:284" coordorigin="1772,9944" coordsize="8365,284">
              <v:shape style="position:absolute;left:1772;top:9944;width:8365;height:284" coordorigin="1772,9944" coordsize="8365,284" path="m1772,10227l10137,10227,10137,9944,1772,9944,1772,10227xe" filled="true" fillcolor="#282c34" stroked="false">
                <v:path arrowok="t"/>
                <v:fill type="solid"/>
              </v:shape>
            </v:group>
            <v:group style="position:absolute;left:1772;top:10227;width:8365;height:288" coordorigin="1772,10227" coordsize="8365,288">
              <v:shape style="position:absolute;left:1772;top:10227;width:8365;height:288" coordorigin="1772,10227" coordsize="8365,288" path="m1772,10515l10137,10515,10137,10227,1772,10227,1772,10515xe" filled="true" fillcolor="#282c34" stroked="false">
                <v:path arrowok="t"/>
                <v:fill type="solid"/>
              </v:shape>
            </v:group>
            <v:group style="position:absolute;left:1772;top:10515;width:8365;height:284" coordorigin="1772,10515" coordsize="8365,284">
              <v:shape style="position:absolute;left:1772;top:10515;width:8365;height:284" coordorigin="1772,10515" coordsize="8365,284" path="m1772,10799l10137,10799,10137,10515,1772,10515,1772,10799xe" filled="true" fillcolor="#282c34" stroked="false">
                <v:path arrowok="t"/>
                <v:fill type="solid"/>
              </v:shape>
            </v:group>
            <v:group style="position:absolute;left:1772;top:10799;width:8365;height:284" coordorigin="1772,10799" coordsize="8365,284">
              <v:shape style="position:absolute;left:1772;top:10799;width:8365;height:284" coordorigin="1772,10799" coordsize="8365,284" path="m1772,11082l10137,11082,10137,10799,1772,10799,1772,11082xe" filled="true" fillcolor="#282c34" stroked="false">
                <v:path arrowok="t"/>
                <v:fill type="solid"/>
              </v:shape>
            </v:group>
            <v:group style="position:absolute;left:1772;top:11082;width:8365;height:288" coordorigin="1772,11082" coordsize="8365,288">
              <v:shape style="position:absolute;left:1772;top:11082;width:8365;height:288" coordorigin="1772,11082" coordsize="8365,288" path="m1772,11370l10137,11370,10137,11082,1772,11082,1772,11370xe" filled="true" fillcolor="#282c34" stroked="false">
                <v:path arrowok="t"/>
                <v:fill type="solid"/>
              </v:shape>
            </v:group>
            <v:group style="position:absolute;left:1772;top:11370;width:8365;height:284" coordorigin="1772,11370" coordsize="8365,284">
              <v:shape style="position:absolute;left:1772;top:11370;width:8365;height:284" coordorigin="1772,11370" coordsize="8365,284" path="m1772,11653l10137,11653,10137,11370,1772,11370,1772,11653xe" filled="true" fillcolor="#282c34" stroked="false">
                <v:path arrowok="t"/>
                <v:fill type="solid"/>
              </v:shape>
            </v:group>
            <v:group style="position:absolute;left:1772;top:11653;width:8365;height:284" coordorigin="1772,11653" coordsize="8365,284">
              <v:shape style="position:absolute;left:1772;top:11653;width:8365;height:284" coordorigin="1772,11653" coordsize="8365,284" path="m1772,11936l10137,11936,10137,11653,1772,11653,1772,11936xe" filled="true" fillcolor="#282c34" stroked="false">
                <v:path arrowok="t"/>
                <v:fill type="solid"/>
              </v:shape>
            </v:group>
            <v:group style="position:absolute;left:1772;top:11936;width:8365;height:288" coordorigin="1772,11936" coordsize="8365,288">
              <v:shape style="position:absolute;left:1772;top:11936;width:8365;height:288" coordorigin="1772,11936" coordsize="8365,288" path="m1772,12224l10137,12224,10137,11936,1772,11936,1772,12224xe" filled="true" fillcolor="#282c34" stroked="false">
                <v:path arrowok="t"/>
                <v:fill type="solid"/>
              </v:shape>
            </v:group>
            <v:group style="position:absolute;left:1772;top:12224;width:8365;height:284" coordorigin="1772,12224" coordsize="8365,284">
              <v:shape style="position:absolute;left:1772;top:12224;width:8365;height:284" coordorigin="1772,12224" coordsize="8365,284" path="m1772,12508l10137,12508,10137,12224,1772,12224,1772,12508xe" filled="true" fillcolor="#282c34" stroked="false">
                <v:path arrowok="t"/>
                <v:fill type="solid"/>
              </v:shape>
            </v:group>
            <v:group style="position:absolute;left:1772;top:12508;width:8365;height:288" coordorigin="1772,12508" coordsize="8365,288">
              <v:shape style="position:absolute;left:1772;top:12508;width:8365;height:288" coordorigin="1772,12508" coordsize="8365,288" path="m1772,12796l10137,12796,10137,12508,1772,12508,1772,12796xe" filled="true" fillcolor="#282c34" stroked="false">
                <v:path arrowok="t"/>
                <v:fill type="solid"/>
              </v:shape>
            </v:group>
            <v:group style="position:absolute;left:1772;top:12796;width:8365;height:284" coordorigin="1772,12796" coordsize="8365,284">
              <v:shape style="position:absolute;left:1772;top:12796;width:8365;height:284" coordorigin="1772,12796" coordsize="8365,284" path="m1772,13079l10137,13079,10137,12796,1772,12796,1772,13079xe" filled="true" fillcolor="#282c34" stroked="false">
                <v:path arrowok="t"/>
                <v:fill type="solid"/>
              </v:shape>
            </v:group>
            <v:group style="position:absolute;left:1772;top:13079;width:8365;height:284" coordorigin="1772,13079" coordsize="8365,284">
              <v:shape style="position:absolute;left:1772;top:13079;width:8365;height:284" coordorigin="1772,13079" coordsize="8365,284" path="m1772,13362l10137,13362,10137,13079,1772,13079,1772,13362xe" filled="true" fillcolor="#282c34" stroked="false">
                <v:path arrowok="t"/>
                <v:fill type="solid"/>
              </v:shape>
            </v:group>
            <v:group style="position:absolute;left:1772;top:13362;width:8365;height:288" coordorigin="1772,13362" coordsize="8365,288">
              <v:shape style="position:absolute;left:1772;top:13362;width:8365;height:288" coordorigin="1772,13362" coordsize="8365,288" path="m1772,13650l10137,13650,10137,13362,1772,13362,1772,13650xe" filled="true" fillcolor="#282c34" stroked="false">
                <v:path arrowok="t"/>
                <v:fill type="solid"/>
              </v:shape>
            </v:group>
            <v:group style="position:absolute;left:1772;top:13650;width:8365;height:284" coordorigin="1772,13650" coordsize="8365,284">
              <v:shape style="position:absolute;left:1772;top:13650;width:8365;height:284" coordorigin="1772,13650" coordsize="8365,284" path="m1772,13933l10137,13933,10137,13650,1772,13650,1772,13933xe" filled="true" fillcolor="#282c34" stroked="false">
                <v:path arrowok="t"/>
                <v:fill type="solid"/>
              </v:shape>
            </v:group>
            <v:group style="position:absolute;left:1772;top:13934;width:8365;height:284" coordorigin="1772,13934" coordsize="8365,284">
              <v:shape style="position:absolute;left:1772;top:13934;width:8365;height:284" coordorigin="1772,13934" coordsize="8365,284" path="m1772,14217l10137,14217,10137,13934,1772,13934,1772,14217xe" filled="true" fillcolor="#282c34" stroked="false">
                <v:path arrowok="t"/>
                <v:fill type="solid"/>
              </v:shape>
            </v:group>
            <v:group style="position:absolute;left:1772;top:14217;width:8365;height:288" coordorigin="1772,14217" coordsize="8365,288">
              <v:shape style="position:absolute;left:1772;top:14217;width:8365;height:288" coordorigin="1772,14217" coordsize="8365,288" path="m1772,14505l10137,14505,10137,14217,1772,14217,1772,14505xe" filled="true" fillcolor="#282c34" stroked="false">
                <v:path arrowok="t"/>
                <v:fill type="solid"/>
              </v:shape>
            </v:group>
            <v:group style="position:absolute;left:1772;top:14505;width:8365;height:284" coordorigin="1772,14505" coordsize="8365,284">
              <v:shape style="position:absolute;left:1772;top:14505;width:8365;height:284" coordorigin="1772,14505" coordsize="8365,284" path="m1772,14788l10137,14788,10137,14505,1772,14505,1772,14788xe" filled="true" fillcolor="#282c34" stroked="false">
                <v:path arrowok="t"/>
                <v:fill type="solid"/>
              </v:shape>
            </v:group>
            <v:group style="position:absolute;left:1772;top:14788;width:8365;height:288" coordorigin="1772,14788" coordsize="8365,288">
              <v:shape style="position:absolute;left:1772;top:14788;width:8365;height:288" coordorigin="1772,14788" coordsize="8365,288" path="m1772,15076l10137,15076,10137,14788,1772,14788,1772,15076xe" filled="true" fillcolor="#282c34" stroked="false">
                <v:path arrowok="t"/>
                <v:fill type="solid"/>
              </v:shape>
            </v:group>
            <v:group style="position:absolute;left:1772;top:15076;width:8365;height:284" coordorigin="1772,15076" coordsize="8365,284">
              <v:shape style="position:absolute;left:1772;top:15076;width:8365;height:284" coordorigin="1772,15076" coordsize="8365,284" path="m1772,15360l10137,15360,10137,15076,1772,15076,1772,15360xe" filled="true" fillcolor="#282c34" stroked="false">
                <v:path arrowok="t"/>
                <v:fill type="solid"/>
              </v:shape>
            </v:group>
            <w10:wrap type="none"/>
          </v:group>
        </w:pict>
      </w:r>
      <w:bookmarkStart w:name="_bookmark40" w:id="49"/>
      <w:bookmarkEnd w:id="49"/>
      <w:r>
        <w:rPr>
          <w:b w:val="0"/>
          <w:bCs w:val="0"/>
        </w:rPr>
      </w:r>
      <w:r>
        <w:rPr/>
        <w:t>2.4.7.</w:t>
      </w:r>
      <w:r>
        <w:rPr>
          <w:spacing w:val="-94"/>
        </w:rPr>
        <w:t> </w:t>
      </w:r>
      <w:r>
        <w:rPr>
          <w:rFonts w:ascii="黑体" w:hAnsi="黑体" w:cs="黑体" w:eastAsia="黑体" w:hint="default"/>
        </w:rPr>
        <w:t>控制单元（</w:t>
      </w:r>
      <w:r>
        <w:rPr/>
        <w:t>Ctrl</w:t>
      </w:r>
      <w:r>
        <w:rPr>
          <w:rFonts w:ascii="黑体" w:hAnsi="黑体" w:cs="黑体" w:eastAsia="黑体" w:hint="default"/>
        </w:rPr>
        <w:t>）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0"/>
        <w:ind w:right="0"/>
        <w:rPr>
          <w:rFonts w:ascii="黑体" w:hAnsi="黑体" w:cs="黑体" w:eastAsia="黑体" w:hint="default"/>
          <w:b/>
          <w:bCs/>
          <w:sz w:val="22"/>
          <w:szCs w:val="22"/>
        </w:rPr>
      </w:pPr>
    </w:p>
    <w:p>
      <w:pPr>
        <w:spacing w:before="0"/>
        <w:ind w:left="140" w:right="124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1)</w:t>
      </w:r>
      <w:r>
        <w:rPr>
          <w:rFonts w:ascii="Consolas" w:hAnsi="Consolas" w:cs="Consolas" w:eastAsia="Consolas" w:hint="default"/>
          <w:b/>
          <w:bCs/>
          <w:spacing w:val="-45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实现代码（此处代码较长，点击跳转到</w:t>
      </w:r>
      <w:r>
        <w:rPr>
          <w:rFonts w:ascii="宋体" w:hAnsi="宋体" w:cs="宋体" w:eastAsia="宋体" w:hint="default"/>
          <w:b/>
          <w:bCs/>
          <w:spacing w:val="-61"/>
          <w:sz w:val="24"/>
          <w:szCs w:val="24"/>
        </w:rPr>
        <w:t> </w:t>
      </w:r>
      <w:r>
        <w:rPr>
          <w:rFonts w:ascii="Consolas" w:hAnsi="Consolas" w:cs="Consolas" w:eastAsia="Consolas" w:hint="default"/>
          <w:b/>
          <w:bCs/>
          <w:color w:val="0462C1"/>
          <w:spacing w:val="-61"/>
          <w:sz w:val="24"/>
          <w:szCs w:val="24"/>
        </w:rPr>
      </w:r>
      <w:hyperlink w:history="true" w:anchor="_bookmark41">
        <w:r>
          <w:rPr>
            <w:rFonts w:ascii="Consolas" w:hAnsi="Consolas" w:cs="Consolas" w:eastAsia="Consolas" w:hint="default"/>
            <w:b/>
            <w:bCs/>
            <w:color w:val="0462C1"/>
            <w:sz w:val="24"/>
            <w:szCs w:val="24"/>
            <w:u w:val="thick" w:color="0462C1"/>
          </w:rPr>
          <w:t>2.4.8</w:t>
        </w:r>
        <w:r>
          <w:rPr>
            <w:rFonts w:ascii="Consolas" w:hAnsi="Consolas" w:cs="Consolas" w:eastAsia="Consolas" w:hint="default"/>
            <w:b/>
            <w:bCs/>
            <w:color w:val="0462C1"/>
            <w:sz w:val="24"/>
            <w:szCs w:val="24"/>
          </w:rPr>
        </w:r>
      </w:hyperlink>
      <w:r>
        <w:rPr>
          <w:rFonts w:ascii="宋体" w:hAnsi="宋体" w:cs="宋体" w:eastAsia="宋体" w:hint="default"/>
          <w:b/>
          <w:bCs/>
          <w:sz w:val="24"/>
          <w:szCs w:val="24"/>
        </w:rPr>
        <w:t>）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spacing w:line="240" w:lineRule="auto" w:before="12" w:after="0"/>
        <w:ind w:right="0"/>
        <w:rPr>
          <w:rFonts w:ascii="宋体" w:hAnsi="宋体" w:cs="宋体" w:eastAsia="宋体" w:hint="default"/>
          <w:b/>
          <w:bCs/>
          <w:sz w:val="17"/>
          <w:szCs w:val="17"/>
        </w:rPr>
      </w:pPr>
    </w:p>
    <w:p>
      <w:pPr>
        <w:spacing w:line="240" w:lineRule="auto"/>
        <w:ind w:left="140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z w:val="20"/>
          <w:szCs w:val="20"/>
        </w:rPr>
        <w:pict>
          <v:shape style="width:188.2pt;height:195.9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10" w:lineRule="exact" w:before="0"/>
                    <w:ind w:left="0" w:right="0"/>
                    <w:jc w:val="left"/>
                  </w:pPr>
                  <w:r>
                    <w:rPr>
                      <w:color w:val="D45FDE"/>
                    </w:rPr>
                    <w:t>module</w:t>
                  </w:r>
                  <w:r>
                    <w:rPr>
                      <w:color w:val="D45FDE"/>
                      <w:spacing w:val="-4"/>
                    </w:rPr>
                    <w:t> </w:t>
                  </w:r>
                  <w:r>
                    <w:rPr>
                      <w:color w:val="E4C07A"/>
                    </w:rPr>
                    <w:t>Ctrl</w:t>
                  </w:r>
                  <w:r>
                    <w:rPr>
                      <w:color w:val="ABB1BE"/>
                    </w:rPr>
                    <w:t>(</w:t>
                  </w:r>
                  <w:r>
                    <w:rPr/>
                  </w:r>
                </w:p>
                <w:p>
                  <w:pPr>
                    <w:pStyle w:val="BodyText"/>
                    <w:spacing w:line="280" w:lineRule="auto"/>
                    <w:ind w:left="422" w:right="1380"/>
                    <w:jc w:val="left"/>
                  </w:pP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5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 op,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5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7"/>
                    </w:rPr>
                    <w:t> </w:t>
                  </w:r>
                  <w:r>
                    <w:rPr>
                      <w:color w:val="ABB1BE"/>
                    </w:rPr>
                    <w:t>funct,</w:t>
                  </w:r>
                  <w:r>
                    <w:rPr/>
                  </w:r>
                </w:p>
                <w:p>
                  <w:pPr>
                    <w:pStyle w:val="BodyText"/>
                    <w:spacing w:line="278" w:lineRule="auto" w:before="0"/>
                    <w:ind w:left="422" w:right="0"/>
                    <w:jc w:val="left"/>
                  </w:pPr>
                  <w:r>
                    <w:rPr>
                      <w:color w:val="D45FDE"/>
                    </w:rPr>
                    <w:t>output reg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 Ctrl_alu,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output reg </w:t>
                  </w:r>
                  <w:r>
                    <w:rPr>
                      <w:color w:val="ABB1BE"/>
                    </w:rPr>
                    <w:t>Ctrl_regDst,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output reg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10"/>
                    </w:rPr>
                    <w:t> </w:t>
                  </w:r>
                  <w:r>
                    <w:rPr>
                      <w:color w:val="ABB1BE"/>
                    </w:rPr>
                    <w:t>Ctrl_aluSrcA,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output reg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10"/>
                    </w:rPr>
                    <w:t> </w:t>
                  </w:r>
                  <w:r>
                    <w:rPr>
                      <w:color w:val="ABB1BE"/>
                    </w:rPr>
                    <w:t>Ctrl_aluSrcB,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output reg </w:t>
                  </w:r>
                  <w:r>
                    <w:rPr>
                      <w:color w:val="ABB1BE"/>
                    </w:rPr>
                    <w:t>Ctrl_Mem2Reg,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output reg</w:t>
                  </w:r>
                  <w:r>
                    <w:rPr>
                      <w:color w:val="D45FDE"/>
                      <w:spacing w:val="-8"/>
                    </w:rPr>
                    <w:t> </w:t>
                  </w:r>
                  <w:r>
                    <w:rPr>
                      <w:color w:val="ABB1BE"/>
                    </w:rPr>
                    <w:t>Ctrl_ext,</w:t>
                  </w:r>
                  <w:r>
                    <w:rPr/>
                  </w:r>
                </w:p>
                <w:p>
                  <w:pPr>
                    <w:pStyle w:val="BodyText"/>
                    <w:spacing w:line="280" w:lineRule="auto" w:before="0"/>
                    <w:ind w:left="422" w:right="113"/>
                    <w:jc w:val="left"/>
                  </w:pPr>
                  <w:r>
                    <w:rPr>
                      <w:color w:val="D45FDE"/>
                    </w:rPr>
                    <w:t>output reg </w:t>
                  </w:r>
                  <w:r>
                    <w:rPr>
                      <w:color w:val="ABB1BE"/>
                    </w:rPr>
                    <w:t>Ctrl_regWr,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output reg </w:t>
                  </w:r>
                  <w:r>
                    <w:rPr>
                      <w:color w:val="ABB1BE"/>
                    </w:rPr>
                    <w:t>Ctrl_MemWr,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output reg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10"/>
                    </w:rPr>
                    <w:t> </w:t>
                  </w:r>
                  <w:r>
                    <w:rPr>
                      <w:color w:val="ABB1BE"/>
                    </w:rPr>
                    <w:t>Ctrl_branch,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output reg</w:t>
                  </w:r>
                  <w:r>
                    <w:rPr>
                      <w:color w:val="D45FDE"/>
                      <w:spacing w:val="-8"/>
                    </w:rPr>
                    <w:t> </w:t>
                  </w:r>
                  <w:r>
                    <w:rPr>
                      <w:color w:val="ABB1BE"/>
                    </w:rPr>
                    <w:t>Ctrl_jump</w:t>
                  </w:r>
                  <w:r>
                    <w:rPr/>
                  </w:r>
                </w:p>
                <w:p>
                  <w:pPr>
                    <w:pStyle w:val="BodyText"/>
                    <w:spacing w:line="241" w:lineRule="exact" w:before="0"/>
                    <w:ind w:left="0" w:right="0"/>
                    <w:jc w:val="left"/>
                  </w:pPr>
                  <w:r>
                    <w:rPr>
                      <w:color w:val="ABB1BE"/>
                    </w:rPr>
                    <w:t>);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spacing w:line="240" w:lineRule="auto" w:before="7" w:after="0"/>
        <w:ind w:right="0"/>
        <w:rPr>
          <w:rFonts w:ascii="宋体" w:hAnsi="宋体" w:cs="宋体" w:eastAsia="宋体" w:hint="default"/>
          <w:b/>
          <w:bCs/>
          <w:sz w:val="27"/>
          <w:szCs w:val="27"/>
        </w:rPr>
      </w:pPr>
    </w:p>
    <w:p>
      <w:pPr>
        <w:tabs>
          <w:tab w:pos="3548" w:val="left" w:leader="none"/>
        </w:tabs>
        <w:spacing w:line="240" w:lineRule="auto" w:after="77"/>
        <w:ind w:left="563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/>
          <w:sz w:val="20"/>
        </w:rPr>
        <w:pict>
          <v:shape style="width:103.7pt;height:224.2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210" w:lineRule="exact" w:before="0"/>
                    <w:ind w:left="0" w:right="0" w:firstLine="0"/>
                    <w:jc w:val="left"/>
                    <w:rPr>
                      <w:rFonts w:ascii="Consolas" w:hAnsi="Consolas" w:cs="Consolas" w:eastAsia="Consolas" w:hint="default"/>
                      <w:sz w:val="21"/>
                      <w:szCs w:val="21"/>
                    </w:rPr>
                  </w:pP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// Operation</w:t>
                  </w:r>
                  <w:r>
                    <w:rPr>
                      <w:rFonts w:ascii="Consolas"/>
                      <w:i/>
                      <w:color w:val="7E848E"/>
                      <w:spacing w:val="-8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code;</w:t>
                  </w:r>
                  <w:r>
                    <w:rPr>
                      <w:rFonts w:ascii="Consolas"/>
                      <w:sz w:val="21"/>
                    </w:rPr>
                  </w:r>
                </w:p>
                <w:p>
                  <w:pPr>
                    <w:pStyle w:val="BodyText"/>
                    <w:tabs>
                      <w:tab w:pos="1401" w:val="left" w:leader="none"/>
                    </w:tabs>
                    <w:spacing w:line="276" w:lineRule="auto"/>
                    <w:ind w:left="1262" w:right="347" w:hanging="1225"/>
                    <w:jc w:val="left"/>
                  </w:pPr>
                  <w:r>
                    <w:rPr>
                      <w:color w:val="D45FDE"/>
                      <w:spacing w:val="-1"/>
                    </w:rPr>
                    <w:t>parameter</w:t>
                    <w:tab/>
                    <w:tab/>
                  </w:r>
                  <w:r>
                    <w:rPr>
                      <w:color w:val="ABB1BE"/>
                    </w:rPr>
                    <w:t>R </w:t>
                  </w:r>
                  <w:r>
                    <w:rPr>
                      <w:color w:val="ABB1BE"/>
                    </w:rPr>
                  </w:r>
                  <w:r>
                    <w:rPr>
                      <w:color w:val="ABB1BE"/>
                      <w:spacing w:val="-1"/>
                    </w:rPr>
                    <w:t>ADDI</w:t>
                  </w:r>
                  <w:r>
                    <w:rPr>
                      <w:spacing w:val="-1"/>
                    </w:rPr>
                  </w:r>
                </w:p>
                <w:p>
                  <w:pPr>
                    <w:pStyle w:val="BodyText"/>
                    <w:spacing w:line="278" w:lineRule="auto" w:before="5"/>
                    <w:ind w:left="1421" w:right="74"/>
                    <w:jc w:val="left"/>
                  </w:pPr>
                  <w:r>
                    <w:rPr>
                      <w:color w:val="ABB1BE"/>
                      <w:spacing w:val="-1"/>
                    </w:rPr>
                    <w:t>ADDIU </w:t>
                  </w:r>
                  <w:r>
                    <w:rPr>
                      <w:color w:val="ABB1BE"/>
                    </w:rPr>
                    <w:t>SLTI </w:t>
                  </w:r>
                  <w:r>
                    <w:rPr>
                      <w:color w:val="ABB1BE"/>
                      <w:spacing w:val="-1"/>
                    </w:rPr>
                    <w:t>SLTIU </w:t>
                  </w:r>
                  <w:r>
                    <w:rPr>
                      <w:color w:val="ABB1BE"/>
                    </w:rPr>
                    <w:t>ANDI ORI XORI LUI LW</w:t>
                  </w:r>
                  <w:r>
                    <w:rPr/>
                  </w:r>
                </w:p>
                <w:p>
                  <w:pPr>
                    <w:pStyle w:val="BodyText"/>
                    <w:spacing w:line="278" w:lineRule="auto" w:before="2"/>
                    <w:ind w:left="1421" w:right="304"/>
                    <w:jc w:val="left"/>
                  </w:pPr>
                  <w:r>
                    <w:rPr>
                      <w:color w:val="ABB1BE"/>
                    </w:rPr>
                    <w:t>SW </w:t>
                  </w:r>
                  <w:r>
                    <w:rPr>
                      <w:color w:val="ABB1BE"/>
                      <w:spacing w:val="-1"/>
                    </w:rPr>
                    <w:t>BEQ BNE </w:t>
                  </w:r>
                  <w:r>
                    <w:rPr>
                      <w:color w:val="ABB1BE"/>
                    </w:rPr>
                    <w:t>J</w:t>
                  </w:r>
                  <w:r>
                    <w:rPr/>
                  </w:r>
                </w:p>
                <w:p>
                  <w:pPr>
                    <w:spacing w:line="244" w:lineRule="exact" w:before="0"/>
                    <w:ind w:left="38" w:right="0" w:firstLine="0"/>
                    <w:jc w:val="left"/>
                    <w:rPr>
                      <w:rFonts w:ascii="Consolas" w:hAnsi="Consolas" w:cs="Consolas" w:eastAsia="Consolas" w:hint="default"/>
                      <w:sz w:val="21"/>
                      <w:szCs w:val="21"/>
                    </w:rPr>
                  </w:pP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// Function</w:t>
                  </w:r>
                  <w:r>
                    <w:rPr>
                      <w:rFonts w:ascii="Consolas"/>
                      <w:i/>
                      <w:color w:val="7E848E"/>
                      <w:spacing w:val="-8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code;</w:t>
                  </w:r>
                  <w:r>
                    <w:rPr>
                      <w:rFonts w:ascii="Consolas"/>
                      <w:sz w:val="21"/>
                    </w:rPr>
                  </w:r>
                </w:p>
              </w:txbxContent>
            </v:textbox>
          </v:shape>
        </w:pict>
      </w:r>
      <w:r>
        <w:rPr>
          <w:rFonts w:ascii="宋体"/>
          <w:sz w:val="20"/>
        </w:rPr>
      </w:r>
      <w:r>
        <w:rPr>
          <w:rFonts w:ascii="宋体"/>
          <w:sz w:val="20"/>
        </w:rPr>
        <w:tab/>
      </w:r>
      <w:r>
        <w:rPr>
          <w:rFonts w:ascii="宋体"/>
          <w:position w:val="28"/>
          <w:sz w:val="20"/>
        </w:rPr>
        <w:pict>
          <v:shape style="width:83.7pt;height:195.9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10" w:lineRule="exact" w:before="0"/>
                    <w:ind w:left="251" w:right="0"/>
                    <w:jc w:val="left"/>
                  </w:pPr>
                  <w:r>
                    <w:rPr>
                      <w:color w:val="ABB1BE"/>
                    </w:rPr>
                    <w:t>=</w:t>
                  </w:r>
                  <w:r>
                    <w:rPr>
                      <w:color w:val="ABB1BE"/>
                      <w:spacing w:val="5"/>
                    </w:rPr>
                    <w:t> </w:t>
                  </w:r>
                  <w:r>
                    <w:rPr>
                      <w:color w:val="D19A66"/>
                    </w:rPr>
                    <w:t>6'b000000</w:t>
                  </w:r>
                  <w:r>
                    <w:rPr>
                      <w:color w:val="ABB1BE"/>
                    </w:rPr>
                    <w:t>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0" w:right="0"/>
                    <w:jc w:val="left"/>
                  </w:pPr>
                  <w:r>
                    <w:rPr>
                      <w:color w:val="ABB1BE"/>
                    </w:rPr>
                    <w:t>=</w:t>
                  </w:r>
                  <w:r>
                    <w:rPr>
                      <w:color w:val="ABB1BE"/>
                      <w:spacing w:val="-2"/>
                    </w:rPr>
                    <w:t> </w:t>
                  </w:r>
                  <w:r>
                    <w:rPr>
                      <w:color w:val="D19A66"/>
                    </w:rPr>
                    <w:t>6'b001000</w:t>
                  </w:r>
                  <w:r>
                    <w:rPr>
                      <w:color w:val="ABB1BE"/>
                    </w:rPr>
                    <w:t>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284" w:right="0"/>
                    <w:jc w:val="left"/>
                  </w:pPr>
                  <w:r>
                    <w:rPr>
                      <w:color w:val="ABB1BE"/>
                    </w:rPr>
                    <w:t>= </w:t>
                  </w:r>
                  <w:r>
                    <w:rPr>
                      <w:color w:val="D19A66"/>
                    </w:rPr>
                    <w:t>6'b001001</w:t>
                  </w:r>
                  <w:r>
                    <w:rPr>
                      <w:color w:val="ABB1BE"/>
                    </w:rPr>
                    <w:t>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284" w:right="0"/>
                    <w:jc w:val="left"/>
                  </w:pPr>
                  <w:r>
                    <w:rPr>
                      <w:color w:val="ABB1BE"/>
                    </w:rPr>
                    <w:t>= </w:t>
                  </w:r>
                  <w:r>
                    <w:rPr>
                      <w:color w:val="D19A66"/>
                    </w:rPr>
                    <w:t>6'b001010</w:t>
                  </w:r>
                  <w:r>
                    <w:rPr>
                      <w:color w:val="ABB1BE"/>
                    </w:rPr>
                    <w:t>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284" w:right="0"/>
                    <w:jc w:val="left"/>
                  </w:pPr>
                  <w:r>
                    <w:rPr>
                      <w:color w:val="ABB1BE"/>
                    </w:rPr>
                    <w:t>= </w:t>
                  </w:r>
                  <w:r>
                    <w:rPr>
                      <w:color w:val="D19A66"/>
                    </w:rPr>
                    <w:t>6'b001011</w:t>
                  </w:r>
                  <w:r>
                    <w:rPr>
                      <w:color w:val="ABB1BE"/>
                    </w:rPr>
                    <w:t>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284" w:right="0"/>
                    <w:jc w:val="left"/>
                  </w:pPr>
                  <w:r>
                    <w:rPr>
                      <w:color w:val="ABB1BE"/>
                    </w:rPr>
                    <w:t>= </w:t>
                  </w:r>
                  <w:r>
                    <w:rPr>
                      <w:color w:val="D19A66"/>
                    </w:rPr>
                    <w:t>6'b001100</w:t>
                  </w:r>
                  <w:r>
                    <w:rPr>
                      <w:color w:val="ABB1BE"/>
                    </w:rPr>
                    <w:t>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284" w:right="0"/>
                    <w:jc w:val="left"/>
                  </w:pPr>
                  <w:r>
                    <w:rPr>
                      <w:color w:val="ABB1BE"/>
                    </w:rPr>
                    <w:t>= </w:t>
                  </w:r>
                  <w:r>
                    <w:rPr>
                      <w:color w:val="D19A66"/>
                    </w:rPr>
                    <w:t>6'b001101</w:t>
                  </w:r>
                  <w:r>
                    <w:rPr>
                      <w:color w:val="ABB1BE"/>
                    </w:rPr>
                    <w:t>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284" w:right="0"/>
                    <w:jc w:val="left"/>
                  </w:pPr>
                  <w:r>
                    <w:rPr>
                      <w:color w:val="ABB1BE"/>
                    </w:rPr>
                    <w:t>= </w:t>
                  </w:r>
                  <w:r>
                    <w:rPr>
                      <w:color w:val="D19A66"/>
                    </w:rPr>
                    <w:t>6'b001110</w:t>
                  </w:r>
                  <w:r>
                    <w:rPr>
                      <w:color w:val="ABB1BE"/>
                    </w:rPr>
                    <w:t>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284" w:right="0"/>
                    <w:jc w:val="left"/>
                  </w:pPr>
                  <w:r>
                    <w:rPr>
                      <w:color w:val="ABB1BE"/>
                    </w:rPr>
                    <w:t>= </w:t>
                  </w:r>
                  <w:r>
                    <w:rPr>
                      <w:color w:val="D19A66"/>
                    </w:rPr>
                    <w:t>6'b001111</w:t>
                  </w:r>
                  <w:r>
                    <w:rPr>
                      <w:color w:val="ABB1BE"/>
                    </w:rPr>
                    <w:t>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284" w:right="0"/>
                    <w:jc w:val="left"/>
                  </w:pPr>
                  <w:r>
                    <w:rPr>
                      <w:color w:val="ABB1BE"/>
                    </w:rPr>
                    <w:t>= </w:t>
                  </w:r>
                  <w:r>
                    <w:rPr>
                      <w:color w:val="D19A66"/>
                    </w:rPr>
                    <w:t>6'b100011</w:t>
                  </w:r>
                  <w:r>
                    <w:rPr>
                      <w:color w:val="ABB1BE"/>
                    </w:rPr>
                    <w:t>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284" w:right="0"/>
                    <w:jc w:val="left"/>
                  </w:pPr>
                  <w:r>
                    <w:rPr>
                      <w:color w:val="ABB1BE"/>
                    </w:rPr>
                    <w:t>= </w:t>
                  </w:r>
                  <w:r>
                    <w:rPr>
                      <w:color w:val="D19A66"/>
                    </w:rPr>
                    <w:t>6'b101011</w:t>
                  </w:r>
                  <w:r>
                    <w:rPr>
                      <w:color w:val="ABB1BE"/>
                    </w:rPr>
                    <w:t>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284" w:right="0"/>
                    <w:jc w:val="left"/>
                  </w:pPr>
                  <w:r>
                    <w:rPr>
                      <w:color w:val="ABB1BE"/>
                    </w:rPr>
                    <w:t>= </w:t>
                  </w:r>
                  <w:r>
                    <w:rPr>
                      <w:color w:val="D19A66"/>
                    </w:rPr>
                    <w:t>6'b000100</w:t>
                  </w:r>
                  <w:r>
                    <w:rPr>
                      <w:color w:val="ABB1BE"/>
                    </w:rPr>
                    <w:t>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284" w:right="0"/>
                    <w:jc w:val="left"/>
                  </w:pPr>
                  <w:r>
                    <w:rPr>
                      <w:color w:val="ABB1BE"/>
                    </w:rPr>
                    <w:t>= </w:t>
                  </w:r>
                  <w:r>
                    <w:rPr>
                      <w:color w:val="D19A66"/>
                    </w:rPr>
                    <w:t>6'b000101</w:t>
                  </w:r>
                  <w:r>
                    <w:rPr>
                      <w:color w:val="ABB1BE"/>
                    </w:rPr>
                    <w:t>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284" w:right="0"/>
                    <w:jc w:val="left"/>
                  </w:pPr>
                  <w:r>
                    <w:rPr>
                      <w:color w:val="ABB1BE"/>
                    </w:rPr>
                    <w:t>= </w:t>
                  </w:r>
                  <w:r>
                    <w:rPr>
                      <w:color w:val="D19A66"/>
                    </w:rPr>
                    <w:t>6'b000010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</w:txbxContent>
            </v:textbox>
          </v:shape>
        </w:pict>
      </w:r>
      <w:r>
        <w:rPr>
          <w:rFonts w:ascii="宋体"/>
          <w:position w:val="28"/>
          <w:sz w:val="20"/>
        </w:rPr>
      </w:r>
    </w:p>
    <w:p>
      <w:pPr>
        <w:spacing w:line="240" w:lineRule="auto"/>
        <w:ind w:left="601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z w:val="20"/>
          <w:szCs w:val="20"/>
        </w:rPr>
        <w:pict>
          <v:shape style="width:184.7pt;height:181.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tabs>
                      <w:tab w:pos="1373" w:val="left" w:leader="none"/>
                      <w:tab w:pos="2285" w:val="left" w:leader="none"/>
                    </w:tabs>
                    <w:spacing w:line="210" w:lineRule="exact" w:before="0"/>
                    <w:ind w:left="0" w:right="0"/>
                    <w:jc w:val="left"/>
                  </w:pPr>
                  <w:r>
                    <w:rPr>
                      <w:color w:val="D45FDE"/>
                      <w:spacing w:val="-1"/>
                    </w:rPr>
                    <w:t>parameter</w:t>
                    <w:tab/>
                  </w:r>
                  <w:r>
                    <w:rPr>
                      <w:color w:val="ABB1BE"/>
                      <w:spacing w:val="-1"/>
                    </w:rPr>
                    <w:t>ADD</w:t>
                    <w:tab/>
                  </w:r>
                  <w:r>
                    <w:rPr>
                      <w:color w:val="ABB1BE"/>
                    </w:rPr>
                    <w:t>=</w:t>
                  </w:r>
                  <w:r>
                    <w:rPr>
                      <w:color w:val="ABB1BE"/>
                      <w:spacing w:val="6"/>
                    </w:rPr>
                    <w:t> </w:t>
                  </w:r>
                  <w:r>
                    <w:rPr>
                      <w:color w:val="D19A66"/>
                      <w:spacing w:val="-1"/>
                    </w:rPr>
                    <w:t>6'b100000</w:t>
                  </w:r>
                  <w:r>
                    <w:rPr>
                      <w:color w:val="ABB1BE"/>
                      <w:spacing w:val="-1"/>
                    </w:rPr>
                    <w:t>,</w:t>
                  </w:r>
                  <w:r>
                    <w:rPr>
                      <w:spacing w:val="-1"/>
                    </w:rPr>
                  </w:r>
                </w:p>
                <w:p>
                  <w:pPr>
                    <w:pStyle w:val="BodyText"/>
                    <w:spacing w:line="278" w:lineRule="auto"/>
                    <w:ind w:left="1382" w:right="7"/>
                    <w:jc w:val="both"/>
                  </w:pPr>
                  <w:r>
                    <w:rPr>
                      <w:color w:val="ABB1BE"/>
                    </w:rPr>
                    <w:t>ADDU = </w:t>
                  </w:r>
                  <w:r>
                    <w:rPr>
                      <w:color w:val="D19A66"/>
                    </w:rPr>
                    <w:t>6'b100001</w:t>
                  </w:r>
                  <w:r>
                    <w:rPr>
                      <w:color w:val="ABB1BE"/>
                    </w:rPr>
                    <w:t>, </w:t>
                  </w:r>
                  <w:r>
                    <w:rPr>
                      <w:color w:val="ABB1BE"/>
                    </w:rPr>
                    <w:t>SUB = </w:t>
                  </w:r>
                  <w:r>
                    <w:rPr>
                      <w:color w:val="D19A66"/>
                    </w:rPr>
                    <w:t>6'b100010</w:t>
                  </w:r>
                  <w:r>
                    <w:rPr>
                      <w:color w:val="ABB1BE"/>
                    </w:rPr>
                    <w:t>, </w:t>
                  </w:r>
                  <w:r>
                    <w:rPr>
                      <w:color w:val="ABB1BE"/>
                    </w:rPr>
                    <w:t>SUBU = </w:t>
                  </w:r>
                  <w:r>
                    <w:rPr>
                      <w:color w:val="D19A66"/>
                    </w:rPr>
                    <w:t>6'b100011</w:t>
                  </w:r>
                  <w:r>
                    <w:rPr>
                      <w:color w:val="ABB1BE"/>
                    </w:rPr>
                    <w:t>, </w:t>
                  </w:r>
                  <w:r>
                    <w:rPr>
                      <w:color w:val="ABB1BE"/>
                    </w:rPr>
                    <w:t>AND     =</w:t>
                  </w:r>
                  <w:r>
                    <w:rPr>
                      <w:color w:val="ABB1BE"/>
                      <w:spacing w:val="-11"/>
                    </w:rPr>
                    <w:t> </w:t>
                  </w:r>
                  <w:r>
                    <w:rPr>
                      <w:color w:val="D19A66"/>
                    </w:rPr>
                    <w:t>6'b100100</w:t>
                  </w:r>
                  <w:r>
                    <w:rPr>
                      <w:color w:val="ABB1BE"/>
                    </w:rPr>
                    <w:t>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2"/>
                    <w:ind w:left="1382" w:right="0"/>
                    <w:jc w:val="both"/>
                  </w:pPr>
                  <w:r>
                    <w:rPr>
                      <w:color w:val="ABB1BE"/>
                    </w:rPr>
                    <w:t>OR      =</w:t>
                  </w:r>
                  <w:r>
                    <w:rPr>
                      <w:color w:val="ABB1BE"/>
                      <w:spacing w:val="-1"/>
                    </w:rPr>
                    <w:t> </w:t>
                  </w:r>
                  <w:r>
                    <w:rPr>
                      <w:color w:val="D19A66"/>
                    </w:rPr>
                    <w:t>6'b100101</w:t>
                  </w:r>
                  <w:r>
                    <w:rPr>
                      <w:color w:val="ABB1BE"/>
                    </w:rPr>
                    <w:t>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1382" w:right="0"/>
                    <w:jc w:val="both"/>
                  </w:pPr>
                  <w:r>
                    <w:rPr>
                      <w:color w:val="ABB1BE"/>
                    </w:rPr>
                    <w:t>XOR     =</w:t>
                  </w:r>
                  <w:r>
                    <w:rPr>
                      <w:color w:val="ABB1BE"/>
                      <w:spacing w:val="-1"/>
                    </w:rPr>
                    <w:t> </w:t>
                  </w:r>
                  <w:r>
                    <w:rPr>
                      <w:color w:val="D19A66"/>
                    </w:rPr>
                    <w:t>6'b100110</w:t>
                  </w:r>
                  <w:r>
                    <w:rPr>
                      <w:color w:val="ABB1BE"/>
                    </w:rPr>
                    <w:t>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1382" w:right="0"/>
                    <w:jc w:val="both"/>
                  </w:pPr>
                  <w:r>
                    <w:rPr>
                      <w:color w:val="ABB1BE"/>
                    </w:rPr>
                    <w:t>NOR     =</w:t>
                  </w:r>
                  <w:r>
                    <w:rPr>
                      <w:color w:val="ABB1BE"/>
                      <w:spacing w:val="-1"/>
                    </w:rPr>
                    <w:t> </w:t>
                  </w:r>
                  <w:r>
                    <w:rPr>
                      <w:color w:val="D19A66"/>
                    </w:rPr>
                    <w:t>6'b100111</w:t>
                  </w:r>
                  <w:r>
                    <w:rPr>
                      <w:color w:val="ABB1BE"/>
                    </w:rPr>
                    <w:t>,</w:t>
                  </w:r>
                  <w:r>
                    <w:rPr/>
                  </w:r>
                </w:p>
                <w:p>
                  <w:pPr>
                    <w:pStyle w:val="BodyText"/>
                    <w:spacing w:line="276" w:lineRule="auto" w:before="42"/>
                    <w:ind w:left="1382" w:right="0"/>
                    <w:jc w:val="both"/>
                  </w:pPr>
                  <w:r>
                    <w:rPr>
                      <w:color w:val="ABB1BE"/>
                    </w:rPr>
                    <w:t>SLT  = </w:t>
                  </w:r>
                  <w:r>
                    <w:rPr>
                      <w:color w:val="D19A66"/>
                    </w:rPr>
                    <w:t>6'b101010</w:t>
                  </w:r>
                  <w:r>
                    <w:rPr>
                      <w:color w:val="ABB1BE"/>
                    </w:rPr>
                    <w:t>, </w:t>
                  </w:r>
                  <w:r>
                    <w:rPr>
                      <w:color w:val="ABB1BE"/>
                    </w:rPr>
                    <w:t>SLTU  = </w:t>
                  </w:r>
                  <w:r>
                    <w:rPr>
                      <w:color w:val="D19A66"/>
                    </w:rPr>
                    <w:t>6'b101011</w:t>
                  </w:r>
                  <w:r>
                    <w:rPr>
                      <w:color w:val="ABB1BE"/>
                    </w:rPr>
                    <w:t>, </w:t>
                  </w:r>
                  <w:r>
                    <w:rPr>
                      <w:color w:val="ABB1BE"/>
                    </w:rPr>
                    <w:t>SLL     =</w:t>
                  </w:r>
                  <w:r>
                    <w:rPr>
                      <w:color w:val="ABB1BE"/>
                      <w:spacing w:val="-1"/>
                    </w:rPr>
                    <w:t> </w:t>
                  </w:r>
                  <w:r>
                    <w:rPr>
                      <w:color w:val="D19A66"/>
                    </w:rPr>
                    <w:t>6'b000000</w:t>
                  </w:r>
                  <w:r>
                    <w:rPr>
                      <w:color w:val="ABB1BE"/>
                    </w:rPr>
                    <w:t>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5"/>
                    <w:ind w:left="1382" w:right="0"/>
                    <w:jc w:val="both"/>
                  </w:pPr>
                  <w:r>
                    <w:rPr>
                      <w:color w:val="ABB1BE"/>
                    </w:rPr>
                    <w:t>SRL     =</w:t>
                  </w:r>
                  <w:r>
                    <w:rPr>
                      <w:color w:val="ABB1BE"/>
                      <w:spacing w:val="-1"/>
                    </w:rPr>
                    <w:t> </w:t>
                  </w:r>
                  <w:r>
                    <w:rPr>
                      <w:color w:val="D19A66"/>
                    </w:rPr>
                    <w:t>6'b000010</w:t>
                  </w:r>
                  <w:r>
                    <w:rPr>
                      <w:color w:val="ABB1BE"/>
                    </w:rPr>
                    <w:t>,</w:t>
                  </w:r>
                  <w:r>
                    <w:rPr/>
                  </w:r>
                </w:p>
                <w:p>
                  <w:pPr>
                    <w:pStyle w:val="BodyText"/>
                    <w:tabs>
                      <w:tab w:pos="2146" w:val="left" w:leader="none"/>
                    </w:tabs>
                    <w:spacing w:line="240" w:lineRule="auto"/>
                    <w:ind w:left="1224" w:right="0"/>
                    <w:jc w:val="left"/>
                  </w:pPr>
                  <w:r>
                    <w:rPr>
                      <w:color w:val="ABB1BE"/>
                      <w:spacing w:val="-1"/>
                    </w:rPr>
                    <w:t>SRA</w:t>
                    <w:tab/>
                  </w:r>
                  <w:r>
                    <w:rPr>
                      <w:color w:val="ABB1BE"/>
                    </w:rPr>
                    <w:t>=</w:t>
                  </w:r>
                  <w:r>
                    <w:rPr>
                      <w:color w:val="ABB1BE"/>
                      <w:spacing w:val="6"/>
                    </w:rPr>
                    <w:t> </w:t>
                  </w:r>
                  <w:r>
                    <w:rPr>
                      <w:color w:val="D19A66"/>
                      <w:spacing w:val="-1"/>
                    </w:rPr>
                    <w:t>6'b000011</w:t>
                  </w:r>
                  <w:r>
                    <w:rPr>
                      <w:color w:val="ABB1BE"/>
                      <w:spacing w:val="-1"/>
                    </w:rPr>
                    <w:t>;</w:t>
                  </w:r>
                  <w:r>
                    <w:rPr>
                      <w:spacing w:val="-1"/>
                    </w:rPr>
                  </w:r>
                </w:p>
              </w:txbxContent>
            </v:textbox>
          </v:shape>
        </w:pict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spacing w:after="0" w:line="240" w:lineRule="auto"/>
        <w:rPr>
          <w:rFonts w:ascii="宋体" w:hAnsi="宋体" w:cs="宋体" w:eastAsia="宋体" w:hint="default"/>
          <w:sz w:val="20"/>
          <w:szCs w:val="20"/>
        </w:rPr>
        <w:sectPr>
          <w:pgSz w:w="11910" w:h="16840"/>
          <w:pgMar w:top="1380" w:bottom="280" w:left="1660" w:right="1660"/>
        </w:sectPr>
      </w:pPr>
    </w:p>
    <w:p>
      <w:pPr>
        <w:pStyle w:val="BodyText"/>
        <w:spacing w:line="276" w:lineRule="auto" w:before="39"/>
        <w:ind w:right="5276" w:hanging="423"/>
        <w:jc w:val="left"/>
      </w:pPr>
      <w:r>
        <w:rPr/>
        <w:pict>
          <v:group style="position:absolute;margin-left:88.608002pt;margin-top:72.019981pt;width:418.25pt;height:684.2pt;mso-position-horizontal-relative:page;mso-position-vertical-relative:page;z-index:-131872" coordorigin="1772,1440" coordsize="8365,13684">
            <v:group style="position:absolute;left:1772;top:1440;width:8365;height:284" coordorigin="1772,1440" coordsize="8365,284">
              <v:shape style="position:absolute;left:1772;top:1440;width:8365;height:284" coordorigin="1772,1440" coordsize="8365,284" path="m1772,1724l10137,1724,10137,1440,1772,1440,1772,1724xe" filled="true" fillcolor="#282c34" stroked="false">
                <v:path arrowok="t"/>
                <v:fill type="solid"/>
              </v:shape>
            </v:group>
            <v:group style="position:absolute;left:1772;top:1724;width:8365;height:288" coordorigin="1772,1724" coordsize="8365,288">
              <v:shape style="position:absolute;left:1772;top:1724;width:8365;height:288" coordorigin="1772,1724" coordsize="8365,288" path="m1772,2012l10137,2012,10137,1724,1772,1724,1772,2012xe" filled="true" fillcolor="#282c34" stroked="false">
                <v:path arrowok="t"/>
                <v:fill type="solid"/>
              </v:shape>
            </v:group>
            <v:group style="position:absolute;left:1772;top:2012;width:8365;height:284" coordorigin="1772,2012" coordsize="8365,284">
              <v:shape style="position:absolute;left:1772;top:2012;width:8365;height:284" coordorigin="1772,2012" coordsize="8365,284" path="m1772,2295l10137,2295,10137,2012,1772,2012,1772,2295xe" filled="true" fillcolor="#282c34" stroked="false">
                <v:path arrowok="t"/>
                <v:fill type="solid"/>
              </v:shape>
            </v:group>
            <v:group style="position:absolute;left:1772;top:2295;width:8365;height:289" coordorigin="1772,2295" coordsize="8365,289">
              <v:shape style="position:absolute;left:1772;top:2295;width:8365;height:289" coordorigin="1772,2295" coordsize="8365,289" path="m1772,2583l10137,2583,10137,2295,1772,2295,1772,2583xe" filled="true" fillcolor="#282c34" stroked="false">
                <v:path arrowok="t"/>
                <v:fill type="solid"/>
              </v:shape>
            </v:group>
            <v:group style="position:absolute;left:1772;top:2583;width:8365;height:284" coordorigin="1772,2583" coordsize="8365,284">
              <v:shape style="position:absolute;left:1772;top:2583;width:8365;height:284" coordorigin="1772,2583" coordsize="8365,284" path="m1772,2867l10137,2867,10137,2583,1772,2583,1772,2867xe" filled="true" fillcolor="#282c34" stroked="false">
                <v:path arrowok="t"/>
                <v:fill type="solid"/>
              </v:shape>
            </v:group>
            <v:group style="position:absolute;left:1772;top:2867;width:8365;height:284" coordorigin="1772,2867" coordsize="8365,284">
              <v:shape style="position:absolute;left:1772;top:2867;width:8365;height:284" coordorigin="1772,2867" coordsize="8365,284" path="m1772,3150l10137,3150,10137,2867,1772,2867,1772,3150xe" filled="true" fillcolor="#282c34" stroked="false">
                <v:path arrowok="t"/>
                <v:fill type="solid"/>
              </v:shape>
            </v:group>
            <v:group style="position:absolute;left:1772;top:3150;width:8365;height:288" coordorigin="1772,3150" coordsize="8365,288">
              <v:shape style="position:absolute;left:1772;top:3150;width:8365;height:288" coordorigin="1772,3150" coordsize="8365,288" path="m1772,3438l10137,3438,10137,3150,1772,3150,1772,3438xe" filled="true" fillcolor="#282c34" stroked="false">
                <v:path arrowok="t"/>
                <v:fill type="solid"/>
              </v:shape>
            </v:group>
            <v:group style="position:absolute;left:1772;top:3438;width:8365;height:284" coordorigin="1772,3438" coordsize="8365,284">
              <v:shape style="position:absolute;left:1772;top:3438;width:8365;height:284" coordorigin="1772,3438" coordsize="8365,284" path="m1772,3721l10137,3721,10137,3438,1772,3438,1772,3721xe" filled="true" fillcolor="#282c34" stroked="false">
                <v:path arrowok="t"/>
                <v:fill type="solid"/>
              </v:shape>
            </v:group>
            <v:group style="position:absolute;left:1772;top:3721;width:8365;height:284" coordorigin="1772,3721" coordsize="8365,284">
              <v:shape style="position:absolute;left:1772;top:3721;width:8365;height:284" coordorigin="1772,3721" coordsize="8365,284" path="m1772,4004l10137,4004,10137,3721,1772,3721,1772,4004xe" filled="true" fillcolor="#282c34" stroked="false">
                <v:path arrowok="t"/>
                <v:fill type="solid"/>
              </v:shape>
            </v:group>
            <v:group style="position:absolute;left:1772;top:4004;width:8365;height:289" coordorigin="1772,4004" coordsize="8365,289">
              <v:shape style="position:absolute;left:1772;top:4004;width:8365;height:289" coordorigin="1772,4004" coordsize="8365,289" path="m1772,4293l10137,4293,10137,4004,1772,4004,1772,4293xe" filled="true" fillcolor="#282c34" stroked="false">
                <v:path arrowok="t"/>
                <v:fill type="solid"/>
              </v:shape>
            </v:group>
            <v:group style="position:absolute;left:1772;top:4293;width:8365;height:284" coordorigin="1772,4293" coordsize="8365,284">
              <v:shape style="position:absolute;left:1772;top:4293;width:8365;height:284" coordorigin="1772,4293" coordsize="8365,284" path="m1772,4576l10137,4576,10137,4293,1772,4293,1772,4576xe" filled="true" fillcolor="#282c34" stroked="false">
                <v:path arrowok="t"/>
                <v:fill type="solid"/>
              </v:shape>
            </v:group>
            <v:group style="position:absolute;left:1772;top:4576;width:8365;height:288" coordorigin="1772,4576" coordsize="8365,288">
              <v:shape style="position:absolute;left:1772;top:4576;width:8365;height:288" coordorigin="1772,4576" coordsize="8365,288" path="m1772,4864l10137,4864,10137,4576,1772,4576,1772,4864xe" filled="true" fillcolor="#282c34" stroked="false">
                <v:path arrowok="t"/>
                <v:fill type="solid"/>
              </v:shape>
            </v:group>
            <v:group style="position:absolute;left:1772;top:4864;width:8365;height:284" coordorigin="1772,4864" coordsize="8365,284">
              <v:shape style="position:absolute;left:1772;top:4864;width:8365;height:284" coordorigin="1772,4864" coordsize="8365,284" path="m1772,5147l10137,5147,10137,4864,1772,4864,1772,5147xe" filled="true" fillcolor="#282c34" stroked="false">
                <v:path arrowok="t"/>
                <v:fill type="solid"/>
              </v:shape>
            </v:group>
            <v:group style="position:absolute;left:1772;top:5147;width:8365;height:284" coordorigin="1772,5147" coordsize="8365,284">
              <v:shape style="position:absolute;left:1772;top:5147;width:8365;height:284" coordorigin="1772,5147" coordsize="8365,284" path="m1772,5430l10137,5430,10137,5147,1772,5147,1772,5430xe" filled="true" fillcolor="#282c34" stroked="false">
                <v:path arrowok="t"/>
                <v:fill type="solid"/>
              </v:shape>
            </v:group>
            <v:group style="position:absolute;left:1772;top:5430;width:8365;height:288" coordorigin="1772,5430" coordsize="8365,288">
              <v:shape style="position:absolute;left:1772;top:5430;width:8365;height:288" coordorigin="1772,5430" coordsize="8365,288" path="m1772,5718l10137,5718,10137,5430,1772,5430,1772,5718xe" filled="true" fillcolor="#282c34" stroked="false">
                <v:path arrowok="t"/>
                <v:fill type="solid"/>
              </v:shape>
            </v:group>
            <v:group style="position:absolute;left:1772;top:5718;width:8365;height:284" coordorigin="1772,5718" coordsize="8365,284">
              <v:shape style="position:absolute;left:1772;top:5718;width:8365;height:284" coordorigin="1772,5718" coordsize="8365,284" path="m1772,6002l10137,6002,10137,5718,1772,5718,1772,6002xe" filled="true" fillcolor="#282c34" stroked="false">
                <v:path arrowok="t"/>
                <v:fill type="solid"/>
              </v:shape>
            </v:group>
            <v:group style="position:absolute;left:1772;top:6002;width:8365;height:284" coordorigin="1772,6002" coordsize="8365,284">
              <v:shape style="position:absolute;left:1772;top:6002;width:8365;height:284" coordorigin="1772,6002" coordsize="8365,284" path="m1772,6285l10137,6285,10137,6002,1772,6002,1772,6285xe" filled="true" fillcolor="#282c34" stroked="false">
                <v:path arrowok="t"/>
                <v:fill type="solid"/>
              </v:shape>
            </v:group>
            <v:group style="position:absolute;left:1772;top:6285;width:8365;height:288" coordorigin="1772,6285" coordsize="8365,288">
              <v:shape style="position:absolute;left:1772;top:6285;width:8365;height:288" coordorigin="1772,6285" coordsize="8365,288" path="m1772,6573l10137,6573,10137,6285,1772,6285,1772,6573xe" filled="true" fillcolor="#282c34" stroked="false">
                <v:path arrowok="t"/>
                <v:fill type="solid"/>
              </v:shape>
            </v:group>
            <v:group style="position:absolute;left:1772;top:6573;width:8365;height:284" coordorigin="1772,6573" coordsize="8365,284">
              <v:shape style="position:absolute;left:1772;top:6573;width:8365;height:284" coordorigin="1772,6573" coordsize="8365,284" path="m1772,6856l10137,6856,10137,6573,1772,6573,1772,6856xe" filled="true" fillcolor="#282c34" stroked="false">
                <v:path arrowok="t"/>
                <v:fill type="solid"/>
              </v:shape>
            </v:group>
            <v:group style="position:absolute;left:1772;top:6856;width:8365;height:288" coordorigin="1772,6856" coordsize="8365,288">
              <v:shape style="position:absolute;left:1772;top:6856;width:8365;height:288" coordorigin="1772,6856" coordsize="8365,288" path="m1772,7144l10137,7144,10137,6856,1772,6856,1772,7144xe" filled="true" fillcolor="#282c34" stroked="false">
                <v:path arrowok="t"/>
                <v:fill type="solid"/>
              </v:shape>
            </v:group>
            <v:group style="position:absolute;left:1772;top:7144;width:8365;height:284" coordorigin="1772,7144" coordsize="8365,284">
              <v:shape style="position:absolute;left:1772;top:7144;width:8365;height:284" coordorigin="1772,7144" coordsize="8365,284" path="m1772,7428l10137,7428,10137,7144,1772,7144,1772,7428xe" filled="true" fillcolor="#282c34" stroked="false">
                <v:path arrowok="t"/>
                <v:fill type="solid"/>
              </v:shape>
            </v:group>
            <v:group style="position:absolute;left:1772;top:7428;width:8365;height:284" coordorigin="1772,7428" coordsize="8365,284">
              <v:shape style="position:absolute;left:1772;top:7428;width:8365;height:284" coordorigin="1772,7428" coordsize="8365,284" path="m1772,7711l10137,7711,10137,7428,1772,7428,1772,7711xe" filled="true" fillcolor="#282c34" stroked="false">
                <v:path arrowok="t"/>
                <v:fill type="solid"/>
              </v:shape>
            </v:group>
            <v:group style="position:absolute;left:1772;top:7711;width:8365;height:288" coordorigin="1772,7711" coordsize="8365,288">
              <v:shape style="position:absolute;left:1772;top:7711;width:8365;height:288" coordorigin="1772,7711" coordsize="8365,288" path="m1772,7999l10137,7999,10137,7711,1772,7711,1772,7999xe" filled="true" fillcolor="#282c34" stroked="false">
                <v:path arrowok="t"/>
                <v:fill type="solid"/>
              </v:shape>
            </v:group>
            <v:group style="position:absolute;left:1772;top:7999;width:8365;height:284" coordorigin="1772,7999" coordsize="8365,284">
              <v:shape style="position:absolute;left:1772;top:7999;width:8365;height:284" coordorigin="1772,7999" coordsize="8365,284" path="m1772,8282l10137,8282,10137,7999,1772,7999,1772,8282xe" filled="true" fillcolor="#282c34" stroked="false">
                <v:path arrowok="t"/>
                <v:fill type="solid"/>
              </v:shape>
            </v:group>
            <v:group style="position:absolute;left:1772;top:8282;width:8365;height:284" coordorigin="1772,8282" coordsize="8365,284">
              <v:shape style="position:absolute;left:1772;top:8282;width:8365;height:284" coordorigin="1772,8282" coordsize="8365,284" path="m1772,8566l10137,8566,10137,8282,1772,8282,1772,8566xe" filled="true" fillcolor="#282c34" stroked="false">
                <v:path arrowok="t"/>
                <v:fill type="solid"/>
              </v:shape>
            </v:group>
            <v:group style="position:absolute;left:1772;top:8566;width:8365;height:288" coordorigin="1772,8566" coordsize="8365,288">
              <v:shape style="position:absolute;left:1772;top:8566;width:8365;height:288" coordorigin="1772,8566" coordsize="8365,288" path="m1772,8854l10137,8854,10137,8566,1772,8566,1772,8854xe" filled="true" fillcolor="#282c34" stroked="false">
                <v:path arrowok="t"/>
                <v:fill type="solid"/>
              </v:shape>
            </v:group>
            <v:group style="position:absolute;left:1772;top:8854;width:8365;height:284" coordorigin="1772,8854" coordsize="8365,284">
              <v:shape style="position:absolute;left:1772;top:8854;width:8365;height:284" coordorigin="1772,8854" coordsize="8365,284" path="m1772,9137l10137,9137,10137,8854,1772,8854,1772,9137xe" filled="true" fillcolor="#282c34" stroked="false">
                <v:path arrowok="t"/>
                <v:fill type="solid"/>
              </v:shape>
            </v:group>
            <v:group style="position:absolute;left:1772;top:9137;width:8365;height:288" coordorigin="1772,9137" coordsize="8365,288">
              <v:shape style="position:absolute;left:1772;top:9137;width:8365;height:288" coordorigin="1772,9137" coordsize="8365,288" path="m1772,9425l10137,9425,10137,9137,1772,9137,1772,9425xe" filled="true" fillcolor="#282c34" stroked="false">
                <v:path arrowok="t"/>
                <v:fill type="solid"/>
              </v:shape>
            </v:group>
            <v:group style="position:absolute;left:1772;top:9425;width:8365;height:284" coordorigin="1772,9425" coordsize="8365,284">
              <v:shape style="position:absolute;left:1772;top:9425;width:8365;height:284" coordorigin="1772,9425" coordsize="8365,284" path="m1772,9708l10137,9708,10137,9425,1772,9425,1772,9708xe" filled="true" fillcolor="#282c34" stroked="false">
                <v:path arrowok="t"/>
                <v:fill type="solid"/>
              </v:shape>
            </v:group>
            <v:group style="position:absolute;left:1772;top:9708;width:8365;height:284" coordorigin="1772,9708" coordsize="8365,284">
              <v:shape style="position:absolute;left:1772;top:9708;width:8365;height:284" coordorigin="1772,9708" coordsize="8365,284" path="m1772,9992l10137,9992,10137,9708,1772,9708,1772,9992xe" filled="true" fillcolor="#282c34" stroked="false">
                <v:path arrowok="t"/>
                <v:fill type="solid"/>
              </v:shape>
            </v:group>
            <v:group style="position:absolute;left:1772;top:9992;width:8365;height:288" coordorigin="1772,9992" coordsize="8365,288">
              <v:shape style="position:absolute;left:1772;top:9992;width:8365;height:288" coordorigin="1772,9992" coordsize="8365,288" path="m1772,10280l10137,10280,10137,9992,1772,9992,1772,10280xe" filled="true" fillcolor="#282c34" stroked="false">
                <v:path arrowok="t"/>
                <v:fill type="solid"/>
              </v:shape>
            </v:group>
            <v:group style="position:absolute;left:1772;top:10280;width:8365;height:284" coordorigin="1772,10280" coordsize="8365,284">
              <v:shape style="position:absolute;left:1772;top:10280;width:8365;height:284" coordorigin="1772,10280" coordsize="8365,284" path="m1772,10563l10137,10563,10137,10280,1772,10280,1772,10563xe" filled="true" fillcolor="#282c34" stroked="false">
                <v:path arrowok="t"/>
                <v:fill type="solid"/>
              </v:shape>
            </v:group>
            <v:group style="position:absolute;left:1772;top:10563;width:8365;height:284" coordorigin="1772,10563" coordsize="8365,284">
              <v:shape style="position:absolute;left:1772;top:10563;width:8365;height:284" coordorigin="1772,10563" coordsize="8365,284" path="m1772,10847l10137,10847,10137,10563,1772,10563,1772,10847xe" filled="true" fillcolor="#282c34" stroked="false">
                <v:path arrowok="t"/>
                <v:fill type="solid"/>
              </v:shape>
            </v:group>
            <v:group style="position:absolute;left:1772;top:10847;width:8365;height:288" coordorigin="1772,10847" coordsize="8365,288">
              <v:shape style="position:absolute;left:1772;top:10847;width:8365;height:288" coordorigin="1772,10847" coordsize="8365,288" path="m1772,11135l10137,11135,10137,10847,1772,10847,1772,11135xe" filled="true" fillcolor="#282c34" stroked="false">
                <v:path arrowok="t"/>
                <v:fill type="solid"/>
              </v:shape>
            </v:group>
            <v:group style="position:absolute;left:1772;top:11135;width:8365;height:284" coordorigin="1772,11135" coordsize="8365,284">
              <v:shape style="position:absolute;left:1772;top:11135;width:8365;height:284" coordorigin="1772,11135" coordsize="8365,284" path="m1772,11418l10137,11418,10137,11135,1772,11135,1772,11418xe" filled="true" fillcolor="#282c34" stroked="false">
                <v:path arrowok="t"/>
                <v:fill type="solid"/>
              </v:shape>
            </v:group>
            <v:group style="position:absolute;left:1772;top:11418;width:8365;height:288" coordorigin="1772,11418" coordsize="8365,288">
              <v:shape style="position:absolute;left:1772;top:11418;width:8365;height:288" coordorigin="1772,11418" coordsize="8365,288" path="m1772,11706l10137,11706,10137,11418,1772,11418,1772,11706xe" filled="true" fillcolor="#282c34" stroked="false">
                <v:path arrowok="t"/>
                <v:fill type="solid"/>
              </v:shape>
            </v:group>
            <v:group style="position:absolute;left:1772;top:11706;width:8365;height:284" coordorigin="1772,11706" coordsize="8365,284">
              <v:shape style="position:absolute;left:1772;top:11706;width:8365;height:284" coordorigin="1772,11706" coordsize="8365,284" path="m1772,11989l10137,11989,10137,11706,1772,11706,1772,11989xe" filled="true" fillcolor="#282c34" stroked="false">
                <v:path arrowok="t"/>
                <v:fill type="solid"/>
              </v:shape>
            </v:group>
            <v:group style="position:absolute;left:1772;top:11989;width:8365;height:284" coordorigin="1772,11989" coordsize="8365,284">
              <v:shape style="position:absolute;left:1772;top:11989;width:8365;height:284" coordorigin="1772,11989" coordsize="8365,284" path="m1772,12272l10137,12272,10137,11989,1772,11989,1772,12272xe" filled="true" fillcolor="#282c34" stroked="false">
                <v:path arrowok="t"/>
                <v:fill type="solid"/>
              </v:shape>
            </v:group>
            <v:group style="position:absolute;left:1772;top:12272;width:8365;height:289" coordorigin="1772,12272" coordsize="8365,289">
              <v:shape style="position:absolute;left:1772;top:12272;width:8365;height:289" coordorigin="1772,12272" coordsize="8365,289" path="m1772,12561l10137,12561,10137,12272,1772,12272,1772,12561xe" filled="true" fillcolor="#282c34" stroked="false">
                <v:path arrowok="t"/>
                <v:fill type="solid"/>
              </v:shape>
            </v:group>
            <v:group style="position:absolute;left:1772;top:12561;width:8365;height:284" coordorigin="1772,12561" coordsize="8365,284">
              <v:shape style="position:absolute;left:1772;top:12561;width:8365;height:284" coordorigin="1772,12561" coordsize="8365,284" path="m1772,12844l10137,12844,10137,12561,1772,12561,1772,12844xe" filled="true" fillcolor="#282c34" stroked="false">
                <v:path arrowok="t"/>
                <v:fill type="solid"/>
              </v:shape>
            </v:group>
            <v:group style="position:absolute;left:1772;top:12844;width:8365;height:284" coordorigin="1772,12844" coordsize="8365,284">
              <v:shape style="position:absolute;left:1772;top:12844;width:8365;height:284" coordorigin="1772,12844" coordsize="8365,284" path="m1772,13127l10137,13127,10137,12844,1772,12844,1772,13127xe" filled="true" fillcolor="#282c34" stroked="false">
                <v:path arrowok="t"/>
                <v:fill type="solid"/>
              </v:shape>
            </v:group>
            <v:group style="position:absolute;left:1772;top:13127;width:8365;height:288" coordorigin="1772,13127" coordsize="8365,288">
              <v:shape style="position:absolute;left:1772;top:13127;width:8365;height:288" coordorigin="1772,13127" coordsize="8365,288" path="m1772,13415l10137,13415,10137,13127,1772,13127,1772,13415xe" filled="true" fillcolor="#282c34" stroked="false">
                <v:path arrowok="t"/>
                <v:fill type="solid"/>
              </v:shape>
            </v:group>
            <v:group style="position:absolute;left:1772;top:13415;width:8365;height:284" coordorigin="1772,13415" coordsize="8365,284">
              <v:shape style="position:absolute;left:1772;top:13415;width:8365;height:284" coordorigin="1772,13415" coordsize="8365,284" path="m1772,13698l10137,13698,10137,13415,1772,13415,1772,13698xe" filled="true" fillcolor="#282c34" stroked="false">
                <v:path arrowok="t"/>
                <v:fill type="solid"/>
              </v:shape>
            </v:group>
            <v:group style="position:absolute;left:1772;top:13698;width:8365;height:288" coordorigin="1772,13698" coordsize="8365,288">
              <v:shape style="position:absolute;left:1772;top:13698;width:8365;height:288" coordorigin="1772,13698" coordsize="8365,288" path="m1772,13986l10137,13986,10137,13698,1772,13698,1772,13986xe" filled="true" fillcolor="#282c34" stroked="false">
                <v:path arrowok="t"/>
                <v:fill type="solid"/>
              </v:shape>
            </v:group>
            <v:group style="position:absolute;left:1772;top:13986;width:8365;height:284" coordorigin="1772,13986" coordsize="8365,284">
              <v:shape style="position:absolute;left:1772;top:13986;width:8365;height:284" coordorigin="1772,13986" coordsize="8365,284" path="m1772,14270l10137,14270,10137,13986,1772,13986,1772,14270xe" filled="true" fillcolor="#282c34" stroked="false">
                <v:path arrowok="t"/>
                <v:fill type="solid"/>
              </v:shape>
            </v:group>
            <v:group style="position:absolute;left:1772;top:14270;width:8365;height:284" coordorigin="1772,14270" coordsize="8365,284">
              <v:shape style="position:absolute;left:1772;top:14270;width:8365;height:284" coordorigin="1772,14270" coordsize="8365,284" path="m1772,14553l10137,14553,10137,14270,1772,14270,1772,14553xe" filled="true" fillcolor="#282c34" stroked="false">
                <v:path arrowok="t"/>
                <v:fill type="solid"/>
              </v:shape>
            </v:group>
            <v:group style="position:absolute;left:1772;top:14553;width:8365;height:288" coordorigin="1772,14553" coordsize="8365,288">
              <v:shape style="position:absolute;left:1772;top:14553;width:8365;height:288" coordorigin="1772,14553" coordsize="8365,288" path="m1772,14841l10137,14841,10137,14553,1772,14553,1772,14841xe" filled="true" fillcolor="#282c34" stroked="false">
                <v:path arrowok="t"/>
                <v:fill type="solid"/>
              </v:shape>
            </v:group>
            <v:group style="position:absolute;left:1772;top:14841;width:8365;height:284" coordorigin="1772,14841" coordsize="8365,284">
              <v:shape style="position:absolute;left:1772;top:14841;width:8365;height:284" coordorigin="1772,14841" coordsize="8365,284" path="m1772,15124l10137,15124,10137,14841,1772,14841,1772,15124xe" filled="true" fillcolor="#282c34" stroked="false">
                <v:path arrowok="t"/>
                <v:fill type="solid"/>
              </v:shape>
            </v:group>
            <w10:wrap type="none"/>
          </v:group>
        </w:pict>
      </w:r>
      <w:r>
        <w:rPr>
          <w:color w:val="D45FDE"/>
        </w:rPr>
        <w:t>initial begin </w:t>
      </w:r>
      <w:r>
        <w:rPr>
          <w:color w:val="ABB1BE"/>
        </w:rPr>
        <w:t>Ctrl_regDst &lt;=</w:t>
      </w:r>
      <w:r>
        <w:rPr>
          <w:color w:val="ABB1BE"/>
          <w:spacing w:val="-7"/>
        </w:rPr>
        <w:t> </w:t>
      </w:r>
      <w:r>
        <w:rPr>
          <w:color w:val="D19A66"/>
        </w:rPr>
        <w:t>1'b0</w:t>
      </w:r>
      <w:r>
        <w:rPr>
          <w:color w:val="ABB1BE"/>
        </w:rPr>
        <w:t>;</w:t>
      </w:r>
      <w:r>
        <w:rPr/>
      </w:r>
    </w:p>
    <w:p>
      <w:pPr>
        <w:pStyle w:val="BodyText"/>
        <w:spacing w:line="278" w:lineRule="auto" w:before="5"/>
        <w:ind w:right="5045"/>
        <w:jc w:val="left"/>
      </w:pPr>
      <w:r>
        <w:rPr>
          <w:color w:val="ABB1BE"/>
        </w:rPr>
        <w:t>Ctrl_aluSrcB &lt;=</w:t>
      </w:r>
      <w:r>
        <w:rPr>
          <w:color w:val="ABB1BE"/>
          <w:spacing w:val="-7"/>
        </w:rPr>
        <w:t> </w:t>
      </w:r>
      <w:r>
        <w:rPr>
          <w:color w:val="D19A66"/>
        </w:rPr>
        <w:t>2'b00</w:t>
      </w:r>
      <w:r>
        <w:rPr>
          <w:color w:val="ABB1BE"/>
        </w:rPr>
        <w:t>; </w:t>
      </w:r>
      <w:r>
        <w:rPr>
          <w:color w:val="ABB1BE"/>
        </w:rPr>
        <w:t>Ctrl_Mem2Reg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Ctrl_ext &lt;= </w:t>
      </w:r>
      <w:r>
        <w:rPr>
          <w:color w:val="D19A66"/>
        </w:rPr>
        <w:t>1'b0</w:t>
      </w:r>
      <w:r>
        <w:rPr>
          <w:color w:val="ABB1BE"/>
        </w:rPr>
        <w:t>;</w:t>
      </w:r>
      <w:r>
        <w:rPr>
          <w:rFonts w:ascii="Consolas"/>
          <w:i/>
          <w:color w:val="7E848E"/>
        </w:rPr>
        <w:t>//x </w:t>
      </w:r>
      <w:r>
        <w:rPr>
          <w:color w:val="ABB1BE"/>
        </w:rPr>
        <w:t>Ctrl_MemWr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Ctrl_regWr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Ctrl_branch &lt;= </w:t>
      </w:r>
      <w:r>
        <w:rPr>
          <w:color w:val="D19A66"/>
        </w:rPr>
        <w:t>2'b00</w:t>
      </w:r>
      <w:r>
        <w:rPr>
          <w:color w:val="ABB1BE"/>
        </w:rPr>
        <w:t>; </w:t>
      </w:r>
      <w:r>
        <w:rPr>
          <w:color w:val="ABB1BE"/>
        </w:rPr>
        <w:t>Ctrl_jump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Ctrl_aluSrcA &lt;=</w:t>
      </w:r>
      <w:r>
        <w:rPr>
          <w:color w:val="ABB1BE"/>
          <w:spacing w:val="-7"/>
        </w:rPr>
        <w:t> </w:t>
      </w:r>
      <w:r>
        <w:rPr>
          <w:color w:val="D19A66"/>
        </w:rPr>
        <w:t>2'b00</w:t>
      </w:r>
      <w:r>
        <w:rPr>
          <w:color w:val="ABB1BE"/>
        </w:rPr>
        <w:t>; </w:t>
      </w:r>
      <w:r>
        <w:rPr>
          <w:color w:val="ABB1BE"/>
        </w:rPr>
        <w:t>Ctrl_alu &lt;=</w:t>
      </w:r>
      <w:r>
        <w:rPr>
          <w:color w:val="ABB1BE"/>
          <w:spacing w:val="-7"/>
        </w:rPr>
        <w:t> </w:t>
      </w:r>
      <w:r>
        <w:rPr>
          <w:color w:val="D19A66"/>
        </w:rPr>
        <w:t>4'b0000</w:t>
      </w:r>
      <w:r>
        <w:rPr>
          <w:color w:val="ABB1BE"/>
        </w:rPr>
        <w:t>;</w:t>
      </w:r>
      <w:r>
        <w:rPr/>
      </w:r>
    </w:p>
    <w:p>
      <w:pPr>
        <w:pStyle w:val="BodyText"/>
        <w:spacing w:line="280" w:lineRule="auto" w:before="0"/>
        <w:ind w:left="563" w:right="6284"/>
        <w:jc w:val="left"/>
      </w:pPr>
      <w:r>
        <w:rPr>
          <w:color w:val="D45FDE"/>
        </w:rPr>
        <w:t>end </w:t>
      </w:r>
      <w:r>
        <w:rPr>
          <w:color w:val="D45FDE"/>
          <w:spacing w:val="-1"/>
        </w:rPr>
        <w:t>always</w:t>
      </w:r>
      <w:r>
        <w:rPr>
          <w:color w:val="ABB1BE"/>
          <w:spacing w:val="-1"/>
        </w:rPr>
        <w:t>@(*)</w:t>
      </w:r>
      <w:r>
        <w:rPr>
          <w:color w:val="D45FDE"/>
          <w:spacing w:val="-1"/>
        </w:rPr>
        <w:t>begin</w:t>
      </w:r>
      <w:r>
        <w:rPr/>
      </w:r>
    </w:p>
    <w:p>
      <w:pPr>
        <w:pStyle w:val="BodyText"/>
        <w:spacing w:line="241" w:lineRule="exact" w:before="0"/>
        <w:ind w:right="124"/>
        <w:jc w:val="left"/>
      </w:pPr>
      <w:r>
        <w:rPr>
          <w:color w:val="D45FDE"/>
        </w:rPr>
        <w:t>case</w:t>
      </w:r>
      <w:r>
        <w:rPr>
          <w:color w:val="D45FDE"/>
          <w:spacing w:val="-3"/>
        </w:rPr>
        <w:t> </w:t>
      </w:r>
      <w:r>
        <w:rPr>
          <w:color w:val="ABB1BE"/>
        </w:rPr>
        <w:t>(op)</w:t>
      </w:r>
      <w:r>
        <w:rPr/>
      </w:r>
    </w:p>
    <w:p>
      <w:pPr>
        <w:pStyle w:val="BodyText"/>
        <w:spacing w:line="240" w:lineRule="auto"/>
        <w:ind w:left="1403" w:right="124"/>
        <w:jc w:val="left"/>
      </w:pPr>
      <w:r>
        <w:rPr>
          <w:color w:val="ABB1BE"/>
        </w:rPr>
        <w:t>R:</w:t>
      </w:r>
      <w:r>
        <w:rPr>
          <w:color w:val="D45FDE"/>
        </w:rPr>
        <w:t>begin</w:t>
      </w:r>
      <w:r>
        <w:rPr/>
      </w:r>
    </w:p>
    <w:p>
      <w:pPr>
        <w:pStyle w:val="BodyText"/>
        <w:spacing w:line="278" w:lineRule="auto" w:before="42"/>
        <w:ind w:left="1826" w:right="4217"/>
        <w:jc w:val="left"/>
      </w:pPr>
      <w:r>
        <w:rPr>
          <w:color w:val="ABB1BE"/>
        </w:rPr>
        <w:t>Ctrl_regDst &lt;= </w:t>
      </w:r>
      <w:r>
        <w:rPr>
          <w:color w:val="D19A66"/>
        </w:rPr>
        <w:t>1'b1</w:t>
      </w:r>
      <w:r>
        <w:rPr>
          <w:color w:val="ABB1BE"/>
        </w:rPr>
        <w:t>; </w:t>
      </w:r>
      <w:r>
        <w:rPr>
          <w:color w:val="ABB1BE"/>
        </w:rPr>
        <w:t>Ctrl_aluSrcB &lt;=</w:t>
      </w:r>
      <w:r>
        <w:rPr>
          <w:color w:val="ABB1BE"/>
          <w:spacing w:val="-7"/>
        </w:rPr>
        <w:t> </w:t>
      </w:r>
      <w:r>
        <w:rPr>
          <w:color w:val="D19A66"/>
        </w:rPr>
        <w:t>2'b00</w:t>
      </w:r>
      <w:r>
        <w:rPr>
          <w:color w:val="ABB1BE"/>
        </w:rPr>
        <w:t>; </w:t>
      </w:r>
      <w:r>
        <w:rPr>
          <w:color w:val="ABB1BE"/>
        </w:rPr>
        <w:t>Ctrl_Mem2Reg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Ctrl_ext &lt;= </w:t>
      </w:r>
      <w:r>
        <w:rPr>
          <w:color w:val="D19A66"/>
        </w:rPr>
        <w:t>1'b0</w:t>
      </w:r>
      <w:r>
        <w:rPr>
          <w:color w:val="ABB1BE"/>
        </w:rPr>
        <w:t>;</w:t>
      </w:r>
      <w:r>
        <w:rPr>
          <w:rFonts w:ascii="Consolas"/>
          <w:i/>
          <w:color w:val="7E848E"/>
        </w:rPr>
        <w:t>//x </w:t>
      </w:r>
      <w:r>
        <w:rPr>
          <w:color w:val="ABB1BE"/>
        </w:rPr>
        <w:t>Ctrl_MemWr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Ctrl_regWr &lt;= </w:t>
      </w:r>
      <w:r>
        <w:rPr>
          <w:color w:val="D19A66"/>
        </w:rPr>
        <w:t>1'b1</w:t>
      </w:r>
      <w:r>
        <w:rPr>
          <w:color w:val="ABB1BE"/>
        </w:rPr>
        <w:t>; </w:t>
      </w:r>
      <w:r>
        <w:rPr>
          <w:color w:val="ABB1BE"/>
        </w:rPr>
        <w:t>Ctrl_branch &lt;= </w:t>
      </w:r>
      <w:r>
        <w:rPr>
          <w:color w:val="D19A66"/>
        </w:rPr>
        <w:t>2'b00</w:t>
      </w:r>
      <w:r>
        <w:rPr>
          <w:color w:val="ABB1BE"/>
        </w:rPr>
        <w:t>; </w:t>
      </w:r>
      <w:r>
        <w:rPr>
          <w:color w:val="ABB1BE"/>
        </w:rPr>
        <w:t>Ctrl_jump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</w:r>
      <w:r>
        <w:rPr>
          <w:color w:val="D45FDE"/>
        </w:rPr>
        <w:t>case</w:t>
      </w:r>
      <w:r>
        <w:rPr>
          <w:color w:val="D45FDE"/>
          <w:spacing w:val="-4"/>
        </w:rPr>
        <w:t> </w:t>
      </w:r>
      <w:r>
        <w:rPr>
          <w:color w:val="ABB1BE"/>
        </w:rPr>
        <w:t>(funct)</w:t>
      </w:r>
      <w:r>
        <w:rPr/>
      </w:r>
    </w:p>
    <w:p>
      <w:pPr>
        <w:pStyle w:val="BodyText"/>
        <w:spacing w:line="244" w:lineRule="exact" w:before="0"/>
        <w:ind w:left="2243" w:right="124"/>
        <w:jc w:val="left"/>
      </w:pPr>
      <w:r>
        <w:rPr>
          <w:color w:val="ABB1BE"/>
        </w:rPr>
        <w:t>ADD:</w:t>
      </w:r>
      <w:r>
        <w:rPr>
          <w:color w:val="D45FDE"/>
        </w:rPr>
        <w:t>begin</w:t>
      </w:r>
      <w:r>
        <w:rPr/>
      </w:r>
    </w:p>
    <w:p>
      <w:pPr>
        <w:pStyle w:val="BodyText"/>
        <w:spacing w:line="280" w:lineRule="auto"/>
        <w:ind w:left="2666" w:right="3364"/>
        <w:jc w:val="left"/>
      </w:pPr>
      <w:r>
        <w:rPr>
          <w:color w:val="ABB1BE"/>
        </w:rPr>
        <w:t>Ctrl_aluSrcA &lt;=</w:t>
      </w:r>
      <w:r>
        <w:rPr>
          <w:color w:val="ABB1BE"/>
          <w:spacing w:val="-7"/>
        </w:rPr>
        <w:t> </w:t>
      </w:r>
      <w:r>
        <w:rPr>
          <w:color w:val="D19A66"/>
        </w:rPr>
        <w:t>2'b00</w:t>
      </w:r>
      <w:r>
        <w:rPr>
          <w:color w:val="ABB1BE"/>
        </w:rPr>
        <w:t>; </w:t>
      </w:r>
      <w:r>
        <w:rPr>
          <w:color w:val="ABB1BE"/>
        </w:rPr>
        <w:t>Ctrl_alu &lt;=</w:t>
      </w:r>
      <w:r>
        <w:rPr>
          <w:color w:val="ABB1BE"/>
          <w:spacing w:val="-7"/>
        </w:rPr>
        <w:t> </w:t>
      </w:r>
      <w:r>
        <w:rPr>
          <w:color w:val="D19A66"/>
        </w:rPr>
        <w:t>4'b0000</w:t>
      </w:r>
      <w:r>
        <w:rPr>
          <w:color w:val="ABB1BE"/>
        </w:rPr>
        <w:t>;</w:t>
      </w:r>
      <w:r>
        <w:rPr/>
      </w:r>
    </w:p>
    <w:p>
      <w:pPr>
        <w:pStyle w:val="BodyText"/>
        <w:spacing w:line="280" w:lineRule="auto" w:before="0"/>
        <w:ind w:left="2243" w:right="5176"/>
        <w:jc w:val="left"/>
      </w:pPr>
      <w:r>
        <w:rPr>
          <w:color w:val="D45FDE"/>
        </w:rPr>
        <w:t>end </w:t>
      </w:r>
      <w:r>
        <w:rPr>
          <w:color w:val="ABB1BE"/>
          <w:spacing w:val="-1"/>
        </w:rPr>
        <w:t>ADDU:</w:t>
      </w:r>
      <w:r>
        <w:rPr>
          <w:color w:val="D45FDE"/>
          <w:spacing w:val="-1"/>
        </w:rPr>
        <w:t>begin</w:t>
      </w:r>
      <w:r>
        <w:rPr/>
      </w:r>
    </w:p>
    <w:p>
      <w:pPr>
        <w:pStyle w:val="BodyText"/>
        <w:spacing w:line="276" w:lineRule="auto" w:before="0"/>
        <w:ind w:left="2666" w:right="3364"/>
        <w:jc w:val="left"/>
      </w:pPr>
      <w:r>
        <w:rPr>
          <w:color w:val="ABB1BE"/>
        </w:rPr>
        <w:t>Ctrl_aluSrcA &lt;=</w:t>
      </w:r>
      <w:r>
        <w:rPr>
          <w:color w:val="ABB1BE"/>
          <w:spacing w:val="-7"/>
        </w:rPr>
        <w:t> </w:t>
      </w:r>
      <w:r>
        <w:rPr>
          <w:color w:val="D19A66"/>
        </w:rPr>
        <w:t>2'b00</w:t>
      </w:r>
      <w:r>
        <w:rPr>
          <w:color w:val="ABB1BE"/>
        </w:rPr>
        <w:t>; </w:t>
      </w:r>
      <w:r>
        <w:rPr>
          <w:color w:val="ABB1BE"/>
        </w:rPr>
        <w:t>Ctrl_alu &lt;=</w:t>
      </w:r>
      <w:r>
        <w:rPr>
          <w:color w:val="ABB1BE"/>
          <w:spacing w:val="-7"/>
        </w:rPr>
        <w:t> </w:t>
      </w:r>
      <w:r>
        <w:rPr>
          <w:color w:val="D19A66"/>
        </w:rPr>
        <w:t>4'b0000</w:t>
      </w:r>
      <w:r>
        <w:rPr>
          <w:color w:val="ABB1BE"/>
        </w:rPr>
        <w:t>;</w:t>
      </w:r>
      <w:r>
        <w:rPr/>
      </w:r>
    </w:p>
    <w:p>
      <w:pPr>
        <w:pStyle w:val="BodyText"/>
        <w:spacing w:line="276" w:lineRule="auto" w:before="5"/>
        <w:ind w:left="2243" w:right="5290"/>
        <w:jc w:val="left"/>
      </w:pPr>
      <w:r>
        <w:rPr>
          <w:color w:val="D45FDE"/>
        </w:rPr>
        <w:t>end </w:t>
      </w:r>
      <w:r>
        <w:rPr>
          <w:color w:val="ABB1BE"/>
          <w:spacing w:val="-1"/>
        </w:rPr>
        <w:t>SUB:</w:t>
      </w:r>
      <w:r>
        <w:rPr>
          <w:color w:val="D45FDE"/>
          <w:spacing w:val="-1"/>
        </w:rPr>
        <w:t>begin</w:t>
      </w:r>
      <w:r>
        <w:rPr/>
      </w:r>
    </w:p>
    <w:p>
      <w:pPr>
        <w:pStyle w:val="BodyText"/>
        <w:spacing w:line="280" w:lineRule="auto" w:before="0"/>
        <w:ind w:left="2666" w:right="3364"/>
        <w:jc w:val="left"/>
      </w:pPr>
      <w:r>
        <w:rPr>
          <w:color w:val="ABB1BE"/>
        </w:rPr>
        <w:t>Ctrl_aluSrcA &lt;=</w:t>
      </w:r>
      <w:r>
        <w:rPr>
          <w:color w:val="ABB1BE"/>
          <w:spacing w:val="-7"/>
        </w:rPr>
        <w:t> </w:t>
      </w:r>
      <w:r>
        <w:rPr>
          <w:color w:val="D19A66"/>
        </w:rPr>
        <w:t>2'b00</w:t>
      </w:r>
      <w:r>
        <w:rPr>
          <w:color w:val="ABB1BE"/>
        </w:rPr>
        <w:t>; </w:t>
      </w:r>
      <w:r>
        <w:rPr>
          <w:color w:val="ABB1BE"/>
        </w:rPr>
        <w:t>Ctrl_alu &lt;=</w:t>
      </w:r>
      <w:r>
        <w:rPr>
          <w:color w:val="ABB1BE"/>
          <w:spacing w:val="-7"/>
        </w:rPr>
        <w:t> </w:t>
      </w:r>
      <w:r>
        <w:rPr>
          <w:color w:val="D19A66"/>
        </w:rPr>
        <w:t>4'b0001</w:t>
      </w:r>
      <w:r>
        <w:rPr>
          <w:color w:val="ABB1BE"/>
        </w:rPr>
        <w:t>;</w:t>
      </w:r>
      <w:r>
        <w:rPr/>
      </w:r>
    </w:p>
    <w:p>
      <w:pPr>
        <w:pStyle w:val="BodyText"/>
        <w:spacing w:line="280" w:lineRule="auto" w:before="0"/>
        <w:ind w:left="2243" w:right="5176"/>
        <w:jc w:val="left"/>
      </w:pPr>
      <w:r>
        <w:rPr>
          <w:color w:val="D45FDE"/>
        </w:rPr>
        <w:t>end </w:t>
      </w:r>
      <w:r>
        <w:rPr>
          <w:color w:val="ABB1BE"/>
          <w:spacing w:val="-1"/>
        </w:rPr>
        <w:t>SUBU:</w:t>
      </w:r>
      <w:r>
        <w:rPr>
          <w:color w:val="D45FDE"/>
          <w:spacing w:val="-1"/>
        </w:rPr>
        <w:t>begin</w:t>
      </w:r>
      <w:r>
        <w:rPr/>
      </w:r>
    </w:p>
    <w:p>
      <w:pPr>
        <w:pStyle w:val="BodyText"/>
        <w:spacing w:line="276" w:lineRule="auto" w:before="0"/>
        <w:ind w:left="2666" w:right="3364"/>
        <w:jc w:val="left"/>
      </w:pPr>
      <w:r>
        <w:rPr>
          <w:color w:val="ABB1BE"/>
        </w:rPr>
        <w:t>Ctrl_aluSrcA &lt;=</w:t>
      </w:r>
      <w:r>
        <w:rPr>
          <w:color w:val="ABB1BE"/>
          <w:spacing w:val="-7"/>
        </w:rPr>
        <w:t> </w:t>
      </w:r>
      <w:r>
        <w:rPr>
          <w:color w:val="D19A66"/>
        </w:rPr>
        <w:t>2'b00</w:t>
      </w:r>
      <w:r>
        <w:rPr>
          <w:color w:val="ABB1BE"/>
        </w:rPr>
        <w:t>; </w:t>
      </w:r>
      <w:r>
        <w:rPr>
          <w:color w:val="ABB1BE"/>
        </w:rPr>
        <w:t>Ctrl_alu &lt;=</w:t>
      </w:r>
      <w:r>
        <w:rPr>
          <w:color w:val="ABB1BE"/>
          <w:spacing w:val="-7"/>
        </w:rPr>
        <w:t> </w:t>
      </w:r>
      <w:r>
        <w:rPr>
          <w:color w:val="D19A66"/>
        </w:rPr>
        <w:t>4'b0001</w:t>
      </w:r>
      <w:r>
        <w:rPr>
          <w:color w:val="ABB1BE"/>
        </w:rPr>
        <w:t>;</w:t>
      </w:r>
      <w:r>
        <w:rPr/>
      </w:r>
    </w:p>
    <w:p>
      <w:pPr>
        <w:pStyle w:val="BodyText"/>
        <w:spacing w:line="240" w:lineRule="auto" w:before="5"/>
        <w:ind w:left="2243" w:right="124"/>
        <w:jc w:val="left"/>
      </w:pPr>
      <w:r>
        <w:rPr>
          <w:color w:val="D45FDE"/>
        </w:rPr>
        <w:t>end</w:t>
      </w:r>
      <w:r>
        <w:rPr/>
      </w:r>
    </w:p>
    <w:p>
      <w:pPr>
        <w:spacing w:line="240" w:lineRule="auto" w:before="11"/>
        <w:ind w:right="0"/>
        <w:rPr>
          <w:rFonts w:ascii="Consolas" w:hAnsi="Consolas" w:cs="Consolas" w:eastAsia="Consolas" w:hint="default"/>
          <w:sz w:val="21"/>
          <w:szCs w:val="21"/>
        </w:rPr>
      </w:pPr>
    </w:p>
    <w:p>
      <w:pPr>
        <w:pStyle w:val="BodyText"/>
        <w:spacing w:line="240" w:lineRule="auto" w:before="63"/>
        <w:ind w:left="2243" w:right="124"/>
        <w:jc w:val="left"/>
      </w:pPr>
      <w:r>
        <w:rPr>
          <w:color w:val="ABB1BE"/>
        </w:rPr>
        <w:t>SLL:</w:t>
      </w:r>
      <w:r>
        <w:rPr>
          <w:color w:val="D45FDE"/>
        </w:rPr>
        <w:t>begin</w:t>
      </w:r>
      <w:r>
        <w:rPr/>
      </w:r>
    </w:p>
    <w:p>
      <w:pPr>
        <w:pStyle w:val="BodyText"/>
        <w:spacing w:line="276" w:lineRule="auto" w:before="42"/>
        <w:ind w:left="2666" w:right="3364"/>
        <w:jc w:val="left"/>
      </w:pPr>
      <w:r>
        <w:rPr>
          <w:color w:val="ABB1BE"/>
        </w:rPr>
        <w:t>Ctrl_aluSrcA &lt;=</w:t>
      </w:r>
      <w:r>
        <w:rPr>
          <w:color w:val="ABB1BE"/>
          <w:spacing w:val="-7"/>
        </w:rPr>
        <w:t> </w:t>
      </w:r>
      <w:r>
        <w:rPr>
          <w:color w:val="D19A66"/>
        </w:rPr>
        <w:t>2'b10</w:t>
      </w:r>
      <w:r>
        <w:rPr>
          <w:color w:val="ABB1BE"/>
        </w:rPr>
        <w:t>; </w:t>
      </w:r>
      <w:r>
        <w:rPr>
          <w:color w:val="ABB1BE"/>
        </w:rPr>
        <w:t>Ctrl_alu &lt;=</w:t>
      </w:r>
      <w:r>
        <w:rPr>
          <w:color w:val="ABB1BE"/>
          <w:spacing w:val="-7"/>
        </w:rPr>
        <w:t> </w:t>
      </w:r>
      <w:r>
        <w:rPr>
          <w:color w:val="D19A66"/>
        </w:rPr>
        <w:t>4'b0010</w:t>
      </w:r>
      <w:r>
        <w:rPr>
          <w:color w:val="ABB1BE"/>
        </w:rPr>
        <w:t>;</w:t>
      </w:r>
      <w:r>
        <w:rPr/>
      </w:r>
    </w:p>
    <w:p>
      <w:pPr>
        <w:pStyle w:val="BodyText"/>
        <w:spacing w:line="276" w:lineRule="auto" w:before="6"/>
        <w:ind w:left="2243" w:right="5290"/>
        <w:jc w:val="left"/>
      </w:pPr>
      <w:r>
        <w:rPr>
          <w:color w:val="D45FDE"/>
        </w:rPr>
        <w:t>end </w:t>
      </w:r>
      <w:r>
        <w:rPr>
          <w:color w:val="ABB1BE"/>
          <w:spacing w:val="-1"/>
        </w:rPr>
        <w:t>SRL:</w:t>
      </w:r>
      <w:r>
        <w:rPr>
          <w:color w:val="D45FDE"/>
          <w:spacing w:val="-1"/>
        </w:rPr>
        <w:t>begin</w:t>
      </w:r>
      <w:r>
        <w:rPr/>
      </w:r>
    </w:p>
    <w:p>
      <w:pPr>
        <w:pStyle w:val="BodyText"/>
        <w:spacing w:line="280" w:lineRule="auto" w:before="0"/>
        <w:ind w:left="2666" w:right="3364"/>
        <w:jc w:val="left"/>
      </w:pPr>
      <w:r>
        <w:rPr>
          <w:color w:val="ABB1BE"/>
        </w:rPr>
        <w:t>Ctrl_aluSrcA &lt;=</w:t>
      </w:r>
      <w:r>
        <w:rPr>
          <w:color w:val="ABB1BE"/>
          <w:spacing w:val="-7"/>
        </w:rPr>
        <w:t> </w:t>
      </w:r>
      <w:r>
        <w:rPr>
          <w:color w:val="D19A66"/>
        </w:rPr>
        <w:t>2'b10</w:t>
      </w:r>
      <w:r>
        <w:rPr>
          <w:color w:val="ABB1BE"/>
        </w:rPr>
        <w:t>; </w:t>
      </w:r>
      <w:r>
        <w:rPr>
          <w:color w:val="ABB1BE"/>
        </w:rPr>
        <w:t>Ctrl_alu &lt;=</w:t>
      </w:r>
      <w:r>
        <w:rPr>
          <w:color w:val="ABB1BE"/>
          <w:spacing w:val="-7"/>
        </w:rPr>
        <w:t> </w:t>
      </w:r>
      <w:r>
        <w:rPr>
          <w:color w:val="D19A66"/>
        </w:rPr>
        <w:t>4'b0011</w:t>
      </w:r>
      <w:r>
        <w:rPr>
          <w:color w:val="ABB1BE"/>
        </w:rPr>
        <w:t>;</w:t>
      </w:r>
      <w:r>
        <w:rPr/>
      </w:r>
    </w:p>
    <w:p>
      <w:pPr>
        <w:spacing w:after="0" w:line="280" w:lineRule="auto"/>
        <w:jc w:val="left"/>
        <w:sectPr>
          <w:pgSz w:w="11910" w:h="16840"/>
          <w:pgMar w:top="1420" w:bottom="280" w:left="1660" w:right="1660"/>
        </w:sectPr>
      </w:pPr>
    </w:p>
    <w:p>
      <w:pPr>
        <w:pStyle w:val="BodyText"/>
        <w:spacing w:line="276" w:lineRule="auto" w:before="39"/>
        <w:ind w:left="2243" w:right="5290"/>
        <w:jc w:val="left"/>
      </w:pPr>
      <w:r>
        <w:rPr>
          <w:color w:val="D45FDE"/>
        </w:rPr>
        <w:t>end </w:t>
      </w:r>
      <w:r>
        <w:rPr>
          <w:color w:val="ABB1BE"/>
          <w:spacing w:val="-1"/>
        </w:rPr>
        <w:t>SRL:</w:t>
      </w:r>
      <w:r>
        <w:rPr>
          <w:color w:val="D45FDE"/>
          <w:spacing w:val="-1"/>
        </w:rPr>
        <w:t>begin</w:t>
      </w:r>
      <w:r>
        <w:rPr/>
      </w:r>
    </w:p>
    <w:p>
      <w:pPr>
        <w:pStyle w:val="BodyText"/>
        <w:spacing w:line="276" w:lineRule="auto" w:before="5"/>
        <w:ind w:left="2666" w:right="3364"/>
        <w:jc w:val="left"/>
      </w:pPr>
      <w:r>
        <w:rPr>
          <w:color w:val="ABB1BE"/>
        </w:rPr>
        <w:t>Ctrl_aluSrcA &lt;=</w:t>
      </w:r>
      <w:r>
        <w:rPr>
          <w:color w:val="ABB1BE"/>
          <w:spacing w:val="-7"/>
        </w:rPr>
        <w:t> </w:t>
      </w:r>
      <w:r>
        <w:rPr>
          <w:color w:val="D19A66"/>
        </w:rPr>
        <w:t>2'b10</w:t>
      </w:r>
      <w:r>
        <w:rPr>
          <w:color w:val="ABB1BE"/>
        </w:rPr>
        <w:t>; </w:t>
      </w:r>
      <w:r>
        <w:rPr>
          <w:color w:val="ABB1BE"/>
        </w:rPr>
        <w:t>Ctrl_alu &lt;=</w:t>
      </w:r>
      <w:r>
        <w:rPr>
          <w:color w:val="ABB1BE"/>
          <w:spacing w:val="-7"/>
        </w:rPr>
        <w:t> </w:t>
      </w:r>
      <w:r>
        <w:rPr>
          <w:color w:val="D19A66"/>
        </w:rPr>
        <w:t>4'b0011</w:t>
      </w:r>
      <w:r>
        <w:rPr>
          <w:color w:val="ABB1BE"/>
        </w:rPr>
        <w:t>;</w:t>
      </w:r>
      <w:r>
        <w:rPr/>
      </w:r>
    </w:p>
    <w:p>
      <w:pPr>
        <w:pStyle w:val="BodyText"/>
        <w:spacing w:line="240" w:lineRule="auto" w:before="5"/>
        <w:ind w:left="2243" w:right="124"/>
        <w:jc w:val="left"/>
      </w:pPr>
      <w:r>
        <w:rPr>
          <w:color w:val="D45FDE"/>
        </w:rPr>
        <w:t>end</w:t>
      </w:r>
      <w:r>
        <w:rPr/>
      </w:r>
    </w:p>
    <w:p>
      <w:pPr>
        <w:spacing w:line="240" w:lineRule="auto" w:before="11"/>
        <w:ind w:right="0"/>
        <w:rPr>
          <w:rFonts w:ascii="Consolas" w:hAnsi="Consolas" w:cs="Consolas" w:eastAsia="Consolas" w:hint="default"/>
          <w:sz w:val="21"/>
          <w:szCs w:val="21"/>
        </w:rPr>
      </w:pPr>
    </w:p>
    <w:p>
      <w:pPr>
        <w:pStyle w:val="BodyText"/>
        <w:spacing w:line="240" w:lineRule="auto" w:before="63"/>
        <w:ind w:left="2243" w:right="124"/>
        <w:jc w:val="left"/>
      </w:pPr>
      <w:r>
        <w:rPr>
          <w:color w:val="ABB1BE"/>
        </w:rPr>
        <w:t>AND:</w:t>
      </w:r>
      <w:r>
        <w:rPr>
          <w:color w:val="D45FDE"/>
        </w:rPr>
        <w:t>begin</w:t>
      </w:r>
      <w:r>
        <w:rPr/>
      </w:r>
    </w:p>
    <w:p>
      <w:pPr>
        <w:pStyle w:val="BodyText"/>
        <w:spacing w:line="276" w:lineRule="auto" w:before="42"/>
        <w:ind w:left="2666" w:right="3364"/>
        <w:jc w:val="left"/>
      </w:pPr>
      <w:r>
        <w:rPr>
          <w:color w:val="ABB1BE"/>
        </w:rPr>
        <w:t>Ctrl_aluSrcA &lt;=</w:t>
      </w:r>
      <w:r>
        <w:rPr>
          <w:color w:val="ABB1BE"/>
          <w:spacing w:val="-7"/>
        </w:rPr>
        <w:t> </w:t>
      </w:r>
      <w:r>
        <w:rPr>
          <w:color w:val="D19A66"/>
        </w:rPr>
        <w:t>2'b00</w:t>
      </w:r>
      <w:r>
        <w:rPr>
          <w:color w:val="ABB1BE"/>
        </w:rPr>
        <w:t>; </w:t>
      </w:r>
      <w:r>
        <w:rPr>
          <w:color w:val="ABB1BE"/>
        </w:rPr>
        <w:t>Ctrl_alu &lt;=</w:t>
      </w:r>
      <w:r>
        <w:rPr>
          <w:color w:val="ABB1BE"/>
          <w:spacing w:val="-7"/>
        </w:rPr>
        <w:t> </w:t>
      </w:r>
      <w:r>
        <w:rPr>
          <w:color w:val="D19A66"/>
        </w:rPr>
        <w:t>4'b0101</w:t>
      </w:r>
      <w:r>
        <w:rPr>
          <w:color w:val="ABB1BE"/>
        </w:rPr>
        <w:t>;</w:t>
      </w:r>
      <w:r>
        <w:rPr/>
      </w:r>
    </w:p>
    <w:p>
      <w:pPr>
        <w:pStyle w:val="BodyText"/>
        <w:spacing w:line="280" w:lineRule="auto" w:before="1"/>
        <w:ind w:left="2243" w:right="5405"/>
        <w:jc w:val="left"/>
      </w:pPr>
      <w:r>
        <w:rPr>
          <w:color w:val="D45FDE"/>
        </w:rPr>
        <w:t>end </w:t>
      </w:r>
      <w:r>
        <w:rPr>
          <w:color w:val="ABB1BE"/>
          <w:spacing w:val="-1"/>
        </w:rPr>
        <w:t>OR:</w:t>
      </w:r>
      <w:r>
        <w:rPr>
          <w:color w:val="D45FDE"/>
          <w:spacing w:val="-1"/>
        </w:rPr>
        <w:t>begin</w:t>
      </w:r>
      <w:r>
        <w:rPr/>
      </w:r>
    </w:p>
    <w:p>
      <w:pPr>
        <w:pStyle w:val="BodyText"/>
        <w:spacing w:line="280" w:lineRule="auto" w:before="0"/>
        <w:ind w:left="2666" w:right="3364"/>
        <w:jc w:val="left"/>
      </w:pPr>
      <w:r>
        <w:rPr>
          <w:color w:val="ABB1BE"/>
        </w:rPr>
        <w:t>Ctrl_aluSrcA &lt;=</w:t>
      </w:r>
      <w:r>
        <w:rPr>
          <w:color w:val="ABB1BE"/>
          <w:spacing w:val="-7"/>
        </w:rPr>
        <w:t> </w:t>
      </w:r>
      <w:r>
        <w:rPr>
          <w:color w:val="D19A66"/>
        </w:rPr>
        <w:t>2'b00</w:t>
      </w:r>
      <w:r>
        <w:rPr>
          <w:color w:val="ABB1BE"/>
        </w:rPr>
        <w:t>; </w:t>
      </w:r>
      <w:r>
        <w:rPr>
          <w:color w:val="ABB1BE"/>
        </w:rPr>
        <w:t>Ctrl_alu &lt;=</w:t>
      </w:r>
      <w:r>
        <w:rPr>
          <w:color w:val="ABB1BE"/>
          <w:spacing w:val="-7"/>
        </w:rPr>
        <w:t> </w:t>
      </w:r>
      <w:r>
        <w:rPr>
          <w:color w:val="D19A66"/>
        </w:rPr>
        <w:t>4'b0110</w:t>
      </w:r>
      <w:r>
        <w:rPr>
          <w:color w:val="ABB1BE"/>
        </w:rPr>
        <w:t>;</w:t>
      </w:r>
      <w:r>
        <w:rPr/>
      </w:r>
    </w:p>
    <w:p>
      <w:pPr>
        <w:pStyle w:val="BodyText"/>
        <w:spacing w:line="276" w:lineRule="auto" w:before="0"/>
        <w:ind w:left="2243" w:right="5290"/>
        <w:jc w:val="left"/>
      </w:pPr>
      <w:r>
        <w:rPr>
          <w:color w:val="D45FDE"/>
        </w:rPr>
        <w:t>end </w:t>
      </w:r>
      <w:r>
        <w:rPr>
          <w:color w:val="ABB1BE"/>
          <w:spacing w:val="-1"/>
        </w:rPr>
        <w:t>XOR:</w:t>
      </w:r>
      <w:r>
        <w:rPr>
          <w:color w:val="D45FDE"/>
          <w:spacing w:val="-1"/>
        </w:rPr>
        <w:t>begin</w:t>
      </w:r>
      <w:r>
        <w:rPr/>
      </w:r>
    </w:p>
    <w:p>
      <w:pPr>
        <w:pStyle w:val="BodyText"/>
        <w:spacing w:line="276" w:lineRule="auto" w:before="6"/>
        <w:ind w:left="2666" w:right="3364"/>
        <w:jc w:val="left"/>
      </w:pPr>
      <w:r>
        <w:rPr>
          <w:color w:val="ABB1BE"/>
        </w:rPr>
        <w:t>Ctrl_aluSrcA &lt;=</w:t>
      </w:r>
      <w:r>
        <w:rPr>
          <w:color w:val="ABB1BE"/>
          <w:spacing w:val="-7"/>
        </w:rPr>
        <w:t> </w:t>
      </w:r>
      <w:r>
        <w:rPr>
          <w:color w:val="D19A66"/>
        </w:rPr>
        <w:t>2'b00</w:t>
      </w:r>
      <w:r>
        <w:rPr>
          <w:color w:val="ABB1BE"/>
        </w:rPr>
        <w:t>; </w:t>
      </w:r>
      <w:r>
        <w:rPr>
          <w:color w:val="ABB1BE"/>
        </w:rPr>
        <w:t>Ctrl_alu &lt;=</w:t>
      </w:r>
      <w:r>
        <w:rPr>
          <w:color w:val="ABB1BE"/>
          <w:spacing w:val="-7"/>
        </w:rPr>
        <w:t> </w:t>
      </w:r>
      <w:r>
        <w:rPr>
          <w:color w:val="D19A66"/>
        </w:rPr>
        <w:t>4'b0111</w:t>
      </w:r>
      <w:r>
        <w:rPr>
          <w:color w:val="ABB1BE"/>
        </w:rPr>
        <w:t>;</w:t>
      </w:r>
      <w:r>
        <w:rPr/>
      </w:r>
    </w:p>
    <w:p>
      <w:pPr>
        <w:pStyle w:val="BodyText"/>
        <w:spacing w:line="280" w:lineRule="auto" w:before="0"/>
        <w:ind w:left="2243" w:right="5290"/>
        <w:jc w:val="left"/>
      </w:pPr>
      <w:r>
        <w:rPr>
          <w:color w:val="D45FDE"/>
        </w:rPr>
        <w:t>end </w:t>
      </w:r>
      <w:r>
        <w:rPr>
          <w:color w:val="ABB1BE"/>
          <w:spacing w:val="-1"/>
        </w:rPr>
        <w:t>NOR:</w:t>
      </w:r>
      <w:r>
        <w:rPr>
          <w:color w:val="D45FDE"/>
          <w:spacing w:val="-1"/>
        </w:rPr>
        <w:t>begin</w:t>
      </w:r>
      <w:r>
        <w:rPr/>
      </w:r>
    </w:p>
    <w:p>
      <w:pPr>
        <w:pStyle w:val="BodyText"/>
        <w:spacing w:line="280" w:lineRule="auto" w:before="0"/>
        <w:ind w:left="2666" w:right="3364"/>
        <w:jc w:val="left"/>
      </w:pPr>
      <w:r>
        <w:rPr>
          <w:color w:val="ABB1BE"/>
        </w:rPr>
        <w:t>Ctrl_aluSrcA &lt;=</w:t>
      </w:r>
      <w:r>
        <w:rPr>
          <w:color w:val="ABB1BE"/>
          <w:spacing w:val="-7"/>
        </w:rPr>
        <w:t> </w:t>
      </w:r>
      <w:r>
        <w:rPr>
          <w:color w:val="D19A66"/>
        </w:rPr>
        <w:t>2'b00</w:t>
      </w:r>
      <w:r>
        <w:rPr>
          <w:color w:val="ABB1BE"/>
        </w:rPr>
        <w:t>; </w:t>
      </w:r>
      <w:r>
        <w:rPr>
          <w:color w:val="ABB1BE"/>
        </w:rPr>
        <w:t>Ctrl_alu &lt;=</w:t>
      </w:r>
      <w:r>
        <w:rPr>
          <w:color w:val="ABB1BE"/>
          <w:spacing w:val="-7"/>
        </w:rPr>
        <w:t> </w:t>
      </w:r>
      <w:r>
        <w:rPr>
          <w:color w:val="D19A66"/>
        </w:rPr>
        <w:t>4'b1010</w:t>
      </w:r>
      <w:r>
        <w:rPr>
          <w:color w:val="ABB1BE"/>
        </w:rPr>
        <w:t>;</w:t>
      </w:r>
      <w:r>
        <w:rPr/>
      </w:r>
    </w:p>
    <w:p>
      <w:pPr>
        <w:pStyle w:val="BodyText"/>
        <w:spacing w:line="242" w:lineRule="exact" w:before="0"/>
        <w:ind w:left="2243" w:right="124"/>
        <w:jc w:val="left"/>
      </w:pPr>
      <w:r>
        <w:rPr>
          <w:color w:val="D45FDE"/>
        </w:rPr>
        <w:t>end</w:t>
      </w:r>
      <w:r>
        <w:rPr/>
      </w:r>
    </w:p>
    <w:p>
      <w:pPr>
        <w:spacing w:line="240" w:lineRule="auto" w:before="4"/>
        <w:ind w:right="0"/>
        <w:rPr>
          <w:rFonts w:ascii="Consolas" w:hAnsi="Consolas" w:cs="Consolas" w:eastAsia="Consolas" w:hint="default"/>
          <w:sz w:val="22"/>
          <w:szCs w:val="22"/>
        </w:rPr>
      </w:pPr>
    </w:p>
    <w:p>
      <w:pPr>
        <w:pStyle w:val="BodyText"/>
        <w:spacing w:line="240" w:lineRule="auto" w:before="63"/>
        <w:ind w:left="2243" w:right="124"/>
        <w:jc w:val="left"/>
      </w:pPr>
      <w:r>
        <w:rPr>
          <w:color w:val="ABB1BE"/>
        </w:rPr>
        <w:t>SLT:</w:t>
      </w:r>
      <w:r>
        <w:rPr>
          <w:color w:val="D45FDE"/>
        </w:rPr>
        <w:t>begin</w:t>
      </w:r>
      <w:r>
        <w:rPr/>
      </w:r>
    </w:p>
    <w:p>
      <w:pPr>
        <w:pStyle w:val="BodyText"/>
        <w:spacing w:line="276" w:lineRule="auto"/>
        <w:ind w:left="2666" w:right="3364"/>
        <w:jc w:val="left"/>
      </w:pPr>
      <w:r>
        <w:rPr>
          <w:color w:val="ABB1BE"/>
        </w:rPr>
        <w:t>Ctrl_aluSrcA &lt;=</w:t>
      </w:r>
      <w:r>
        <w:rPr>
          <w:color w:val="ABB1BE"/>
          <w:spacing w:val="-7"/>
        </w:rPr>
        <w:t> </w:t>
      </w:r>
      <w:r>
        <w:rPr>
          <w:color w:val="D19A66"/>
        </w:rPr>
        <w:t>2'b00</w:t>
      </w:r>
      <w:r>
        <w:rPr>
          <w:color w:val="ABB1BE"/>
        </w:rPr>
        <w:t>; </w:t>
      </w:r>
      <w:r>
        <w:rPr>
          <w:color w:val="ABB1BE"/>
        </w:rPr>
        <w:t>Ctrl_alu &lt;=</w:t>
      </w:r>
      <w:r>
        <w:rPr>
          <w:color w:val="ABB1BE"/>
          <w:spacing w:val="-7"/>
        </w:rPr>
        <w:t> </w:t>
      </w:r>
      <w:r>
        <w:rPr>
          <w:color w:val="D19A66"/>
        </w:rPr>
        <w:t>4'b0100</w:t>
      </w:r>
      <w:r>
        <w:rPr>
          <w:color w:val="ABB1BE"/>
        </w:rPr>
        <w:t>;</w:t>
      </w:r>
      <w:r>
        <w:rPr/>
      </w:r>
    </w:p>
    <w:p>
      <w:pPr>
        <w:pStyle w:val="BodyText"/>
        <w:spacing w:line="276" w:lineRule="auto" w:before="5"/>
        <w:ind w:left="2243" w:right="5176"/>
        <w:jc w:val="left"/>
      </w:pPr>
      <w:r>
        <w:rPr>
          <w:color w:val="D45FDE"/>
        </w:rPr>
        <w:t>end </w:t>
      </w:r>
      <w:r>
        <w:rPr>
          <w:color w:val="ABB1BE"/>
          <w:spacing w:val="-1"/>
        </w:rPr>
        <w:t>SLTU:</w:t>
      </w:r>
      <w:r>
        <w:rPr>
          <w:color w:val="D45FDE"/>
          <w:spacing w:val="-1"/>
        </w:rPr>
        <w:t>begin</w:t>
      </w:r>
      <w:r>
        <w:rPr/>
      </w:r>
    </w:p>
    <w:p>
      <w:pPr>
        <w:pStyle w:val="BodyText"/>
        <w:spacing w:line="276" w:lineRule="auto" w:before="5"/>
        <w:ind w:left="2666" w:right="3364"/>
        <w:jc w:val="left"/>
      </w:pPr>
      <w:r>
        <w:rPr>
          <w:color w:val="ABB1BE"/>
        </w:rPr>
        <w:t>Ctrl_aluSrcA &lt;=</w:t>
      </w:r>
      <w:r>
        <w:rPr>
          <w:color w:val="ABB1BE"/>
          <w:spacing w:val="-7"/>
        </w:rPr>
        <w:t> </w:t>
      </w:r>
      <w:r>
        <w:rPr>
          <w:color w:val="D19A66"/>
        </w:rPr>
        <w:t>2'b00</w:t>
      </w:r>
      <w:r>
        <w:rPr>
          <w:color w:val="ABB1BE"/>
        </w:rPr>
        <w:t>; </w:t>
      </w:r>
      <w:r>
        <w:rPr>
          <w:color w:val="ABB1BE"/>
        </w:rPr>
        <w:t>Ctrl_alu &lt;=</w:t>
      </w:r>
      <w:r>
        <w:rPr>
          <w:color w:val="ABB1BE"/>
          <w:spacing w:val="-7"/>
        </w:rPr>
        <w:t> </w:t>
      </w:r>
      <w:r>
        <w:rPr>
          <w:color w:val="D19A66"/>
        </w:rPr>
        <w:t>4'b1000</w:t>
      </w:r>
      <w:r>
        <w:rPr>
          <w:color w:val="ABB1BE"/>
        </w:rPr>
        <w:t>;</w:t>
      </w:r>
      <w:r>
        <w:rPr/>
      </w:r>
    </w:p>
    <w:p>
      <w:pPr>
        <w:spacing w:after="0" w:line="276" w:lineRule="auto"/>
        <w:jc w:val="left"/>
        <w:sectPr>
          <w:pgSz w:w="11910" w:h="16840"/>
          <w:pgMar w:top="1420" w:bottom="280" w:left="1660" w:right="1660"/>
        </w:sectPr>
      </w:pPr>
    </w:p>
    <w:p>
      <w:pPr>
        <w:spacing w:line="240" w:lineRule="auto" w:before="0"/>
        <w:ind w:right="0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line="240" w:lineRule="auto" w:before="10"/>
        <w:ind w:right="0"/>
        <w:rPr>
          <w:rFonts w:ascii="Consolas" w:hAnsi="Consolas" w:cs="Consolas" w:eastAsia="Consolas" w:hint="default"/>
          <w:sz w:val="28"/>
          <w:szCs w:val="28"/>
        </w:rPr>
      </w:pPr>
    </w:p>
    <w:p>
      <w:pPr>
        <w:pStyle w:val="BodyText"/>
        <w:spacing w:line="240" w:lineRule="auto" w:before="0"/>
        <w:ind w:left="0" w:right="0"/>
        <w:jc w:val="right"/>
      </w:pPr>
      <w:r>
        <w:rPr>
          <w:color w:val="D45FDE"/>
          <w:spacing w:val="-1"/>
        </w:rPr>
        <w:t>end</w:t>
      </w:r>
      <w:r>
        <w:rPr/>
      </w:r>
    </w:p>
    <w:p>
      <w:pPr>
        <w:pStyle w:val="BodyText"/>
        <w:spacing w:line="280" w:lineRule="auto" w:before="0"/>
        <w:ind w:left="36" w:right="5937" w:firstLine="417"/>
        <w:jc w:val="left"/>
      </w:pPr>
      <w:r>
        <w:rPr/>
        <w:br w:type="column"/>
      </w:r>
      <w:r>
        <w:rPr>
          <w:color w:val="D45FDE"/>
        </w:rPr>
        <w:t>end </w:t>
      </w:r>
      <w:r>
        <w:rPr>
          <w:color w:val="D45FDE"/>
          <w:spacing w:val="-1"/>
        </w:rPr>
        <w:t>endcase</w:t>
      </w:r>
      <w:r>
        <w:rPr/>
      </w:r>
    </w:p>
    <w:p>
      <w:pPr>
        <w:spacing w:after="0" w:line="280" w:lineRule="auto"/>
        <w:jc w:val="left"/>
        <w:sectPr>
          <w:type w:val="continuous"/>
          <w:pgSz w:w="11910" w:h="16840"/>
          <w:pgMar w:top="1400" w:bottom="280" w:left="1660" w:right="1660"/>
          <w:cols w:num="2" w:equalWidth="0">
            <w:col w:w="1750" w:space="40"/>
            <w:col w:w="6800"/>
          </w:cols>
        </w:sectPr>
      </w:pPr>
    </w:p>
    <w:p>
      <w:pPr>
        <w:pStyle w:val="BodyText"/>
        <w:spacing w:line="240" w:lineRule="auto"/>
        <w:ind w:left="1403" w:right="124"/>
        <w:jc w:val="left"/>
      </w:pPr>
      <w:r>
        <w:rPr/>
        <w:pict>
          <v:group style="position:absolute;margin-left:88.608002pt;margin-top:72.019981pt;width:418.25pt;height:684.2pt;mso-position-horizontal-relative:page;mso-position-vertical-relative:page;z-index:-131848" coordorigin="1772,1440" coordsize="8365,13684">
            <v:group style="position:absolute;left:1772;top:1440;width:8365;height:284" coordorigin="1772,1440" coordsize="8365,284">
              <v:shape style="position:absolute;left:1772;top:1440;width:8365;height:284" coordorigin="1772,1440" coordsize="8365,284" path="m1772,1724l10137,1724,10137,1440,1772,1440,1772,1724xe" filled="true" fillcolor="#282c34" stroked="false">
                <v:path arrowok="t"/>
                <v:fill type="solid"/>
              </v:shape>
            </v:group>
            <v:group style="position:absolute;left:1772;top:1724;width:8365;height:288" coordorigin="1772,1724" coordsize="8365,288">
              <v:shape style="position:absolute;left:1772;top:1724;width:8365;height:288" coordorigin="1772,1724" coordsize="8365,288" path="m1772,2012l10137,2012,10137,1724,1772,1724,1772,2012xe" filled="true" fillcolor="#282c34" stroked="false">
                <v:path arrowok="t"/>
                <v:fill type="solid"/>
              </v:shape>
            </v:group>
            <v:group style="position:absolute;left:1772;top:2012;width:8365;height:284" coordorigin="1772,2012" coordsize="8365,284">
              <v:shape style="position:absolute;left:1772;top:2012;width:8365;height:284" coordorigin="1772,2012" coordsize="8365,284" path="m1772,2295l10137,2295,10137,2012,1772,2012,1772,2295xe" filled="true" fillcolor="#282c34" stroked="false">
                <v:path arrowok="t"/>
                <v:fill type="solid"/>
              </v:shape>
            </v:group>
            <v:group style="position:absolute;left:1772;top:2295;width:8365;height:289" coordorigin="1772,2295" coordsize="8365,289">
              <v:shape style="position:absolute;left:1772;top:2295;width:8365;height:289" coordorigin="1772,2295" coordsize="8365,289" path="m1772,2583l10137,2583,10137,2295,1772,2295,1772,2583xe" filled="true" fillcolor="#282c34" stroked="false">
                <v:path arrowok="t"/>
                <v:fill type="solid"/>
              </v:shape>
            </v:group>
            <v:group style="position:absolute;left:1772;top:2583;width:8365;height:284" coordorigin="1772,2583" coordsize="8365,284">
              <v:shape style="position:absolute;left:1772;top:2583;width:8365;height:284" coordorigin="1772,2583" coordsize="8365,284" path="m1772,2867l10137,2867,10137,2583,1772,2583,1772,2867xe" filled="true" fillcolor="#282c34" stroked="false">
                <v:path arrowok="t"/>
                <v:fill type="solid"/>
              </v:shape>
            </v:group>
            <v:group style="position:absolute;left:1772;top:2867;width:8365;height:284" coordorigin="1772,2867" coordsize="8365,284">
              <v:shape style="position:absolute;left:1772;top:2867;width:8365;height:284" coordorigin="1772,2867" coordsize="8365,284" path="m1772,3150l10137,3150,10137,2867,1772,2867,1772,3150xe" filled="true" fillcolor="#282c34" stroked="false">
                <v:path arrowok="t"/>
                <v:fill type="solid"/>
              </v:shape>
            </v:group>
            <v:group style="position:absolute;left:1772;top:3150;width:8365;height:288" coordorigin="1772,3150" coordsize="8365,288">
              <v:shape style="position:absolute;left:1772;top:3150;width:8365;height:288" coordorigin="1772,3150" coordsize="8365,288" path="m1772,3438l10137,3438,10137,3150,1772,3150,1772,3438xe" filled="true" fillcolor="#282c34" stroked="false">
                <v:path arrowok="t"/>
                <v:fill type="solid"/>
              </v:shape>
            </v:group>
            <v:group style="position:absolute;left:1772;top:3438;width:8365;height:284" coordorigin="1772,3438" coordsize="8365,284">
              <v:shape style="position:absolute;left:1772;top:3438;width:8365;height:284" coordorigin="1772,3438" coordsize="8365,284" path="m1772,3721l10137,3721,10137,3438,1772,3438,1772,3721xe" filled="true" fillcolor="#282c34" stroked="false">
                <v:path arrowok="t"/>
                <v:fill type="solid"/>
              </v:shape>
            </v:group>
            <v:group style="position:absolute;left:1772;top:3721;width:8365;height:284" coordorigin="1772,3721" coordsize="8365,284">
              <v:shape style="position:absolute;left:1772;top:3721;width:8365;height:284" coordorigin="1772,3721" coordsize="8365,284" path="m1772,4004l10137,4004,10137,3721,1772,3721,1772,4004xe" filled="true" fillcolor="#282c34" stroked="false">
                <v:path arrowok="t"/>
                <v:fill type="solid"/>
              </v:shape>
            </v:group>
            <v:group style="position:absolute;left:1772;top:4004;width:8365;height:289" coordorigin="1772,4004" coordsize="8365,289">
              <v:shape style="position:absolute;left:1772;top:4004;width:8365;height:289" coordorigin="1772,4004" coordsize="8365,289" path="m1772,4293l10137,4293,10137,4004,1772,4004,1772,4293xe" filled="true" fillcolor="#282c34" stroked="false">
                <v:path arrowok="t"/>
                <v:fill type="solid"/>
              </v:shape>
            </v:group>
            <v:group style="position:absolute;left:1772;top:4293;width:8365;height:284" coordorigin="1772,4293" coordsize="8365,284">
              <v:shape style="position:absolute;left:1772;top:4293;width:8365;height:284" coordorigin="1772,4293" coordsize="8365,284" path="m1772,4576l10137,4576,10137,4293,1772,4293,1772,4576xe" filled="true" fillcolor="#282c34" stroked="false">
                <v:path arrowok="t"/>
                <v:fill type="solid"/>
              </v:shape>
            </v:group>
            <v:group style="position:absolute;left:1772;top:4576;width:8365;height:288" coordorigin="1772,4576" coordsize="8365,288">
              <v:shape style="position:absolute;left:1772;top:4576;width:8365;height:288" coordorigin="1772,4576" coordsize="8365,288" path="m1772,4864l10137,4864,10137,4576,1772,4576,1772,4864xe" filled="true" fillcolor="#282c34" stroked="false">
                <v:path arrowok="t"/>
                <v:fill type="solid"/>
              </v:shape>
            </v:group>
            <v:group style="position:absolute;left:1772;top:4864;width:8365;height:284" coordorigin="1772,4864" coordsize="8365,284">
              <v:shape style="position:absolute;left:1772;top:4864;width:8365;height:284" coordorigin="1772,4864" coordsize="8365,284" path="m1772,5147l10137,5147,10137,4864,1772,4864,1772,5147xe" filled="true" fillcolor="#282c34" stroked="false">
                <v:path arrowok="t"/>
                <v:fill type="solid"/>
              </v:shape>
            </v:group>
            <v:group style="position:absolute;left:1772;top:5147;width:8365;height:284" coordorigin="1772,5147" coordsize="8365,284">
              <v:shape style="position:absolute;left:1772;top:5147;width:8365;height:284" coordorigin="1772,5147" coordsize="8365,284" path="m1772,5430l10137,5430,10137,5147,1772,5147,1772,5430xe" filled="true" fillcolor="#282c34" stroked="false">
                <v:path arrowok="t"/>
                <v:fill type="solid"/>
              </v:shape>
            </v:group>
            <v:group style="position:absolute;left:1772;top:5430;width:8365;height:288" coordorigin="1772,5430" coordsize="8365,288">
              <v:shape style="position:absolute;left:1772;top:5430;width:8365;height:288" coordorigin="1772,5430" coordsize="8365,288" path="m1772,5718l10137,5718,10137,5430,1772,5430,1772,5718xe" filled="true" fillcolor="#282c34" stroked="false">
                <v:path arrowok="t"/>
                <v:fill type="solid"/>
              </v:shape>
            </v:group>
            <v:group style="position:absolute;left:1772;top:5718;width:8365;height:284" coordorigin="1772,5718" coordsize="8365,284">
              <v:shape style="position:absolute;left:1772;top:5718;width:8365;height:284" coordorigin="1772,5718" coordsize="8365,284" path="m1772,6002l10137,6002,10137,5718,1772,5718,1772,6002xe" filled="true" fillcolor="#282c34" stroked="false">
                <v:path arrowok="t"/>
                <v:fill type="solid"/>
              </v:shape>
            </v:group>
            <v:group style="position:absolute;left:1772;top:6002;width:8365;height:284" coordorigin="1772,6002" coordsize="8365,284">
              <v:shape style="position:absolute;left:1772;top:6002;width:8365;height:284" coordorigin="1772,6002" coordsize="8365,284" path="m1772,6285l10137,6285,10137,6002,1772,6002,1772,6285xe" filled="true" fillcolor="#282c34" stroked="false">
                <v:path arrowok="t"/>
                <v:fill type="solid"/>
              </v:shape>
            </v:group>
            <v:group style="position:absolute;left:1772;top:6285;width:8365;height:288" coordorigin="1772,6285" coordsize="8365,288">
              <v:shape style="position:absolute;left:1772;top:6285;width:8365;height:288" coordorigin="1772,6285" coordsize="8365,288" path="m1772,6573l10137,6573,10137,6285,1772,6285,1772,6573xe" filled="true" fillcolor="#282c34" stroked="false">
                <v:path arrowok="t"/>
                <v:fill type="solid"/>
              </v:shape>
            </v:group>
            <v:group style="position:absolute;left:1772;top:6573;width:8365;height:284" coordorigin="1772,6573" coordsize="8365,284">
              <v:shape style="position:absolute;left:1772;top:6573;width:8365;height:284" coordorigin="1772,6573" coordsize="8365,284" path="m1772,6856l10137,6856,10137,6573,1772,6573,1772,6856xe" filled="true" fillcolor="#282c34" stroked="false">
                <v:path arrowok="t"/>
                <v:fill type="solid"/>
              </v:shape>
            </v:group>
            <v:group style="position:absolute;left:1772;top:6856;width:8365;height:288" coordorigin="1772,6856" coordsize="8365,288">
              <v:shape style="position:absolute;left:1772;top:6856;width:8365;height:288" coordorigin="1772,6856" coordsize="8365,288" path="m1772,7144l10137,7144,10137,6856,1772,6856,1772,7144xe" filled="true" fillcolor="#282c34" stroked="false">
                <v:path arrowok="t"/>
                <v:fill type="solid"/>
              </v:shape>
            </v:group>
            <v:group style="position:absolute;left:1772;top:7144;width:8365;height:284" coordorigin="1772,7144" coordsize="8365,284">
              <v:shape style="position:absolute;left:1772;top:7144;width:8365;height:284" coordorigin="1772,7144" coordsize="8365,284" path="m1772,7428l10137,7428,10137,7144,1772,7144,1772,7428xe" filled="true" fillcolor="#282c34" stroked="false">
                <v:path arrowok="t"/>
                <v:fill type="solid"/>
              </v:shape>
            </v:group>
            <v:group style="position:absolute;left:1772;top:7428;width:8365;height:284" coordorigin="1772,7428" coordsize="8365,284">
              <v:shape style="position:absolute;left:1772;top:7428;width:8365;height:284" coordorigin="1772,7428" coordsize="8365,284" path="m1772,7711l10137,7711,10137,7428,1772,7428,1772,7711xe" filled="true" fillcolor="#282c34" stroked="false">
                <v:path arrowok="t"/>
                <v:fill type="solid"/>
              </v:shape>
            </v:group>
            <v:group style="position:absolute;left:1772;top:7711;width:8365;height:288" coordorigin="1772,7711" coordsize="8365,288">
              <v:shape style="position:absolute;left:1772;top:7711;width:8365;height:288" coordorigin="1772,7711" coordsize="8365,288" path="m1772,7999l10137,7999,10137,7711,1772,7711,1772,7999xe" filled="true" fillcolor="#282c34" stroked="false">
                <v:path arrowok="t"/>
                <v:fill type="solid"/>
              </v:shape>
            </v:group>
            <v:group style="position:absolute;left:1772;top:7999;width:8365;height:284" coordorigin="1772,7999" coordsize="8365,284">
              <v:shape style="position:absolute;left:1772;top:7999;width:8365;height:284" coordorigin="1772,7999" coordsize="8365,284" path="m1772,8282l10137,8282,10137,7999,1772,7999,1772,8282xe" filled="true" fillcolor="#282c34" stroked="false">
                <v:path arrowok="t"/>
                <v:fill type="solid"/>
              </v:shape>
            </v:group>
            <v:group style="position:absolute;left:1772;top:8282;width:8365;height:284" coordorigin="1772,8282" coordsize="8365,284">
              <v:shape style="position:absolute;left:1772;top:8282;width:8365;height:284" coordorigin="1772,8282" coordsize="8365,284" path="m1772,8566l10137,8566,10137,8282,1772,8282,1772,8566xe" filled="true" fillcolor="#282c34" stroked="false">
                <v:path arrowok="t"/>
                <v:fill type="solid"/>
              </v:shape>
            </v:group>
            <v:group style="position:absolute;left:1772;top:8566;width:8365;height:288" coordorigin="1772,8566" coordsize="8365,288">
              <v:shape style="position:absolute;left:1772;top:8566;width:8365;height:288" coordorigin="1772,8566" coordsize="8365,288" path="m1772,8854l10137,8854,10137,8566,1772,8566,1772,8854xe" filled="true" fillcolor="#282c34" stroked="false">
                <v:path arrowok="t"/>
                <v:fill type="solid"/>
              </v:shape>
            </v:group>
            <v:group style="position:absolute;left:1772;top:8854;width:8365;height:284" coordorigin="1772,8854" coordsize="8365,284">
              <v:shape style="position:absolute;left:1772;top:8854;width:8365;height:284" coordorigin="1772,8854" coordsize="8365,284" path="m1772,9137l10137,9137,10137,8854,1772,8854,1772,9137xe" filled="true" fillcolor="#282c34" stroked="false">
                <v:path arrowok="t"/>
                <v:fill type="solid"/>
              </v:shape>
            </v:group>
            <v:group style="position:absolute;left:1772;top:9137;width:8365;height:288" coordorigin="1772,9137" coordsize="8365,288">
              <v:shape style="position:absolute;left:1772;top:9137;width:8365;height:288" coordorigin="1772,9137" coordsize="8365,288" path="m1772,9425l10137,9425,10137,9137,1772,9137,1772,9425xe" filled="true" fillcolor="#282c34" stroked="false">
                <v:path arrowok="t"/>
                <v:fill type="solid"/>
              </v:shape>
            </v:group>
            <v:group style="position:absolute;left:1772;top:9425;width:8365;height:284" coordorigin="1772,9425" coordsize="8365,284">
              <v:shape style="position:absolute;left:1772;top:9425;width:8365;height:284" coordorigin="1772,9425" coordsize="8365,284" path="m1772,9708l10137,9708,10137,9425,1772,9425,1772,9708xe" filled="true" fillcolor="#282c34" stroked="false">
                <v:path arrowok="t"/>
                <v:fill type="solid"/>
              </v:shape>
            </v:group>
            <v:group style="position:absolute;left:1772;top:9708;width:8365;height:284" coordorigin="1772,9708" coordsize="8365,284">
              <v:shape style="position:absolute;left:1772;top:9708;width:8365;height:284" coordorigin="1772,9708" coordsize="8365,284" path="m1772,9992l10137,9992,10137,9708,1772,9708,1772,9992xe" filled="true" fillcolor="#282c34" stroked="false">
                <v:path arrowok="t"/>
                <v:fill type="solid"/>
              </v:shape>
            </v:group>
            <v:group style="position:absolute;left:1772;top:9992;width:8365;height:288" coordorigin="1772,9992" coordsize="8365,288">
              <v:shape style="position:absolute;left:1772;top:9992;width:8365;height:288" coordorigin="1772,9992" coordsize="8365,288" path="m1772,10280l10137,10280,10137,9992,1772,9992,1772,10280xe" filled="true" fillcolor="#282c34" stroked="false">
                <v:path arrowok="t"/>
                <v:fill type="solid"/>
              </v:shape>
            </v:group>
            <v:group style="position:absolute;left:1772;top:10280;width:8365;height:284" coordorigin="1772,10280" coordsize="8365,284">
              <v:shape style="position:absolute;left:1772;top:10280;width:8365;height:284" coordorigin="1772,10280" coordsize="8365,284" path="m1772,10563l10137,10563,10137,10280,1772,10280,1772,10563xe" filled="true" fillcolor="#282c34" stroked="false">
                <v:path arrowok="t"/>
                <v:fill type="solid"/>
              </v:shape>
            </v:group>
            <v:group style="position:absolute;left:1772;top:10563;width:8365;height:284" coordorigin="1772,10563" coordsize="8365,284">
              <v:shape style="position:absolute;left:1772;top:10563;width:8365;height:284" coordorigin="1772,10563" coordsize="8365,284" path="m1772,10847l10137,10847,10137,10563,1772,10563,1772,10847xe" filled="true" fillcolor="#282c34" stroked="false">
                <v:path arrowok="t"/>
                <v:fill type="solid"/>
              </v:shape>
            </v:group>
            <v:group style="position:absolute;left:1772;top:10847;width:8365;height:288" coordorigin="1772,10847" coordsize="8365,288">
              <v:shape style="position:absolute;left:1772;top:10847;width:8365;height:288" coordorigin="1772,10847" coordsize="8365,288" path="m1772,11135l10137,11135,10137,10847,1772,10847,1772,11135xe" filled="true" fillcolor="#282c34" stroked="false">
                <v:path arrowok="t"/>
                <v:fill type="solid"/>
              </v:shape>
            </v:group>
            <v:group style="position:absolute;left:1772;top:11135;width:8365;height:284" coordorigin="1772,11135" coordsize="8365,284">
              <v:shape style="position:absolute;left:1772;top:11135;width:8365;height:284" coordorigin="1772,11135" coordsize="8365,284" path="m1772,11418l10137,11418,10137,11135,1772,11135,1772,11418xe" filled="true" fillcolor="#282c34" stroked="false">
                <v:path arrowok="t"/>
                <v:fill type="solid"/>
              </v:shape>
            </v:group>
            <v:group style="position:absolute;left:1772;top:11418;width:8365;height:288" coordorigin="1772,11418" coordsize="8365,288">
              <v:shape style="position:absolute;left:1772;top:11418;width:8365;height:288" coordorigin="1772,11418" coordsize="8365,288" path="m1772,11706l10137,11706,10137,11418,1772,11418,1772,11706xe" filled="true" fillcolor="#282c34" stroked="false">
                <v:path arrowok="t"/>
                <v:fill type="solid"/>
              </v:shape>
            </v:group>
            <v:group style="position:absolute;left:1772;top:11706;width:8365;height:284" coordorigin="1772,11706" coordsize="8365,284">
              <v:shape style="position:absolute;left:1772;top:11706;width:8365;height:284" coordorigin="1772,11706" coordsize="8365,284" path="m1772,11989l10137,11989,10137,11706,1772,11706,1772,11989xe" filled="true" fillcolor="#282c34" stroked="false">
                <v:path arrowok="t"/>
                <v:fill type="solid"/>
              </v:shape>
            </v:group>
            <v:group style="position:absolute;left:1772;top:11989;width:8365;height:284" coordorigin="1772,11989" coordsize="8365,284">
              <v:shape style="position:absolute;left:1772;top:11989;width:8365;height:284" coordorigin="1772,11989" coordsize="8365,284" path="m1772,12272l10137,12272,10137,11989,1772,11989,1772,12272xe" filled="true" fillcolor="#282c34" stroked="false">
                <v:path arrowok="t"/>
                <v:fill type="solid"/>
              </v:shape>
            </v:group>
            <v:group style="position:absolute;left:1772;top:12272;width:8365;height:289" coordorigin="1772,12272" coordsize="8365,289">
              <v:shape style="position:absolute;left:1772;top:12272;width:8365;height:289" coordorigin="1772,12272" coordsize="8365,289" path="m1772,12561l10137,12561,10137,12272,1772,12272,1772,12561xe" filled="true" fillcolor="#282c34" stroked="false">
                <v:path arrowok="t"/>
                <v:fill type="solid"/>
              </v:shape>
            </v:group>
            <v:group style="position:absolute;left:1772;top:12561;width:8365;height:284" coordorigin="1772,12561" coordsize="8365,284">
              <v:shape style="position:absolute;left:1772;top:12561;width:8365;height:284" coordorigin="1772,12561" coordsize="8365,284" path="m1772,12844l10137,12844,10137,12561,1772,12561,1772,12844xe" filled="true" fillcolor="#282c34" stroked="false">
                <v:path arrowok="t"/>
                <v:fill type="solid"/>
              </v:shape>
            </v:group>
            <v:group style="position:absolute;left:1772;top:12844;width:8365;height:284" coordorigin="1772,12844" coordsize="8365,284">
              <v:shape style="position:absolute;left:1772;top:12844;width:8365;height:284" coordorigin="1772,12844" coordsize="8365,284" path="m1772,13127l10137,13127,10137,12844,1772,12844,1772,13127xe" filled="true" fillcolor="#282c34" stroked="false">
                <v:path arrowok="t"/>
                <v:fill type="solid"/>
              </v:shape>
            </v:group>
            <v:group style="position:absolute;left:1772;top:13127;width:8365;height:288" coordorigin="1772,13127" coordsize="8365,288">
              <v:shape style="position:absolute;left:1772;top:13127;width:8365;height:288" coordorigin="1772,13127" coordsize="8365,288" path="m1772,13415l10137,13415,10137,13127,1772,13127,1772,13415xe" filled="true" fillcolor="#282c34" stroked="false">
                <v:path arrowok="t"/>
                <v:fill type="solid"/>
              </v:shape>
            </v:group>
            <v:group style="position:absolute;left:1772;top:13415;width:8365;height:284" coordorigin="1772,13415" coordsize="8365,284">
              <v:shape style="position:absolute;left:1772;top:13415;width:8365;height:284" coordorigin="1772,13415" coordsize="8365,284" path="m1772,13698l10137,13698,10137,13415,1772,13415,1772,13698xe" filled="true" fillcolor="#282c34" stroked="false">
                <v:path arrowok="t"/>
                <v:fill type="solid"/>
              </v:shape>
            </v:group>
            <v:group style="position:absolute;left:1772;top:13698;width:8365;height:288" coordorigin="1772,13698" coordsize="8365,288">
              <v:shape style="position:absolute;left:1772;top:13698;width:8365;height:288" coordorigin="1772,13698" coordsize="8365,288" path="m1772,13986l10137,13986,10137,13698,1772,13698,1772,13986xe" filled="true" fillcolor="#282c34" stroked="false">
                <v:path arrowok="t"/>
                <v:fill type="solid"/>
              </v:shape>
            </v:group>
            <v:group style="position:absolute;left:1772;top:13986;width:8365;height:284" coordorigin="1772,13986" coordsize="8365,284">
              <v:shape style="position:absolute;left:1772;top:13986;width:8365;height:284" coordorigin="1772,13986" coordsize="8365,284" path="m1772,14270l10137,14270,10137,13986,1772,13986,1772,14270xe" filled="true" fillcolor="#282c34" stroked="false">
                <v:path arrowok="t"/>
                <v:fill type="solid"/>
              </v:shape>
            </v:group>
            <v:group style="position:absolute;left:1772;top:14270;width:8365;height:284" coordorigin="1772,14270" coordsize="8365,284">
              <v:shape style="position:absolute;left:1772;top:14270;width:8365;height:284" coordorigin="1772,14270" coordsize="8365,284" path="m1772,14553l10137,14553,10137,14270,1772,14270,1772,14553xe" filled="true" fillcolor="#282c34" stroked="false">
                <v:path arrowok="t"/>
                <v:fill type="solid"/>
              </v:shape>
            </v:group>
            <v:group style="position:absolute;left:1772;top:14553;width:8365;height:288" coordorigin="1772,14553" coordsize="8365,288">
              <v:shape style="position:absolute;left:1772;top:14553;width:8365;height:288" coordorigin="1772,14553" coordsize="8365,288" path="m1772,14841l10137,14841,10137,14553,1772,14553,1772,14841xe" filled="true" fillcolor="#282c34" stroked="false">
                <v:path arrowok="t"/>
                <v:fill type="solid"/>
              </v:shape>
            </v:group>
            <v:group style="position:absolute;left:1772;top:14841;width:8365;height:284" coordorigin="1772,14841" coordsize="8365,284">
              <v:shape style="position:absolute;left:1772;top:14841;width:8365;height:284" coordorigin="1772,14841" coordsize="8365,284" path="m1772,15124l10137,15124,10137,14841,1772,14841,1772,15124xe" filled="true" fillcolor="#282c34" stroked="false">
                <v:path arrowok="t"/>
                <v:fill type="solid"/>
              </v:shape>
            </v:group>
            <w10:wrap type="none"/>
          </v:group>
        </w:pict>
      </w:r>
      <w:r>
        <w:rPr>
          <w:color w:val="ABB1BE"/>
        </w:rPr>
        <w:t>ADDI:</w:t>
      </w:r>
      <w:r>
        <w:rPr>
          <w:color w:val="D45FDE"/>
        </w:rPr>
        <w:t>begin</w:t>
      </w:r>
      <w:r>
        <w:rPr/>
      </w:r>
    </w:p>
    <w:p>
      <w:pPr>
        <w:pStyle w:val="BodyText"/>
        <w:spacing w:line="278" w:lineRule="auto" w:before="42"/>
        <w:ind w:left="1826" w:right="4204"/>
        <w:jc w:val="left"/>
      </w:pPr>
      <w:r>
        <w:rPr>
          <w:color w:val="ABB1BE"/>
        </w:rPr>
        <w:t>Ctrl_alu &lt;= </w:t>
      </w:r>
      <w:r>
        <w:rPr>
          <w:color w:val="D19A66"/>
        </w:rPr>
        <w:t>4'b0000</w:t>
      </w:r>
      <w:r>
        <w:rPr>
          <w:color w:val="ABB1BE"/>
        </w:rPr>
        <w:t>; </w:t>
      </w:r>
      <w:r>
        <w:rPr>
          <w:color w:val="ABB1BE"/>
        </w:rPr>
        <w:t>Ctrl_regDst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Ctrl_aluSrcA &lt;=</w:t>
      </w:r>
      <w:r>
        <w:rPr>
          <w:color w:val="ABB1BE"/>
          <w:spacing w:val="-7"/>
        </w:rPr>
        <w:t> </w:t>
      </w:r>
      <w:r>
        <w:rPr>
          <w:color w:val="D19A66"/>
        </w:rPr>
        <w:t>2'b00</w:t>
      </w:r>
      <w:r>
        <w:rPr>
          <w:color w:val="ABB1BE"/>
        </w:rPr>
        <w:t>; </w:t>
      </w:r>
      <w:r>
        <w:rPr>
          <w:color w:val="ABB1BE"/>
        </w:rPr>
        <w:t>Ctrl_aluSrcB &lt;=</w:t>
      </w:r>
      <w:r>
        <w:rPr>
          <w:color w:val="ABB1BE"/>
          <w:spacing w:val="-7"/>
        </w:rPr>
        <w:t> </w:t>
      </w:r>
      <w:r>
        <w:rPr>
          <w:color w:val="D19A66"/>
        </w:rPr>
        <w:t>2'b01</w:t>
      </w:r>
      <w:r>
        <w:rPr>
          <w:color w:val="ABB1BE"/>
        </w:rPr>
        <w:t>; </w:t>
      </w:r>
      <w:r>
        <w:rPr>
          <w:color w:val="ABB1BE"/>
        </w:rPr>
        <w:t>Ctrl_Mem2Reg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Ctrl_regWr &lt;= </w:t>
      </w:r>
      <w:r>
        <w:rPr>
          <w:color w:val="D19A66"/>
        </w:rPr>
        <w:t>1'b1</w:t>
      </w:r>
      <w:r>
        <w:rPr>
          <w:color w:val="ABB1BE"/>
        </w:rPr>
        <w:t>; </w:t>
      </w:r>
      <w:r>
        <w:rPr>
          <w:color w:val="ABB1BE"/>
        </w:rPr>
        <w:t>Ctrl_MemWr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Ctrl_ext &lt;= </w:t>
      </w:r>
      <w:r>
        <w:rPr>
          <w:color w:val="D19A66"/>
        </w:rPr>
        <w:t>1'b1</w:t>
      </w:r>
      <w:r>
        <w:rPr>
          <w:color w:val="ABB1BE"/>
        </w:rPr>
        <w:t>; </w:t>
      </w:r>
      <w:r>
        <w:rPr>
          <w:color w:val="ABB1BE"/>
        </w:rPr>
        <w:t>Ctrl_branch &lt;= </w:t>
      </w:r>
      <w:r>
        <w:rPr>
          <w:color w:val="D19A66"/>
        </w:rPr>
        <w:t>2'b00</w:t>
      </w:r>
      <w:r>
        <w:rPr>
          <w:color w:val="ABB1BE"/>
        </w:rPr>
        <w:t>; </w:t>
      </w:r>
      <w:r>
        <w:rPr>
          <w:color w:val="ABB1BE"/>
        </w:rPr>
        <w:t>Ctrl_jump &lt;=</w:t>
      </w:r>
      <w:r>
        <w:rPr>
          <w:color w:val="ABB1BE"/>
          <w:spacing w:val="-6"/>
        </w:rPr>
        <w:t> </w:t>
      </w:r>
      <w:r>
        <w:rPr>
          <w:color w:val="D19A66"/>
        </w:rPr>
        <w:t>1'b0</w:t>
      </w:r>
      <w:r>
        <w:rPr>
          <w:color w:val="ABB1BE"/>
        </w:rPr>
        <w:t>;</w:t>
      </w:r>
      <w:r>
        <w:rPr/>
      </w:r>
    </w:p>
    <w:p>
      <w:pPr>
        <w:pStyle w:val="BodyText"/>
        <w:spacing w:line="276" w:lineRule="auto" w:before="3"/>
        <w:ind w:left="1403" w:right="5901"/>
        <w:jc w:val="left"/>
      </w:pPr>
      <w:r>
        <w:rPr>
          <w:color w:val="D45FDE"/>
        </w:rPr>
        <w:t>end </w:t>
      </w:r>
      <w:r>
        <w:rPr>
          <w:color w:val="ABB1BE"/>
          <w:spacing w:val="-1"/>
        </w:rPr>
        <w:t>ADDIU:</w:t>
      </w:r>
      <w:r>
        <w:rPr>
          <w:color w:val="D45FDE"/>
          <w:spacing w:val="-1"/>
        </w:rPr>
        <w:t>begin</w:t>
      </w:r>
      <w:r>
        <w:rPr/>
      </w:r>
    </w:p>
    <w:p>
      <w:pPr>
        <w:pStyle w:val="BodyText"/>
        <w:spacing w:line="280" w:lineRule="auto" w:before="0"/>
        <w:ind w:left="1826" w:right="4434"/>
        <w:jc w:val="left"/>
      </w:pPr>
      <w:r>
        <w:rPr>
          <w:color w:val="ABB1BE"/>
        </w:rPr>
        <w:t>Ctrl_alu &lt;=</w:t>
      </w:r>
      <w:r>
        <w:rPr>
          <w:color w:val="ABB1BE"/>
          <w:spacing w:val="-6"/>
        </w:rPr>
        <w:t> </w:t>
      </w:r>
      <w:r>
        <w:rPr>
          <w:color w:val="D19A66"/>
        </w:rPr>
        <w:t>4'b0000</w:t>
      </w:r>
      <w:r>
        <w:rPr>
          <w:color w:val="ABB1BE"/>
        </w:rPr>
        <w:t>; </w:t>
      </w:r>
      <w:r>
        <w:rPr>
          <w:color w:val="ABB1BE"/>
        </w:rPr>
        <w:t>Ctrl_regDst &lt;=</w:t>
      </w:r>
      <w:r>
        <w:rPr>
          <w:color w:val="ABB1BE"/>
          <w:spacing w:val="-7"/>
        </w:rPr>
        <w:t> </w:t>
      </w:r>
      <w:r>
        <w:rPr>
          <w:color w:val="D19A66"/>
        </w:rPr>
        <w:t>1'b0</w:t>
      </w:r>
      <w:r>
        <w:rPr>
          <w:color w:val="ABB1BE"/>
        </w:rPr>
        <w:t>;</w:t>
      </w:r>
      <w:r>
        <w:rPr/>
      </w:r>
    </w:p>
    <w:p>
      <w:pPr>
        <w:spacing w:after="0" w:line="280" w:lineRule="auto"/>
        <w:jc w:val="left"/>
        <w:sectPr>
          <w:type w:val="continuous"/>
          <w:pgSz w:w="11910" w:h="16840"/>
          <w:pgMar w:top="1400" w:bottom="280" w:left="1660" w:right="1660"/>
        </w:sectPr>
      </w:pPr>
    </w:p>
    <w:p>
      <w:pPr>
        <w:spacing w:line="240" w:lineRule="auto" w:before="0"/>
        <w:ind w:right="0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line="240" w:lineRule="auto" w:before="1"/>
        <w:ind w:right="0"/>
        <w:rPr>
          <w:rFonts w:ascii="Consolas" w:hAnsi="Consolas" w:cs="Consolas" w:eastAsia="Consolas" w:hint="default"/>
          <w:sz w:val="18"/>
          <w:szCs w:val="18"/>
        </w:rPr>
      </w:pPr>
    </w:p>
    <w:p>
      <w:pPr>
        <w:pStyle w:val="BodyText"/>
        <w:spacing w:line="240" w:lineRule="auto" w:before="0"/>
        <w:ind w:left="0" w:right="0"/>
        <w:jc w:val="right"/>
      </w:pPr>
      <w:r>
        <w:rPr>
          <w:color w:val="D45FDE"/>
          <w:spacing w:val="-1"/>
        </w:rPr>
        <w:t>end</w:t>
      </w:r>
      <w:r>
        <w:rPr/>
      </w:r>
    </w:p>
    <w:p>
      <w:pPr>
        <w:pStyle w:val="BodyText"/>
        <w:spacing w:line="278" w:lineRule="auto" w:before="39"/>
        <w:ind w:left="36" w:right="4205"/>
        <w:jc w:val="left"/>
      </w:pPr>
      <w:r>
        <w:rPr/>
        <w:br w:type="column"/>
      </w:r>
      <w:r>
        <w:rPr>
          <w:color w:val="ABB1BE"/>
        </w:rPr>
        <w:t>Ctrl_aluSrcA &lt;=</w:t>
      </w:r>
      <w:r>
        <w:rPr>
          <w:color w:val="ABB1BE"/>
          <w:spacing w:val="-7"/>
        </w:rPr>
        <w:t> </w:t>
      </w:r>
      <w:r>
        <w:rPr>
          <w:color w:val="D19A66"/>
        </w:rPr>
        <w:t>2'b00</w:t>
      </w:r>
      <w:r>
        <w:rPr>
          <w:color w:val="ABB1BE"/>
        </w:rPr>
        <w:t>; </w:t>
      </w:r>
      <w:r>
        <w:rPr>
          <w:color w:val="ABB1BE"/>
        </w:rPr>
        <w:t>Ctrl_aluSrcB &lt;=</w:t>
      </w:r>
      <w:r>
        <w:rPr>
          <w:color w:val="ABB1BE"/>
          <w:spacing w:val="-7"/>
        </w:rPr>
        <w:t> </w:t>
      </w:r>
      <w:r>
        <w:rPr>
          <w:color w:val="D19A66"/>
        </w:rPr>
        <w:t>2'b01</w:t>
      </w:r>
      <w:r>
        <w:rPr>
          <w:color w:val="ABB1BE"/>
        </w:rPr>
        <w:t>; </w:t>
      </w:r>
      <w:r>
        <w:rPr>
          <w:color w:val="ABB1BE"/>
        </w:rPr>
        <w:t>Ctrl_Mem2Reg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Ctrl_regWr &lt;= </w:t>
      </w:r>
      <w:r>
        <w:rPr>
          <w:color w:val="D19A66"/>
        </w:rPr>
        <w:t>1'b1</w:t>
      </w:r>
      <w:r>
        <w:rPr>
          <w:color w:val="ABB1BE"/>
        </w:rPr>
        <w:t>; </w:t>
      </w:r>
      <w:r>
        <w:rPr>
          <w:color w:val="ABB1BE"/>
        </w:rPr>
        <w:t>Ctrl_MemWr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Ctrl_ext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Ctrl_branch &lt;= </w:t>
      </w:r>
      <w:r>
        <w:rPr>
          <w:color w:val="D19A66"/>
        </w:rPr>
        <w:t>2'b00</w:t>
      </w:r>
      <w:r>
        <w:rPr>
          <w:color w:val="ABB1BE"/>
        </w:rPr>
        <w:t>; </w:t>
      </w:r>
      <w:r>
        <w:rPr>
          <w:color w:val="ABB1BE"/>
        </w:rPr>
        <w:t>Ctrl_jump &lt;=</w:t>
      </w:r>
      <w:r>
        <w:rPr>
          <w:color w:val="ABB1BE"/>
          <w:spacing w:val="-6"/>
        </w:rPr>
        <w:t> </w:t>
      </w:r>
      <w:r>
        <w:rPr>
          <w:color w:val="D19A66"/>
        </w:rPr>
        <w:t>1'b0</w:t>
      </w:r>
      <w:r>
        <w:rPr>
          <w:color w:val="ABB1BE"/>
        </w:rPr>
        <w:t>;</w:t>
      </w:r>
      <w:r>
        <w:rPr/>
      </w:r>
    </w:p>
    <w:p>
      <w:pPr>
        <w:spacing w:after="0" w:line="278" w:lineRule="auto"/>
        <w:jc w:val="left"/>
        <w:sectPr>
          <w:pgSz w:w="11910" w:h="16840"/>
          <w:pgMar w:top="1420" w:bottom="280" w:left="1660" w:right="1660"/>
          <w:cols w:num="2" w:equalWidth="0">
            <w:col w:w="1750" w:space="40"/>
            <w:col w:w="6800"/>
          </w:cols>
        </w:sectPr>
      </w:pPr>
    </w:p>
    <w:p>
      <w:pPr>
        <w:pStyle w:val="BodyText"/>
        <w:spacing w:line="240" w:lineRule="auto"/>
        <w:ind w:left="1403" w:right="124"/>
        <w:jc w:val="left"/>
      </w:pPr>
      <w:r>
        <w:rPr/>
        <w:pict>
          <v:group style="position:absolute;margin-left:88.608002pt;margin-top:72.019981pt;width:418.25pt;height:684.2pt;mso-position-horizontal-relative:page;mso-position-vertical-relative:page;z-index:-131824" coordorigin="1772,1440" coordsize="8365,13684">
            <v:group style="position:absolute;left:1772;top:1440;width:8365;height:284" coordorigin="1772,1440" coordsize="8365,284">
              <v:shape style="position:absolute;left:1772;top:1440;width:8365;height:284" coordorigin="1772,1440" coordsize="8365,284" path="m1772,1724l10137,1724,10137,1440,1772,1440,1772,1724xe" filled="true" fillcolor="#282c34" stroked="false">
                <v:path arrowok="t"/>
                <v:fill type="solid"/>
              </v:shape>
            </v:group>
            <v:group style="position:absolute;left:1772;top:1724;width:8365;height:288" coordorigin="1772,1724" coordsize="8365,288">
              <v:shape style="position:absolute;left:1772;top:1724;width:8365;height:288" coordorigin="1772,1724" coordsize="8365,288" path="m1772,2012l10137,2012,10137,1724,1772,1724,1772,2012xe" filled="true" fillcolor="#282c34" stroked="false">
                <v:path arrowok="t"/>
                <v:fill type="solid"/>
              </v:shape>
            </v:group>
            <v:group style="position:absolute;left:1772;top:2012;width:8365;height:284" coordorigin="1772,2012" coordsize="8365,284">
              <v:shape style="position:absolute;left:1772;top:2012;width:8365;height:284" coordorigin="1772,2012" coordsize="8365,284" path="m1772,2295l10137,2295,10137,2012,1772,2012,1772,2295xe" filled="true" fillcolor="#282c34" stroked="false">
                <v:path arrowok="t"/>
                <v:fill type="solid"/>
              </v:shape>
            </v:group>
            <v:group style="position:absolute;left:1772;top:2295;width:8365;height:289" coordorigin="1772,2295" coordsize="8365,289">
              <v:shape style="position:absolute;left:1772;top:2295;width:8365;height:289" coordorigin="1772,2295" coordsize="8365,289" path="m1772,2583l10137,2583,10137,2295,1772,2295,1772,2583xe" filled="true" fillcolor="#282c34" stroked="false">
                <v:path arrowok="t"/>
                <v:fill type="solid"/>
              </v:shape>
            </v:group>
            <v:group style="position:absolute;left:1772;top:2583;width:8365;height:284" coordorigin="1772,2583" coordsize="8365,284">
              <v:shape style="position:absolute;left:1772;top:2583;width:8365;height:284" coordorigin="1772,2583" coordsize="8365,284" path="m1772,2867l10137,2867,10137,2583,1772,2583,1772,2867xe" filled="true" fillcolor="#282c34" stroked="false">
                <v:path arrowok="t"/>
                <v:fill type="solid"/>
              </v:shape>
            </v:group>
            <v:group style="position:absolute;left:1772;top:2867;width:8365;height:284" coordorigin="1772,2867" coordsize="8365,284">
              <v:shape style="position:absolute;left:1772;top:2867;width:8365;height:284" coordorigin="1772,2867" coordsize="8365,284" path="m1772,3150l10137,3150,10137,2867,1772,2867,1772,3150xe" filled="true" fillcolor="#282c34" stroked="false">
                <v:path arrowok="t"/>
                <v:fill type="solid"/>
              </v:shape>
            </v:group>
            <v:group style="position:absolute;left:1772;top:3150;width:8365;height:288" coordorigin="1772,3150" coordsize="8365,288">
              <v:shape style="position:absolute;left:1772;top:3150;width:8365;height:288" coordorigin="1772,3150" coordsize="8365,288" path="m1772,3438l10137,3438,10137,3150,1772,3150,1772,3438xe" filled="true" fillcolor="#282c34" stroked="false">
                <v:path arrowok="t"/>
                <v:fill type="solid"/>
              </v:shape>
            </v:group>
            <v:group style="position:absolute;left:1772;top:3438;width:8365;height:284" coordorigin="1772,3438" coordsize="8365,284">
              <v:shape style="position:absolute;left:1772;top:3438;width:8365;height:284" coordorigin="1772,3438" coordsize="8365,284" path="m1772,3721l10137,3721,10137,3438,1772,3438,1772,3721xe" filled="true" fillcolor="#282c34" stroked="false">
                <v:path arrowok="t"/>
                <v:fill type="solid"/>
              </v:shape>
            </v:group>
            <v:group style="position:absolute;left:1772;top:3721;width:8365;height:284" coordorigin="1772,3721" coordsize="8365,284">
              <v:shape style="position:absolute;left:1772;top:3721;width:8365;height:284" coordorigin="1772,3721" coordsize="8365,284" path="m1772,4004l10137,4004,10137,3721,1772,3721,1772,4004xe" filled="true" fillcolor="#282c34" stroked="false">
                <v:path arrowok="t"/>
                <v:fill type="solid"/>
              </v:shape>
            </v:group>
            <v:group style="position:absolute;left:1772;top:4004;width:8365;height:289" coordorigin="1772,4004" coordsize="8365,289">
              <v:shape style="position:absolute;left:1772;top:4004;width:8365;height:289" coordorigin="1772,4004" coordsize="8365,289" path="m1772,4293l10137,4293,10137,4004,1772,4004,1772,4293xe" filled="true" fillcolor="#282c34" stroked="false">
                <v:path arrowok="t"/>
                <v:fill type="solid"/>
              </v:shape>
            </v:group>
            <v:group style="position:absolute;left:1772;top:4293;width:8365;height:284" coordorigin="1772,4293" coordsize="8365,284">
              <v:shape style="position:absolute;left:1772;top:4293;width:8365;height:284" coordorigin="1772,4293" coordsize="8365,284" path="m1772,4576l10137,4576,10137,4293,1772,4293,1772,4576xe" filled="true" fillcolor="#282c34" stroked="false">
                <v:path arrowok="t"/>
                <v:fill type="solid"/>
              </v:shape>
            </v:group>
            <v:group style="position:absolute;left:1772;top:4576;width:8365;height:288" coordorigin="1772,4576" coordsize="8365,288">
              <v:shape style="position:absolute;left:1772;top:4576;width:8365;height:288" coordorigin="1772,4576" coordsize="8365,288" path="m1772,4864l10137,4864,10137,4576,1772,4576,1772,4864xe" filled="true" fillcolor="#282c34" stroked="false">
                <v:path arrowok="t"/>
                <v:fill type="solid"/>
              </v:shape>
            </v:group>
            <v:group style="position:absolute;left:1772;top:4864;width:8365;height:284" coordorigin="1772,4864" coordsize="8365,284">
              <v:shape style="position:absolute;left:1772;top:4864;width:8365;height:284" coordorigin="1772,4864" coordsize="8365,284" path="m1772,5147l10137,5147,10137,4864,1772,4864,1772,5147xe" filled="true" fillcolor="#282c34" stroked="false">
                <v:path arrowok="t"/>
                <v:fill type="solid"/>
              </v:shape>
            </v:group>
            <v:group style="position:absolute;left:1772;top:5147;width:8365;height:284" coordorigin="1772,5147" coordsize="8365,284">
              <v:shape style="position:absolute;left:1772;top:5147;width:8365;height:284" coordorigin="1772,5147" coordsize="8365,284" path="m1772,5430l10137,5430,10137,5147,1772,5147,1772,5430xe" filled="true" fillcolor="#282c34" stroked="false">
                <v:path arrowok="t"/>
                <v:fill type="solid"/>
              </v:shape>
            </v:group>
            <v:group style="position:absolute;left:1772;top:5430;width:8365;height:288" coordorigin="1772,5430" coordsize="8365,288">
              <v:shape style="position:absolute;left:1772;top:5430;width:8365;height:288" coordorigin="1772,5430" coordsize="8365,288" path="m1772,5718l10137,5718,10137,5430,1772,5430,1772,5718xe" filled="true" fillcolor="#282c34" stroked="false">
                <v:path arrowok="t"/>
                <v:fill type="solid"/>
              </v:shape>
            </v:group>
            <v:group style="position:absolute;left:1772;top:5718;width:8365;height:284" coordorigin="1772,5718" coordsize="8365,284">
              <v:shape style="position:absolute;left:1772;top:5718;width:8365;height:284" coordorigin="1772,5718" coordsize="8365,284" path="m1772,6002l10137,6002,10137,5718,1772,5718,1772,6002xe" filled="true" fillcolor="#282c34" stroked="false">
                <v:path arrowok="t"/>
                <v:fill type="solid"/>
              </v:shape>
            </v:group>
            <v:group style="position:absolute;left:1772;top:6002;width:8365;height:284" coordorigin="1772,6002" coordsize="8365,284">
              <v:shape style="position:absolute;left:1772;top:6002;width:8365;height:284" coordorigin="1772,6002" coordsize="8365,284" path="m1772,6285l10137,6285,10137,6002,1772,6002,1772,6285xe" filled="true" fillcolor="#282c34" stroked="false">
                <v:path arrowok="t"/>
                <v:fill type="solid"/>
              </v:shape>
            </v:group>
            <v:group style="position:absolute;left:1772;top:6285;width:8365;height:288" coordorigin="1772,6285" coordsize="8365,288">
              <v:shape style="position:absolute;left:1772;top:6285;width:8365;height:288" coordorigin="1772,6285" coordsize="8365,288" path="m1772,6573l10137,6573,10137,6285,1772,6285,1772,6573xe" filled="true" fillcolor="#282c34" stroked="false">
                <v:path arrowok="t"/>
                <v:fill type="solid"/>
              </v:shape>
            </v:group>
            <v:group style="position:absolute;left:1772;top:6573;width:8365;height:284" coordorigin="1772,6573" coordsize="8365,284">
              <v:shape style="position:absolute;left:1772;top:6573;width:8365;height:284" coordorigin="1772,6573" coordsize="8365,284" path="m1772,6856l10137,6856,10137,6573,1772,6573,1772,6856xe" filled="true" fillcolor="#282c34" stroked="false">
                <v:path arrowok="t"/>
                <v:fill type="solid"/>
              </v:shape>
            </v:group>
            <v:group style="position:absolute;left:1772;top:6856;width:8365;height:288" coordorigin="1772,6856" coordsize="8365,288">
              <v:shape style="position:absolute;left:1772;top:6856;width:8365;height:288" coordorigin="1772,6856" coordsize="8365,288" path="m1772,7144l10137,7144,10137,6856,1772,6856,1772,7144xe" filled="true" fillcolor="#282c34" stroked="false">
                <v:path arrowok="t"/>
                <v:fill type="solid"/>
              </v:shape>
            </v:group>
            <v:group style="position:absolute;left:1772;top:7144;width:8365;height:284" coordorigin="1772,7144" coordsize="8365,284">
              <v:shape style="position:absolute;left:1772;top:7144;width:8365;height:284" coordorigin="1772,7144" coordsize="8365,284" path="m1772,7428l10137,7428,10137,7144,1772,7144,1772,7428xe" filled="true" fillcolor="#282c34" stroked="false">
                <v:path arrowok="t"/>
                <v:fill type="solid"/>
              </v:shape>
            </v:group>
            <v:group style="position:absolute;left:1772;top:7428;width:8365;height:284" coordorigin="1772,7428" coordsize="8365,284">
              <v:shape style="position:absolute;left:1772;top:7428;width:8365;height:284" coordorigin="1772,7428" coordsize="8365,284" path="m1772,7711l10137,7711,10137,7428,1772,7428,1772,7711xe" filled="true" fillcolor="#282c34" stroked="false">
                <v:path arrowok="t"/>
                <v:fill type="solid"/>
              </v:shape>
            </v:group>
            <v:group style="position:absolute;left:1772;top:7711;width:8365;height:288" coordorigin="1772,7711" coordsize="8365,288">
              <v:shape style="position:absolute;left:1772;top:7711;width:8365;height:288" coordorigin="1772,7711" coordsize="8365,288" path="m1772,7999l10137,7999,10137,7711,1772,7711,1772,7999xe" filled="true" fillcolor="#282c34" stroked="false">
                <v:path arrowok="t"/>
                <v:fill type="solid"/>
              </v:shape>
            </v:group>
            <v:group style="position:absolute;left:1772;top:7999;width:8365;height:284" coordorigin="1772,7999" coordsize="8365,284">
              <v:shape style="position:absolute;left:1772;top:7999;width:8365;height:284" coordorigin="1772,7999" coordsize="8365,284" path="m1772,8282l10137,8282,10137,7999,1772,7999,1772,8282xe" filled="true" fillcolor="#282c34" stroked="false">
                <v:path arrowok="t"/>
                <v:fill type="solid"/>
              </v:shape>
            </v:group>
            <v:group style="position:absolute;left:1772;top:8282;width:8365;height:284" coordorigin="1772,8282" coordsize="8365,284">
              <v:shape style="position:absolute;left:1772;top:8282;width:8365;height:284" coordorigin="1772,8282" coordsize="8365,284" path="m1772,8566l10137,8566,10137,8282,1772,8282,1772,8566xe" filled="true" fillcolor="#282c34" stroked="false">
                <v:path arrowok="t"/>
                <v:fill type="solid"/>
              </v:shape>
            </v:group>
            <v:group style="position:absolute;left:1772;top:8566;width:8365;height:288" coordorigin="1772,8566" coordsize="8365,288">
              <v:shape style="position:absolute;left:1772;top:8566;width:8365;height:288" coordorigin="1772,8566" coordsize="8365,288" path="m1772,8854l10137,8854,10137,8566,1772,8566,1772,8854xe" filled="true" fillcolor="#282c34" stroked="false">
                <v:path arrowok="t"/>
                <v:fill type="solid"/>
              </v:shape>
            </v:group>
            <v:group style="position:absolute;left:1772;top:8854;width:8365;height:284" coordorigin="1772,8854" coordsize="8365,284">
              <v:shape style="position:absolute;left:1772;top:8854;width:8365;height:284" coordorigin="1772,8854" coordsize="8365,284" path="m1772,9137l10137,9137,10137,8854,1772,8854,1772,9137xe" filled="true" fillcolor="#282c34" stroked="false">
                <v:path arrowok="t"/>
                <v:fill type="solid"/>
              </v:shape>
            </v:group>
            <v:group style="position:absolute;left:1772;top:9137;width:8365;height:288" coordorigin="1772,9137" coordsize="8365,288">
              <v:shape style="position:absolute;left:1772;top:9137;width:8365;height:288" coordorigin="1772,9137" coordsize="8365,288" path="m1772,9425l10137,9425,10137,9137,1772,9137,1772,9425xe" filled="true" fillcolor="#282c34" stroked="false">
                <v:path arrowok="t"/>
                <v:fill type="solid"/>
              </v:shape>
            </v:group>
            <v:group style="position:absolute;left:1772;top:9425;width:8365;height:284" coordorigin="1772,9425" coordsize="8365,284">
              <v:shape style="position:absolute;left:1772;top:9425;width:8365;height:284" coordorigin="1772,9425" coordsize="8365,284" path="m1772,9708l10137,9708,10137,9425,1772,9425,1772,9708xe" filled="true" fillcolor="#282c34" stroked="false">
                <v:path arrowok="t"/>
                <v:fill type="solid"/>
              </v:shape>
            </v:group>
            <v:group style="position:absolute;left:1772;top:9708;width:8365;height:284" coordorigin="1772,9708" coordsize="8365,284">
              <v:shape style="position:absolute;left:1772;top:9708;width:8365;height:284" coordorigin="1772,9708" coordsize="8365,284" path="m1772,9992l10137,9992,10137,9708,1772,9708,1772,9992xe" filled="true" fillcolor="#282c34" stroked="false">
                <v:path arrowok="t"/>
                <v:fill type="solid"/>
              </v:shape>
            </v:group>
            <v:group style="position:absolute;left:1772;top:9992;width:8365;height:288" coordorigin="1772,9992" coordsize="8365,288">
              <v:shape style="position:absolute;left:1772;top:9992;width:8365;height:288" coordorigin="1772,9992" coordsize="8365,288" path="m1772,10280l10137,10280,10137,9992,1772,9992,1772,10280xe" filled="true" fillcolor="#282c34" stroked="false">
                <v:path arrowok="t"/>
                <v:fill type="solid"/>
              </v:shape>
            </v:group>
            <v:group style="position:absolute;left:1772;top:10280;width:8365;height:284" coordorigin="1772,10280" coordsize="8365,284">
              <v:shape style="position:absolute;left:1772;top:10280;width:8365;height:284" coordorigin="1772,10280" coordsize="8365,284" path="m1772,10563l10137,10563,10137,10280,1772,10280,1772,10563xe" filled="true" fillcolor="#282c34" stroked="false">
                <v:path arrowok="t"/>
                <v:fill type="solid"/>
              </v:shape>
            </v:group>
            <v:group style="position:absolute;left:1772;top:10563;width:8365;height:284" coordorigin="1772,10563" coordsize="8365,284">
              <v:shape style="position:absolute;left:1772;top:10563;width:8365;height:284" coordorigin="1772,10563" coordsize="8365,284" path="m1772,10847l10137,10847,10137,10563,1772,10563,1772,10847xe" filled="true" fillcolor="#282c34" stroked="false">
                <v:path arrowok="t"/>
                <v:fill type="solid"/>
              </v:shape>
            </v:group>
            <v:group style="position:absolute;left:1772;top:10847;width:8365;height:288" coordorigin="1772,10847" coordsize="8365,288">
              <v:shape style="position:absolute;left:1772;top:10847;width:8365;height:288" coordorigin="1772,10847" coordsize="8365,288" path="m1772,11135l10137,11135,10137,10847,1772,10847,1772,11135xe" filled="true" fillcolor="#282c34" stroked="false">
                <v:path arrowok="t"/>
                <v:fill type="solid"/>
              </v:shape>
            </v:group>
            <v:group style="position:absolute;left:1772;top:11135;width:8365;height:284" coordorigin="1772,11135" coordsize="8365,284">
              <v:shape style="position:absolute;left:1772;top:11135;width:8365;height:284" coordorigin="1772,11135" coordsize="8365,284" path="m1772,11418l10137,11418,10137,11135,1772,11135,1772,11418xe" filled="true" fillcolor="#282c34" stroked="false">
                <v:path arrowok="t"/>
                <v:fill type="solid"/>
              </v:shape>
            </v:group>
            <v:group style="position:absolute;left:1772;top:11418;width:8365;height:288" coordorigin="1772,11418" coordsize="8365,288">
              <v:shape style="position:absolute;left:1772;top:11418;width:8365;height:288" coordorigin="1772,11418" coordsize="8365,288" path="m1772,11706l10137,11706,10137,11418,1772,11418,1772,11706xe" filled="true" fillcolor="#282c34" stroked="false">
                <v:path arrowok="t"/>
                <v:fill type="solid"/>
              </v:shape>
            </v:group>
            <v:group style="position:absolute;left:1772;top:11706;width:8365;height:284" coordorigin="1772,11706" coordsize="8365,284">
              <v:shape style="position:absolute;left:1772;top:11706;width:8365;height:284" coordorigin="1772,11706" coordsize="8365,284" path="m1772,11989l10137,11989,10137,11706,1772,11706,1772,11989xe" filled="true" fillcolor="#282c34" stroked="false">
                <v:path arrowok="t"/>
                <v:fill type="solid"/>
              </v:shape>
            </v:group>
            <v:group style="position:absolute;left:1772;top:11989;width:8365;height:284" coordorigin="1772,11989" coordsize="8365,284">
              <v:shape style="position:absolute;left:1772;top:11989;width:8365;height:284" coordorigin="1772,11989" coordsize="8365,284" path="m1772,12272l10137,12272,10137,11989,1772,11989,1772,12272xe" filled="true" fillcolor="#282c34" stroked="false">
                <v:path arrowok="t"/>
                <v:fill type="solid"/>
              </v:shape>
            </v:group>
            <v:group style="position:absolute;left:1772;top:12272;width:8365;height:289" coordorigin="1772,12272" coordsize="8365,289">
              <v:shape style="position:absolute;left:1772;top:12272;width:8365;height:289" coordorigin="1772,12272" coordsize="8365,289" path="m1772,12561l10137,12561,10137,12272,1772,12272,1772,12561xe" filled="true" fillcolor="#282c34" stroked="false">
                <v:path arrowok="t"/>
                <v:fill type="solid"/>
              </v:shape>
            </v:group>
            <v:group style="position:absolute;left:1772;top:12561;width:8365;height:284" coordorigin="1772,12561" coordsize="8365,284">
              <v:shape style="position:absolute;left:1772;top:12561;width:8365;height:284" coordorigin="1772,12561" coordsize="8365,284" path="m1772,12844l10137,12844,10137,12561,1772,12561,1772,12844xe" filled="true" fillcolor="#282c34" stroked="false">
                <v:path arrowok="t"/>
                <v:fill type="solid"/>
              </v:shape>
            </v:group>
            <v:group style="position:absolute;left:1772;top:12844;width:8365;height:284" coordorigin="1772,12844" coordsize="8365,284">
              <v:shape style="position:absolute;left:1772;top:12844;width:8365;height:284" coordorigin="1772,12844" coordsize="8365,284" path="m1772,13127l10137,13127,10137,12844,1772,12844,1772,13127xe" filled="true" fillcolor="#282c34" stroked="false">
                <v:path arrowok="t"/>
                <v:fill type="solid"/>
              </v:shape>
            </v:group>
            <v:group style="position:absolute;left:1772;top:13127;width:8365;height:288" coordorigin="1772,13127" coordsize="8365,288">
              <v:shape style="position:absolute;left:1772;top:13127;width:8365;height:288" coordorigin="1772,13127" coordsize="8365,288" path="m1772,13415l10137,13415,10137,13127,1772,13127,1772,13415xe" filled="true" fillcolor="#282c34" stroked="false">
                <v:path arrowok="t"/>
                <v:fill type="solid"/>
              </v:shape>
            </v:group>
            <v:group style="position:absolute;left:1772;top:13415;width:8365;height:284" coordorigin="1772,13415" coordsize="8365,284">
              <v:shape style="position:absolute;left:1772;top:13415;width:8365;height:284" coordorigin="1772,13415" coordsize="8365,284" path="m1772,13698l10137,13698,10137,13415,1772,13415,1772,13698xe" filled="true" fillcolor="#282c34" stroked="false">
                <v:path arrowok="t"/>
                <v:fill type="solid"/>
              </v:shape>
            </v:group>
            <v:group style="position:absolute;left:1772;top:13698;width:8365;height:288" coordorigin="1772,13698" coordsize="8365,288">
              <v:shape style="position:absolute;left:1772;top:13698;width:8365;height:288" coordorigin="1772,13698" coordsize="8365,288" path="m1772,13986l10137,13986,10137,13698,1772,13698,1772,13986xe" filled="true" fillcolor="#282c34" stroked="false">
                <v:path arrowok="t"/>
                <v:fill type="solid"/>
              </v:shape>
            </v:group>
            <v:group style="position:absolute;left:1772;top:13986;width:8365;height:284" coordorigin="1772,13986" coordsize="8365,284">
              <v:shape style="position:absolute;left:1772;top:13986;width:8365;height:284" coordorigin="1772,13986" coordsize="8365,284" path="m1772,14270l10137,14270,10137,13986,1772,13986,1772,14270xe" filled="true" fillcolor="#282c34" stroked="false">
                <v:path arrowok="t"/>
                <v:fill type="solid"/>
              </v:shape>
            </v:group>
            <v:group style="position:absolute;left:1772;top:14270;width:8365;height:284" coordorigin="1772,14270" coordsize="8365,284">
              <v:shape style="position:absolute;left:1772;top:14270;width:8365;height:284" coordorigin="1772,14270" coordsize="8365,284" path="m1772,14553l10137,14553,10137,14270,1772,14270,1772,14553xe" filled="true" fillcolor="#282c34" stroked="false">
                <v:path arrowok="t"/>
                <v:fill type="solid"/>
              </v:shape>
            </v:group>
            <v:group style="position:absolute;left:1772;top:14553;width:8365;height:288" coordorigin="1772,14553" coordsize="8365,288">
              <v:shape style="position:absolute;left:1772;top:14553;width:8365;height:288" coordorigin="1772,14553" coordsize="8365,288" path="m1772,14841l10137,14841,10137,14553,1772,14553,1772,14841xe" filled="true" fillcolor="#282c34" stroked="false">
                <v:path arrowok="t"/>
                <v:fill type="solid"/>
              </v:shape>
            </v:group>
            <v:group style="position:absolute;left:1772;top:14841;width:8365;height:284" coordorigin="1772,14841" coordsize="8365,284">
              <v:shape style="position:absolute;left:1772;top:14841;width:8365;height:284" coordorigin="1772,14841" coordsize="8365,284" path="m1772,15124l10137,15124,10137,14841,1772,14841,1772,15124xe" filled="true" fillcolor="#282c34" stroked="false">
                <v:path arrowok="t"/>
                <v:fill type="solid"/>
              </v:shape>
            </v:group>
            <w10:wrap type="none"/>
          </v:group>
        </w:pict>
      </w:r>
      <w:r>
        <w:rPr>
          <w:color w:val="ABB1BE"/>
        </w:rPr>
        <w:t>SLTI:</w:t>
      </w:r>
      <w:r>
        <w:rPr>
          <w:color w:val="D45FDE"/>
        </w:rPr>
        <w:t>begin</w:t>
      </w:r>
      <w:r>
        <w:rPr/>
      </w:r>
    </w:p>
    <w:p>
      <w:pPr>
        <w:pStyle w:val="BodyText"/>
        <w:spacing w:line="278" w:lineRule="auto" w:before="42"/>
        <w:ind w:left="1826" w:right="4204"/>
        <w:jc w:val="left"/>
      </w:pPr>
      <w:r>
        <w:rPr>
          <w:color w:val="ABB1BE"/>
        </w:rPr>
        <w:t>Ctrl_alu &lt;= </w:t>
      </w:r>
      <w:r>
        <w:rPr>
          <w:color w:val="D19A66"/>
        </w:rPr>
        <w:t>4'b0100</w:t>
      </w:r>
      <w:r>
        <w:rPr>
          <w:color w:val="ABB1BE"/>
        </w:rPr>
        <w:t>; </w:t>
      </w:r>
      <w:r>
        <w:rPr>
          <w:color w:val="ABB1BE"/>
        </w:rPr>
        <w:t>Ctrl_regDst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Ctrl_aluSrcA &lt;=</w:t>
      </w:r>
      <w:r>
        <w:rPr>
          <w:color w:val="ABB1BE"/>
          <w:spacing w:val="-7"/>
        </w:rPr>
        <w:t> </w:t>
      </w:r>
      <w:r>
        <w:rPr>
          <w:color w:val="D19A66"/>
        </w:rPr>
        <w:t>2'b00</w:t>
      </w:r>
      <w:r>
        <w:rPr>
          <w:color w:val="ABB1BE"/>
        </w:rPr>
        <w:t>; </w:t>
      </w:r>
      <w:r>
        <w:rPr>
          <w:color w:val="ABB1BE"/>
        </w:rPr>
        <w:t>Ctrl_aluSrcB &lt;=</w:t>
      </w:r>
      <w:r>
        <w:rPr>
          <w:color w:val="ABB1BE"/>
          <w:spacing w:val="-7"/>
        </w:rPr>
        <w:t> </w:t>
      </w:r>
      <w:r>
        <w:rPr>
          <w:color w:val="D19A66"/>
        </w:rPr>
        <w:t>2'b01</w:t>
      </w:r>
      <w:r>
        <w:rPr>
          <w:color w:val="ABB1BE"/>
        </w:rPr>
        <w:t>; </w:t>
      </w:r>
      <w:r>
        <w:rPr>
          <w:color w:val="ABB1BE"/>
        </w:rPr>
        <w:t>Ctrl_Mem2Reg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Ctrl_regWr &lt;= </w:t>
      </w:r>
      <w:r>
        <w:rPr>
          <w:color w:val="D19A66"/>
        </w:rPr>
        <w:t>1'b1</w:t>
      </w:r>
      <w:r>
        <w:rPr>
          <w:color w:val="ABB1BE"/>
        </w:rPr>
        <w:t>; </w:t>
      </w:r>
      <w:r>
        <w:rPr>
          <w:color w:val="ABB1BE"/>
        </w:rPr>
        <w:t>Ctrl_MemWr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Ctrl_ext &lt;= </w:t>
      </w:r>
      <w:r>
        <w:rPr>
          <w:color w:val="D19A66"/>
        </w:rPr>
        <w:t>1'b1</w:t>
      </w:r>
      <w:r>
        <w:rPr>
          <w:color w:val="ABB1BE"/>
        </w:rPr>
        <w:t>; </w:t>
      </w:r>
      <w:r>
        <w:rPr>
          <w:color w:val="ABB1BE"/>
        </w:rPr>
        <w:t>Ctrl_branch &lt;= </w:t>
      </w:r>
      <w:r>
        <w:rPr>
          <w:color w:val="D19A66"/>
        </w:rPr>
        <w:t>2'b00</w:t>
      </w:r>
      <w:r>
        <w:rPr>
          <w:color w:val="ABB1BE"/>
        </w:rPr>
        <w:t>; </w:t>
      </w:r>
      <w:r>
        <w:rPr>
          <w:color w:val="ABB1BE"/>
        </w:rPr>
        <w:t>Ctrl_jump &lt;=</w:t>
      </w:r>
      <w:r>
        <w:rPr>
          <w:color w:val="ABB1BE"/>
          <w:spacing w:val="-6"/>
        </w:rPr>
        <w:t> </w:t>
      </w:r>
      <w:r>
        <w:rPr>
          <w:color w:val="D19A66"/>
        </w:rPr>
        <w:t>1'b0</w:t>
      </w:r>
      <w:r>
        <w:rPr>
          <w:color w:val="ABB1BE"/>
        </w:rPr>
        <w:t>;</w:t>
      </w:r>
      <w:r>
        <w:rPr/>
      </w:r>
    </w:p>
    <w:p>
      <w:pPr>
        <w:pStyle w:val="BodyText"/>
        <w:spacing w:line="276" w:lineRule="auto" w:before="2"/>
        <w:ind w:left="1403" w:right="5901"/>
        <w:jc w:val="left"/>
      </w:pPr>
      <w:r>
        <w:rPr>
          <w:color w:val="D45FDE"/>
        </w:rPr>
        <w:t>end </w:t>
      </w:r>
      <w:r>
        <w:rPr>
          <w:color w:val="ABB1BE"/>
          <w:spacing w:val="-1"/>
        </w:rPr>
        <w:t>SLTIU:</w:t>
      </w:r>
      <w:r>
        <w:rPr>
          <w:color w:val="D45FDE"/>
          <w:spacing w:val="-1"/>
        </w:rPr>
        <w:t>begin</w:t>
      </w:r>
      <w:r>
        <w:rPr/>
      </w:r>
    </w:p>
    <w:p>
      <w:pPr>
        <w:pStyle w:val="BodyText"/>
        <w:spacing w:line="278" w:lineRule="auto" w:before="0"/>
        <w:ind w:left="1826" w:right="4204"/>
        <w:jc w:val="left"/>
      </w:pPr>
      <w:r>
        <w:rPr>
          <w:color w:val="ABB1BE"/>
        </w:rPr>
        <w:t>Ctrl_alu &lt;= </w:t>
      </w:r>
      <w:r>
        <w:rPr>
          <w:color w:val="D19A66"/>
        </w:rPr>
        <w:t>4'b1000</w:t>
      </w:r>
      <w:r>
        <w:rPr>
          <w:color w:val="ABB1BE"/>
        </w:rPr>
        <w:t>; </w:t>
      </w:r>
      <w:r>
        <w:rPr>
          <w:color w:val="ABB1BE"/>
        </w:rPr>
        <w:t>Ctrl_regDst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Ctrl_aluSrcA &lt;=</w:t>
      </w:r>
      <w:r>
        <w:rPr>
          <w:color w:val="ABB1BE"/>
          <w:spacing w:val="-7"/>
        </w:rPr>
        <w:t> </w:t>
      </w:r>
      <w:r>
        <w:rPr>
          <w:color w:val="D19A66"/>
        </w:rPr>
        <w:t>2'b00</w:t>
      </w:r>
      <w:r>
        <w:rPr>
          <w:color w:val="ABB1BE"/>
        </w:rPr>
        <w:t>; </w:t>
      </w:r>
      <w:r>
        <w:rPr>
          <w:color w:val="ABB1BE"/>
        </w:rPr>
        <w:t>Ctrl_aluSrcB &lt;=</w:t>
      </w:r>
      <w:r>
        <w:rPr>
          <w:color w:val="ABB1BE"/>
          <w:spacing w:val="-7"/>
        </w:rPr>
        <w:t> </w:t>
      </w:r>
      <w:r>
        <w:rPr>
          <w:color w:val="D19A66"/>
        </w:rPr>
        <w:t>2'b01</w:t>
      </w:r>
      <w:r>
        <w:rPr>
          <w:color w:val="ABB1BE"/>
        </w:rPr>
        <w:t>; </w:t>
      </w:r>
      <w:r>
        <w:rPr>
          <w:color w:val="ABB1BE"/>
        </w:rPr>
        <w:t>Ctrl_Mem2Reg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Ctrl_regWr &lt;= </w:t>
      </w:r>
      <w:r>
        <w:rPr>
          <w:color w:val="D19A66"/>
        </w:rPr>
        <w:t>1'b1</w:t>
      </w:r>
      <w:r>
        <w:rPr>
          <w:color w:val="ABB1BE"/>
        </w:rPr>
        <w:t>; </w:t>
      </w:r>
      <w:r>
        <w:rPr>
          <w:color w:val="ABB1BE"/>
        </w:rPr>
        <w:t>Ctrl_MemWr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Ctrl_ext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Ctrl_branch &lt;= </w:t>
      </w:r>
      <w:r>
        <w:rPr>
          <w:color w:val="D19A66"/>
        </w:rPr>
        <w:t>2'b00</w:t>
      </w:r>
      <w:r>
        <w:rPr>
          <w:color w:val="ABB1BE"/>
        </w:rPr>
        <w:t>; </w:t>
      </w:r>
      <w:r>
        <w:rPr>
          <w:color w:val="ABB1BE"/>
        </w:rPr>
        <w:t>Ctrl_branch &lt;=</w:t>
      </w:r>
      <w:r>
        <w:rPr>
          <w:color w:val="ABB1BE"/>
          <w:spacing w:val="-7"/>
        </w:rPr>
        <w:t> </w:t>
      </w:r>
      <w:r>
        <w:rPr>
          <w:color w:val="D19A66"/>
        </w:rPr>
        <w:t>1'b0</w:t>
      </w:r>
      <w:r>
        <w:rPr>
          <w:color w:val="ABB1BE"/>
        </w:rPr>
        <w:t>;</w:t>
      </w:r>
      <w:r>
        <w:rPr/>
      </w:r>
    </w:p>
    <w:p>
      <w:pPr>
        <w:pStyle w:val="BodyText"/>
        <w:spacing w:line="276" w:lineRule="auto" w:before="0"/>
        <w:ind w:left="1403" w:right="6016"/>
        <w:jc w:val="left"/>
      </w:pPr>
      <w:r>
        <w:rPr>
          <w:color w:val="D45FDE"/>
        </w:rPr>
        <w:t>end </w:t>
      </w:r>
      <w:r>
        <w:rPr>
          <w:color w:val="ABB1BE"/>
          <w:spacing w:val="-1"/>
        </w:rPr>
        <w:t>ANDI:</w:t>
      </w:r>
      <w:r>
        <w:rPr>
          <w:color w:val="D45FDE"/>
          <w:spacing w:val="-1"/>
        </w:rPr>
        <w:t>begin</w:t>
      </w:r>
      <w:r>
        <w:rPr/>
      </w:r>
    </w:p>
    <w:p>
      <w:pPr>
        <w:pStyle w:val="BodyText"/>
        <w:spacing w:line="278" w:lineRule="auto" w:before="5"/>
        <w:ind w:left="1826" w:right="4204"/>
        <w:jc w:val="left"/>
      </w:pPr>
      <w:r>
        <w:rPr>
          <w:color w:val="ABB1BE"/>
        </w:rPr>
        <w:t>Ctrl_alu &lt;= </w:t>
      </w:r>
      <w:r>
        <w:rPr>
          <w:color w:val="D19A66"/>
        </w:rPr>
        <w:t>4'b0101</w:t>
      </w:r>
      <w:r>
        <w:rPr>
          <w:color w:val="ABB1BE"/>
        </w:rPr>
        <w:t>; </w:t>
      </w:r>
      <w:r>
        <w:rPr>
          <w:color w:val="ABB1BE"/>
        </w:rPr>
        <w:t>Ctrl_regDst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Ctrl_aluSrcA &lt;=</w:t>
      </w:r>
      <w:r>
        <w:rPr>
          <w:color w:val="ABB1BE"/>
          <w:spacing w:val="-7"/>
        </w:rPr>
        <w:t> </w:t>
      </w:r>
      <w:r>
        <w:rPr>
          <w:color w:val="D19A66"/>
        </w:rPr>
        <w:t>2'b00</w:t>
      </w:r>
      <w:r>
        <w:rPr>
          <w:color w:val="ABB1BE"/>
        </w:rPr>
        <w:t>; </w:t>
      </w:r>
      <w:r>
        <w:rPr>
          <w:color w:val="ABB1BE"/>
        </w:rPr>
        <w:t>Ctrl_aluSrcB &lt;=</w:t>
      </w:r>
      <w:r>
        <w:rPr>
          <w:color w:val="ABB1BE"/>
          <w:spacing w:val="-7"/>
        </w:rPr>
        <w:t> </w:t>
      </w:r>
      <w:r>
        <w:rPr>
          <w:color w:val="D19A66"/>
        </w:rPr>
        <w:t>2'b01</w:t>
      </w:r>
      <w:r>
        <w:rPr>
          <w:color w:val="ABB1BE"/>
        </w:rPr>
        <w:t>; </w:t>
      </w:r>
      <w:r>
        <w:rPr>
          <w:color w:val="ABB1BE"/>
        </w:rPr>
        <w:t>Ctrl_Mem2Reg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Ctrl_regWr &lt;= </w:t>
      </w:r>
      <w:r>
        <w:rPr>
          <w:color w:val="D19A66"/>
        </w:rPr>
        <w:t>1'b1</w:t>
      </w:r>
      <w:r>
        <w:rPr>
          <w:color w:val="ABB1BE"/>
        </w:rPr>
        <w:t>; </w:t>
      </w:r>
      <w:r>
        <w:rPr>
          <w:color w:val="ABB1BE"/>
        </w:rPr>
        <w:t>Ctrl_MemWr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Ctrl_ext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Ctrl_branch &lt;= </w:t>
      </w:r>
      <w:r>
        <w:rPr>
          <w:color w:val="D19A66"/>
        </w:rPr>
        <w:t>2'b00</w:t>
      </w:r>
      <w:r>
        <w:rPr>
          <w:color w:val="ABB1BE"/>
        </w:rPr>
        <w:t>; </w:t>
      </w:r>
      <w:r>
        <w:rPr>
          <w:color w:val="ABB1BE"/>
        </w:rPr>
        <w:t>Ctrl_jump &lt;=</w:t>
      </w:r>
      <w:r>
        <w:rPr>
          <w:color w:val="ABB1BE"/>
          <w:spacing w:val="-6"/>
        </w:rPr>
        <w:t> </w:t>
      </w:r>
      <w:r>
        <w:rPr>
          <w:color w:val="D19A66"/>
        </w:rPr>
        <w:t>1'b0</w:t>
      </w:r>
      <w:r>
        <w:rPr>
          <w:color w:val="ABB1BE"/>
        </w:rPr>
        <w:t>;</w:t>
      </w:r>
      <w:r>
        <w:rPr/>
      </w:r>
    </w:p>
    <w:p>
      <w:pPr>
        <w:pStyle w:val="BodyText"/>
        <w:spacing w:line="276" w:lineRule="auto" w:before="3"/>
        <w:ind w:left="1403" w:right="6130"/>
        <w:jc w:val="left"/>
      </w:pPr>
      <w:r>
        <w:rPr>
          <w:color w:val="D45FDE"/>
        </w:rPr>
        <w:t>end </w:t>
      </w:r>
      <w:r>
        <w:rPr>
          <w:color w:val="ABB1BE"/>
          <w:spacing w:val="-1"/>
        </w:rPr>
        <w:t>ORI:</w:t>
      </w:r>
      <w:r>
        <w:rPr>
          <w:color w:val="D45FDE"/>
          <w:spacing w:val="-1"/>
        </w:rPr>
        <w:t>begin</w:t>
      </w:r>
      <w:r>
        <w:rPr/>
      </w:r>
    </w:p>
    <w:p>
      <w:pPr>
        <w:pStyle w:val="BodyText"/>
        <w:spacing w:line="280" w:lineRule="auto" w:before="0"/>
        <w:ind w:left="1826" w:right="4434"/>
        <w:jc w:val="left"/>
      </w:pPr>
      <w:r>
        <w:rPr>
          <w:color w:val="ABB1BE"/>
        </w:rPr>
        <w:t>Ctrl_alu &lt;=</w:t>
      </w:r>
      <w:r>
        <w:rPr>
          <w:color w:val="ABB1BE"/>
          <w:spacing w:val="-6"/>
        </w:rPr>
        <w:t> </w:t>
      </w:r>
      <w:r>
        <w:rPr>
          <w:color w:val="D19A66"/>
        </w:rPr>
        <w:t>4'b0110</w:t>
      </w:r>
      <w:r>
        <w:rPr>
          <w:color w:val="ABB1BE"/>
        </w:rPr>
        <w:t>; </w:t>
      </w:r>
      <w:r>
        <w:rPr>
          <w:color w:val="ABB1BE"/>
        </w:rPr>
        <w:t>Ctrl_regDst &lt;=</w:t>
      </w:r>
      <w:r>
        <w:rPr>
          <w:color w:val="ABB1BE"/>
          <w:spacing w:val="-7"/>
        </w:rPr>
        <w:t> </w:t>
      </w:r>
      <w:r>
        <w:rPr>
          <w:color w:val="D19A66"/>
        </w:rPr>
        <w:t>1'b0</w:t>
      </w:r>
      <w:r>
        <w:rPr>
          <w:color w:val="ABB1BE"/>
        </w:rPr>
        <w:t>;</w:t>
      </w:r>
      <w:r>
        <w:rPr/>
      </w:r>
    </w:p>
    <w:p>
      <w:pPr>
        <w:spacing w:after="0" w:line="280" w:lineRule="auto"/>
        <w:jc w:val="left"/>
        <w:sectPr>
          <w:type w:val="continuous"/>
          <w:pgSz w:w="11910" w:h="16840"/>
          <w:pgMar w:top="1400" w:bottom="280" w:left="1660" w:right="1660"/>
        </w:sectPr>
      </w:pPr>
    </w:p>
    <w:p>
      <w:pPr>
        <w:spacing w:line="240" w:lineRule="auto" w:before="0"/>
        <w:ind w:right="0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line="240" w:lineRule="auto" w:before="1"/>
        <w:ind w:right="0"/>
        <w:rPr>
          <w:rFonts w:ascii="Consolas" w:hAnsi="Consolas" w:cs="Consolas" w:eastAsia="Consolas" w:hint="default"/>
          <w:sz w:val="18"/>
          <w:szCs w:val="18"/>
        </w:rPr>
      </w:pPr>
    </w:p>
    <w:p>
      <w:pPr>
        <w:pStyle w:val="BodyText"/>
        <w:spacing w:line="240" w:lineRule="auto" w:before="0"/>
        <w:ind w:left="0" w:right="0"/>
        <w:jc w:val="right"/>
      </w:pPr>
      <w:r>
        <w:rPr>
          <w:color w:val="D45FDE"/>
          <w:spacing w:val="-1"/>
        </w:rPr>
        <w:t>end</w:t>
      </w:r>
      <w:r>
        <w:rPr/>
      </w:r>
    </w:p>
    <w:p>
      <w:pPr>
        <w:pStyle w:val="BodyText"/>
        <w:spacing w:line="278" w:lineRule="auto" w:before="39"/>
        <w:ind w:left="36" w:right="4205"/>
        <w:jc w:val="left"/>
      </w:pPr>
      <w:r>
        <w:rPr/>
        <w:br w:type="column"/>
      </w:r>
      <w:r>
        <w:rPr>
          <w:color w:val="ABB1BE"/>
        </w:rPr>
        <w:t>Ctrl_aluSrcA &lt;=</w:t>
      </w:r>
      <w:r>
        <w:rPr>
          <w:color w:val="ABB1BE"/>
          <w:spacing w:val="-7"/>
        </w:rPr>
        <w:t> </w:t>
      </w:r>
      <w:r>
        <w:rPr>
          <w:color w:val="D19A66"/>
        </w:rPr>
        <w:t>2'b00</w:t>
      </w:r>
      <w:r>
        <w:rPr>
          <w:color w:val="ABB1BE"/>
        </w:rPr>
        <w:t>; </w:t>
      </w:r>
      <w:r>
        <w:rPr>
          <w:color w:val="ABB1BE"/>
        </w:rPr>
        <w:t>Ctrl_aluSrcB &lt;=</w:t>
      </w:r>
      <w:r>
        <w:rPr>
          <w:color w:val="ABB1BE"/>
          <w:spacing w:val="-7"/>
        </w:rPr>
        <w:t> </w:t>
      </w:r>
      <w:r>
        <w:rPr>
          <w:color w:val="D19A66"/>
        </w:rPr>
        <w:t>2'b01</w:t>
      </w:r>
      <w:r>
        <w:rPr>
          <w:color w:val="ABB1BE"/>
        </w:rPr>
        <w:t>; </w:t>
      </w:r>
      <w:r>
        <w:rPr>
          <w:color w:val="ABB1BE"/>
        </w:rPr>
        <w:t>Ctrl_Mem2Reg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Ctrl_regWr &lt;= </w:t>
      </w:r>
      <w:r>
        <w:rPr>
          <w:color w:val="D19A66"/>
        </w:rPr>
        <w:t>1'b1</w:t>
      </w:r>
      <w:r>
        <w:rPr>
          <w:color w:val="ABB1BE"/>
        </w:rPr>
        <w:t>; </w:t>
      </w:r>
      <w:r>
        <w:rPr>
          <w:color w:val="ABB1BE"/>
        </w:rPr>
        <w:t>Ctrl_MemWr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Ctrl_ext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Ctrl_branch &lt;= </w:t>
      </w:r>
      <w:r>
        <w:rPr>
          <w:color w:val="D19A66"/>
        </w:rPr>
        <w:t>2'b00</w:t>
      </w:r>
      <w:r>
        <w:rPr>
          <w:color w:val="ABB1BE"/>
        </w:rPr>
        <w:t>; </w:t>
      </w:r>
      <w:r>
        <w:rPr>
          <w:color w:val="ABB1BE"/>
        </w:rPr>
        <w:t>Ctrl_jump &lt;=</w:t>
      </w:r>
      <w:r>
        <w:rPr>
          <w:color w:val="ABB1BE"/>
          <w:spacing w:val="-6"/>
        </w:rPr>
        <w:t> </w:t>
      </w:r>
      <w:r>
        <w:rPr>
          <w:color w:val="D19A66"/>
        </w:rPr>
        <w:t>1'b0</w:t>
      </w:r>
      <w:r>
        <w:rPr>
          <w:color w:val="ABB1BE"/>
        </w:rPr>
        <w:t>;</w:t>
      </w:r>
      <w:r>
        <w:rPr/>
      </w:r>
    </w:p>
    <w:p>
      <w:pPr>
        <w:spacing w:after="0" w:line="278" w:lineRule="auto"/>
        <w:jc w:val="left"/>
        <w:sectPr>
          <w:pgSz w:w="11910" w:h="16840"/>
          <w:pgMar w:top="1420" w:bottom="280" w:left="1660" w:right="1660"/>
          <w:cols w:num="2" w:equalWidth="0">
            <w:col w:w="1750" w:space="40"/>
            <w:col w:w="6800"/>
          </w:cols>
        </w:sectPr>
      </w:pPr>
    </w:p>
    <w:p>
      <w:pPr>
        <w:pStyle w:val="BodyText"/>
        <w:spacing w:line="240" w:lineRule="auto"/>
        <w:ind w:left="1403" w:right="124"/>
        <w:jc w:val="left"/>
      </w:pPr>
      <w:r>
        <w:rPr/>
        <w:pict>
          <v:group style="position:absolute;margin-left:88.608002pt;margin-top:72.019981pt;width:418.25pt;height:684.2pt;mso-position-horizontal-relative:page;mso-position-vertical-relative:page;z-index:-131800" coordorigin="1772,1440" coordsize="8365,13684">
            <v:group style="position:absolute;left:1772;top:1440;width:8365;height:284" coordorigin="1772,1440" coordsize="8365,284">
              <v:shape style="position:absolute;left:1772;top:1440;width:8365;height:284" coordorigin="1772,1440" coordsize="8365,284" path="m1772,1724l10137,1724,10137,1440,1772,1440,1772,1724xe" filled="true" fillcolor="#282c34" stroked="false">
                <v:path arrowok="t"/>
                <v:fill type="solid"/>
              </v:shape>
            </v:group>
            <v:group style="position:absolute;left:1772;top:1724;width:8365;height:288" coordorigin="1772,1724" coordsize="8365,288">
              <v:shape style="position:absolute;left:1772;top:1724;width:8365;height:288" coordorigin="1772,1724" coordsize="8365,288" path="m1772,2012l10137,2012,10137,1724,1772,1724,1772,2012xe" filled="true" fillcolor="#282c34" stroked="false">
                <v:path arrowok="t"/>
                <v:fill type="solid"/>
              </v:shape>
            </v:group>
            <v:group style="position:absolute;left:1772;top:2012;width:8365;height:284" coordorigin="1772,2012" coordsize="8365,284">
              <v:shape style="position:absolute;left:1772;top:2012;width:8365;height:284" coordorigin="1772,2012" coordsize="8365,284" path="m1772,2295l10137,2295,10137,2012,1772,2012,1772,2295xe" filled="true" fillcolor="#282c34" stroked="false">
                <v:path arrowok="t"/>
                <v:fill type="solid"/>
              </v:shape>
            </v:group>
            <v:group style="position:absolute;left:1772;top:2295;width:8365;height:289" coordorigin="1772,2295" coordsize="8365,289">
              <v:shape style="position:absolute;left:1772;top:2295;width:8365;height:289" coordorigin="1772,2295" coordsize="8365,289" path="m1772,2583l10137,2583,10137,2295,1772,2295,1772,2583xe" filled="true" fillcolor="#282c34" stroked="false">
                <v:path arrowok="t"/>
                <v:fill type="solid"/>
              </v:shape>
            </v:group>
            <v:group style="position:absolute;left:1772;top:2583;width:8365;height:284" coordorigin="1772,2583" coordsize="8365,284">
              <v:shape style="position:absolute;left:1772;top:2583;width:8365;height:284" coordorigin="1772,2583" coordsize="8365,284" path="m1772,2867l10137,2867,10137,2583,1772,2583,1772,2867xe" filled="true" fillcolor="#282c34" stroked="false">
                <v:path arrowok="t"/>
                <v:fill type="solid"/>
              </v:shape>
            </v:group>
            <v:group style="position:absolute;left:1772;top:2867;width:8365;height:284" coordorigin="1772,2867" coordsize="8365,284">
              <v:shape style="position:absolute;left:1772;top:2867;width:8365;height:284" coordorigin="1772,2867" coordsize="8365,284" path="m1772,3150l10137,3150,10137,2867,1772,2867,1772,3150xe" filled="true" fillcolor="#282c34" stroked="false">
                <v:path arrowok="t"/>
                <v:fill type="solid"/>
              </v:shape>
            </v:group>
            <v:group style="position:absolute;left:1772;top:3150;width:8365;height:288" coordorigin="1772,3150" coordsize="8365,288">
              <v:shape style="position:absolute;left:1772;top:3150;width:8365;height:288" coordorigin="1772,3150" coordsize="8365,288" path="m1772,3438l10137,3438,10137,3150,1772,3150,1772,3438xe" filled="true" fillcolor="#282c34" stroked="false">
                <v:path arrowok="t"/>
                <v:fill type="solid"/>
              </v:shape>
            </v:group>
            <v:group style="position:absolute;left:1772;top:3438;width:8365;height:284" coordorigin="1772,3438" coordsize="8365,284">
              <v:shape style="position:absolute;left:1772;top:3438;width:8365;height:284" coordorigin="1772,3438" coordsize="8365,284" path="m1772,3721l10137,3721,10137,3438,1772,3438,1772,3721xe" filled="true" fillcolor="#282c34" stroked="false">
                <v:path arrowok="t"/>
                <v:fill type="solid"/>
              </v:shape>
            </v:group>
            <v:group style="position:absolute;left:1772;top:3721;width:8365;height:284" coordorigin="1772,3721" coordsize="8365,284">
              <v:shape style="position:absolute;left:1772;top:3721;width:8365;height:284" coordorigin="1772,3721" coordsize="8365,284" path="m1772,4004l10137,4004,10137,3721,1772,3721,1772,4004xe" filled="true" fillcolor="#282c34" stroked="false">
                <v:path arrowok="t"/>
                <v:fill type="solid"/>
              </v:shape>
            </v:group>
            <v:group style="position:absolute;left:1772;top:4004;width:8365;height:289" coordorigin="1772,4004" coordsize="8365,289">
              <v:shape style="position:absolute;left:1772;top:4004;width:8365;height:289" coordorigin="1772,4004" coordsize="8365,289" path="m1772,4293l10137,4293,10137,4004,1772,4004,1772,4293xe" filled="true" fillcolor="#282c34" stroked="false">
                <v:path arrowok="t"/>
                <v:fill type="solid"/>
              </v:shape>
            </v:group>
            <v:group style="position:absolute;left:1772;top:4293;width:8365;height:284" coordorigin="1772,4293" coordsize="8365,284">
              <v:shape style="position:absolute;left:1772;top:4293;width:8365;height:284" coordorigin="1772,4293" coordsize="8365,284" path="m1772,4576l10137,4576,10137,4293,1772,4293,1772,4576xe" filled="true" fillcolor="#282c34" stroked="false">
                <v:path arrowok="t"/>
                <v:fill type="solid"/>
              </v:shape>
            </v:group>
            <v:group style="position:absolute;left:1772;top:4576;width:8365;height:288" coordorigin="1772,4576" coordsize="8365,288">
              <v:shape style="position:absolute;left:1772;top:4576;width:8365;height:288" coordorigin="1772,4576" coordsize="8365,288" path="m1772,4864l10137,4864,10137,4576,1772,4576,1772,4864xe" filled="true" fillcolor="#282c34" stroked="false">
                <v:path arrowok="t"/>
                <v:fill type="solid"/>
              </v:shape>
            </v:group>
            <v:group style="position:absolute;left:1772;top:4864;width:8365;height:284" coordorigin="1772,4864" coordsize="8365,284">
              <v:shape style="position:absolute;left:1772;top:4864;width:8365;height:284" coordorigin="1772,4864" coordsize="8365,284" path="m1772,5147l10137,5147,10137,4864,1772,4864,1772,5147xe" filled="true" fillcolor="#282c34" stroked="false">
                <v:path arrowok="t"/>
                <v:fill type="solid"/>
              </v:shape>
            </v:group>
            <v:group style="position:absolute;left:1772;top:5147;width:8365;height:284" coordorigin="1772,5147" coordsize="8365,284">
              <v:shape style="position:absolute;left:1772;top:5147;width:8365;height:284" coordorigin="1772,5147" coordsize="8365,284" path="m1772,5430l10137,5430,10137,5147,1772,5147,1772,5430xe" filled="true" fillcolor="#282c34" stroked="false">
                <v:path arrowok="t"/>
                <v:fill type="solid"/>
              </v:shape>
            </v:group>
            <v:group style="position:absolute;left:1772;top:5430;width:8365;height:288" coordorigin="1772,5430" coordsize="8365,288">
              <v:shape style="position:absolute;left:1772;top:5430;width:8365;height:288" coordorigin="1772,5430" coordsize="8365,288" path="m1772,5718l10137,5718,10137,5430,1772,5430,1772,5718xe" filled="true" fillcolor="#282c34" stroked="false">
                <v:path arrowok="t"/>
                <v:fill type="solid"/>
              </v:shape>
            </v:group>
            <v:group style="position:absolute;left:1772;top:5718;width:8365;height:284" coordorigin="1772,5718" coordsize="8365,284">
              <v:shape style="position:absolute;left:1772;top:5718;width:8365;height:284" coordorigin="1772,5718" coordsize="8365,284" path="m1772,6002l10137,6002,10137,5718,1772,5718,1772,6002xe" filled="true" fillcolor="#282c34" stroked="false">
                <v:path arrowok="t"/>
                <v:fill type="solid"/>
              </v:shape>
            </v:group>
            <v:group style="position:absolute;left:1772;top:6002;width:8365;height:284" coordorigin="1772,6002" coordsize="8365,284">
              <v:shape style="position:absolute;left:1772;top:6002;width:8365;height:284" coordorigin="1772,6002" coordsize="8365,284" path="m1772,6285l10137,6285,10137,6002,1772,6002,1772,6285xe" filled="true" fillcolor="#282c34" stroked="false">
                <v:path arrowok="t"/>
                <v:fill type="solid"/>
              </v:shape>
            </v:group>
            <v:group style="position:absolute;left:1772;top:6285;width:8365;height:288" coordorigin="1772,6285" coordsize="8365,288">
              <v:shape style="position:absolute;left:1772;top:6285;width:8365;height:288" coordorigin="1772,6285" coordsize="8365,288" path="m1772,6573l10137,6573,10137,6285,1772,6285,1772,6573xe" filled="true" fillcolor="#282c34" stroked="false">
                <v:path arrowok="t"/>
                <v:fill type="solid"/>
              </v:shape>
            </v:group>
            <v:group style="position:absolute;left:1772;top:6573;width:8365;height:284" coordorigin="1772,6573" coordsize="8365,284">
              <v:shape style="position:absolute;left:1772;top:6573;width:8365;height:284" coordorigin="1772,6573" coordsize="8365,284" path="m1772,6856l10137,6856,10137,6573,1772,6573,1772,6856xe" filled="true" fillcolor="#282c34" stroked="false">
                <v:path arrowok="t"/>
                <v:fill type="solid"/>
              </v:shape>
            </v:group>
            <v:group style="position:absolute;left:1772;top:6856;width:8365;height:288" coordorigin="1772,6856" coordsize="8365,288">
              <v:shape style="position:absolute;left:1772;top:6856;width:8365;height:288" coordorigin="1772,6856" coordsize="8365,288" path="m1772,7144l10137,7144,10137,6856,1772,6856,1772,7144xe" filled="true" fillcolor="#282c34" stroked="false">
                <v:path arrowok="t"/>
                <v:fill type="solid"/>
              </v:shape>
            </v:group>
            <v:group style="position:absolute;left:1772;top:7144;width:8365;height:284" coordorigin="1772,7144" coordsize="8365,284">
              <v:shape style="position:absolute;left:1772;top:7144;width:8365;height:284" coordorigin="1772,7144" coordsize="8365,284" path="m1772,7428l10137,7428,10137,7144,1772,7144,1772,7428xe" filled="true" fillcolor="#282c34" stroked="false">
                <v:path arrowok="t"/>
                <v:fill type="solid"/>
              </v:shape>
            </v:group>
            <v:group style="position:absolute;left:1772;top:7428;width:8365;height:284" coordorigin="1772,7428" coordsize="8365,284">
              <v:shape style="position:absolute;left:1772;top:7428;width:8365;height:284" coordorigin="1772,7428" coordsize="8365,284" path="m1772,7711l10137,7711,10137,7428,1772,7428,1772,7711xe" filled="true" fillcolor="#282c34" stroked="false">
                <v:path arrowok="t"/>
                <v:fill type="solid"/>
              </v:shape>
            </v:group>
            <v:group style="position:absolute;left:1772;top:7711;width:8365;height:288" coordorigin="1772,7711" coordsize="8365,288">
              <v:shape style="position:absolute;left:1772;top:7711;width:8365;height:288" coordorigin="1772,7711" coordsize="8365,288" path="m1772,7999l10137,7999,10137,7711,1772,7711,1772,7999xe" filled="true" fillcolor="#282c34" stroked="false">
                <v:path arrowok="t"/>
                <v:fill type="solid"/>
              </v:shape>
            </v:group>
            <v:group style="position:absolute;left:1772;top:7999;width:8365;height:284" coordorigin="1772,7999" coordsize="8365,284">
              <v:shape style="position:absolute;left:1772;top:7999;width:8365;height:284" coordorigin="1772,7999" coordsize="8365,284" path="m1772,8282l10137,8282,10137,7999,1772,7999,1772,8282xe" filled="true" fillcolor="#282c34" stroked="false">
                <v:path arrowok="t"/>
                <v:fill type="solid"/>
              </v:shape>
            </v:group>
            <v:group style="position:absolute;left:1772;top:8282;width:8365;height:284" coordorigin="1772,8282" coordsize="8365,284">
              <v:shape style="position:absolute;left:1772;top:8282;width:8365;height:284" coordorigin="1772,8282" coordsize="8365,284" path="m1772,8566l10137,8566,10137,8282,1772,8282,1772,8566xe" filled="true" fillcolor="#282c34" stroked="false">
                <v:path arrowok="t"/>
                <v:fill type="solid"/>
              </v:shape>
            </v:group>
            <v:group style="position:absolute;left:1772;top:8566;width:8365;height:288" coordorigin="1772,8566" coordsize="8365,288">
              <v:shape style="position:absolute;left:1772;top:8566;width:8365;height:288" coordorigin="1772,8566" coordsize="8365,288" path="m1772,8854l10137,8854,10137,8566,1772,8566,1772,8854xe" filled="true" fillcolor="#282c34" stroked="false">
                <v:path arrowok="t"/>
                <v:fill type="solid"/>
              </v:shape>
            </v:group>
            <v:group style="position:absolute;left:1772;top:8854;width:8365;height:284" coordorigin="1772,8854" coordsize="8365,284">
              <v:shape style="position:absolute;left:1772;top:8854;width:8365;height:284" coordorigin="1772,8854" coordsize="8365,284" path="m1772,9137l10137,9137,10137,8854,1772,8854,1772,9137xe" filled="true" fillcolor="#282c34" stroked="false">
                <v:path arrowok="t"/>
                <v:fill type="solid"/>
              </v:shape>
            </v:group>
            <v:group style="position:absolute;left:1772;top:9137;width:8365;height:288" coordorigin="1772,9137" coordsize="8365,288">
              <v:shape style="position:absolute;left:1772;top:9137;width:8365;height:288" coordorigin="1772,9137" coordsize="8365,288" path="m1772,9425l10137,9425,10137,9137,1772,9137,1772,9425xe" filled="true" fillcolor="#282c34" stroked="false">
                <v:path arrowok="t"/>
                <v:fill type="solid"/>
              </v:shape>
            </v:group>
            <v:group style="position:absolute;left:1772;top:9425;width:8365;height:284" coordorigin="1772,9425" coordsize="8365,284">
              <v:shape style="position:absolute;left:1772;top:9425;width:8365;height:284" coordorigin="1772,9425" coordsize="8365,284" path="m1772,9708l10137,9708,10137,9425,1772,9425,1772,9708xe" filled="true" fillcolor="#282c34" stroked="false">
                <v:path arrowok="t"/>
                <v:fill type="solid"/>
              </v:shape>
            </v:group>
            <v:group style="position:absolute;left:1772;top:9708;width:8365;height:284" coordorigin="1772,9708" coordsize="8365,284">
              <v:shape style="position:absolute;left:1772;top:9708;width:8365;height:284" coordorigin="1772,9708" coordsize="8365,284" path="m1772,9992l10137,9992,10137,9708,1772,9708,1772,9992xe" filled="true" fillcolor="#282c34" stroked="false">
                <v:path arrowok="t"/>
                <v:fill type="solid"/>
              </v:shape>
            </v:group>
            <v:group style="position:absolute;left:1772;top:9992;width:8365;height:288" coordorigin="1772,9992" coordsize="8365,288">
              <v:shape style="position:absolute;left:1772;top:9992;width:8365;height:288" coordorigin="1772,9992" coordsize="8365,288" path="m1772,10280l10137,10280,10137,9992,1772,9992,1772,10280xe" filled="true" fillcolor="#282c34" stroked="false">
                <v:path arrowok="t"/>
                <v:fill type="solid"/>
              </v:shape>
            </v:group>
            <v:group style="position:absolute;left:1772;top:10280;width:8365;height:284" coordorigin="1772,10280" coordsize="8365,284">
              <v:shape style="position:absolute;left:1772;top:10280;width:8365;height:284" coordorigin="1772,10280" coordsize="8365,284" path="m1772,10563l10137,10563,10137,10280,1772,10280,1772,10563xe" filled="true" fillcolor="#282c34" stroked="false">
                <v:path arrowok="t"/>
                <v:fill type="solid"/>
              </v:shape>
            </v:group>
            <v:group style="position:absolute;left:1772;top:10563;width:8365;height:284" coordorigin="1772,10563" coordsize="8365,284">
              <v:shape style="position:absolute;left:1772;top:10563;width:8365;height:284" coordorigin="1772,10563" coordsize="8365,284" path="m1772,10847l10137,10847,10137,10563,1772,10563,1772,10847xe" filled="true" fillcolor="#282c34" stroked="false">
                <v:path arrowok="t"/>
                <v:fill type="solid"/>
              </v:shape>
            </v:group>
            <v:group style="position:absolute;left:1772;top:10847;width:8365;height:288" coordorigin="1772,10847" coordsize="8365,288">
              <v:shape style="position:absolute;left:1772;top:10847;width:8365;height:288" coordorigin="1772,10847" coordsize="8365,288" path="m1772,11135l10137,11135,10137,10847,1772,10847,1772,11135xe" filled="true" fillcolor="#282c34" stroked="false">
                <v:path arrowok="t"/>
                <v:fill type="solid"/>
              </v:shape>
            </v:group>
            <v:group style="position:absolute;left:1772;top:11135;width:8365;height:284" coordorigin="1772,11135" coordsize="8365,284">
              <v:shape style="position:absolute;left:1772;top:11135;width:8365;height:284" coordorigin="1772,11135" coordsize="8365,284" path="m1772,11418l10137,11418,10137,11135,1772,11135,1772,11418xe" filled="true" fillcolor="#282c34" stroked="false">
                <v:path arrowok="t"/>
                <v:fill type="solid"/>
              </v:shape>
            </v:group>
            <v:group style="position:absolute;left:1772;top:11418;width:8365;height:288" coordorigin="1772,11418" coordsize="8365,288">
              <v:shape style="position:absolute;left:1772;top:11418;width:8365;height:288" coordorigin="1772,11418" coordsize="8365,288" path="m1772,11706l10137,11706,10137,11418,1772,11418,1772,11706xe" filled="true" fillcolor="#282c34" stroked="false">
                <v:path arrowok="t"/>
                <v:fill type="solid"/>
              </v:shape>
            </v:group>
            <v:group style="position:absolute;left:1772;top:11706;width:8365;height:284" coordorigin="1772,11706" coordsize="8365,284">
              <v:shape style="position:absolute;left:1772;top:11706;width:8365;height:284" coordorigin="1772,11706" coordsize="8365,284" path="m1772,11989l10137,11989,10137,11706,1772,11706,1772,11989xe" filled="true" fillcolor="#282c34" stroked="false">
                <v:path arrowok="t"/>
                <v:fill type="solid"/>
              </v:shape>
            </v:group>
            <v:group style="position:absolute;left:1772;top:11989;width:8365;height:284" coordorigin="1772,11989" coordsize="8365,284">
              <v:shape style="position:absolute;left:1772;top:11989;width:8365;height:284" coordorigin="1772,11989" coordsize="8365,284" path="m1772,12272l10137,12272,10137,11989,1772,11989,1772,12272xe" filled="true" fillcolor="#282c34" stroked="false">
                <v:path arrowok="t"/>
                <v:fill type="solid"/>
              </v:shape>
            </v:group>
            <v:group style="position:absolute;left:1772;top:12272;width:8365;height:289" coordorigin="1772,12272" coordsize="8365,289">
              <v:shape style="position:absolute;left:1772;top:12272;width:8365;height:289" coordorigin="1772,12272" coordsize="8365,289" path="m1772,12561l10137,12561,10137,12272,1772,12272,1772,12561xe" filled="true" fillcolor="#282c34" stroked="false">
                <v:path arrowok="t"/>
                <v:fill type="solid"/>
              </v:shape>
            </v:group>
            <v:group style="position:absolute;left:1772;top:12561;width:8365;height:284" coordorigin="1772,12561" coordsize="8365,284">
              <v:shape style="position:absolute;left:1772;top:12561;width:8365;height:284" coordorigin="1772,12561" coordsize="8365,284" path="m1772,12844l10137,12844,10137,12561,1772,12561,1772,12844xe" filled="true" fillcolor="#282c34" stroked="false">
                <v:path arrowok="t"/>
                <v:fill type="solid"/>
              </v:shape>
            </v:group>
            <v:group style="position:absolute;left:1772;top:12844;width:8365;height:284" coordorigin="1772,12844" coordsize="8365,284">
              <v:shape style="position:absolute;left:1772;top:12844;width:8365;height:284" coordorigin="1772,12844" coordsize="8365,284" path="m1772,13127l10137,13127,10137,12844,1772,12844,1772,13127xe" filled="true" fillcolor="#282c34" stroked="false">
                <v:path arrowok="t"/>
                <v:fill type="solid"/>
              </v:shape>
            </v:group>
            <v:group style="position:absolute;left:1772;top:13127;width:8365;height:288" coordorigin="1772,13127" coordsize="8365,288">
              <v:shape style="position:absolute;left:1772;top:13127;width:8365;height:288" coordorigin="1772,13127" coordsize="8365,288" path="m1772,13415l10137,13415,10137,13127,1772,13127,1772,13415xe" filled="true" fillcolor="#282c34" stroked="false">
                <v:path arrowok="t"/>
                <v:fill type="solid"/>
              </v:shape>
            </v:group>
            <v:group style="position:absolute;left:1772;top:13415;width:8365;height:284" coordorigin="1772,13415" coordsize="8365,284">
              <v:shape style="position:absolute;left:1772;top:13415;width:8365;height:284" coordorigin="1772,13415" coordsize="8365,284" path="m1772,13698l10137,13698,10137,13415,1772,13415,1772,13698xe" filled="true" fillcolor="#282c34" stroked="false">
                <v:path arrowok="t"/>
                <v:fill type="solid"/>
              </v:shape>
            </v:group>
            <v:group style="position:absolute;left:1772;top:13698;width:8365;height:288" coordorigin="1772,13698" coordsize="8365,288">
              <v:shape style="position:absolute;left:1772;top:13698;width:8365;height:288" coordorigin="1772,13698" coordsize="8365,288" path="m1772,13986l10137,13986,10137,13698,1772,13698,1772,13986xe" filled="true" fillcolor="#282c34" stroked="false">
                <v:path arrowok="t"/>
                <v:fill type="solid"/>
              </v:shape>
            </v:group>
            <v:group style="position:absolute;left:1772;top:13986;width:8365;height:284" coordorigin="1772,13986" coordsize="8365,284">
              <v:shape style="position:absolute;left:1772;top:13986;width:8365;height:284" coordorigin="1772,13986" coordsize="8365,284" path="m1772,14270l10137,14270,10137,13986,1772,13986,1772,14270xe" filled="true" fillcolor="#282c34" stroked="false">
                <v:path arrowok="t"/>
                <v:fill type="solid"/>
              </v:shape>
            </v:group>
            <v:group style="position:absolute;left:1772;top:14270;width:8365;height:284" coordorigin="1772,14270" coordsize="8365,284">
              <v:shape style="position:absolute;left:1772;top:14270;width:8365;height:284" coordorigin="1772,14270" coordsize="8365,284" path="m1772,14553l10137,14553,10137,14270,1772,14270,1772,14553xe" filled="true" fillcolor="#282c34" stroked="false">
                <v:path arrowok="t"/>
                <v:fill type="solid"/>
              </v:shape>
            </v:group>
            <v:group style="position:absolute;left:1772;top:14553;width:8365;height:288" coordorigin="1772,14553" coordsize="8365,288">
              <v:shape style="position:absolute;left:1772;top:14553;width:8365;height:288" coordorigin="1772,14553" coordsize="8365,288" path="m1772,14841l10137,14841,10137,14553,1772,14553,1772,14841xe" filled="true" fillcolor="#282c34" stroked="false">
                <v:path arrowok="t"/>
                <v:fill type="solid"/>
              </v:shape>
            </v:group>
            <v:group style="position:absolute;left:1772;top:14841;width:8365;height:284" coordorigin="1772,14841" coordsize="8365,284">
              <v:shape style="position:absolute;left:1772;top:14841;width:8365;height:284" coordorigin="1772,14841" coordsize="8365,284" path="m1772,15124l10137,15124,10137,14841,1772,14841,1772,15124xe" filled="true" fillcolor="#282c34" stroked="false">
                <v:path arrowok="t"/>
                <v:fill type="solid"/>
              </v:shape>
            </v:group>
            <w10:wrap type="none"/>
          </v:group>
        </w:pict>
      </w:r>
      <w:r>
        <w:rPr>
          <w:color w:val="ABB1BE"/>
        </w:rPr>
        <w:t>XORI:</w:t>
      </w:r>
      <w:r>
        <w:rPr>
          <w:color w:val="D45FDE"/>
        </w:rPr>
        <w:t>begin</w:t>
      </w:r>
      <w:r>
        <w:rPr/>
      </w:r>
    </w:p>
    <w:p>
      <w:pPr>
        <w:pStyle w:val="BodyText"/>
        <w:spacing w:line="278" w:lineRule="auto" w:before="42"/>
        <w:ind w:left="1826" w:right="4204"/>
        <w:jc w:val="left"/>
      </w:pPr>
      <w:r>
        <w:rPr>
          <w:color w:val="ABB1BE"/>
        </w:rPr>
        <w:t>Ctrl_alu &lt;= </w:t>
      </w:r>
      <w:r>
        <w:rPr>
          <w:color w:val="D19A66"/>
        </w:rPr>
        <w:t>4'b0111</w:t>
      </w:r>
      <w:r>
        <w:rPr>
          <w:color w:val="ABB1BE"/>
        </w:rPr>
        <w:t>; </w:t>
      </w:r>
      <w:r>
        <w:rPr>
          <w:color w:val="ABB1BE"/>
        </w:rPr>
        <w:t>Ctrl_regDst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Ctrl_aluSrcA &lt;=</w:t>
      </w:r>
      <w:r>
        <w:rPr>
          <w:color w:val="ABB1BE"/>
          <w:spacing w:val="-7"/>
        </w:rPr>
        <w:t> </w:t>
      </w:r>
      <w:r>
        <w:rPr>
          <w:color w:val="D19A66"/>
        </w:rPr>
        <w:t>2'b00</w:t>
      </w:r>
      <w:r>
        <w:rPr>
          <w:color w:val="ABB1BE"/>
        </w:rPr>
        <w:t>; </w:t>
      </w:r>
      <w:r>
        <w:rPr>
          <w:color w:val="ABB1BE"/>
        </w:rPr>
        <w:t>Ctrl_aluSrcB &lt;=</w:t>
      </w:r>
      <w:r>
        <w:rPr>
          <w:color w:val="ABB1BE"/>
          <w:spacing w:val="-7"/>
        </w:rPr>
        <w:t> </w:t>
      </w:r>
      <w:r>
        <w:rPr>
          <w:color w:val="D19A66"/>
        </w:rPr>
        <w:t>2'b01</w:t>
      </w:r>
      <w:r>
        <w:rPr>
          <w:color w:val="ABB1BE"/>
        </w:rPr>
        <w:t>; </w:t>
      </w:r>
      <w:r>
        <w:rPr>
          <w:color w:val="ABB1BE"/>
        </w:rPr>
        <w:t>Ctrl_Mem2Reg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Ctrl_regWr &lt;= </w:t>
      </w:r>
      <w:r>
        <w:rPr>
          <w:color w:val="D19A66"/>
        </w:rPr>
        <w:t>1'b1</w:t>
      </w:r>
      <w:r>
        <w:rPr>
          <w:color w:val="ABB1BE"/>
        </w:rPr>
        <w:t>; </w:t>
      </w:r>
      <w:r>
        <w:rPr>
          <w:color w:val="ABB1BE"/>
        </w:rPr>
        <w:t>Ctrl_MemWr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Ctrl_ext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Ctrl_branch &lt;= </w:t>
      </w:r>
      <w:r>
        <w:rPr>
          <w:color w:val="D19A66"/>
        </w:rPr>
        <w:t>2'b00</w:t>
      </w:r>
      <w:r>
        <w:rPr>
          <w:color w:val="ABB1BE"/>
        </w:rPr>
        <w:t>; </w:t>
      </w:r>
      <w:r>
        <w:rPr>
          <w:color w:val="ABB1BE"/>
        </w:rPr>
        <w:t>Ctrl_jump &lt;=</w:t>
      </w:r>
      <w:r>
        <w:rPr>
          <w:color w:val="ABB1BE"/>
          <w:spacing w:val="-6"/>
        </w:rPr>
        <w:t> </w:t>
      </w:r>
      <w:r>
        <w:rPr>
          <w:color w:val="D19A66"/>
        </w:rPr>
        <w:t>1'b0</w:t>
      </w:r>
      <w:r>
        <w:rPr>
          <w:color w:val="ABB1BE"/>
        </w:rPr>
        <w:t>;</w:t>
      </w:r>
      <w:r>
        <w:rPr/>
      </w:r>
    </w:p>
    <w:p>
      <w:pPr>
        <w:pStyle w:val="BodyText"/>
        <w:spacing w:line="276" w:lineRule="auto" w:before="2"/>
        <w:ind w:left="1403" w:right="6130"/>
        <w:jc w:val="left"/>
      </w:pPr>
      <w:r>
        <w:rPr>
          <w:color w:val="D45FDE"/>
        </w:rPr>
        <w:t>end </w:t>
      </w:r>
      <w:r>
        <w:rPr>
          <w:color w:val="ABB1BE"/>
          <w:spacing w:val="-1"/>
        </w:rPr>
        <w:t>LUI:</w:t>
      </w:r>
      <w:r>
        <w:rPr>
          <w:color w:val="D45FDE"/>
          <w:spacing w:val="-1"/>
        </w:rPr>
        <w:t>begin</w:t>
      </w:r>
      <w:r>
        <w:rPr/>
      </w:r>
    </w:p>
    <w:p>
      <w:pPr>
        <w:pStyle w:val="BodyText"/>
        <w:spacing w:line="278" w:lineRule="auto" w:before="0"/>
        <w:ind w:left="1826" w:right="4204"/>
        <w:jc w:val="left"/>
      </w:pPr>
      <w:r>
        <w:rPr>
          <w:color w:val="ABB1BE"/>
        </w:rPr>
        <w:t>Ctrl_alu &lt;= </w:t>
      </w:r>
      <w:r>
        <w:rPr>
          <w:color w:val="D19A66"/>
        </w:rPr>
        <w:t>4'b0010</w:t>
      </w:r>
      <w:r>
        <w:rPr>
          <w:color w:val="ABB1BE"/>
        </w:rPr>
        <w:t>; </w:t>
      </w:r>
      <w:r>
        <w:rPr>
          <w:color w:val="ABB1BE"/>
        </w:rPr>
        <w:t>Ctrl_regDst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Ctrl_aluSrcA &lt;=</w:t>
      </w:r>
      <w:r>
        <w:rPr>
          <w:color w:val="ABB1BE"/>
          <w:spacing w:val="-7"/>
        </w:rPr>
        <w:t> </w:t>
      </w:r>
      <w:r>
        <w:rPr>
          <w:color w:val="D19A66"/>
        </w:rPr>
        <w:t>2'b01</w:t>
      </w:r>
      <w:r>
        <w:rPr>
          <w:color w:val="ABB1BE"/>
        </w:rPr>
        <w:t>; </w:t>
      </w:r>
      <w:r>
        <w:rPr>
          <w:color w:val="ABB1BE"/>
        </w:rPr>
        <w:t>Ctrl_aluSrcB &lt;=</w:t>
      </w:r>
      <w:r>
        <w:rPr>
          <w:color w:val="ABB1BE"/>
          <w:spacing w:val="-7"/>
        </w:rPr>
        <w:t> </w:t>
      </w:r>
      <w:r>
        <w:rPr>
          <w:color w:val="D19A66"/>
        </w:rPr>
        <w:t>2'b01</w:t>
      </w:r>
      <w:r>
        <w:rPr>
          <w:color w:val="ABB1BE"/>
        </w:rPr>
        <w:t>; </w:t>
      </w:r>
      <w:r>
        <w:rPr>
          <w:color w:val="ABB1BE"/>
        </w:rPr>
        <w:t>Ctrl_Mem2Reg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Ctrl_regWr &lt;= </w:t>
      </w:r>
      <w:r>
        <w:rPr>
          <w:color w:val="D19A66"/>
        </w:rPr>
        <w:t>1'b1</w:t>
      </w:r>
      <w:r>
        <w:rPr>
          <w:color w:val="ABB1BE"/>
        </w:rPr>
        <w:t>; </w:t>
      </w:r>
      <w:r>
        <w:rPr>
          <w:color w:val="ABB1BE"/>
        </w:rPr>
        <w:t>Ctrl_MemWr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Ctrl_ext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Ctrl_branch &lt;= </w:t>
      </w:r>
      <w:r>
        <w:rPr>
          <w:color w:val="D19A66"/>
        </w:rPr>
        <w:t>2'b00</w:t>
      </w:r>
      <w:r>
        <w:rPr>
          <w:color w:val="ABB1BE"/>
        </w:rPr>
        <w:t>; </w:t>
      </w:r>
      <w:r>
        <w:rPr>
          <w:color w:val="ABB1BE"/>
        </w:rPr>
        <w:t>Ctrl_jump &lt;=</w:t>
      </w:r>
      <w:r>
        <w:rPr>
          <w:color w:val="ABB1BE"/>
          <w:spacing w:val="-6"/>
        </w:rPr>
        <w:t> </w:t>
      </w:r>
      <w:r>
        <w:rPr>
          <w:color w:val="D19A66"/>
        </w:rPr>
        <w:t>1'b0</w:t>
      </w:r>
      <w:r>
        <w:rPr>
          <w:color w:val="ABB1BE"/>
        </w:rPr>
        <w:t>;</w:t>
      </w:r>
      <w:r>
        <w:rPr/>
      </w:r>
    </w:p>
    <w:p>
      <w:pPr>
        <w:pStyle w:val="BodyText"/>
        <w:spacing w:line="276" w:lineRule="auto" w:before="0"/>
        <w:ind w:left="1403" w:right="6245"/>
        <w:jc w:val="left"/>
      </w:pPr>
      <w:r>
        <w:rPr>
          <w:color w:val="D45FDE"/>
        </w:rPr>
        <w:t>end </w:t>
      </w:r>
      <w:r>
        <w:rPr>
          <w:color w:val="ABB1BE"/>
          <w:spacing w:val="-1"/>
        </w:rPr>
        <w:t>LW:</w:t>
      </w:r>
      <w:r>
        <w:rPr>
          <w:color w:val="D45FDE"/>
          <w:spacing w:val="-1"/>
        </w:rPr>
        <w:t>begin</w:t>
      </w:r>
      <w:r>
        <w:rPr/>
      </w:r>
    </w:p>
    <w:p>
      <w:pPr>
        <w:pStyle w:val="BodyText"/>
        <w:spacing w:line="278" w:lineRule="auto" w:before="5"/>
        <w:ind w:left="1826" w:right="4204"/>
        <w:jc w:val="left"/>
      </w:pPr>
      <w:r>
        <w:rPr>
          <w:color w:val="ABB1BE"/>
        </w:rPr>
        <w:t>Ctrl_alu &lt;= </w:t>
      </w:r>
      <w:r>
        <w:rPr>
          <w:color w:val="D19A66"/>
        </w:rPr>
        <w:t>4'b0000</w:t>
      </w:r>
      <w:r>
        <w:rPr>
          <w:color w:val="ABB1BE"/>
        </w:rPr>
        <w:t>; </w:t>
      </w:r>
      <w:r>
        <w:rPr>
          <w:color w:val="ABB1BE"/>
        </w:rPr>
        <w:t>Ctrl_regDst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Ctrl_aluSrcA &lt;=</w:t>
      </w:r>
      <w:r>
        <w:rPr>
          <w:color w:val="ABB1BE"/>
          <w:spacing w:val="-7"/>
        </w:rPr>
        <w:t> </w:t>
      </w:r>
      <w:r>
        <w:rPr>
          <w:color w:val="D19A66"/>
        </w:rPr>
        <w:t>2'b00</w:t>
      </w:r>
      <w:r>
        <w:rPr>
          <w:color w:val="ABB1BE"/>
        </w:rPr>
        <w:t>; </w:t>
      </w:r>
      <w:r>
        <w:rPr>
          <w:color w:val="ABB1BE"/>
        </w:rPr>
        <w:t>Ctrl_aluSrcB &lt;=</w:t>
      </w:r>
      <w:r>
        <w:rPr>
          <w:color w:val="ABB1BE"/>
          <w:spacing w:val="-7"/>
        </w:rPr>
        <w:t> </w:t>
      </w:r>
      <w:r>
        <w:rPr>
          <w:color w:val="D19A66"/>
        </w:rPr>
        <w:t>2'b01</w:t>
      </w:r>
      <w:r>
        <w:rPr>
          <w:color w:val="ABB1BE"/>
        </w:rPr>
        <w:t>; </w:t>
      </w:r>
      <w:r>
        <w:rPr>
          <w:color w:val="ABB1BE"/>
        </w:rPr>
        <w:t>Ctrl_Mem2Reg &lt;= </w:t>
      </w:r>
      <w:r>
        <w:rPr>
          <w:color w:val="D19A66"/>
        </w:rPr>
        <w:t>1'b1</w:t>
      </w:r>
      <w:r>
        <w:rPr>
          <w:color w:val="ABB1BE"/>
        </w:rPr>
        <w:t>; </w:t>
      </w:r>
      <w:r>
        <w:rPr>
          <w:color w:val="ABB1BE"/>
        </w:rPr>
        <w:t>Ctrl_regWr &lt;= </w:t>
      </w:r>
      <w:r>
        <w:rPr>
          <w:color w:val="D19A66"/>
        </w:rPr>
        <w:t>1'b1</w:t>
      </w:r>
      <w:r>
        <w:rPr>
          <w:color w:val="ABB1BE"/>
        </w:rPr>
        <w:t>; </w:t>
      </w:r>
      <w:r>
        <w:rPr>
          <w:color w:val="ABB1BE"/>
        </w:rPr>
        <w:t>Ctrl_MemWr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Ctrl_ext &lt;= </w:t>
      </w:r>
      <w:r>
        <w:rPr>
          <w:color w:val="D19A66"/>
        </w:rPr>
        <w:t>1'b1</w:t>
      </w:r>
      <w:r>
        <w:rPr>
          <w:color w:val="ABB1BE"/>
        </w:rPr>
        <w:t>; </w:t>
      </w:r>
      <w:r>
        <w:rPr>
          <w:color w:val="ABB1BE"/>
        </w:rPr>
        <w:t>Ctrl_branch &lt;= </w:t>
      </w:r>
      <w:r>
        <w:rPr>
          <w:color w:val="D19A66"/>
        </w:rPr>
        <w:t>2'b00</w:t>
      </w:r>
      <w:r>
        <w:rPr>
          <w:color w:val="ABB1BE"/>
        </w:rPr>
        <w:t>; </w:t>
      </w:r>
      <w:r>
        <w:rPr>
          <w:color w:val="ABB1BE"/>
        </w:rPr>
        <w:t>Ctrl_jump &lt;=</w:t>
      </w:r>
      <w:r>
        <w:rPr>
          <w:color w:val="ABB1BE"/>
          <w:spacing w:val="-6"/>
        </w:rPr>
        <w:t> </w:t>
      </w:r>
      <w:r>
        <w:rPr>
          <w:color w:val="D19A66"/>
        </w:rPr>
        <w:t>1'b0</w:t>
      </w:r>
      <w:r>
        <w:rPr>
          <w:color w:val="ABB1BE"/>
        </w:rPr>
        <w:t>;</w:t>
      </w:r>
      <w:r>
        <w:rPr/>
      </w:r>
    </w:p>
    <w:p>
      <w:pPr>
        <w:pStyle w:val="BodyText"/>
        <w:spacing w:line="276" w:lineRule="auto" w:before="3"/>
        <w:ind w:left="1403" w:right="6245"/>
        <w:jc w:val="left"/>
      </w:pPr>
      <w:r>
        <w:rPr>
          <w:color w:val="D45FDE"/>
        </w:rPr>
        <w:t>end </w:t>
      </w:r>
      <w:r>
        <w:rPr>
          <w:color w:val="ABB1BE"/>
          <w:spacing w:val="-1"/>
        </w:rPr>
        <w:t>SW:</w:t>
      </w:r>
      <w:r>
        <w:rPr>
          <w:color w:val="D45FDE"/>
          <w:spacing w:val="-1"/>
        </w:rPr>
        <w:t>begin</w:t>
      </w:r>
      <w:r>
        <w:rPr/>
      </w:r>
    </w:p>
    <w:p>
      <w:pPr>
        <w:pStyle w:val="BodyText"/>
        <w:spacing w:line="280" w:lineRule="auto" w:before="0"/>
        <w:ind w:left="1826" w:right="4434"/>
        <w:jc w:val="left"/>
      </w:pPr>
      <w:r>
        <w:rPr>
          <w:color w:val="ABB1BE"/>
        </w:rPr>
        <w:t>Ctrl_alu &lt;=</w:t>
      </w:r>
      <w:r>
        <w:rPr>
          <w:color w:val="ABB1BE"/>
          <w:spacing w:val="-6"/>
        </w:rPr>
        <w:t> </w:t>
      </w:r>
      <w:r>
        <w:rPr>
          <w:color w:val="D19A66"/>
        </w:rPr>
        <w:t>4'b0000</w:t>
      </w:r>
      <w:r>
        <w:rPr>
          <w:color w:val="ABB1BE"/>
        </w:rPr>
        <w:t>; </w:t>
      </w:r>
      <w:r>
        <w:rPr>
          <w:color w:val="ABB1BE"/>
        </w:rPr>
        <w:t>Ctrl_regDst &lt;=</w:t>
      </w:r>
      <w:r>
        <w:rPr>
          <w:color w:val="ABB1BE"/>
          <w:spacing w:val="-7"/>
        </w:rPr>
        <w:t> </w:t>
      </w:r>
      <w:r>
        <w:rPr>
          <w:color w:val="D19A66"/>
        </w:rPr>
        <w:t>1'b0</w:t>
      </w:r>
      <w:r>
        <w:rPr>
          <w:color w:val="ABB1BE"/>
        </w:rPr>
        <w:t>;</w:t>
      </w:r>
      <w:r>
        <w:rPr/>
      </w:r>
    </w:p>
    <w:p>
      <w:pPr>
        <w:spacing w:after="0" w:line="280" w:lineRule="auto"/>
        <w:jc w:val="left"/>
        <w:sectPr>
          <w:type w:val="continuous"/>
          <w:pgSz w:w="11910" w:h="16840"/>
          <w:pgMar w:top="1400" w:bottom="280" w:left="1660" w:right="1660"/>
        </w:sectPr>
      </w:pPr>
    </w:p>
    <w:p>
      <w:pPr>
        <w:spacing w:line="240" w:lineRule="auto" w:before="0"/>
        <w:ind w:right="0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line="240" w:lineRule="auto" w:before="1"/>
        <w:ind w:right="0"/>
        <w:rPr>
          <w:rFonts w:ascii="Consolas" w:hAnsi="Consolas" w:cs="Consolas" w:eastAsia="Consolas" w:hint="default"/>
          <w:sz w:val="18"/>
          <w:szCs w:val="18"/>
        </w:rPr>
      </w:pPr>
    </w:p>
    <w:p>
      <w:pPr>
        <w:pStyle w:val="BodyText"/>
        <w:spacing w:line="240" w:lineRule="auto" w:before="0"/>
        <w:ind w:left="0" w:right="0"/>
        <w:jc w:val="right"/>
      </w:pPr>
      <w:r>
        <w:rPr>
          <w:color w:val="D45FDE"/>
          <w:spacing w:val="-1"/>
        </w:rPr>
        <w:t>end</w:t>
      </w:r>
      <w:r>
        <w:rPr/>
      </w:r>
    </w:p>
    <w:p>
      <w:pPr>
        <w:pStyle w:val="BodyText"/>
        <w:spacing w:line="278" w:lineRule="auto" w:before="39"/>
        <w:ind w:left="36" w:right="4205"/>
        <w:jc w:val="left"/>
      </w:pPr>
      <w:r>
        <w:rPr/>
        <w:br w:type="column"/>
      </w:r>
      <w:r>
        <w:rPr>
          <w:color w:val="ABB1BE"/>
        </w:rPr>
        <w:t>Ctrl_aluSrcA &lt;=</w:t>
      </w:r>
      <w:r>
        <w:rPr>
          <w:color w:val="ABB1BE"/>
          <w:spacing w:val="-7"/>
        </w:rPr>
        <w:t> </w:t>
      </w:r>
      <w:r>
        <w:rPr>
          <w:color w:val="D19A66"/>
        </w:rPr>
        <w:t>2'b00</w:t>
      </w:r>
      <w:r>
        <w:rPr>
          <w:color w:val="ABB1BE"/>
        </w:rPr>
        <w:t>; </w:t>
      </w:r>
      <w:r>
        <w:rPr>
          <w:color w:val="ABB1BE"/>
        </w:rPr>
        <w:t>Ctrl_aluSrcB &lt;=</w:t>
      </w:r>
      <w:r>
        <w:rPr>
          <w:color w:val="ABB1BE"/>
          <w:spacing w:val="-7"/>
        </w:rPr>
        <w:t> </w:t>
      </w:r>
      <w:r>
        <w:rPr>
          <w:color w:val="D19A66"/>
        </w:rPr>
        <w:t>2'b01</w:t>
      </w:r>
      <w:r>
        <w:rPr>
          <w:color w:val="ABB1BE"/>
        </w:rPr>
        <w:t>; </w:t>
      </w:r>
      <w:r>
        <w:rPr>
          <w:color w:val="ABB1BE"/>
        </w:rPr>
        <w:t>Ctrl_Mem2Reg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Ctrl_regWr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Ctrl_MemWr &lt;= </w:t>
      </w:r>
      <w:r>
        <w:rPr>
          <w:color w:val="D19A66"/>
        </w:rPr>
        <w:t>1'b1</w:t>
      </w:r>
      <w:r>
        <w:rPr>
          <w:color w:val="ABB1BE"/>
        </w:rPr>
        <w:t>; </w:t>
      </w:r>
      <w:r>
        <w:rPr>
          <w:color w:val="ABB1BE"/>
        </w:rPr>
        <w:t>Ctrl_ext &lt;= </w:t>
      </w:r>
      <w:r>
        <w:rPr>
          <w:color w:val="D19A66"/>
        </w:rPr>
        <w:t>1'b1</w:t>
      </w:r>
      <w:r>
        <w:rPr>
          <w:color w:val="ABB1BE"/>
        </w:rPr>
        <w:t>; </w:t>
      </w:r>
      <w:r>
        <w:rPr>
          <w:color w:val="ABB1BE"/>
        </w:rPr>
        <w:t>Ctrl_branch &lt;= </w:t>
      </w:r>
      <w:r>
        <w:rPr>
          <w:color w:val="D19A66"/>
        </w:rPr>
        <w:t>2'b00</w:t>
      </w:r>
      <w:r>
        <w:rPr>
          <w:color w:val="ABB1BE"/>
        </w:rPr>
        <w:t>; </w:t>
      </w:r>
      <w:r>
        <w:rPr>
          <w:color w:val="ABB1BE"/>
        </w:rPr>
        <w:t>Ctrl_jump &lt;=</w:t>
      </w:r>
      <w:r>
        <w:rPr>
          <w:color w:val="ABB1BE"/>
          <w:spacing w:val="-6"/>
        </w:rPr>
        <w:t> </w:t>
      </w:r>
      <w:r>
        <w:rPr>
          <w:color w:val="D19A66"/>
        </w:rPr>
        <w:t>1'b0</w:t>
      </w:r>
      <w:r>
        <w:rPr>
          <w:color w:val="ABB1BE"/>
        </w:rPr>
        <w:t>;</w:t>
      </w:r>
      <w:r>
        <w:rPr/>
      </w:r>
    </w:p>
    <w:p>
      <w:pPr>
        <w:spacing w:after="0" w:line="278" w:lineRule="auto"/>
        <w:jc w:val="left"/>
        <w:sectPr>
          <w:pgSz w:w="11910" w:h="16840"/>
          <w:pgMar w:top="1420" w:bottom="280" w:left="1660" w:right="1660"/>
          <w:cols w:num="2" w:equalWidth="0">
            <w:col w:w="1750" w:space="40"/>
            <w:col w:w="6800"/>
          </w:cols>
        </w:sectPr>
      </w:pPr>
    </w:p>
    <w:p>
      <w:pPr>
        <w:pStyle w:val="BodyText"/>
        <w:spacing w:line="240" w:lineRule="auto"/>
        <w:ind w:left="1403" w:right="124"/>
        <w:jc w:val="left"/>
      </w:pPr>
      <w:r>
        <w:rPr>
          <w:color w:val="ABB1BE"/>
        </w:rPr>
        <w:t>BEQ:</w:t>
      </w:r>
      <w:r>
        <w:rPr>
          <w:color w:val="D45FDE"/>
        </w:rPr>
        <w:t>begin</w:t>
      </w:r>
      <w:r>
        <w:rPr/>
      </w:r>
    </w:p>
    <w:p>
      <w:pPr>
        <w:pStyle w:val="BodyText"/>
        <w:spacing w:line="278" w:lineRule="auto" w:before="42"/>
        <w:ind w:left="1826" w:right="3860"/>
        <w:jc w:val="left"/>
      </w:pPr>
      <w:r>
        <w:rPr>
          <w:color w:val="ABB1BE"/>
        </w:rPr>
        <w:t>Ctrl_alu &lt;= </w:t>
      </w:r>
      <w:r>
        <w:rPr>
          <w:color w:val="D19A66"/>
        </w:rPr>
        <w:t>4'b0001</w:t>
      </w:r>
      <w:r>
        <w:rPr>
          <w:color w:val="ABB1BE"/>
        </w:rPr>
        <w:t>; </w:t>
      </w:r>
      <w:r>
        <w:rPr>
          <w:color w:val="ABB1BE"/>
        </w:rPr>
        <w:t>Ctrl_regDst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Ctrl_aluSrcA &lt;= </w:t>
      </w:r>
      <w:r>
        <w:rPr>
          <w:color w:val="D19A66"/>
        </w:rPr>
        <w:t>2'b00</w:t>
      </w:r>
      <w:r>
        <w:rPr>
          <w:color w:val="ABB1BE"/>
        </w:rPr>
        <w:t>; </w:t>
      </w:r>
      <w:r>
        <w:rPr>
          <w:color w:val="ABB1BE"/>
        </w:rPr>
        <w:t>Ctrl_aluSrcB &lt;= </w:t>
      </w:r>
      <w:r>
        <w:rPr>
          <w:color w:val="D19A66"/>
        </w:rPr>
        <w:t>2'b00</w:t>
      </w:r>
      <w:r>
        <w:rPr>
          <w:color w:val="ABB1BE"/>
        </w:rPr>
        <w:t>; </w:t>
      </w:r>
      <w:r>
        <w:rPr>
          <w:color w:val="ABB1BE"/>
        </w:rPr>
        <w:t>Ctrl_Mem2Reg &lt;=</w:t>
      </w:r>
      <w:r>
        <w:rPr>
          <w:color w:val="ABB1BE"/>
          <w:spacing w:val="-9"/>
        </w:rPr>
        <w:t> </w:t>
      </w:r>
      <w:r>
        <w:rPr>
          <w:color w:val="D19A66"/>
        </w:rPr>
        <w:t>1'b0</w:t>
      </w:r>
      <w:r>
        <w:rPr>
          <w:color w:val="ABB1BE"/>
        </w:rPr>
        <w:t>;</w:t>
      </w:r>
      <w:r>
        <w:rPr>
          <w:rFonts w:ascii="Consolas"/>
          <w:i/>
          <w:color w:val="7E848E"/>
        </w:rPr>
        <w:t>//xx </w:t>
      </w:r>
      <w:r>
        <w:rPr>
          <w:color w:val="ABB1BE"/>
        </w:rPr>
        <w:t>Ctrl_regWr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Ctrl_MemWr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Ctrl_ext &lt;= </w:t>
      </w:r>
      <w:r>
        <w:rPr>
          <w:color w:val="D19A66"/>
        </w:rPr>
        <w:t>1'b1</w:t>
      </w:r>
      <w:r>
        <w:rPr>
          <w:color w:val="ABB1BE"/>
        </w:rPr>
        <w:t>; </w:t>
      </w:r>
      <w:r>
        <w:rPr>
          <w:color w:val="ABB1BE"/>
        </w:rPr>
        <w:t>Ctrl_branch &lt;= </w:t>
      </w:r>
      <w:r>
        <w:rPr>
          <w:color w:val="D19A66"/>
        </w:rPr>
        <w:t>2'b01</w:t>
      </w:r>
      <w:r>
        <w:rPr>
          <w:color w:val="ABB1BE"/>
        </w:rPr>
        <w:t>; </w:t>
      </w:r>
      <w:r>
        <w:rPr>
          <w:color w:val="ABB1BE"/>
        </w:rPr>
        <w:t>Ctrl_jump &lt;=</w:t>
      </w:r>
      <w:r>
        <w:rPr>
          <w:color w:val="ABB1BE"/>
          <w:spacing w:val="-6"/>
        </w:rPr>
        <w:t> </w:t>
      </w:r>
      <w:r>
        <w:rPr>
          <w:color w:val="D19A66"/>
        </w:rPr>
        <w:t>1'b0</w:t>
      </w:r>
      <w:r>
        <w:rPr>
          <w:color w:val="ABB1BE"/>
        </w:rPr>
        <w:t>;</w:t>
      </w:r>
      <w:r>
        <w:rPr/>
      </w:r>
    </w:p>
    <w:p>
      <w:pPr>
        <w:pStyle w:val="BodyText"/>
        <w:spacing w:line="276" w:lineRule="auto" w:before="2"/>
        <w:ind w:left="1403" w:right="6130"/>
        <w:jc w:val="left"/>
      </w:pPr>
      <w:r>
        <w:rPr>
          <w:color w:val="D45FDE"/>
        </w:rPr>
        <w:t>end </w:t>
      </w:r>
      <w:r>
        <w:rPr>
          <w:color w:val="ABB1BE"/>
          <w:spacing w:val="-1"/>
        </w:rPr>
        <w:t>BNE:</w:t>
      </w:r>
      <w:r>
        <w:rPr>
          <w:color w:val="D45FDE"/>
          <w:spacing w:val="-1"/>
        </w:rPr>
        <w:t>begin</w:t>
      </w:r>
      <w:r>
        <w:rPr/>
      </w:r>
    </w:p>
    <w:p>
      <w:pPr>
        <w:pStyle w:val="BodyText"/>
        <w:spacing w:line="278" w:lineRule="auto" w:before="0"/>
        <w:ind w:left="1826" w:right="3860"/>
        <w:jc w:val="left"/>
      </w:pPr>
      <w:r>
        <w:rPr>
          <w:color w:val="ABB1BE"/>
        </w:rPr>
        <w:t>Ctrl_alu &lt;= </w:t>
      </w:r>
      <w:r>
        <w:rPr>
          <w:color w:val="D19A66"/>
        </w:rPr>
        <w:t>4'b0001</w:t>
      </w:r>
      <w:r>
        <w:rPr>
          <w:color w:val="ABB1BE"/>
        </w:rPr>
        <w:t>; </w:t>
      </w:r>
      <w:r>
        <w:rPr>
          <w:color w:val="ABB1BE"/>
        </w:rPr>
        <w:t>Ctrl_regDst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Ctrl_aluSrcA &lt;= </w:t>
      </w:r>
      <w:r>
        <w:rPr>
          <w:color w:val="D19A66"/>
        </w:rPr>
        <w:t>2'b00</w:t>
      </w:r>
      <w:r>
        <w:rPr>
          <w:color w:val="ABB1BE"/>
        </w:rPr>
        <w:t>; </w:t>
      </w:r>
      <w:r>
        <w:rPr>
          <w:color w:val="ABB1BE"/>
        </w:rPr>
        <w:t>Ctrl_aluSrcB &lt;= </w:t>
      </w:r>
      <w:r>
        <w:rPr>
          <w:color w:val="D19A66"/>
        </w:rPr>
        <w:t>2'b00</w:t>
      </w:r>
      <w:r>
        <w:rPr>
          <w:color w:val="ABB1BE"/>
        </w:rPr>
        <w:t>; </w:t>
      </w:r>
      <w:r>
        <w:rPr>
          <w:color w:val="ABB1BE"/>
        </w:rPr>
        <w:t>Ctrl_Mem2Reg &lt;=</w:t>
      </w:r>
      <w:r>
        <w:rPr>
          <w:color w:val="ABB1BE"/>
          <w:spacing w:val="-9"/>
        </w:rPr>
        <w:t> </w:t>
      </w:r>
      <w:r>
        <w:rPr>
          <w:color w:val="D19A66"/>
        </w:rPr>
        <w:t>1'b0</w:t>
      </w:r>
      <w:r>
        <w:rPr>
          <w:color w:val="ABB1BE"/>
        </w:rPr>
        <w:t>;</w:t>
      </w:r>
      <w:r>
        <w:rPr>
          <w:rFonts w:ascii="Consolas"/>
          <w:i/>
          <w:color w:val="7E848E"/>
        </w:rPr>
        <w:t>//xx </w:t>
      </w:r>
      <w:r>
        <w:rPr>
          <w:color w:val="ABB1BE"/>
        </w:rPr>
        <w:t>Ctrl_regWr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Ctrl_MemWr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Ctrl_ext &lt;= </w:t>
      </w:r>
      <w:r>
        <w:rPr>
          <w:color w:val="D19A66"/>
        </w:rPr>
        <w:t>1'b1</w:t>
      </w:r>
      <w:r>
        <w:rPr>
          <w:color w:val="ABB1BE"/>
        </w:rPr>
        <w:t>; </w:t>
      </w:r>
      <w:r>
        <w:rPr>
          <w:color w:val="ABB1BE"/>
        </w:rPr>
        <w:t>Ctrl_branch &lt;= </w:t>
      </w:r>
      <w:r>
        <w:rPr>
          <w:color w:val="D19A66"/>
        </w:rPr>
        <w:t>2'b10</w:t>
      </w:r>
      <w:r>
        <w:rPr>
          <w:color w:val="ABB1BE"/>
        </w:rPr>
        <w:t>; </w:t>
      </w:r>
      <w:r>
        <w:rPr>
          <w:color w:val="ABB1BE"/>
        </w:rPr>
        <w:t>Ctrl_jump &lt;=</w:t>
      </w:r>
      <w:r>
        <w:rPr>
          <w:color w:val="ABB1BE"/>
          <w:spacing w:val="-6"/>
        </w:rPr>
        <w:t> </w:t>
      </w:r>
      <w:r>
        <w:rPr>
          <w:color w:val="D19A66"/>
        </w:rPr>
        <w:t>1'b0</w:t>
      </w:r>
      <w:r>
        <w:rPr>
          <w:color w:val="ABB1BE"/>
        </w:rPr>
        <w:t>;</w:t>
      </w:r>
      <w:r>
        <w:rPr/>
      </w:r>
    </w:p>
    <w:p>
      <w:pPr>
        <w:pStyle w:val="BodyText"/>
        <w:spacing w:line="276" w:lineRule="auto" w:before="0"/>
        <w:ind w:left="1403" w:right="6359"/>
        <w:jc w:val="left"/>
      </w:pPr>
      <w:r>
        <w:rPr>
          <w:color w:val="D45FDE"/>
        </w:rPr>
        <w:t>end </w:t>
      </w:r>
      <w:r>
        <w:rPr>
          <w:color w:val="ABB1BE"/>
          <w:spacing w:val="-1"/>
        </w:rPr>
        <w:t>J:</w:t>
      </w:r>
      <w:r>
        <w:rPr>
          <w:color w:val="D45FDE"/>
          <w:spacing w:val="-1"/>
        </w:rPr>
        <w:t>begin</w:t>
      </w:r>
      <w:r>
        <w:rPr/>
      </w:r>
    </w:p>
    <w:p>
      <w:pPr>
        <w:pStyle w:val="BodyText"/>
        <w:spacing w:line="278" w:lineRule="auto" w:before="5"/>
        <w:ind w:left="1826" w:right="3640"/>
        <w:jc w:val="left"/>
      </w:pPr>
      <w:r>
        <w:rPr>
          <w:color w:val="ABB1BE"/>
        </w:rPr>
        <w:t>Ctrl_alu &lt;=</w:t>
      </w:r>
      <w:r>
        <w:rPr>
          <w:color w:val="ABB1BE"/>
          <w:spacing w:val="-10"/>
        </w:rPr>
        <w:t> </w:t>
      </w:r>
      <w:r>
        <w:rPr>
          <w:color w:val="D19A66"/>
        </w:rPr>
        <w:t>4'b0000</w:t>
      </w:r>
      <w:r>
        <w:rPr>
          <w:color w:val="ABB1BE"/>
        </w:rPr>
        <w:t>;</w:t>
      </w:r>
      <w:r>
        <w:rPr>
          <w:rFonts w:ascii="Consolas"/>
          <w:i/>
          <w:color w:val="7E848E"/>
        </w:rPr>
        <w:t>//xxxxx </w:t>
      </w:r>
      <w:r>
        <w:rPr>
          <w:color w:val="ABB1BE"/>
        </w:rPr>
        <w:t>Ctrl_regDst &lt;= </w:t>
      </w:r>
      <w:r>
        <w:rPr>
          <w:color w:val="D19A66"/>
        </w:rPr>
        <w:t>2'b00</w:t>
      </w:r>
      <w:r>
        <w:rPr>
          <w:color w:val="ABB1BE"/>
        </w:rPr>
        <w:t>;</w:t>
      </w:r>
      <w:r>
        <w:rPr>
          <w:rFonts w:ascii="Consolas"/>
          <w:i/>
          <w:color w:val="7E848E"/>
        </w:rPr>
        <w:t>//xx </w:t>
      </w:r>
      <w:r>
        <w:rPr>
          <w:color w:val="ABB1BE"/>
        </w:rPr>
        <w:t>Ctrl_aluSrcA &lt;= </w:t>
      </w:r>
      <w:r>
        <w:rPr>
          <w:color w:val="D19A66"/>
        </w:rPr>
        <w:t>2'b00</w:t>
      </w:r>
      <w:r>
        <w:rPr>
          <w:color w:val="ABB1BE"/>
        </w:rPr>
        <w:t>;</w:t>
      </w:r>
      <w:r>
        <w:rPr>
          <w:rFonts w:ascii="Consolas"/>
          <w:i/>
          <w:color w:val="7E848E"/>
        </w:rPr>
        <w:t>//xx </w:t>
      </w:r>
      <w:r>
        <w:rPr>
          <w:color w:val="ABB1BE"/>
        </w:rPr>
        <w:t>Ctrl_aluSrcB &lt;= </w:t>
      </w:r>
      <w:r>
        <w:rPr>
          <w:color w:val="D19A66"/>
        </w:rPr>
        <w:t>2'b00</w:t>
      </w:r>
      <w:r>
        <w:rPr>
          <w:color w:val="ABB1BE"/>
        </w:rPr>
        <w:t>;</w:t>
      </w:r>
      <w:r>
        <w:rPr>
          <w:rFonts w:ascii="Consolas"/>
          <w:i/>
          <w:color w:val="7E848E"/>
        </w:rPr>
        <w:t>//xx </w:t>
      </w:r>
      <w:r>
        <w:rPr>
          <w:color w:val="ABB1BE"/>
        </w:rPr>
        <w:t>Ctrl_Mem2Reg &lt;= </w:t>
      </w:r>
      <w:r>
        <w:rPr>
          <w:color w:val="D19A66"/>
        </w:rPr>
        <w:t>2'b00</w:t>
      </w:r>
      <w:r>
        <w:rPr>
          <w:color w:val="ABB1BE"/>
        </w:rPr>
        <w:t>;</w:t>
      </w:r>
      <w:r>
        <w:rPr>
          <w:rFonts w:ascii="Consolas"/>
          <w:i/>
          <w:color w:val="7E848E"/>
        </w:rPr>
        <w:t>//xx </w:t>
      </w:r>
      <w:r>
        <w:rPr>
          <w:color w:val="ABB1BE"/>
        </w:rPr>
        <w:t>Ctrl_regWr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Ctrl_MemWr &lt;= </w:t>
      </w:r>
      <w:r>
        <w:rPr>
          <w:color w:val="D19A66"/>
        </w:rPr>
        <w:t>1'b0</w:t>
      </w:r>
      <w:r>
        <w:rPr>
          <w:color w:val="ABB1BE"/>
        </w:rPr>
        <w:t>; </w:t>
      </w:r>
      <w:r>
        <w:rPr>
          <w:color w:val="ABB1BE"/>
        </w:rPr>
        <w:t>Ctrl_ext &lt;= </w:t>
      </w:r>
      <w:r>
        <w:rPr>
          <w:color w:val="D19A66"/>
        </w:rPr>
        <w:t>1'b0</w:t>
      </w:r>
      <w:r>
        <w:rPr>
          <w:color w:val="ABB1BE"/>
        </w:rPr>
        <w:t>;</w:t>
      </w:r>
      <w:r>
        <w:rPr>
          <w:rFonts w:ascii="Consolas"/>
          <w:i/>
          <w:color w:val="7E848E"/>
        </w:rPr>
        <w:t>//x </w:t>
      </w:r>
      <w:r>
        <w:rPr>
          <w:color w:val="ABB1BE"/>
        </w:rPr>
        <w:t>Ctrl_branch &lt;= </w:t>
      </w:r>
      <w:r>
        <w:rPr>
          <w:color w:val="D19A66"/>
        </w:rPr>
        <w:t>2'b00</w:t>
      </w:r>
      <w:r>
        <w:rPr>
          <w:color w:val="ABB1BE"/>
        </w:rPr>
        <w:t>; </w:t>
      </w:r>
      <w:r>
        <w:rPr>
          <w:color w:val="ABB1BE"/>
        </w:rPr>
        <w:t>Ctrl_jump &lt;=</w:t>
      </w:r>
      <w:r>
        <w:rPr>
          <w:color w:val="ABB1BE"/>
          <w:spacing w:val="-6"/>
        </w:rPr>
        <w:t> </w:t>
      </w:r>
      <w:r>
        <w:rPr>
          <w:color w:val="D19A66"/>
        </w:rPr>
        <w:t>1'b1</w:t>
      </w:r>
      <w:r>
        <w:rPr>
          <w:color w:val="ABB1BE"/>
        </w:rPr>
        <w:t>;</w:t>
      </w:r>
      <w:r>
        <w:rPr/>
      </w:r>
    </w:p>
    <w:p>
      <w:pPr>
        <w:spacing w:after="0" w:line="278" w:lineRule="auto"/>
        <w:jc w:val="left"/>
        <w:sectPr>
          <w:type w:val="continuous"/>
          <w:pgSz w:w="11910" w:h="16840"/>
          <w:pgMar w:top="1400" w:bottom="280" w:left="1660" w:right="1660"/>
        </w:sectPr>
      </w:pPr>
    </w:p>
    <w:p>
      <w:pPr>
        <w:spacing w:line="240" w:lineRule="auto" w:before="0"/>
        <w:ind w:right="0"/>
        <w:rPr>
          <w:rFonts w:ascii="Consolas" w:hAnsi="Consolas" w:cs="Consolas" w:eastAsia="Consolas" w:hint="default"/>
          <w:sz w:val="20"/>
          <w:szCs w:val="20"/>
        </w:rPr>
      </w:pPr>
      <w:r>
        <w:rPr/>
        <w:pict>
          <v:group style="position:absolute;margin-left:88.608002pt;margin-top:72.019981pt;width:418.25pt;height:684.2pt;mso-position-horizontal-relative:page;mso-position-vertical-relative:page;z-index:-131776" coordorigin="1772,1440" coordsize="8365,13684">
            <v:group style="position:absolute;left:1772;top:1440;width:8365;height:284" coordorigin="1772,1440" coordsize="8365,284">
              <v:shape style="position:absolute;left:1772;top:1440;width:8365;height:284" coordorigin="1772,1440" coordsize="8365,284" path="m1772,1724l10137,1724,10137,1440,1772,1440,1772,1724xe" filled="true" fillcolor="#282c34" stroked="false">
                <v:path arrowok="t"/>
                <v:fill type="solid"/>
              </v:shape>
            </v:group>
            <v:group style="position:absolute;left:1772;top:1724;width:8365;height:288" coordorigin="1772,1724" coordsize="8365,288">
              <v:shape style="position:absolute;left:1772;top:1724;width:8365;height:288" coordorigin="1772,1724" coordsize="8365,288" path="m1772,2012l10137,2012,10137,1724,1772,1724,1772,2012xe" filled="true" fillcolor="#282c34" stroked="false">
                <v:path arrowok="t"/>
                <v:fill type="solid"/>
              </v:shape>
            </v:group>
            <v:group style="position:absolute;left:1772;top:2012;width:8365;height:284" coordorigin="1772,2012" coordsize="8365,284">
              <v:shape style="position:absolute;left:1772;top:2012;width:8365;height:284" coordorigin="1772,2012" coordsize="8365,284" path="m1772,2295l10137,2295,10137,2012,1772,2012,1772,2295xe" filled="true" fillcolor="#282c34" stroked="false">
                <v:path arrowok="t"/>
                <v:fill type="solid"/>
              </v:shape>
            </v:group>
            <v:group style="position:absolute;left:1772;top:2295;width:8365;height:289" coordorigin="1772,2295" coordsize="8365,289">
              <v:shape style="position:absolute;left:1772;top:2295;width:8365;height:289" coordorigin="1772,2295" coordsize="8365,289" path="m1772,2583l10137,2583,10137,2295,1772,2295,1772,2583xe" filled="true" fillcolor="#282c34" stroked="false">
                <v:path arrowok="t"/>
                <v:fill type="solid"/>
              </v:shape>
            </v:group>
            <v:group style="position:absolute;left:1772;top:2583;width:8365;height:284" coordorigin="1772,2583" coordsize="8365,284">
              <v:shape style="position:absolute;left:1772;top:2583;width:8365;height:284" coordorigin="1772,2583" coordsize="8365,284" path="m1772,2867l10137,2867,10137,2583,1772,2583,1772,2867xe" filled="true" fillcolor="#282c34" stroked="false">
                <v:path arrowok="t"/>
                <v:fill type="solid"/>
              </v:shape>
            </v:group>
            <v:group style="position:absolute;left:1772;top:2867;width:8365;height:284" coordorigin="1772,2867" coordsize="8365,284">
              <v:shape style="position:absolute;left:1772;top:2867;width:8365;height:284" coordorigin="1772,2867" coordsize="8365,284" path="m1772,3150l10137,3150,10137,2867,1772,2867,1772,3150xe" filled="true" fillcolor="#282c34" stroked="false">
                <v:path arrowok="t"/>
                <v:fill type="solid"/>
              </v:shape>
            </v:group>
            <v:group style="position:absolute;left:1772;top:3150;width:8365;height:288" coordorigin="1772,3150" coordsize="8365,288">
              <v:shape style="position:absolute;left:1772;top:3150;width:8365;height:288" coordorigin="1772,3150" coordsize="8365,288" path="m1772,3438l10137,3438,10137,3150,1772,3150,1772,3438xe" filled="true" fillcolor="#282c34" stroked="false">
                <v:path arrowok="t"/>
                <v:fill type="solid"/>
              </v:shape>
            </v:group>
            <v:group style="position:absolute;left:1772;top:3438;width:8365;height:284" coordorigin="1772,3438" coordsize="8365,284">
              <v:shape style="position:absolute;left:1772;top:3438;width:8365;height:284" coordorigin="1772,3438" coordsize="8365,284" path="m1772,3721l10137,3721,10137,3438,1772,3438,1772,3721xe" filled="true" fillcolor="#282c34" stroked="false">
                <v:path arrowok="t"/>
                <v:fill type="solid"/>
              </v:shape>
            </v:group>
            <v:group style="position:absolute;left:1772;top:3721;width:8365;height:284" coordorigin="1772,3721" coordsize="8365,284">
              <v:shape style="position:absolute;left:1772;top:3721;width:8365;height:284" coordorigin="1772,3721" coordsize="8365,284" path="m1772,4004l10137,4004,10137,3721,1772,3721,1772,4004xe" filled="true" fillcolor="#282c34" stroked="false">
                <v:path arrowok="t"/>
                <v:fill type="solid"/>
              </v:shape>
            </v:group>
            <v:group style="position:absolute;left:1772;top:4004;width:8365;height:289" coordorigin="1772,4004" coordsize="8365,289">
              <v:shape style="position:absolute;left:1772;top:4004;width:8365;height:289" coordorigin="1772,4004" coordsize="8365,289" path="m1772,4293l10137,4293,10137,4004,1772,4004,1772,4293xe" filled="true" fillcolor="#282c34" stroked="false">
                <v:path arrowok="t"/>
                <v:fill type="solid"/>
              </v:shape>
            </v:group>
            <v:group style="position:absolute;left:1772;top:4293;width:8365;height:284" coordorigin="1772,4293" coordsize="8365,284">
              <v:shape style="position:absolute;left:1772;top:4293;width:8365;height:284" coordorigin="1772,4293" coordsize="8365,284" path="m1772,4576l10137,4576,10137,4293,1772,4293,1772,4576xe" filled="true" fillcolor="#282c34" stroked="false">
                <v:path arrowok="t"/>
                <v:fill type="solid"/>
              </v:shape>
            </v:group>
            <v:group style="position:absolute;left:1772;top:4576;width:8365;height:288" coordorigin="1772,4576" coordsize="8365,288">
              <v:shape style="position:absolute;left:1772;top:4576;width:8365;height:288" coordorigin="1772,4576" coordsize="8365,288" path="m1772,4864l10137,4864,10137,4576,1772,4576,1772,4864xe" filled="true" fillcolor="#282c34" stroked="false">
                <v:path arrowok="t"/>
                <v:fill type="solid"/>
              </v:shape>
            </v:group>
            <v:group style="position:absolute;left:1772;top:4864;width:8365;height:284" coordorigin="1772,4864" coordsize="8365,284">
              <v:shape style="position:absolute;left:1772;top:4864;width:8365;height:284" coordorigin="1772,4864" coordsize="8365,284" path="m1772,5147l10137,5147,10137,4864,1772,4864,1772,5147xe" filled="true" fillcolor="#282c34" stroked="false">
                <v:path arrowok="t"/>
                <v:fill type="solid"/>
              </v:shape>
            </v:group>
            <v:group style="position:absolute;left:1772;top:5147;width:8365;height:284" coordorigin="1772,5147" coordsize="8365,284">
              <v:shape style="position:absolute;left:1772;top:5147;width:8365;height:284" coordorigin="1772,5147" coordsize="8365,284" path="m1772,5430l10137,5430,10137,5147,1772,5147,1772,5430xe" filled="true" fillcolor="#282c34" stroked="false">
                <v:path arrowok="t"/>
                <v:fill type="solid"/>
              </v:shape>
            </v:group>
            <v:group style="position:absolute;left:1772;top:5430;width:8365;height:288" coordorigin="1772,5430" coordsize="8365,288">
              <v:shape style="position:absolute;left:1772;top:5430;width:8365;height:288" coordorigin="1772,5430" coordsize="8365,288" path="m1772,5718l10137,5718,10137,5430,1772,5430,1772,5718xe" filled="true" fillcolor="#282c34" stroked="false">
                <v:path arrowok="t"/>
                <v:fill type="solid"/>
              </v:shape>
            </v:group>
            <v:group style="position:absolute;left:1772;top:5718;width:8365;height:284" coordorigin="1772,5718" coordsize="8365,284">
              <v:shape style="position:absolute;left:1772;top:5718;width:8365;height:284" coordorigin="1772,5718" coordsize="8365,284" path="m1772,6002l10137,6002,10137,5718,1772,5718,1772,6002xe" filled="true" fillcolor="#282c34" stroked="false">
                <v:path arrowok="t"/>
                <v:fill type="solid"/>
              </v:shape>
            </v:group>
            <v:group style="position:absolute;left:1772;top:6002;width:8365;height:284" coordorigin="1772,6002" coordsize="8365,284">
              <v:shape style="position:absolute;left:1772;top:6002;width:8365;height:284" coordorigin="1772,6002" coordsize="8365,284" path="m1772,6285l10137,6285,10137,6002,1772,6002,1772,6285xe" filled="true" fillcolor="#282c34" stroked="false">
                <v:path arrowok="t"/>
                <v:fill type="solid"/>
              </v:shape>
            </v:group>
            <v:group style="position:absolute;left:1772;top:6285;width:8365;height:288" coordorigin="1772,6285" coordsize="8365,288">
              <v:shape style="position:absolute;left:1772;top:6285;width:8365;height:288" coordorigin="1772,6285" coordsize="8365,288" path="m1772,6573l10137,6573,10137,6285,1772,6285,1772,6573xe" filled="true" fillcolor="#282c34" stroked="false">
                <v:path arrowok="t"/>
                <v:fill type="solid"/>
              </v:shape>
            </v:group>
            <v:group style="position:absolute;left:1772;top:6573;width:8365;height:284" coordorigin="1772,6573" coordsize="8365,284">
              <v:shape style="position:absolute;left:1772;top:6573;width:8365;height:284" coordorigin="1772,6573" coordsize="8365,284" path="m1772,6856l10137,6856,10137,6573,1772,6573,1772,6856xe" filled="true" fillcolor="#282c34" stroked="false">
                <v:path arrowok="t"/>
                <v:fill type="solid"/>
              </v:shape>
            </v:group>
            <v:group style="position:absolute;left:1772;top:6856;width:8365;height:288" coordorigin="1772,6856" coordsize="8365,288">
              <v:shape style="position:absolute;left:1772;top:6856;width:8365;height:288" coordorigin="1772,6856" coordsize="8365,288" path="m1772,7144l10137,7144,10137,6856,1772,6856,1772,7144xe" filled="true" fillcolor="#282c34" stroked="false">
                <v:path arrowok="t"/>
                <v:fill type="solid"/>
              </v:shape>
            </v:group>
            <v:group style="position:absolute;left:1772;top:7144;width:8365;height:284" coordorigin="1772,7144" coordsize="8365,284">
              <v:shape style="position:absolute;left:1772;top:7144;width:8365;height:284" coordorigin="1772,7144" coordsize="8365,284" path="m1772,7428l10137,7428,10137,7144,1772,7144,1772,7428xe" filled="true" fillcolor="#282c34" stroked="false">
                <v:path arrowok="t"/>
                <v:fill type="solid"/>
              </v:shape>
            </v:group>
            <v:group style="position:absolute;left:1772;top:7428;width:8365;height:284" coordorigin="1772,7428" coordsize="8365,284">
              <v:shape style="position:absolute;left:1772;top:7428;width:8365;height:284" coordorigin="1772,7428" coordsize="8365,284" path="m1772,7711l10137,7711,10137,7428,1772,7428,1772,7711xe" filled="true" fillcolor="#282c34" stroked="false">
                <v:path arrowok="t"/>
                <v:fill type="solid"/>
              </v:shape>
            </v:group>
            <v:group style="position:absolute;left:1772;top:7711;width:8365;height:288" coordorigin="1772,7711" coordsize="8365,288">
              <v:shape style="position:absolute;left:1772;top:7711;width:8365;height:288" coordorigin="1772,7711" coordsize="8365,288" path="m1772,7999l10137,7999,10137,7711,1772,7711,1772,7999xe" filled="true" fillcolor="#282c34" stroked="false">
                <v:path arrowok="t"/>
                <v:fill type="solid"/>
              </v:shape>
            </v:group>
            <v:group style="position:absolute;left:1772;top:7999;width:8365;height:284" coordorigin="1772,7999" coordsize="8365,284">
              <v:shape style="position:absolute;left:1772;top:7999;width:8365;height:284" coordorigin="1772,7999" coordsize="8365,284" path="m1772,8282l10137,8282,10137,7999,1772,7999,1772,8282xe" filled="true" fillcolor="#282c34" stroked="false">
                <v:path arrowok="t"/>
                <v:fill type="solid"/>
              </v:shape>
            </v:group>
            <v:group style="position:absolute;left:1772;top:8282;width:8365;height:284" coordorigin="1772,8282" coordsize="8365,284">
              <v:shape style="position:absolute;left:1772;top:8282;width:8365;height:284" coordorigin="1772,8282" coordsize="8365,284" path="m1772,8566l10137,8566,10137,8282,1772,8282,1772,8566xe" filled="true" fillcolor="#282c34" stroked="false">
                <v:path arrowok="t"/>
                <v:fill type="solid"/>
              </v:shape>
            </v:group>
            <v:group style="position:absolute;left:1772;top:8566;width:8365;height:288" coordorigin="1772,8566" coordsize="8365,288">
              <v:shape style="position:absolute;left:1772;top:8566;width:8365;height:288" coordorigin="1772,8566" coordsize="8365,288" path="m1772,8854l10137,8854,10137,8566,1772,8566,1772,8854xe" filled="true" fillcolor="#282c34" stroked="false">
                <v:path arrowok="t"/>
                <v:fill type="solid"/>
              </v:shape>
            </v:group>
            <v:group style="position:absolute;left:1772;top:8854;width:8365;height:284" coordorigin="1772,8854" coordsize="8365,284">
              <v:shape style="position:absolute;left:1772;top:8854;width:8365;height:284" coordorigin="1772,8854" coordsize="8365,284" path="m1772,9137l10137,9137,10137,8854,1772,8854,1772,9137xe" filled="true" fillcolor="#282c34" stroked="false">
                <v:path arrowok="t"/>
                <v:fill type="solid"/>
              </v:shape>
            </v:group>
            <v:group style="position:absolute;left:1772;top:9137;width:8365;height:288" coordorigin="1772,9137" coordsize="8365,288">
              <v:shape style="position:absolute;left:1772;top:9137;width:8365;height:288" coordorigin="1772,9137" coordsize="8365,288" path="m1772,9425l10137,9425,10137,9137,1772,9137,1772,9425xe" filled="true" fillcolor="#282c34" stroked="false">
                <v:path arrowok="t"/>
                <v:fill type="solid"/>
              </v:shape>
            </v:group>
            <v:group style="position:absolute;left:1772;top:9425;width:8365;height:284" coordorigin="1772,9425" coordsize="8365,284">
              <v:shape style="position:absolute;left:1772;top:9425;width:8365;height:284" coordorigin="1772,9425" coordsize="8365,284" path="m1772,9708l10137,9708,10137,9425,1772,9425,1772,9708xe" filled="true" fillcolor="#282c34" stroked="false">
                <v:path arrowok="t"/>
                <v:fill type="solid"/>
              </v:shape>
            </v:group>
            <v:group style="position:absolute;left:1772;top:9708;width:8365;height:284" coordorigin="1772,9708" coordsize="8365,284">
              <v:shape style="position:absolute;left:1772;top:9708;width:8365;height:284" coordorigin="1772,9708" coordsize="8365,284" path="m1772,9992l10137,9992,10137,9708,1772,9708,1772,9992xe" filled="true" fillcolor="#282c34" stroked="false">
                <v:path arrowok="t"/>
                <v:fill type="solid"/>
              </v:shape>
            </v:group>
            <v:group style="position:absolute;left:1772;top:9992;width:8365;height:288" coordorigin="1772,9992" coordsize="8365,288">
              <v:shape style="position:absolute;left:1772;top:9992;width:8365;height:288" coordorigin="1772,9992" coordsize="8365,288" path="m1772,10280l10137,10280,10137,9992,1772,9992,1772,10280xe" filled="true" fillcolor="#282c34" stroked="false">
                <v:path arrowok="t"/>
                <v:fill type="solid"/>
              </v:shape>
            </v:group>
            <v:group style="position:absolute;left:1772;top:10280;width:8365;height:284" coordorigin="1772,10280" coordsize="8365,284">
              <v:shape style="position:absolute;left:1772;top:10280;width:8365;height:284" coordorigin="1772,10280" coordsize="8365,284" path="m1772,10563l10137,10563,10137,10280,1772,10280,1772,10563xe" filled="true" fillcolor="#282c34" stroked="false">
                <v:path arrowok="t"/>
                <v:fill type="solid"/>
              </v:shape>
            </v:group>
            <v:group style="position:absolute;left:1772;top:10563;width:8365;height:284" coordorigin="1772,10563" coordsize="8365,284">
              <v:shape style="position:absolute;left:1772;top:10563;width:8365;height:284" coordorigin="1772,10563" coordsize="8365,284" path="m1772,10847l10137,10847,10137,10563,1772,10563,1772,10847xe" filled="true" fillcolor="#282c34" stroked="false">
                <v:path arrowok="t"/>
                <v:fill type="solid"/>
              </v:shape>
            </v:group>
            <v:group style="position:absolute;left:1772;top:10847;width:8365;height:288" coordorigin="1772,10847" coordsize="8365,288">
              <v:shape style="position:absolute;left:1772;top:10847;width:8365;height:288" coordorigin="1772,10847" coordsize="8365,288" path="m1772,11135l10137,11135,10137,10847,1772,10847,1772,11135xe" filled="true" fillcolor="#282c34" stroked="false">
                <v:path arrowok="t"/>
                <v:fill type="solid"/>
              </v:shape>
            </v:group>
            <v:group style="position:absolute;left:1772;top:11135;width:8365;height:284" coordorigin="1772,11135" coordsize="8365,284">
              <v:shape style="position:absolute;left:1772;top:11135;width:8365;height:284" coordorigin="1772,11135" coordsize="8365,284" path="m1772,11418l10137,11418,10137,11135,1772,11135,1772,11418xe" filled="true" fillcolor="#282c34" stroked="false">
                <v:path arrowok="t"/>
                <v:fill type="solid"/>
              </v:shape>
            </v:group>
            <v:group style="position:absolute;left:1772;top:11418;width:8365;height:288" coordorigin="1772,11418" coordsize="8365,288">
              <v:shape style="position:absolute;left:1772;top:11418;width:8365;height:288" coordorigin="1772,11418" coordsize="8365,288" path="m1772,11706l10137,11706,10137,11418,1772,11418,1772,11706xe" filled="true" fillcolor="#282c34" stroked="false">
                <v:path arrowok="t"/>
                <v:fill type="solid"/>
              </v:shape>
            </v:group>
            <v:group style="position:absolute;left:1772;top:11706;width:8365;height:284" coordorigin="1772,11706" coordsize="8365,284">
              <v:shape style="position:absolute;left:1772;top:11706;width:8365;height:284" coordorigin="1772,11706" coordsize="8365,284" path="m1772,11989l10137,11989,10137,11706,1772,11706,1772,11989xe" filled="true" fillcolor="#282c34" stroked="false">
                <v:path arrowok="t"/>
                <v:fill type="solid"/>
              </v:shape>
            </v:group>
            <v:group style="position:absolute;left:1772;top:11989;width:8365;height:284" coordorigin="1772,11989" coordsize="8365,284">
              <v:shape style="position:absolute;left:1772;top:11989;width:8365;height:284" coordorigin="1772,11989" coordsize="8365,284" path="m1772,12272l10137,12272,10137,11989,1772,11989,1772,12272xe" filled="true" fillcolor="#282c34" stroked="false">
                <v:path arrowok="t"/>
                <v:fill type="solid"/>
              </v:shape>
            </v:group>
            <v:group style="position:absolute;left:1772;top:12272;width:8365;height:289" coordorigin="1772,12272" coordsize="8365,289">
              <v:shape style="position:absolute;left:1772;top:12272;width:8365;height:289" coordorigin="1772,12272" coordsize="8365,289" path="m1772,12561l10137,12561,10137,12272,1772,12272,1772,12561xe" filled="true" fillcolor="#282c34" stroked="false">
                <v:path arrowok="t"/>
                <v:fill type="solid"/>
              </v:shape>
            </v:group>
            <v:group style="position:absolute;left:1772;top:12561;width:8365;height:284" coordorigin="1772,12561" coordsize="8365,284">
              <v:shape style="position:absolute;left:1772;top:12561;width:8365;height:284" coordorigin="1772,12561" coordsize="8365,284" path="m1772,12844l10137,12844,10137,12561,1772,12561,1772,12844xe" filled="true" fillcolor="#282c34" stroked="false">
                <v:path arrowok="t"/>
                <v:fill type="solid"/>
              </v:shape>
            </v:group>
            <v:group style="position:absolute;left:1772;top:12844;width:8365;height:284" coordorigin="1772,12844" coordsize="8365,284">
              <v:shape style="position:absolute;left:1772;top:12844;width:8365;height:284" coordorigin="1772,12844" coordsize="8365,284" path="m1772,13127l10137,13127,10137,12844,1772,12844,1772,13127xe" filled="true" fillcolor="#282c34" stroked="false">
                <v:path arrowok="t"/>
                <v:fill type="solid"/>
              </v:shape>
            </v:group>
            <v:group style="position:absolute;left:1772;top:13127;width:8365;height:288" coordorigin="1772,13127" coordsize="8365,288">
              <v:shape style="position:absolute;left:1772;top:13127;width:8365;height:288" coordorigin="1772,13127" coordsize="8365,288" path="m1772,13415l10137,13415,10137,13127,1772,13127,1772,13415xe" filled="true" fillcolor="#282c34" stroked="false">
                <v:path arrowok="t"/>
                <v:fill type="solid"/>
              </v:shape>
            </v:group>
            <v:group style="position:absolute;left:1772;top:13415;width:8365;height:284" coordorigin="1772,13415" coordsize="8365,284">
              <v:shape style="position:absolute;left:1772;top:13415;width:8365;height:284" coordorigin="1772,13415" coordsize="8365,284" path="m1772,13698l10137,13698,10137,13415,1772,13415,1772,13698xe" filled="true" fillcolor="#282c34" stroked="false">
                <v:path arrowok="t"/>
                <v:fill type="solid"/>
              </v:shape>
            </v:group>
            <v:group style="position:absolute;left:1772;top:13698;width:8365;height:288" coordorigin="1772,13698" coordsize="8365,288">
              <v:shape style="position:absolute;left:1772;top:13698;width:8365;height:288" coordorigin="1772,13698" coordsize="8365,288" path="m1772,13986l10137,13986,10137,13698,1772,13698,1772,13986xe" filled="true" fillcolor="#282c34" stroked="false">
                <v:path arrowok="t"/>
                <v:fill type="solid"/>
              </v:shape>
            </v:group>
            <v:group style="position:absolute;left:1772;top:13986;width:8365;height:284" coordorigin="1772,13986" coordsize="8365,284">
              <v:shape style="position:absolute;left:1772;top:13986;width:8365;height:284" coordorigin="1772,13986" coordsize="8365,284" path="m1772,14270l10137,14270,10137,13986,1772,13986,1772,14270xe" filled="true" fillcolor="#282c34" stroked="false">
                <v:path arrowok="t"/>
                <v:fill type="solid"/>
              </v:shape>
            </v:group>
            <v:group style="position:absolute;left:1772;top:14270;width:8365;height:284" coordorigin="1772,14270" coordsize="8365,284">
              <v:shape style="position:absolute;left:1772;top:14270;width:8365;height:284" coordorigin="1772,14270" coordsize="8365,284" path="m1772,14553l10137,14553,10137,14270,1772,14270,1772,14553xe" filled="true" fillcolor="#282c34" stroked="false">
                <v:path arrowok="t"/>
                <v:fill type="solid"/>
              </v:shape>
            </v:group>
            <v:group style="position:absolute;left:1772;top:14553;width:8365;height:288" coordorigin="1772,14553" coordsize="8365,288">
              <v:shape style="position:absolute;left:1772;top:14553;width:8365;height:288" coordorigin="1772,14553" coordsize="8365,288" path="m1772,14841l10137,14841,10137,14553,1772,14553,1772,14841xe" filled="true" fillcolor="#282c34" stroked="false">
                <v:path arrowok="t"/>
                <v:fill type="solid"/>
              </v:shape>
            </v:group>
            <v:group style="position:absolute;left:1772;top:14841;width:8365;height:284" coordorigin="1772,14841" coordsize="8365,284">
              <v:shape style="position:absolute;left:1772;top:14841;width:8365;height:284" coordorigin="1772,14841" coordsize="8365,284" path="m1772,15124l10137,15124,10137,14841,1772,14841,1772,15124xe" filled="true" fillcolor="#282c34" stroked="false">
                <v:path arrowok="t"/>
                <v:fill type="solid"/>
              </v:shape>
            </v:group>
            <w10:wrap type="none"/>
          </v:group>
        </w:pict>
      </w:r>
    </w:p>
    <w:p>
      <w:pPr>
        <w:spacing w:line="240" w:lineRule="auto" w:before="8"/>
        <w:ind w:right="0"/>
        <w:rPr>
          <w:rFonts w:ascii="Consolas" w:hAnsi="Consolas" w:cs="Consolas" w:eastAsia="Consolas" w:hint="default"/>
          <w:sz w:val="28"/>
          <w:szCs w:val="28"/>
        </w:rPr>
      </w:pPr>
    </w:p>
    <w:p>
      <w:pPr>
        <w:pStyle w:val="BodyText"/>
        <w:spacing w:line="240" w:lineRule="auto" w:before="0"/>
        <w:ind w:left="563" w:right="-18"/>
        <w:jc w:val="left"/>
      </w:pPr>
      <w:r>
        <w:rPr>
          <w:color w:val="D45FDE"/>
          <w:spacing w:val="-1"/>
        </w:rPr>
        <w:t>end</w:t>
      </w:r>
      <w:r>
        <w:rPr/>
      </w:r>
    </w:p>
    <w:p>
      <w:pPr>
        <w:pStyle w:val="BodyText"/>
        <w:spacing w:line="276" w:lineRule="auto" w:before="3"/>
        <w:ind w:left="36" w:right="6777" w:firstLine="418"/>
        <w:jc w:val="left"/>
      </w:pPr>
      <w:r>
        <w:rPr/>
        <w:br w:type="column"/>
      </w:r>
      <w:r>
        <w:rPr>
          <w:color w:val="D45FDE"/>
        </w:rPr>
        <w:t>end </w:t>
      </w:r>
      <w:r>
        <w:rPr>
          <w:color w:val="D45FDE"/>
          <w:spacing w:val="-1"/>
        </w:rPr>
        <w:t>endcase</w:t>
      </w:r>
      <w:r>
        <w:rPr/>
      </w:r>
    </w:p>
    <w:p>
      <w:pPr>
        <w:spacing w:after="0" w:line="276" w:lineRule="auto"/>
        <w:jc w:val="left"/>
        <w:sectPr>
          <w:type w:val="continuous"/>
          <w:pgSz w:w="11910" w:h="16840"/>
          <w:pgMar w:top="1400" w:bottom="280" w:left="1660" w:right="1660"/>
          <w:cols w:num="2" w:equalWidth="0">
            <w:col w:w="910" w:space="40"/>
            <w:col w:w="7640"/>
          </w:cols>
        </w:sectPr>
      </w:pPr>
    </w:p>
    <w:p>
      <w:pPr>
        <w:tabs>
          <w:tab w:pos="8477" w:val="left" w:leader="none"/>
        </w:tabs>
        <w:spacing w:line="228" w:lineRule="exact" w:before="39"/>
        <w:ind w:left="140" w:right="124" w:firstLine="0"/>
        <w:jc w:val="left"/>
        <w:rPr>
          <w:rFonts w:ascii="Consolas" w:hAnsi="Consolas" w:cs="Consolas" w:eastAsia="Consolas" w:hint="default"/>
          <w:sz w:val="21"/>
          <w:szCs w:val="21"/>
        </w:rPr>
      </w:pPr>
      <w:r>
        <w:rPr>
          <w:rFonts w:ascii="Consolas"/>
          <w:color w:val="D45FDE"/>
          <w:w w:val="100"/>
          <w:sz w:val="21"/>
        </w:rPr>
      </w:r>
      <w:r>
        <w:rPr>
          <w:rFonts w:ascii="Consolas"/>
          <w:color w:val="D45FDE"/>
          <w:sz w:val="21"/>
          <w:shd w:fill="282C34" w:color="auto" w:val="clear"/>
        </w:rPr>
        <w:t>endmodule </w:t>
      </w:r>
      <w:r>
        <w:rPr>
          <w:rFonts w:ascii="Consolas"/>
          <w:i/>
          <w:color w:val="7E848E"/>
          <w:sz w:val="21"/>
          <w:shd w:fill="282C34" w:color="auto" w:val="clear"/>
        </w:rPr>
        <w:t>//</w:t>
      </w:r>
      <w:r>
        <w:rPr>
          <w:rFonts w:ascii="Consolas"/>
          <w:i/>
          <w:color w:val="7E848E"/>
          <w:spacing w:val="-6"/>
          <w:sz w:val="21"/>
          <w:shd w:fill="282C34" w:color="auto" w:val="clear"/>
        </w:rPr>
        <w:t> </w:t>
      </w:r>
      <w:r>
        <w:rPr>
          <w:rFonts w:ascii="Consolas"/>
          <w:i/>
          <w:color w:val="7E848E"/>
          <w:sz w:val="21"/>
          <w:shd w:fill="282C34" w:color="auto" w:val="clear"/>
        </w:rPr>
        <w:t>Ctrl</w:t>
        <w:tab/>
      </w:r>
      <w:r>
        <w:rPr>
          <w:rFonts w:ascii="Consolas"/>
          <w:i/>
          <w:color w:val="7E848E"/>
          <w:sz w:val="21"/>
        </w:rPr>
      </w:r>
      <w:r>
        <w:rPr>
          <w:rFonts w:ascii="Consolas"/>
          <w:sz w:val="21"/>
        </w:rPr>
      </w:r>
    </w:p>
    <w:p>
      <w:pPr>
        <w:spacing w:line="323" w:lineRule="exact" w:before="0"/>
        <w:ind w:left="140" w:right="124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2)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原理说明（此处跳转回</w:t>
      </w:r>
      <w:r>
        <w:rPr>
          <w:rFonts w:ascii="宋体" w:hAnsi="宋体" w:cs="宋体" w:eastAsia="宋体" w:hint="default"/>
          <w:b/>
          <w:bCs/>
          <w:spacing w:val="-89"/>
          <w:sz w:val="24"/>
          <w:szCs w:val="24"/>
        </w:rPr>
        <w:t> </w:t>
      </w:r>
      <w:r>
        <w:rPr>
          <w:rFonts w:ascii="Consolas" w:hAnsi="Consolas" w:cs="Consolas" w:eastAsia="Consolas" w:hint="default"/>
          <w:b/>
          <w:bCs/>
          <w:color w:val="0462C1"/>
          <w:spacing w:val="-89"/>
          <w:sz w:val="24"/>
          <w:szCs w:val="24"/>
        </w:rPr>
      </w:r>
      <w:hyperlink w:history="true" w:anchor="_bookmark40">
        <w:r>
          <w:rPr>
            <w:rFonts w:ascii="Consolas" w:hAnsi="Consolas" w:cs="Consolas" w:eastAsia="Consolas" w:hint="default"/>
            <w:b/>
            <w:bCs/>
            <w:color w:val="0462C1"/>
            <w:spacing w:val="-3"/>
            <w:sz w:val="24"/>
            <w:szCs w:val="24"/>
            <w:u w:val="thick" w:color="0462C1"/>
          </w:rPr>
          <w:t>2.4.7</w:t>
        </w:r>
        <w:r>
          <w:rPr>
            <w:rFonts w:ascii="Consolas" w:hAnsi="Consolas" w:cs="Consolas" w:eastAsia="Consolas" w:hint="default"/>
            <w:b/>
            <w:bCs/>
            <w:color w:val="0462C1"/>
            <w:spacing w:val="-3"/>
            <w:sz w:val="24"/>
            <w:szCs w:val="24"/>
          </w:rPr>
        </w:r>
      </w:hyperlink>
      <w:r>
        <w:rPr>
          <w:rFonts w:ascii="宋体" w:hAnsi="宋体" w:cs="宋体" w:eastAsia="宋体" w:hint="default"/>
          <w:b/>
          <w:bCs/>
          <w:spacing w:val="-3"/>
          <w:sz w:val="24"/>
          <w:szCs w:val="24"/>
        </w:rPr>
        <w:t>）</w:t>
      </w:r>
      <w:r>
        <w:rPr>
          <w:rFonts w:ascii="宋体" w:hAnsi="宋体" w:cs="宋体" w:eastAsia="宋体" w:hint="default"/>
          <w:spacing w:val="-3"/>
          <w:sz w:val="24"/>
          <w:szCs w:val="24"/>
        </w:rPr>
      </w:r>
    </w:p>
    <w:p>
      <w:pPr>
        <w:pStyle w:val="Heading4"/>
        <w:spacing w:line="240" w:lineRule="auto" w:before="130"/>
        <w:ind w:left="500" w:right="114"/>
        <w:jc w:val="left"/>
      </w:pPr>
      <w:r>
        <w:rPr>
          <w:spacing w:val="2"/>
        </w:rPr>
        <w:t>控制单元接受指令的前六位</w:t>
      </w:r>
      <w:r>
        <w:rPr>
          <w:rFonts w:ascii="Consolas" w:hAnsi="Consolas" w:cs="Consolas" w:eastAsia="Consolas" w:hint="default"/>
          <w:spacing w:val="2"/>
        </w:rPr>
        <w:t>(op)</w:t>
      </w:r>
      <w:r>
        <w:rPr>
          <w:spacing w:val="2"/>
        </w:rPr>
        <w:t>和后六位</w:t>
      </w:r>
      <w:r>
        <w:rPr>
          <w:rFonts w:ascii="Consolas" w:hAnsi="Consolas" w:cs="Consolas" w:eastAsia="Consolas" w:hint="default"/>
          <w:spacing w:val="2"/>
        </w:rPr>
        <w:t>(funct)</w:t>
      </w:r>
      <w:r>
        <w:rPr>
          <w:spacing w:val="2"/>
        </w:rPr>
        <w:t>，如果 </w:t>
      </w:r>
      <w:r>
        <w:rPr>
          <w:rFonts w:ascii="Consolas" w:hAnsi="Consolas" w:cs="Consolas" w:eastAsia="Consolas" w:hint="default"/>
        </w:rPr>
        <w:t>op </w:t>
      </w:r>
      <w:r>
        <w:rPr/>
        <w:t>为 </w:t>
      </w:r>
      <w:r>
        <w:rPr>
          <w:rFonts w:ascii="Consolas" w:hAnsi="Consolas" w:cs="Consolas" w:eastAsia="Consolas" w:hint="default"/>
        </w:rPr>
        <w:t>0</w:t>
      </w:r>
      <w:r>
        <w:rPr>
          <w:rFonts w:ascii="Consolas" w:hAnsi="Consolas" w:cs="Consolas" w:eastAsia="Consolas" w:hint="default"/>
          <w:spacing w:val="-18"/>
        </w:rPr>
        <w:t> </w:t>
      </w:r>
      <w:r>
        <w:rPr>
          <w:spacing w:val="4"/>
        </w:rPr>
        <w:t>则依据</w:t>
      </w:r>
      <w:r>
        <w:rPr/>
      </w:r>
    </w:p>
    <w:p>
      <w:pPr>
        <w:pStyle w:val="Heading4"/>
        <w:spacing w:line="328" w:lineRule="auto"/>
        <w:ind w:left="500" w:right="2768" w:hanging="361"/>
        <w:jc w:val="left"/>
      </w:pPr>
      <w:r>
        <w:rPr>
          <w:rFonts w:ascii="Consolas" w:hAnsi="Consolas" w:cs="Consolas" w:eastAsia="Consolas" w:hint="default"/>
        </w:rPr>
        <w:t>funct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确定指令功能和控制信号，反之则由</w:t>
      </w:r>
      <w:r>
        <w:rPr>
          <w:spacing w:val="-57"/>
        </w:rPr>
        <w:t> </w:t>
      </w:r>
      <w:r>
        <w:rPr>
          <w:rFonts w:ascii="Consolas" w:hAnsi="Consolas" w:cs="Consolas" w:eastAsia="Consolas" w:hint="default"/>
        </w:rPr>
        <w:t>op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决定。 此单元代码简单但是繁复，而且不能出错。</w:t>
      </w:r>
    </w:p>
    <w:p>
      <w:pPr>
        <w:spacing w:line="240" w:lineRule="auto" w:before="7"/>
        <w:ind w:right="0"/>
        <w:rPr>
          <w:rFonts w:ascii="宋体" w:hAnsi="宋体" w:cs="宋体" w:eastAsia="宋体" w:hint="default"/>
          <w:sz w:val="16"/>
          <w:szCs w:val="16"/>
        </w:rPr>
      </w:pPr>
    </w:p>
    <w:p>
      <w:pPr>
        <w:pStyle w:val="Heading3"/>
        <w:spacing w:line="240" w:lineRule="auto"/>
        <w:ind w:right="124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41" w:id="50"/>
      <w:bookmarkEnd w:id="50"/>
      <w:r>
        <w:rPr>
          <w:b w:val="0"/>
          <w:bCs w:val="0"/>
        </w:rPr>
      </w:r>
      <w:r>
        <w:rPr/>
        <w:t>2.4.8.</w:t>
      </w:r>
      <w:r>
        <w:rPr>
          <w:spacing w:val="-87"/>
        </w:rPr>
        <w:t> </w:t>
      </w:r>
      <w:r>
        <w:rPr>
          <w:rFonts w:ascii="黑体" w:hAnsi="黑体" w:cs="黑体" w:eastAsia="黑体" w:hint="default"/>
        </w:rPr>
        <w:t>转发单元</w:t>
      </w:r>
      <w:r>
        <w:rPr>
          <w:rFonts w:ascii="黑体" w:hAnsi="黑体" w:cs="黑体" w:eastAsia="黑体" w:hint="default"/>
          <w:spacing w:val="-61"/>
        </w:rPr>
        <w:t> </w:t>
      </w:r>
      <w:r>
        <w:rPr/>
        <w:t>C/D</w:t>
      </w:r>
      <w:r>
        <w:rPr>
          <w:rFonts w:ascii="黑体" w:hAnsi="黑体" w:cs="黑体" w:eastAsia="黑体" w:hint="default"/>
        </w:rPr>
        <w:t>（</w:t>
      </w:r>
      <w:r>
        <w:rPr/>
        <w:t>ForwardC,</w:t>
      </w:r>
      <w:r>
        <w:rPr>
          <w:spacing w:val="-15"/>
        </w:rPr>
        <w:t> </w:t>
      </w:r>
      <w:r>
        <w:rPr/>
        <w:t>ForwardD</w:t>
      </w:r>
      <w:r>
        <w:rPr>
          <w:rFonts w:ascii="黑体" w:hAnsi="黑体" w:cs="黑体" w:eastAsia="黑体" w:hint="default"/>
        </w:rPr>
        <w:t>）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1"/>
        <w:ind w:right="0"/>
        <w:rPr>
          <w:rFonts w:ascii="黑体" w:hAnsi="黑体" w:cs="黑体" w:eastAsia="黑体" w:hint="default"/>
          <w:b/>
          <w:bCs/>
          <w:sz w:val="22"/>
          <w:szCs w:val="22"/>
        </w:rPr>
      </w:pPr>
    </w:p>
    <w:p>
      <w:pPr>
        <w:pStyle w:val="Heading4"/>
        <w:spacing w:line="240" w:lineRule="auto" w:before="0"/>
        <w:ind w:left="563" w:right="124"/>
        <w:jc w:val="left"/>
      </w:pPr>
      <w:r>
        <w:rPr/>
        <w:t>具体实现方法查看</w:t>
      </w:r>
      <w:r>
        <w:rPr>
          <w:spacing w:val="-66"/>
        </w:rPr>
        <w:t> </w:t>
      </w:r>
      <w:r>
        <w:rPr>
          <w:rFonts w:ascii="Consolas" w:hAnsi="Consolas" w:cs="Consolas" w:eastAsia="Consolas" w:hint="default"/>
          <w:color w:val="0462C1"/>
          <w:spacing w:val="-66"/>
        </w:rPr>
      </w:r>
      <w:hyperlink w:history="true" w:anchor="_bookmark34">
        <w:r>
          <w:rPr>
            <w:rFonts w:ascii="Consolas" w:hAnsi="Consolas" w:cs="Consolas" w:eastAsia="Consolas" w:hint="default"/>
            <w:color w:val="0462C1"/>
            <w:u w:val="single" w:color="0462C1"/>
          </w:rPr>
          <w:t>2.4.1</w:t>
        </w:r>
        <w:r>
          <w:rPr>
            <w:rFonts w:ascii="Consolas" w:hAnsi="Consolas" w:cs="Consolas" w:eastAsia="Consolas" w:hint="default"/>
            <w:color w:val="0462C1"/>
          </w:rPr>
        </w:r>
      </w:hyperlink>
      <w:r>
        <w:rPr/>
        <w:t>。</w:t>
      </w:r>
    </w:p>
    <w:p>
      <w:pPr>
        <w:spacing w:line="240" w:lineRule="auto" w:before="4"/>
        <w:ind w:right="0"/>
        <w:rPr>
          <w:rFonts w:ascii="宋体" w:hAnsi="宋体" w:cs="宋体" w:eastAsia="宋体" w:hint="default"/>
          <w:sz w:val="19"/>
          <w:szCs w:val="19"/>
        </w:rPr>
      </w:pPr>
    </w:p>
    <w:p>
      <w:pPr>
        <w:pStyle w:val="Heading3"/>
        <w:spacing w:line="240" w:lineRule="auto" w:before="26"/>
        <w:ind w:right="124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42" w:id="51"/>
      <w:bookmarkEnd w:id="51"/>
      <w:r>
        <w:rPr>
          <w:b w:val="0"/>
          <w:bCs w:val="0"/>
        </w:rPr>
      </w:r>
      <w:r>
        <w:rPr/>
        <w:t>2.4.9.</w:t>
      </w:r>
      <w:r>
        <w:rPr>
          <w:spacing w:val="-94"/>
        </w:rPr>
        <w:t> </w:t>
      </w:r>
      <w:r>
        <w:rPr>
          <w:rFonts w:ascii="黑体" w:hAnsi="黑体" w:cs="黑体" w:eastAsia="黑体" w:hint="default"/>
        </w:rPr>
        <w:t>判断相等单元（</w:t>
      </w:r>
      <w:r>
        <w:rPr/>
        <w:t>Equal</w:t>
      </w:r>
      <w:r>
        <w:rPr>
          <w:rFonts w:ascii="黑体" w:hAnsi="黑体" w:cs="黑体" w:eastAsia="黑体" w:hint="default"/>
        </w:rPr>
        <w:t>）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9"/>
        <w:ind w:right="0"/>
        <w:rPr>
          <w:rFonts w:ascii="黑体" w:hAnsi="黑体" w:cs="黑体" w:eastAsia="黑体" w:hint="default"/>
          <w:b/>
          <w:bCs/>
          <w:sz w:val="21"/>
          <w:szCs w:val="21"/>
        </w:rPr>
      </w:pPr>
    </w:p>
    <w:p>
      <w:pPr>
        <w:spacing w:before="0"/>
        <w:ind w:left="140" w:right="124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1)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实现代码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spacing w:line="240" w:lineRule="auto" w:before="7" w:after="0"/>
        <w:ind w:right="0"/>
        <w:rPr>
          <w:rFonts w:ascii="宋体" w:hAnsi="宋体" w:cs="宋体" w:eastAsia="宋体" w:hint="default"/>
          <w:b/>
          <w:bCs/>
          <w:sz w:val="15"/>
          <w:szCs w:val="15"/>
        </w:rPr>
      </w:pPr>
    </w:p>
    <w:p>
      <w:pPr>
        <w:spacing w:line="240" w:lineRule="auto"/>
        <w:ind w:left="112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z w:val="20"/>
          <w:szCs w:val="20"/>
        </w:rPr>
        <w:pict>
          <v:shape style="width:418.25pt;height:169pt;mso-position-horizontal-relative:char;mso-position-vertical-relative:line" type="#_x0000_t202" filled="true" fillcolor="#282c34" stroked="false">
            <w10:anchorlock/>
            <v:textbox inset="0,0,0,0">
              <w:txbxContent>
                <w:p>
                  <w:pPr>
                    <w:pStyle w:val="BodyText"/>
                    <w:tabs>
                      <w:tab w:pos="1814" w:val="left" w:leader="none"/>
                    </w:tabs>
                    <w:spacing w:line="278" w:lineRule="auto" w:before="0"/>
                    <w:ind w:left="451" w:right="5722" w:hanging="423"/>
                    <w:jc w:val="left"/>
                  </w:pPr>
                  <w:r>
                    <w:rPr>
                      <w:color w:val="D45FDE"/>
                    </w:rPr>
                    <w:t>module </w:t>
                  </w:r>
                  <w:r>
                    <w:rPr>
                      <w:color w:val="E4C07A"/>
                    </w:rPr>
                    <w:t>Equal </w:t>
                  </w:r>
                  <w:r>
                    <w:rPr>
                      <w:color w:val="ABB1BE"/>
                    </w:rPr>
                    <w:t>(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7"/>
                    </w:rPr>
                    <w:t> </w:t>
                  </w:r>
                  <w:r>
                    <w:rPr>
                      <w:color w:val="ABB1BE"/>
                    </w:rPr>
                    <w:t>input1,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7"/>
                    </w:rPr>
                    <w:t> </w:t>
                  </w:r>
                  <w:r>
                    <w:rPr>
                      <w:color w:val="ABB1BE"/>
                    </w:rPr>
                    <w:t>input2,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output</w:t>
                  </w:r>
                  <w:r>
                    <w:rPr>
                      <w:color w:val="D45FDE"/>
                      <w:spacing w:val="-3"/>
                    </w:rPr>
                    <w:t> </w:t>
                  </w:r>
                  <w:r>
                    <w:rPr>
                      <w:color w:val="D45FDE"/>
                    </w:rPr>
                    <w:t>reg</w:t>
                    <w:tab/>
                  </w:r>
                  <w:r>
                    <w:rPr>
                      <w:color w:val="ABB1BE"/>
                    </w:rPr>
                    <w:t>equal</w:t>
                  </w:r>
                  <w:r>
                    <w:rPr/>
                  </w:r>
                </w:p>
                <w:p>
                  <w:pPr>
                    <w:pStyle w:val="BodyText"/>
                    <w:spacing w:line="244" w:lineRule="exact" w:before="0"/>
                    <w:ind w:left="28" w:right="0"/>
                    <w:jc w:val="left"/>
                  </w:pPr>
                  <w:r>
                    <w:rPr>
                      <w:color w:val="ABB1BE"/>
                    </w:rPr>
                    <w:t>);</w:t>
                  </w:r>
                  <w:r>
                    <w:rPr/>
                  </w:r>
                </w:p>
                <w:p>
                  <w:pPr>
                    <w:pStyle w:val="BodyText"/>
                    <w:spacing w:line="280" w:lineRule="auto"/>
                    <w:ind w:left="451" w:right="6643" w:hanging="423"/>
                    <w:jc w:val="left"/>
                  </w:pPr>
                  <w:r>
                    <w:rPr>
                      <w:color w:val="D45FDE"/>
                    </w:rPr>
                    <w:t>initial begin </w:t>
                  </w:r>
                  <w:r>
                    <w:rPr>
                      <w:color w:val="ABB1BE"/>
                    </w:rPr>
                    <w:t>equal &lt;=</w:t>
                  </w:r>
                  <w:r>
                    <w:rPr>
                      <w:color w:val="ABB1BE"/>
                      <w:spacing w:val="-4"/>
                    </w:rPr>
                    <w:t>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pStyle w:val="BodyText"/>
                    <w:spacing w:line="241" w:lineRule="exact" w:before="0"/>
                    <w:ind w:left="28" w:right="0"/>
                    <w:jc w:val="left"/>
                  </w:pPr>
                  <w:r>
                    <w:rPr>
                      <w:color w:val="D45FDE"/>
                    </w:rPr>
                    <w:t>end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28" w:right="0"/>
                    <w:jc w:val="left"/>
                  </w:pPr>
                  <w:r>
                    <w:rPr>
                      <w:color w:val="D45FDE"/>
                    </w:rPr>
                    <w:t>always </w:t>
                  </w:r>
                  <w:r>
                    <w:rPr>
                      <w:color w:val="ABB1BE"/>
                    </w:rPr>
                    <w:t>@(*)</w:t>
                  </w:r>
                  <w:r>
                    <w:rPr>
                      <w:color w:val="ABB1BE"/>
                      <w:spacing w:val="-7"/>
                    </w:rPr>
                    <w:t> </w:t>
                  </w:r>
                  <w:r>
                    <w:rPr>
                      <w:color w:val="D45FDE"/>
                    </w:rPr>
                    <w:t>begin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451" w:right="0"/>
                    <w:jc w:val="left"/>
                  </w:pPr>
                  <w:r>
                    <w:rPr>
                      <w:color w:val="ABB1BE"/>
                    </w:rPr>
                    <w:t>equal &lt;= (input1 ==</w:t>
                  </w:r>
                  <w:r>
                    <w:rPr>
                      <w:color w:val="ABB1BE"/>
                      <w:spacing w:val="-13"/>
                    </w:rPr>
                    <w:t> </w:t>
                  </w:r>
                  <w:r>
                    <w:rPr>
                      <w:color w:val="ABB1BE"/>
                    </w:rPr>
                    <w:t>input2);</w:t>
                  </w:r>
                  <w:r>
                    <w:rPr/>
                  </w:r>
                </w:p>
                <w:p>
                  <w:pPr>
                    <w:pStyle w:val="BodyText"/>
                    <w:spacing w:line="288" w:lineRule="exact" w:before="0"/>
                    <w:ind w:left="28" w:right="7297"/>
                    <w:jc w:val="left"/>
                  </w:pPr>
                  <w:r>
                    <w:rPr>
                      <w:color w:val="D45FDE"/>
                    </w:rPr>
                    <w:t>end </w:t>
                  </w:r>
                  <w:r>
                    <w:rPr>
                      <w:color w:val="D45FDE"/>
                      <w:spacing w:val="-1"/>
                    </w:rPr>
                    <w:t>endmodule</w:t>
                  </w:r>
                  <w:r>
                    <w:rPr/>
                  </w:r>
                </w:p>
              </w:txbxContent>
            </v:textbox>
            <v:fill type="solid"/>
          </v:shape>
        </w:pict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spacing w:line="305" w:lineRule="exact" w:before="0"/>
        <w:ind w:left="140" w:right="124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2)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原理说明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pStyle w:val="Heading4"/>
        <w:spacing w:line="331" w:lineRule="auto"/>
        <w:ind w:right="130" w:firstLine="360"/>
        <w:jc w:val="left"/>
      </w:pPr>
      <w:r>
        <w:rPr/>
        <w:t>主要配合转发单元</w:t>
      </w:r>
      <w:r>
        <w:rPr>
          <w:spacing w:val="-40"/>
        </w:rPr>
        <w:t> </w:t>
      </w:r>
      <w:r>
        <w:rPr>
          <w:rFonts w:ascii="Consolas" w:hAnsi="Consolas" w:cs="Consolas" w:eastAsia="Consolas" w:hint="default"/>
        </w:rPr>
        <w:t>C/D</w:t>
      </w:r>
      <w:r>
        <w:rPr>
          <w:rFonts w:ascii="Consolas" w:hAnsi="Consolas" w:cs="Consolas" w:eastAsia="Consolas" w:hint="default"/>
          <w:spacing w:val="-55"/>
        </w:rPr>
        <w:t> </w:t>
      </w:r>
      <w:r>
        <w:rPr/>
        <w:t>进行使用。由于需要在</w:t>
      </w:r>
      <w:r>
        <w:rPr>
          <w:spacing w:val="-40"/>
        </w:rPr>
        <w:t> </w:t>
      </w:r>
      <w:r>
        <w:rPr>
          <w:rFonts w:ascii="Consolas" w:hAnsi="Consolas" w:cs="Consolas" w:eastAsia="Consolas" w:hint="default"/>
        </w:rPr>
        <w:t>ID</w:t>
      </w:r>
      <w:r>
        <w:rPr>
          <w:rFonts w:ascii="Consolas" w:hAnsi="Consolas" w:cs="Consolas" w:eastAsia="Consolas" w:hint="default"/>
          <w:spacing w:val="-55"/>
        </w:rPr>
        <w:t> </w:t>
      </w:r>
      <w:r>
        <w:rPr/>
        <w:t>级预测分支，因此需要多 出来这两个转发单元和这个</w:t>
      </w:r>
      <w:r>
        <w:rPr>
          <w:spacing w:val="-61"/>
        </w:rPr>
        <w:t> </w:t>
      </w:r>
      <w:r>
        <w:rPr>
          <w:rFonts w:ascii="Consolas" w:hAnsi="Consolas" w:cs="Consolas" w:eastAsia="Consolas" w:hint="default"/>
        </w:rPr>
        <w:t>Equal</w:t>
      </w:r>
      <w:r>
        <w:rPr>
          <w:rFonts w:ascii="Consolas" w:hAnsi="Consolas" w:cs="Consolas" w:eastAsia="Consolas" w:hint="default"/>
          <w:spacing w:val="-75"/>
        </w:rPr>
        <w:t> </w:t>
      </w:r>
      <w:r>
        <w:rPr/>
        <w:t>以判断是否符合分支要求。</w:t>
      </w:r>
    </w:p>
    <w:p>
      <w:pPr>
        <w:pStyle w:val="Heading3"/>
        <w:spacing w:line="240" w:lineRule="auto" w:before="172"/>
        <w:ind w:right="124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43" w:id="52"/>
      <w:bookmarkEnd w:id="52"/>
      <w:r>
        <w:rPr>
          <w:b w:val="0"/>
          <w:bCs w:val="0"/>
        </w:rPr>
      </w:r>
      <w:r>
        <w:rPr/>
        <w:t>2.4.10.</w:t>
      </w:r>
      <w:r>
        <w:rPr>
          <w:spacing w:val="15"/>
        </w:rPr>
        <w:t> </w:t>
      </w:r>
      <w:r>
        <w:rPr>
          <w:rFonts w:ascii="黑体" w:hAnsi="黑体" w:cs="黑体" w:eastAsia="黑体" w:hint="default"/>
        </w:rPr>
        <w:t>扩展单元（</w:t>
      </w:r>
      <w:r>
        <w:rPr/>
        <w:t>Ext</w:t>
      </w:r>
      <w:r>
        <w:rPr>
          <w:rFonts w:ascii="黑体" w:hAnsi="黑体" w:cs="黑体" w:eastAsia="黑体" w:hint="default"/>
        </w:rPr>
        <w:t>）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9"/>
        <w:ind w:right="0"/>
        <w:rPr>
          <w:rFonts w:ascii="黑体" w:hAnsi="黑体" w:cs="黑体" w:eastAsia="黑体" w:hint="default"/>
          <w:b/>
          <w:bCs/>
          <w:sz w:val="21"/>
          <w:szCs w:val="21"/>
        </w:rPr>
      </w:pPr>
    </w:p>
    <w:p>
      <w:pPr>
        <w:spacing w:before="0"/>
        <w:ind w:left="140" w:right="124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1)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实现代码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spacing w:line="240" w:lineRule="auto" w:before="3" w:after="0"/>
        <w:ind w:right="0"/>
        <w:rPr>
          <w:rFonts w:ascii="宋体" w:hAnsi="宋体" w:cs="宋体" w:eastAsia="宋体" w:hint="default"/>
          <w:b/>
          <w:bCs/>
          <w:sz w:val="15"/>
          <w:szCs w:val="15"/>
        </w:rPr>
      </w:pPr>
    </w:p>
    <w:p>
      <w:pPr>
        <w:spacing w:line="240" w:lineRule="auto"/>
        <w:ind w:left="112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z w:val="20"/>
          <w:szCs w:val="20"/>
        </w:rPr>
        <w:pict>
          <v:shape style="width:418.25pt;height:154.85pt;mso-position-horizontal-relative:char;mso-position-vertical-relative:line" type="#_x0000_t202" filled="true" fillcolor="#282c34" stroked="false">
            <w10:anchorlock/>
            <v:textbox inset="0,0,0,0">
              <w:txbxContent>
                <w:p>
                  <w:pPr>
                    <w:pStyle w:val="BodyText"/>
                    <w:spacing w:line="245" w:lineRule="exact" w:before="0"/>
                    <w:ind w:left="28" w:right="0"/>
                    <w:jc w:val="left"/>
                  </w:pPr>
                  <w:r>
                    <w:rPr>
                      <w:color w:val="D45FDE"/>
                    </w:rPr>
                    <w:t>module</w:t>
                  </w:r>
                  <w:r>
                    <w:rPr>
                      <w:color w:val="D45FDE"/>
                      <w:spacing w:val="-4"/>
                    </w:rPr>
                    <w:t> </w:t>
                  </w:r>
                  <w:r>
                    <w:rPr>
                      <w:color w:val="E4C07A"/>
                    </w:rPr>
                    <w:t>Ext</w:t>
                  </w:r>
                  <w:r>
                    <w:rPr>
                      <w:color w:val="ABB1BE"/>
                    </w:rPr>
                    <w:t>(</w:t>
                  </w:r>
                  <w:r>
                    <w:rPr/>
                  </w:r>
                </w:p>
                <w:p>
                  <w:pPr>
                    <w:pStyle w:val="BodyText"/>
                    <w:spacing w:line="276" w:lineRule="auto" w:before="42"/>
                    <w:ind w:left="451" w:right="5722"/>
                    <w:jc w:val="left"/>
                  </w:pP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15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7"/>
                    </w:rPr>
                    <w:t> </w:t>
                  </w:r>
                  <w:r>
                    <w:rPr>
                      <w:color w:val="ABB1BE"/>
                    </w:rPr>
                    <w:t>input0,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D45FDE"/>
                      <w:spacing w:val="-3"/>
                    </w:rPr>
                    <w:t> </w:t>
                  </w:r>
                  <w:r>
                    <w:rPr>
                      <w:color w:val="ABB1BE"/>
                    </w:rPr>
                    <w:t>op,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0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output reg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8"/>
                    </w:rPr>
                    <w:t> </w:t>
                  </w:r>
                  <w:r>
                    <w:rPr>
                      <w:color w:val="ABB1BE"/>
                    </w:rPr>
                    <w:t>out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28" w:right="0"/>
                    <w:jc w:val="left"/>
                  </w:pPr>
                  <w:r>
                    <w:rPr>
                      <w:color w:val="ABB1BE"/>
                    </w:rPr>
                    <w:t>);</w:t>
                  </w:r>
                  <w:r>
                    <w:rPr/>
                  </w:r>
                </w:p>
                <w:p>
                  <w:pPr>
                    <w:pStyle w:val="BodyText"/>
                    <w:spacing w:line="280" w:lineRule="auto"/>
                    <w:ind w:left="873" w:right="6183" w:hanging="423"/>
                    <w:jc w:val="left"/>
                  </w:pPr>
                  <w:r>
                    <w:rPr>
                      <w:color w:val="D45FDE"/>
                      <w:spacing w:val="-1"/>
                    </w:rPr>
                    <w:t>always</w:t>
                  </w:r>
                  <w:r>
                    <w:rPr>
                      <w:color w:val="ABB1BE"/>
                      <w:spacing w:val="-1"/>
                    </w:rPr>
                    <w:t>@(*)</w:t>
                  </w:r>
                  <w:r>
                    <w:rPr>
                      <w:color w:val="D45FDE"/>
                      <w:spacing w:val="-1"/>
                    </w:rPr>
                    <w:t>begin </w:t>
                  </w:r>
                  <w:r>
                    <w:rPr>
                      <w:color w:val="D45FDE"/>
                      <w:spacing w:val="-1"/>
                    </w:rPr>
                  </w:r>
                  <w:r>
                    <w:rPr>
                      <w:color w:val="D45FDE"/>
                    </w:rPr>
                    <w:t>case</w:t>
                  </w:r>
                  <w:r>
                    <w:rPr>
                      <w:color w:val="D45FDE"/>
                      <w:spacing w:val="-3"/>
                    </w:rPr>
                    <w:t> </w:t>
                  </w:r>
                  <w:r>
                    <w:rPr>
                      <w:color w:val="ABB1BE"/>
                    </w:rPr>
                    <w:t>(op)</w:t>
                  </w:r>
                  <w:r>
                    <w:rPr/>
                  </w:r>
                </w:p>
                <w:p>
                  <w:pPr>
                    <w:pStyle w:val="BodyText"/>
                    <w:spacing w:line="241" w:lineRule="exact" w:before="0"/>
                    <w:ind w:left="1291" w:right="0"/>
                    <w:jc w:val="left"/>
                  </w:pPr>
                  <w:r>
                    <w:rPr>
                      <w:color w:val="D19A66"/>
                    </w:rPr>
                    <w:t>1'b0</w:t>
                  </w:r>
                  <w:r>
                    <w:rPr>
                      <w:color w:val="ABB1BE"/>
                    </w:rPr>
                    <w:t>: out = { {</w:t>
                  </w:r>
                  <w:r>
                    <w:rPr>
                      <w:color w:val="D19A66"/>
                    </w:rPr>
                    <w:t>16</w:t>
                  </w:r>
                  <w:r>
                    <w:rPr>
                      <w:color w:val="ABB1BE"/>
                    </w:rPr>
                    <w:t>{</w:t>
                  </w:r>
                  <w:r>
                    <w:rPr>
                      <w:color w:val="D19A66"/>
                    </w:rPr>
                    <w:t>1'b0</w:t>
                  </w:r>
                  <w:r>
                    <w:rPr>
                      <w:color w:val="ABB1BE"/>
                    </w:rPr>
                    <w:t>}} ,</w:t>
                  </w:r>
                  <w:r>
                    <w:rPr>
                      <w:color w:val="ABB1BE"/>
                      <w:spacing w:val="-12"/>
                    </w:rPr>
                    <w:t> </w:t>
                  </w:r>
                  <w:r>
                    <w:rPr>
                      <w:color w:val="ABB1BE"/>
                    </w:rPr>
                    <w:t>input0};</w:t>
                  </w:r>
                  <w:r>
                    <w:rPr/>
                  </w:r>
                </w:p>
                <w:p>
                  <w:pPr>
                    <w:pStyle w:val="BodyText"/>
                    <w:spacing w:line="280" w:lineRule="auto"/>
                    <w:ind w:left="873" w:right="2342" w:firstLine="418"/>
                    <w:jc w:val="left"/>
                  </w:pPr>
                  <w:r>
                    <w:rPr>
                      <w:color w:val="D19A66"/>
                    </w:rPr>
                    <w:t>1'b1</w:t>
                  </w:r>
                  <w:r>
                    <w:rPr>
                      <w:color w:val="ABB1BE"/>
                    </w:rPr>
                    <w:t>: out = { {</w:t>
                  </w:r>
                  <w:r>
                    <w:rPr>
                      <w:color w:val="D19A66"/>
                    </w:rPr>
                    <w:t>16</w:t>
                  </w:r>
                  <w:r>
                    <w:rPr>
                      <w:color w:val="ABB1BE"/>
                    </w:rPr>
                    <w:t>{input0[</w:t>
                  </w:r>
                  <w:r>
                    <w:rPr>
                      <w:color w:val="D19A66"/>
                    </w:rPr>
                    <w:t>15</w:t>
                  </w:r>
                  <w:r>
                    <w:rPr>
                      <w:color w:val="ABB1BE"/>
                    </w:rPr>
                    <w:t>]}} ,</w:t>
                  </w:r>
                  <w:r>
                    <w:rPr>
                      <w:color w:val="ABB1BE"/>
                      <w:spacing w:val="-12"/>
                    </w:rPr>
                    <w:t> </w:t>
                  </w:r>
                  <w:r>
                    <w:rPr>
                      <w:color w:val="ABB1BE"/>
                    </w:rPr>
                    <w:t>input0};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endcase</w:t>
                  </w:r>
                  <w:r>
                    <w:rPr/>
                  </w:r>
                </w:p>
                <w:p>
                  <w:pPr>
                    <w:pStyle w:val="BodyText"/>
                    <w:spacing w:line="241" w:lineRule="exact" w:before="0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end</w:t>
                  </w:r>
                  <w:r>
                    <w:rPr/>
                  </w:r>
                </w:p>
              </w:txbxContent>
            </v:textbox>
            <v:fill type="solid"/>
          </v:shape>
        </w:pict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spacing w:after="0" w:line="240" w:lineRule="auto"/>
        <w:rPr>
          <w:rFonts w:ascii="宋体" w:hAnsi="宋体" w:cs="宋体" w:eastAsia="宋体" w:hint="default"/>
          <w:sz w:val="20"/>
          <w:szCs w:val="20"/>
        </w:rPr>
        <w:sectPr>
          <w:pgSz w:w="11910" w:h="16840"/>
          <w:pgMar w:top="1420" w:bottom="280" w:left="1660" w:right="1660"/>
        </w:sectPr>
      </w:pPr>
    </w:p>
    <w:p>
      <w:pPr>
        <w:tabs>
          <w:tab w:pos="8477" w:val="left" w:leader="none"/>
        </w:tabs>
        <w:spacing w:line="228" w:lineRule="exact" w:before="39"/>
        <w:ind w:left="140" w:right="124" w:firstLine="0"/>
        <w:jc w:val="left"/>
        <w:rPr>
          <w:rFonts w:ascii="Consolas" w:hAnsi="Consolas" w:cs="Consolas" w:eastAsia="Consolas" w:hint="default"/>
          <w:sz w:val="21"/>
          <w:szCs w:val="21"/>
        </w:rPr>
      </w:pPr>
      <w:r>
        <w:rPr>
          <w:rFonts w:ascii="Consolas"/>
          <w:color w:val="D45FDE"/>
          <w:w w:val="100"/>
          <w:sz w:val="21"/>
        </w:rPr>
      </w:r>
      <w:r>
        <w:rPr>
          <w:rFonts w:ascii="Consolas"/>
          <w:color w:val="D45FDE"/>
          <w:sz w:val="21"/>
          <w:shd w:fill="282C34" w:color="auto" w:val="clear"/>
        </w:rPr>
        <w:t>endmodule </w:t>
      </w:r>
      <w:r>
        <w:rPr>
          <w:rFonts w:ascii="Consolas"/>
          <w:i/>
          <w:color w:val="7E848E"/>
          <w:sz w:val="21"/>
          <w:shd w:fill="282C34" w:color="auto" w:val="clear"/>
        </w:rPr>
        <w:t>//</w:t>
      </w:r>
      <w:r>
        <w:rPr>
          <w:rFonts w:ascii="Consolas"/>
          <w:i/>
          <w:color w:val="7E848E"/>
          <w:spacing w:val="-5"/>
          <w:sz w:val="21"/>
          <w:shd w:fill="282C34" w:color="auto" w:val="clear"/>
        </w:rPr>
        <w:t> </w:t>
      </w:r>
      <w:r>
        <w:rPr>
          <w:rFonts w:ascii="Consolas"/>
          <w:i/>
          <w:color w:val="7E848E"/>
          <w:sz w:val="21"/>
          <w:shd w:fill="282C34" w:color="auto" w:val="clear"/>
        </w:rPr>
        <w:t>Ext</w:t>
        <w:tab/>
      </w:r>
      <w:r>
        <w:rPr>
          <w:rFonts w:ascii="Consolas"/>
          <w:i/>
          <w:color w:val="7E848E"/>
          <w:sz w:val="21"/>
        </w:rPr>
      </w:r>
      <w:r>
        <w:rPr>
          <w:rFonts w:ascii="Consolas"/>
          <w:sz w:val="21"/>
        </w:rPr>
      </w:r>
    </w:p>
    <w:p>
      <w:pPr>
        <w:spacing w:line="323" w:lineRule="exact" w:before="0"/>
        <w:ind w:left="140" w:right="124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2)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原理说明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pStyle w:val="Heading4"/>
        <w:spacing w:line="240" w:lineRule="auto" w:before="130"/>
        <w:ind w:left="500" w:right="124"/>
        <w:jc w:val="left"/>
      </w:pPr>
      <w:r>
        <w:rPr/>
        <w:t>有可能你会问</w:t>
      </w:r>
      <w:r>
        <w:rPr>
          <w:spacing w:val="-62"/>
        </w:rPr>
        <w:t> </w:t>
      </w:r>
      <w:r>
        <w:rPr>
          <w:rFonts w:ascii="Consolas" w:hAnsi="Consolas" w:cs="Consolas" w:eastAsia="Consolas" w:hint="default"/>
        </w:rPr>
        <w:t>lui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的处理去哪里了？实际上</w:t>
      </w:r>
      <w:r>
        <w:rPr>
          <w:spacing w:val="-62"/>
        </w:rPr>
        <w:t> </w:t>
      </w:r>
      <w:r>
        <w:rPr>
          <w:rFonts w:ascii="Consolas" w:hAnsi="Consolas" w:cs="Consolas" w:eastAsia="Consolas" w:hint="default"/>
        </w:rPr>
        <w:t>lui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有几种处理方式：</w:t>
      </w:r>
    </w:p>
    <w:p>
      <w:pPr>
        <w:pStyle w:val="Heading4"/>
        <w:spacing w:line="328" w:lineRule="auto"/>
        <w:ind w:left="861" w:right="133" w:hanging="360"/>
        <w:jc w:val="left"/>
      </w:pPr>
      <w:r>
        <w:rPr>
          <w:rFonts w:ascii="Consolas" w:hAnsi="Consolas" w:cs="Consolas" w:eastAsia="Consolas" w:hint="default"/>
        </w:rPr>
        <w:t>a)</w:t>
      </w:r>
      <w:r>
        <w:rPr>
          <w:rFonts w:ascii="Consolas" w:hAnsi="Consolas" w:cs="Consolas" w:eastAsia="Consolas" w:hint="default"/>
          <w:spacing w:val="-33"/>
        </w:rPr>
        <w:t> </w:t>
      </w:r>
      <w:r>
        <w:rPr>
          <w:spacing w:val="-3"/>
        </w:rPr>
        <w:t>在这里添加一种移动到高位的位扩展，</w:t>
      </w:r>
      <w:r>
        <w:rPr>
          <w:rFonts w:ascii="Consolas" w:hAnsi="Consolas" w:cs="Consolas" w:eastAsia="Consolas" w:hint="default"/>
          <w:spacing w:val="-3"/>
        </w:rPr>
        <w:t>Ctrl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修改</w:t>
      </w:r>
      <w:r>
        <w:rPr>
          <w:spacing w:val="-62"/>
        </w:rPr>
        <w:t> </w:t>
      </w:r>
      <w:r>
        <w:rPr>
          <w:rFonts w:ascii="Consolas" w:hAnsi="Consolas" w:cs="Consolas" w:eastAsia="Consolas" w:hint="default"/>
        </w:rPr>
        <w:t>lui</w:t>
      </w:r>
      <w:r>
        <w:rPr>
          <w:rFonts w:ascii="Consolas" w:hAnsi="Consolas" w:cs="Consolas" w:eastAsia="Consolas" w:hint="default"/>
          <w:spacing w:val="-72"/>
        </w:rPr>
        <w:t> </w:t>
      </w:r>
      <w:r>
        <w:rPr/>
        <w:t>的</w:t>
      </w:r>
      <w:r>
        <w:rPr>
          <w:spacing w:val="-63"/>
        </w:rPr>
        <w:t> </w:t>
      </w:r>
      <w:r>
        <w:rPr>
          <w:rFonts w:ascii="Consolas" w:hAnsi="Consolas" w:cs="Consolas" w:eastAsia="Consolas" w:hint="default"/>
        </w:rPr>
        <w:t>aluop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修改成加 法或者其他不影响结果的方式。</w:t>
      </w:r>
    </w:p>
    <w:p>
      <w:pPr>
        <w:pStyle w:val="Heading4"/>
        <w:spacing w:line="240" w:lineRule="auto" w:before="62"/>
        <w:ind w:left="500" w:right="0"/>
        <w:jc w:val="left"/>
      </w:pPr>
      <w:r>
        <w:rPr>
          <w:rFonts w:ascii="Consolas" w:hAnsi="Consolas" w:cs="Consolas" w:eastAsia="Consolas" w:hint="default"/>
        </w:rPr>
        <w:t>b)</w:t>
      </w:r>
      <w:r>
        <w:rPr>
          <w:rFonts w:ascii="Consolas" w:hAnsi="Consolas" w:cs="Consolas" w:eastAsia="Consolas" w:hint="default"/>
          <w:spacing w:val="-42"/>
        </w:rPr>
        <w:t> </w:t>
      </w:r>
      <w:r>
        <w:rPr/>
        <w:t>这里作零扩展或者符号扩展都可以，在</w:t>
      </w:r>
      <w:r>
        <w:rPr>
          <w:spacing w:val="-67"/>
        </w:rPr>
        <w:t> </w:t>
      </w:r>
      <w:r>
        <w:rPr>
          <w:rFonts w:ascii="Consolas" w:hAnsi="Consolas" w:cs="Consolas" w:eastAsia="Consolas" w:hint="default"/>
        </w:rPr>
        <w:t>Ctrl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中将</w:t>
      </w:r>
      <w:r>
        <w:rPr>
          <w:spacing w:val="-67"/>
        </w:rPr>
        <w:t> </w:t>
      </w:r>
      <w:r>
        <w:rPr>
          <w:rFonts w:ascii="Consolas" w:hAnsi="Consolas" w:cs="Consolas" w:eastAsia="Consolas" w:hint="default"/>
        </w:rPr>
        <w:t>lui</w:t>
      </w:r>
      <w:r>
        <w:rPr>
          <w:rFonts w:ascii="Consolas" w:hAnsi="Consolas" w:cs="Consolas" w:eastAsia="Consolas" w:hint="default"/>
          <w:spacing w:val="-82"/>
        </w:rPr>
        <w:t> </w:t>
      </w:r>
      <w:r>
        <w:rPr>
          <w:spacing w:val="-4"/>
        </w:rPr>
        <w:t>实现为位运算，在</w:t>
      </w:r>
    </w:p>
    <w:p>
      <w:pPr>
        <w:pStyle w:val="Heading4"/>
        <w:spacing w:line="240" w:lineRule="auto" w:before="130"/>
        <w:ind w:left="861" w:right="124"/>
        <w:jc w:val="left"/>
      </w:pPr>
      <w:r>
        <w:rPr>
          <w:rFonts w:ascii="Consolas" w:hAnsi="Consolas" w:cs="Consolas" w:eastAsia="Consolas" w:hint="default"/>
        </w:rPr>
        <w:t>ALUSrcA</w:t>
      </w:r>
      <w:r>
        <w:rPr>
          <w:rFonts w:ascii="Consolas" w:hAnsi="Consolas" w:cs="Consolas" w:eastAsia="Consolas" w:hint="default"/>
          <w:spacing w:val="-75"/>
        </w:rPr>
        <w:t> </w:t>
      </w:r>
      <w:r>
        <w:rPr/>
        <w:t>中新增一个</w:t>
      </w:r>
      <w:r>
        <w:rPr>
          <w:spacing w:val="-56"/>
        </w:rPr>
        <w:t> </w:t>
      </w:r>
      <w:r>
        <w:rPr>
          <w:rFonts w:ascii="Consolas" w:hAnsi="Consolas" w:cs="Consolas" w:eastAsia="Consolas" w:hint="default"/>
        </w:rPr>
        <w:t>16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作为固定左移的第二输入。</w:t>
      </w:r>
    </w:p>
    <w:p>
      <w:pPr>
        <w:pStyle w:val="Heading4"/>
        <w:spacing w:line="328" w:lineRule="auto"/>
        <w:ind w:left="861" w:right="126" w:hanging="360"/>
        <w:jc w:val="left"/>
      </w:pPr>
      <w:r>
        <w:rPr>
          <w:rFonts w:ascii="Consolas" w:hAnsi="Consolas" w:cs="Consolas" w:eastAsia="Consolas" w:hint="default"/>
        </w:rPr>
        <w:t>c)</w:t>
      </w:r>
      <w:r>
        <w:rPr>
          <w:rFonts w:ascii="Consolas" w:hAnsi="Consolas" w:cs="Consolas" w:eastAsia="Consolas" w:hint="default"/>
          <w:spacing w:val="-35"/>
        </w:rPr>
        <w:t> </w:t>
      </w:r>
      <w:r>
        <w:rPr/>
        <w:t>直接在</w:t>
      </w:r>
      <w:r>
        <w:rPr>
          <w:spacing w:val="-44"/>
        </w:rPr>
        <w:t> </w:t>
      </w:r>
      <w:r>
        <w:rPr>
          <w:rFonts w:ascii="Consolas" w:hAnsi="Consolas" w:cs="Consolas" w:eastAsia="Consolas" w:hint="default"/>
        </w:rPr>
        <w:t>ALU</w:t>
      </w:r>
      <w:r>
        <w:rPr>
          <w:rFonts w:ascii="Consolas" w:hAnsi="Consolas" w:cs="Consolas" w:eastAsia="Consolas" w:hint="default"/>
          <w:spacing w:val="-59"/>
        </w:rPr>
        <w:t> </w:t>
      </w:r>
      <w:r>
        <w:rPr/>
        <w:t>中新增一种</w:t>
      </w:r>
      <w:r>
        <w:rPr>
          <w:spacing w:val="-39"/>
        </w:rPr>
        <w:t> </w:t>
      </w:r>
      <w:r>
        <w:rPr>
          <w:rFonts w:ascii="Consolas" w:hAnsi="Consolas" w:cs="Consolas" w:eastAsia="Consolas" w:hint="default"/>
        </w:rPr>
        <w:t>lui</w:t>
      </w:r>
      <w:r>
        <w:rPr>
          <w:rFonts w:ascii="Consolas" w:hAnsi="Consolas" w:cs="Consolas" w:eastAsia="Consolas" w:hint="default"/>
          <w:spacing w:val="-58"/>
        </w:rPr>
        <w:t> </w:t>
      </w:r>
      <w:r>
        <w:rPr/>
        <w:t>的方式，不过我认为这并不值得推荐，因为 专门为了一条指令新增一种</w:t>
      </w:r>
      <w:r>
        <w:rPr>
          <w:spacing w:val="-61"/>
        </w:rPr>
        <w:t> </w:t>
      </w:r>
      <w:r>
        <w:rPr>
          <w:rFonts w:ascii="Consolas" w:hAnsi="Consolas" w:cs="Consolas" w:eastAsia="Consolas" w:hint="default"/>
        </w:rPr>
        <w:t>ALU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运算不是很经济的行为。</w:t>
      </w:r>
    </w:p>
    <w:p>
      <w:pPr>
        <w:pStyle w:val="Heading4"/>
        <w:spacing w:line="328" w:lineRule="auto" w:before="26"/>
        <w:ind w:right="124" w:firstLine="360"/>
        <w:jc w:val="left"/>
      </w:pPr>
      <w:r>
        <w:rPr/>
        <w:t>很显然在实现中我选择了</w:t>
      </w:r>
      <w:r>
        <w:rPr>
          <w:spacing w:val="-57"/>
        </w:rPr>
        <w:t> </w:t>
      </w:r>
      <w:r>
        <w:rPr>
          <w:rFonts w:ascii="Consolas" w:hAnsi="Consolas" w:cs="Consolas" w:eastAsia="Consolas" w:hint="default"/>
        </w:rPr>
        <w:t>b)</w:t>
      </w:r>
      <w:r>
        <w:rPr/>
        <w:t>。在我实现的其他指令中（也包括整个</w:t>
      </w:r>
      <w:r>
        <w:rPr>
          <w:spacing w:val="-56"/>
        </w:rPr>
        <w:t> </w:t>
      </w:r>
      <w:r>
        <w:rPr>
          <w:rFonts w:ascii="Consolas" w:hAnsi="Consolas" w:cs="Consolas" w:eastAsia="Consolas" w:hint="default"/>
        </w:rPr>
        <w:t>MIPS</w:t>
      </w:r>
      <w:r>
        <w:rPr>
          <w:rFonts w:ascii="Consolas" w:hAnsi="Consolas" w:cs="Consolas" w:eastAsia="Consolas" w:hint="default"/>
          <w:spacing w:val="-71"/>
        </w:rPr>
        <w:t> </w:t>
      </w:r>
      <w:r>
        <w:rPr/>
        <w:t>指 </w:t>
      </w:r>
      <w:r>
        <w:rPr>
          <w:spacing w:val="-5"/>
        </w:rPr>
        <w:t>令集的大部分），只需要零扩展或者符号扩展就可以应付。</w:t>
      </w:r>
    </w:p>
    <w:p>
      <w:pPr>
        <w:spacing w:line="240" w:lineRule="auto" w:before="7"/>
        <w:ind w:right="0"/>
        <w:rPr>
          <w:rFonts w:ascii="宋体" w:hAnsi="宋体" w:cs="宋体" w:eastAsia="宋体" w:hint="default"/>
          <w:sz w:val="16"/>
          <w:szCs w:val="16"/>
        </w:rPr>
      </w:pPr>
    </w:p>
    <w:p>
      <w:pPr>
        <w:pStyle w:val="Heading3"/>
        <w:spacing w:line="240" w:lineRule="auto"/>
        <w:ind w:right="124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44" w:id="53"/>
      <w:bookmarkEnd w:id="53"/>
      <w:r>
        <w:rPr>
          <w:b w:val="0"/>
          <w:bCs w:val="0"/>
        </w:rPr>
      </w:r>
      <w:r>
        <w:rPr/>
        <w:t>2.4.11. ID/EX</w:t>
      </w:r>
      <w:r>
        <w:rPr>
          <w:spacing w:val="-62"/>
        </w:rPr>
        <w:t> </w:t>
      </w:r>
      <w:r>
        <w:rPr>
          <w:rFonts w:ascii="黑体" w:hAnsi="黑体" w:cs="黑体" w:eastAsia="黑体" w:hint="default"/>
        </w:rPr>
        <w:t>流水线寄存器（</w:t>
      </w:r>
      <w:r>
        <w:rPr/>
        <w:t>ID_EX</w:t>
      </w:r>
      <w:r>
        <w:rPr>
          <w:rFonts w:ascii="黑体" w:hAnsi="黑体" w:cs="黑体" w:eastAsia="黑体" w:hint="default"/>
        </w:rPr>
        <w:t>）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9"/>
        <w:ind w:right="0"/>
        <w:rPr>
          <w:rFonts w:ascii="黑体" w:hAnsi="黑体" w:cs="黑体" w:eastAsia="黑体" w:hint="default"/>
          <w:b/>
          <w:bCs/>
          <w:sz w:val="21"/>
          <w:szCs w:val="21"/>
        </w:rPr>
      </w:pPr>
    </w:p>
    <w:p>
      <w:pPr>
        <w:spacing w:before="0"/>
        <w:ind w:left="140" w:right="124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1)</w:t>
      </w:r>
      <w:r>
        <w:rPr>
          <w:rFonts w:ascii="Consolas" w:hAnsi="Consolas" w:cs="Consolas" w:eastAsia="Consolas" w:hint="default"/>
          <w:b/>
          <w:bCs/>
          <w:spacing w:val="-46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代码实现（此处可能较长，点击跳转到</w:t>
      </w:r>
      <w:r>
        <w:rPr>
          <w:rFonts w:ascii="宋体" w:hAnsi="宋体" w:cs="宋体" w:eastAsia="宋体" w:hint="default"/>
          <w:b/>
          <w:bCs/>
          <w:spacing w:val="-62"/>
          <w:sz w:val="24"/>
          <w:szCs w:val="24"/>
        </w:rPr>
        <w:t> </w:t>
      </w:r>
      <w:r>
        <w:rPr>
          <w:rFonts w:ascii="Consolas" w:hAnsi="Consolas" w:cs="Consolas" w:eastAsia="Consolas" w:hint="default"/>
          <w:b/>
          <w:bCs/>
          <w:color w:val="0462C1"/>
          <w:spacing w:val="-62"/>
          <w:sz w:val="24"/>
          <w:szCs w:val="24"/>
        </w:rPr>
      </w:r>
      <w:hyperlink w:history="true" w:anchor="_bookmark45">
        <w:r>
          <w:rPr>
            <w:rFonts w:ascii="Consolas" w:hAnsi="Consolas" w:cs="Consolas" w:eastAsia="Consolas" w:hint="default"/>
            <w:b/>
            <w:bCs/>
            <w:color w:val="0462C1"/>
            <w:sz w:val="24"/>
            <w:szCs w:val="24"/>
            <w:u w:val="thick" w:color="0462C1"/>
          </w:rPr>
          <w:t>2.4.12</w:t>
        </w:r>
        <w:r>
          <w:rPr>
            <w:rFonts w:ascii="Consolas" w:hAnsi="Consolas" w:cs="Consolas" w:eastAsia="Consolas" w:hint="default"/>
            <w:b/>
            <w:bCs/>
            <w:color w:val="0462C1"/>
            <w:sz w:val="24"/>
            <w:szCs w:val="24"/>
          </w:rPr>
        </w:r>
      </w:hyperlink>
      <w:r>
        <w:rPr>
          <w:rFonts w:ascii="宋体" w:hAnsi="宋体" w:cs="宋体" w:eastAsia="宋体" w:hint="default"/>
          <w:b/>
          <w:bCs/>
          <w:sz w:val="24"/>
          <w:szCs w:val="24"/>
        </w:rPr>
        <w:t>）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spacing w:line="240" w:lineRule="auto" w:before="7" w:after="0"/>
        <w:ind w:right="0"/>
        <w:rPr>
          <w:rFonts w:ascii="宋体" w:hAnsi="宋体" w:cs="宋体" w:eastAsia="宋体" w:hint="default"/>
          <w:b/>
          <w:bCs/>
          <w:sz w:val="15"/>
          <w:szCs w:val="15"/>
        </w:rPr>
      </w:pPr>
    </w:p>
    <w:p>
      <w:pPr>
        <w:spacing w:line="240" w:lineRule="auto"/>
        <w:ind w:left="112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z w:val="20"/>
          <w:szCs w:val="20"/>
        </w:rPr>
        <w:pict>
          <v:shape style="width:418.25pt;height:382.9pt;mso-position-horizontal-relative:char;mso-position-vertical-relative:line" type="#_x0000_t202" filled="true" fillcolor="#282c34" stroked="false">
            <w10:anchorlock/>
            <v:textbox inset="0,0,0,0">
              <w:txbxContent>
                <w:p>
                  <w:pPr>
                    <w:pStyle w:val="BodyText"/>
                    <w:spacing w:line="276" w:lineRule="auto" w:before="0"/>
                    <w:ind w:left="451" w:right="6759" w:hanging="423"/>
                    <w:jc w:val="left"/>
                  </w:pPr>
                  <w:r>
                    <w:rPr>
                      <w:color w:val="D45FDE"/>
                    </w:rPr>
                    <w:t>module </w:t>
                  </w:r>
                  <w:r>
                    <w:rPr>
                      <w:color w:val="E4C07A"/>
                    </w:rPr>
                    <w:t>ID_EX</w:t>
                  </w:r>
                  <w:r>
                    <w:rPr>
                      <w:color w:val="ABB1BE"/>
                    </w:rPr>
                    <w:t>(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D45FDE"/>
                      <w:spacing w:val="-3"/>
                    </w:rPr>
                    <w:t> </w:t>
                  </w:r>
                  <w:r>
                    <w:rPr>
                      <w:color w:val="ABB1BE"/>
                    </w:rPr>
                    <w:t>clk,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D45FDE"/>
                      <w:spacing w:val="-4"/>
                    </w:rPr>
                    <w:t> </w:t>
                  </w:r>
                  <w:r>
                    <w:rPr>
                      <w:color w:val="ABB1BE"/>
                    </w:rPr>
                    <w:t>rst,</w:t>
                  </w:r>
                  <w:r>
                    <w:rPr/>
                  </w:r>
                </w:p>
                <w:p>
                  <w:pPr>
                    <w:pStyle w:val="BodyText"/>
                    <w:spacing w:line="278" w:lineRule="auto" w:before="5"/>
                    <w:ind w:left="451" w:right="5492"/>
                    <w:jc w:val="left"/>
                  </w:pP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 regin1,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 regin2,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 regin3,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4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 regin4,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4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 regin5,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4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 regin6,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4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 regin7,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 </w:t>
                  </w:r>
                  <w:r>
                    <w:rPr>
                      <w:color w:val="ABB1BE"/>
                    </w:rPr>
                    <w:t>regdstin,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 aluopin,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8"/>
                    </w:rPr>
                    <w:t> </w:t>
                  </w:r>
                  <w:r>
                    <w:rPr>
                      <w:color w:val="ABB1BE"/>
                    </w:rPr>
                    <w:t>alusrcain,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8"/>
                    </w:rPr>
                    <w:t> </w:t>
                  </w:r>
                  <w:r>
                    <w:rPr>
                      <w:color w:val="ABB1BE"/>
                    </w:rPr>
                    <w:t>alusrcbin,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 </w:t>
                  </w:r>
                  <w:r>
                    <w:rPr>
                      <w:color w:val="ABB1BE"/>
                    </w:rPr>
                    <w:t>mem2regin,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D45FDE"/>
                      <w:spacing w:val="-5"/>
                    </w:rPr>
                    <w:t> </w:t>
                  </w:r>
                  <w:r>
                    <w:rPr>
                      <w:color w:val="ABB1BE"/>
                    </w:rPr>
                    <w:t>regwrin,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3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D45FDE"/>
                      <w:spacing w:val="-5"/>
                    </w:rPr>
                    <w:t> </w:t>
                  </w:r>
                  <w:r>
                    <w:rPr>
                      <w:color w:val="ABB1BE"/>
                    </w:rPr>
                    <w:t>memwrin,</w:t>
                  </w:r>
                  <w:r>
                    <w:rPr/>
                  </w:r>
                </w:p>
                <w:p>
                  <w:pPr>
                    <w:spacing w:line="240" w:lineRule="auto" w:before="6"/>
                    <w:rPr>
                      <w:rFonts w:ascii="宋体" w:hAnsi="宋体" w:cs="宋体" w:eastAsia="宋体" w:hint="default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pStyle w:val="BodyText"/>
                    <w:spacing w:line="278" w:lineRule="auto" w:before="0"/>
                    <w:ind w:left="451" w:right="5030"/>
                    <w:jc w:val="left"/>
                  </w:pPr>
                  <w:r>
                    <w:rPr>
                      <w:color w:val="D45FDE"/>
                    </w:rPr>
                    <w:t>output reg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9"/>
                    </w:rPr>
                    <w:t> </w:t>
                  </w:r>
                  <w:r>
                    <w:rPr>
                      <w:color w:val="ABB1BE"/>
                    </w:rPr>
                    <w:t>regout1,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output reg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9"/>
                    </w:rPr>
                    <w:t> </w:t>
                  </w:r>
                  <w:r>
                    <w:rPr>
                      <w:color w:val="ABB1BE"/>
                    </w:rPr>
                    <w:t>regout2,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output reg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9"/>
                    </w:rPr>
                    <w:t> </w:t>
                  </w:r>
                  <w:r>
                    <w:rPr>
                      <w:color w:val="ABB1BE"/>
                    </w:rPr>
                    <w:t>regout3,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output reg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4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 regout4,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output reg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4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 regout5,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output reg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4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 regout6,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output reg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4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 regout7,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output reg</w:t>
                  </w:r>
                  <w:r>
                    <w:rPr>
                      <w:color w:val="D45FDE"/>
                      <w:spacing w:val="-8"/>
                    </w:rPr>
                    <w:t> </w:t>
                  </w:r>
                  <w:r>
                    <w:rPr>
                      <w:color w:val="ABB1BE"/>
                    </w:rPr>
                    <w:t>regdstout,</w:t>
                  </w:r>
                  <w:r>
                    <w:rPr/>
                  </w:r>
                </w:p>
                <w:p>
                  <w:pPr>
                    <w:pStyle w:val="BodyText"/>
                    <w:spacing w:line="244" w:lineRule="exact" w:before="0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output reg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9"/>
                    </w:rPr>
                    <w:t> </w:t>
                  </w:r>
                  <w:r>
                    <w:rPr>
                      <w:color w:val="ABB1BE"/>
                    </w:rPr>
                    <w:t>aluopout,</w:t>
                  </w:r>
                  <w:r>
                    <w:rPr/>
                  </w:r>
                </w:p>
              </w:txbxContent>
            </v:textbox>
            <v:fill type="solid"/>
          </v:shape>
        </w:pict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spacing w:after="0" w:line="240" w:lineRule="auto"/>
        <w:rPr>
          <w:rFonts w:ascii="宋体" w:hAnsi="宋体" w:cs="宋体" w:eastAsia="宋体" w:hint="default"/>
          <w:sz w:val="20"/>
          <w:szCs w:val="20"/>
        </w:rPr>
        <w:sectPr>
          <w:pgSz w:w="11910" w:h="16840"/>
          <w:pgMar w:top="1420" w:bottom="280" w:left="1660" w:right="1660"/>
        </w:sectPr>
      </w:pPr>
    </w:p>
    <w:p>
      <w:pPr>
        <w:pStyle w:val="BodyText"/>
        <w:spacing w:line="278" w:lineRule="auto" w:before="39"/>
        <w:ind w:left="563" w:right="4893"/>
        <w:jc w:val="left"/>
      </w:pPr>
      <w:r>
        <w:rPr/>
        <w:pict>
          <v:group style="position:absolute;margin-left:88.608002pt;margin-top:72.019981pt;width:418.25pt;height:684.2pt;mso-position-horizontal-relative:page;mso-position-vertical-relative:page;z-index:-131680" coordorigin="1772,1440" coordsize="8365,13684">
            <v:group style="position:absolute;left:1772;top:1440;width:8365;height:284" coordorigin="1772,1440" coordsize="8365,284">
              <v:shape style="position:absolute;left:1772;top:1440;width:8365;height:284" coordorigin="1772,1440" coordsize="8365,284" path="m1772,1724l10137,1724,10137,1440,1772,1440,1772,1724xe" filled="true" fillcolor="#282c34" stroked="false">
                <v:path arrowok="t"/>
                <v:fill type="solid"/>
              </v:shape>
            </v:group>
            <v:group style="position:absolute;left:1772;top:1724;width:8365;height:288" coordorigin="1772,1724" coordsize="8365,288">
              <v:shape style="position:absolute;left:1772;top:1724;width:8365;height:288" coordorigin="1772,1724" coordsize="8365,288" path="m1772,2012l10137,2012,10137,1724,1772,1724,1772,2012xe" filled="true" fillcolor="#282c34" stroked="false">
                <v:path arrowok="t"/>
                <v:fill type="solid"/>
              </v:shape>
            </v:group>
            <v:group style="position:absolute;left:1772;top:2012;width:8365;height:284" coordorigin="1772,2012" coordsize="8365,284">
              <v:shape style="position:absolute;left:1772;top:2012;width:8365;height:284" coordorigin="1772,2012" coordsize="8365,284" path="m1772,2295l10137,2295,10137,2012,1772,2012,1772,2295xe" filled="true" fillcolor="#282c34" stroked="false">
                <v:path arrowok="t"/>
                <v:fill type="solid"/>
              </v:shape>
            </v:group>
            <v:group style="position:absolute;left:1772;top:2295;width:8365;height:289" coordorigin="1772,2295" coordsize="8365,289">
              <v:shape style="position:absolute;left:1772;top:2295;width:8365;height:289" coordorigin="1772,2295" coordsize="8365,289" path="m1772,2583l10137,2583,10137,2295,1772,2295,1772,2583xe" filled="true" fillcolor="#282c34" stroked="false">
                <v:path arrowok="t"/>
                <v:fill type="solid"/>
              </v:shape>
            </v:group>
            <v:group style="position:absolute;left:1772;top:2583;width:8365;height:284" coordorigin="1772,2583" coordsize="8365,284">
              <v:shape style="position:absolute;left:1772;top:2583;width:8365;height:284" coordorigin="1772,2583" coordsize="8365,284" path="m1772,2867l10137,2867,10137,2583,1772,2583,1772,2867xe" filled="true" fillcolor="#282c34" stroked="false">
                <v:path arrowok="t"/>
                <v:fill type="solid"/>
              </v:shape>
            </v:group>
            <v:group style="position:absolute;left:1772;top:2867;width:8365;height:284" coordorigin="1772,2867" coordsize="8365,284">
              <v:shape style="position:absolute;left:1772;top:2867;width:8365;height:284" coordorigin="1772,2867" coordsize="8365,284" path="m1772,3150l10137,3150,10137,2867,1772,2867,1772,3150xe" filled="true" fillcolor="#282c34" stroked="false">
                <v:path arrowok="t"/>
                <v:fill type="solid"/>
              </v:shape>
            </v:group>
            <v:group style="position:absolute;left:1772;top:3150;width:8365;height:288" coordorigin="1772,3150" coordsize="8365,288">
              <v:shape style="position:absolute;left:1772;top:3150;width:8365;height:288" coordorigin="1772,3150" coordsize="8365,288" path="m1772,3438l10137,3438,10137,3150,1772,3150,1772,3438xe" filled="true" fillcolor="#282c34" stroked="false">
                <v:path arrowok="t"/>
                <v:fill type="solid"/>
              </v:shape>
            </v:group>
            <v:group style="position:absolute;left:1772;top:3438;width:8365;height:284" coordorigin="1772,3438" coordsize="8365,284">
              <v:shape style="position:absolute;left:1772;top:3438;width:8365;height:284" coordorigin="1772,3438" coordsize="8365,284" path="m1772,3721l10137,3721,10137,3438,1772,3438,1772,3721xe" filled="true" fillcolor="#282c34" stroked="false">
                <v:path arrowok="t"/>
                <v:fill type="solid"/>
              </v:shape>
            </v:group>
            <v:group style="position:absolute;left:1772;top:3721;width:8365;height:284" coordorigin="1772,3721" coordsize="8365,284">
              <v:shape style="position:absolute;left:1772;top:3721;width:8365;height:284" coordorigin="1772,3721" coordsize="8365,284" path="m1772,4004l10137,4004,10137,3721,1772,3721,1772,4004xe" filled="true" fillcolor="#282c34" stroked="false">
                <v:path arrowok="t"/>
                <v:fill type="solid"/>
              </v:shape>
            </v:group>
            <v:group style="position:absolute;left:1772;top:4004;width:8365;height:289" coordorigin="1772,4004" coordsize="8365,289">
              <v:shape style="position:absolute;left:1772;top:4004;width:8365;height:289" coordorigin="1772,4004" coordsize="8365,289" path="m1772,4293l10137,4293,10137,4004,1772,4004,1772,4293xe" filled="true" fillcolor="#282c34" stroked="false">
                <v:path arrowok="t"/>
                <v:fill type="solid"/>
              </v:shape>
            </v:group>
            <v:group style="position:absolute;left:1772;top:4293;width:8365;height:284" coordorigin="1772,4293" coordsize="8365,284">
              <v:shape style="position:absolute;left:1772;top:4293;width:8365;height:284" coordorigin="1772,4293" coordsize="8365,284" path="m1772,4576l10137,4576,10137,4293,1772,4293,1772,4576xe" filled="true" fillcolor="#282c34" stroked="false">
                <v:path arrowok="t"/>
                <v:fill type="solid"/>
              </v:shape>
            </v:group>
            <v:group style="position:absolute;left:1772;top:4576;width:8365;height:288" coordorigin="1772,4576" coordsize="8365,288">
              <v:shape style="position:absolute;left:1772;top:4576;width:8365;height:288" coordorigin="1772,4576" coordsize="8365,288" path="m1772,4864l10137,4864,10137,4576,1772,4576,1772,4864xe" filled="true" fillcolor="#282c34" stroked="false">
                <v:path arrowok="t"/>
                <v:fill type="solid"/>
              </v:shape>
            </v:group>
            <v:group style="position:absolute;left:1772;top:4864;width:8365;height:284" coordorigin="1772,4864" coordsize="8365,284">
              <v:shape style="position:absolute;left:1772;top:4864;width:8365;height:284" coordorigin="1772,4864" coordsize="8365,284" path="m1772,5147l10137,5147,10137,4864,1772,4864,1772,5147xe" filled="true" fillcolor="#282c34" stroked="false">
                <v:path arrowok="t"/>
                <v:fill type="solid"/>
              </v:shape>
            </v:group>
            <v:group style="position:absolute;left:1772;top:5147;width:8365;height:284" coordorigin="1772,5147" coordsize="8365,284">
              <v:shape style="position:absolute;left:1772;top:5147;width:8365;height:284" coordorigin="1772,5147" coordsize="8365,284" path="m1772,5430l10137,5430,10137,5147,1772,5147,1772,5430xe" filled="true" fillcolor="#282c34" stroked="false">
                <v:path arrowok="t"/>
                <v:fill type="solid"/>
              </v:shape>
            </v:group>
            <v:group style="position:absolute;left:1772;top:5430;width:8365;height:288" coordorigin="1772,5430" coordsize="8365,288">
              <v:shape style="position:absolute;left:1772;top:5430;width:8365;height:288" coordorigin="1772,5430" coordsize="8365,288" path="m1772,5718l10137,5718,10137,5430,1772,5430,1772,5718xe" filled="true" fillcolor="#282c34" stroked="false">
                <v:path arrowok="t"/>
                <v:fill type="solid"/>
              </v:shape>
            </v:group>
            <v:group style="position:absolute;left:1772;top:5718;width:8365;height:284" coordorigin="1772,5718" coordsize="8365,284">
              <v:shape style="position:absolute;left:1772;top:5718;width:8365;height:284" coordorigin="1772,5718" coordsize="8365,284" path="m1772,6002l10137,6002,10137,5718,1772,5718,1772,6002xe" filled="true" fillcolor="#282c34" stroked="false">
                <v:path arrowok="t"/>
                <v:fill type="solid"/>
              </v:shape>
            </v:group>
            <v:group style="position:absolute;left:1772;top:6002;width:8365;height:284" coordorigin="1772,6002" coordsize="8365,284">
              <v:shape style="position:absolute;left:1772;top:6002;width:8365;height:284" coordorigin="1772,6002" coordsize="8365,284" path="m1772,6285l10137,6285,10137,6002,1772,6002,1772,6285xe" filled="true" fillcolor="#282c34" stroked="false">
                <v:path arrowok="t"/>
                <v:fill type="solid"/>
              </v:shape>
            </v:group>
            <v:group style="position:absolute;left:1772;top:6285;width:8365;height:288" coordorigin="1772,6285" coordsize="8365,288">
              <v:shape style="position:absolute;left:1772;top:6285;width:8365;height:288" coordorigin="1772,6285" coordsize="8365,288" path="m1772,6573l10137,6573,10137,6285,1772,6285,1772,6573xe" filled="true" fillcolor="#282c34" stroked="false">
                <v:path arrowok="t"/>
                <v:fill type="solid"/>
              </v:shape>
            </v:group>
            <v:group style="position:absolute;left:1772;top:6573;width:8365;height:284" coordorigin="1772,6573" coordsize="8365,284">
              <v:shape style="position:absolute;left:1772;top:6573;width:8365;height:284" coordorigin="1772,6573" coordsize="8365,284" path="m1772,6856l10137,6856,10137,6573,1772,6573,1772,6856xe" filled="true" fillcolor="#282c34" stroked="false">
                <v:path arrowok="t"/>
                <v:fill type="solid"/>
              </v:shape>
            </v:group>
            <v:group style="position:absolute;left:1772;top:6856;width:8365;height:288" coordorigin="1772,6856" coordsize="8365,288">
              <v:shape style="position:absolute;left:1772;top:6856;width:8365;height:288" coordorigin="1772,6856" coordsize="8365,288" path="m1772,7144l10137,7144,10137,6856,1772,6856,1772,7144xe" filled="true" fillcolor="#282c34" stroked="false">
                <v:path arrowok="t"/>
                <v:fill type="solid"/>
              </v:shape>
            </v:group>
            <v:group style="position:absolute;left:1772;top:7144;width:8365;height:284" coordorigin="1772,7144" coordsize="8365,284">
              <v:shape style="position:absolute;left:1772;top:7144;width:8365;height:284" coordorigin="1772,7144" coordsize="8365,284" path="m1772,7428l10137,7428,10137,7144,1772,7144,1772,7428xe" filled="true" fillcolor="#282c34" stroked="false">
                <v:path arrowok="t"/>
                <v:fill type="solid"/>
              </v:shape>
            </v:group>
            <v:group style="position:absolute;left:1772;top:7428;width:8365;height:284" coordorigin="1772,7428" coordsize="8365,284">
              <v:shape style="position:absolute;left:1772;top:7428;width:8365;height:284" coordorigin="1772,7428" coordsize="8365,284" path="m1772,7711l10137,7711,10137,7428,1772,7428,1772,7711xe" filled="true" fillcolor="#282c34" stroked="false">
                <v:path arrowok="t"/>
                <v:fill type="solid"/>
              </v:shape>
            </v:group>
            <v:group style="position:absolute;left:1772;top:7711;width:8365;height:288" coordorigin="1772,7711" coordsize="8365,288">
              <v:shape style="position:absolute;left:1772;top:7711;width:8365;height:288" coordorigin="1772,7711" coordsize="8365,288" path="m1772,7999l10137,7999,10137,7711,1772,7711,1772,7999xe" filled="true" fillcolor="#282c34" stroked="false">
                <v:path arrowok="t"/>
                <v:fill type="solid"/>
              </v:shape>
            </v:group>
            <v:group style="position:absolute;left:1772;top:7999;width:8365;height:284" coordorigin="1772,7999" coordsize="8365,284">
              <v:shape style="position:absolute;left:1772;top:7999;width:8365;height:284" coordorigin="1772,7999" coordsize="8365,284" path="m1772,8282l10137,8282,10137,7999,1772,7999,1772,8282xe" filled="true" fillcolor="#282c34" stroked="false">
                <v:path arrowok="t"/>
                <v:fill type="solid"/>
              </v:shape>
            </v:group>
            <v:group style="position:absolute;left:1772;top:8282;width:8365;height:284" coordorigin="1772,8282" coordsize="8365,284">
              <v:shape style="position:absolute;left:1772;top:8282;width:8365;height:284" coordorigin="1772,8282" coordsize="8365,284" path="m1772,8566l10137,8566,10137,8282,1772,8282,1772,8566xe" filled="true" fillcolor="#282c34" stroked="false">
                <v:path arrowok="t"/>
                <v:fill type="solid"/>
              </v:shape>
            </v:group>
            <v:group style="position:absolute;left:1772;top:8566;width:8365;height:288" coordorigin="1772,8566" coordsize="8365,288">
              <v:shape style="position:absolute;left:1772;top:8566;width:8365;height:288" coordorigin="1772,8566" coordsize="8365,288" path="m1772,8854l10137,8854,10137,8566,1772,8566,1772,8854xe" filled="true" fillcolor="#282c34" stroked="false">
                <v:path arrowok="t"/>
                <v:fill type="solid"/>
              </v:shape>
            </v:group>
            <v:group style="position:absolute;left:1772;top:8854;width:8365;height:284" coordorigin="1772,8854" coordsize="8365,284">
              <v:shape style="position:absolute;left:1772;top:8854;width:8365;height:284" coordorigin="1772,8854" coordsize="8365,284" path="m1772,9137l10137,9137,10137,8854,1772,8854,1772,9137xe" filled="true" fillcolor="#282c34" stroked="false">
                <v:path arrowok="t"/>
                <v:fill type="solid"/>
              </v:shape>
            </v:group>
            <v:group style="position:absolute;left:1772;top:9137;width:8365;height:288" coordorigin="1772,9137" coordsize="8365,288">
              <v:shape style="position:absolute;left:1772;top:9137;width:8365;height:288" coordorigin="1772,9137" coordsize="8365,288" path="m1772,9425l10137,9425,10137,9137,1772,9137,1772,9425xe" filled="true" fillcolor="#282c34" stroked="false">
                <v:path arrowok="t"/>
                <v:fill type="solid"/>
              </v:shape>
            </v:group>
            <v:group style="position:absolute;left:1772;top:9425;width:8365;height:284" coordorigin="1772,9425" coordsize="8365,284">
              <v:shape style="position:absolute;left:1772;top:9425;width:8365;height:284" coordorigin="1772,9425" coordsize="8365,284" path="m1772,9708l10137,9708,10137,9425,1772,9425,1772,9708xe" filled="true" fillcolor="#282c34" stroked="false">
                <v:path arrowok="t"/>
                <v:fill type="solid"/>
              </v:shape>
            </v:group>
            <v:group style="position:absolute;left:1772;top:9708;width:8365;height:284" coordorigin="1772,9708" coordsize="8365,284">
              <v:shape style="position:absolute;left:1772;top:9708;width:8365;height:284" coordorigin="1772,9708" coordsize="8365,284" path="m1772,9992l10137,9992,10137,9708,1772,9708,1772,9992xe" filled="true" fillcolor="#282c34" stroked="false">
                <v:path arrowok="t"/>
                <v:fill type="solid"/>
              </v:shape>
            </v:group>
            <v:group style="position:absolute;left:1772;top:9992;width:8365;height:288" coordorigin="1772,9992" coordsize="8365,288">
              <v:shape style="position:absolute;left:1772;top:9992;width:8365;height:288" coordorigin="1772,9992" coordsize="8365,288" path="m1772,10280l10137,10280,10137,9992,1772,9992,1772,10280xe" filled="true" fillcolor="#282c34" stroked="false">
                <v:path arrowok="t"/>
                <v:fill type="solid"/>
              </v:shape>
            </v:group>
            <v:group style="position:absolute;left:1772;top:10280;width:8365;height:284" coordorigin="1772,10280" coordsize="8365,284">
              <v:shape style="position:absolute;left:1772;top:10280;width:8365;height:284" coordorigin="1772,10280" coordsize="8365,284" path="m1772,10563l10137,10563,10137,10280,1772,10280,1772,10563xe" filled="true" fillcolor="#282c34" stroked="false">
                <v:path arrowok="t"/>
                <v:fill type="solid"/>
              </v:shape>
            </v:group>
            <v:group style="position:absolute;left:1772;top:10563;width:8365;height:284" coordorigin="1772,10563" coordsize="8365,284">
              <v:shape style="position:absolute;left:1772;top:10563;width:8365;height:284" coordorigin="1772,10563" coordsize="8365,284" path="m1772,10847l10137,10847,10137,10563,1772,10563,1772,10847xe" filled="true" fillcolor="#282c34" stroked="false">
                <v:path arrowok="t"/>
                <v:fill type="solid"/>
              </v:shape>
            </v:group>
            <v:group style="position:absolute;left:1772;top:10847;width:8365;height:288" coordorigin="1772,10847" coordsize="8365,288">
              <v:shape style="position:absolute;left:1772;top:10847;width:8365;height:288" coordorigin="1772,10847" coordsize="8365,288" path="m1772,11135l10137,11135,10137,10847,1772,10847,1772,11135xe" filled="true" fillcolor="#282c34" stroked="false">
                <v:path arrowok="t"/>
                <v:fill type="solid"/>
              </v:shape>
            </v:group>
            <v:group style="position:absolute;left:1772;top:11135;width:8365;height:284" coordorigin="1772,11135" coordsize="8365,284">
              <v:shape style="position:absolute;left:1772;top:11135;width:8365;height:284" coordorigin="1772,11135" coordsize="8365,284" path="m1772,11418l10137,11418,10137,11135,1772,11135,1772,11418xe" filled="true" fillcolor="#282c34" stroked="false">
                <v:path arrowok="t"/>
                <v:fill type="solid"/>
              </v:shape>
            </v:group>
            <v:group style="position:absolute;left:1772;top:11418;width:8365;height:288" coordorigin="1772,11418" coordsize="8365,288">
              <v:shape style="position:absolute;left:1772;top:11418;width:8365;height:288" coordorigin="1772,11418" coordsize="8365,288" path="m1772,11706l10137,11706,10137,11418,1772,11418,1772,11706xe" filled="true" fillcolor="#282c34" stroked="false">
                <v:path arrowok="t"/>
                <v:fill type="solid"/>
              </v:shape>
            </v:group>
            <v:group style="position:absolute;left:1772;top:11706;width:8365;height:284" coordorigin="1772,11706" coordsize="8365,284">
              <v:shape style="position:absolute;left:1772;top:11706;width:8365;height:284" coordorigin="1772,11706" coordsize="8365,284" path="m1772,11989l10137,11989,10137,11706,1772,11706,1772,11989xe" filled="true" fillcolor="#282c34" stroked="false">
                <v:path arrowok="t"/>
                <v:fill type="solid"/>
              </v:shape>
            </v:group>
            <v:group style="position:absolute;left:1772;top:11989;width:8365;height:284" coordorigin="1772,11989" coordsize="8365,284">
              <v:shape style="position:absolute;left:1772;top:11989;width:8365;height:284" coordorigin="1772,11989" coordsize="8365,284" path="m1772,12272l10137,12272,10137,11989,1772,11989,1772,12272xe" filled="true" fillcolor="#282c34" stroked="false">
                <v:path arrowok="t"/>
                <v:fill type="solid"/>
              </v:shape>
            </v:group>
            <v:group style="position:absolute;left:1772;top:12272;width:8365;height:289" coordorigin="1772,12272" coordsize="8365,289">
              <v:shape style="position:absolute;left:1772;top:12272;width:8365;height:289" coordorigin="1772,12272" coordsize="8365,289" path="m1772,12561l10137,12561,10137,12272,1772,12272,1772,12561xe" filled="true" fillcolor="#282c34" stroked="false">
                <v:path arrowok="t"/>
                <v:fill type="solid"/>
              </v:shape>
            </v:group>
            <v:group style="position:absolute;left:1772;top:12561;width:8365;height:284" coordorigin="1772,12561" coordsize="8365,284">
              <v:shape style="position:absolute;left:1772;top:12561;width:8365;height:284" coordorigin="1772,12561" coordsize="8365,284" path="m1772,12844l10137,12844,10137,12561,1772,12561,1772,12844xe" filled="true" fillcolor="#282c34" stroked="false">
                <v:path arrowok="t"/>
                <v:fill type="solid"/>
              </v:shape>
            </v:group>
            <v:group style="position:absolute;left:1772;top:12844;width:8365;height:284" coordorigin="1772,12844" coordsize="8365,284">
              <v:shape style="position:absolute;left:1772;top:12844;width:8365;height:284" coordorigin="1772,12844" coordsize="8365,284" path="m1772,13127l10137,13127,10137,12844,1772,12844,1772,13127xe" filled="true" fillcolor="#282c34" stroked="false">
                <v:path arrowok="t"/>
                <v:fill type="solid"/>
              </v:shape>
            </v:group>
            <v:group style="position:absolute;left:1772;top:13127;width:8365;height:288" coordorigin="1772,13127" coordsize="8365,288">
              <v:shape style="position:absolute;left:1772;top:13127;width:8365;height:288" coordorigin="1772,13127" coordsize="8365,288" path="m1772,13415l10137,13415,10137,13127,1772,13127,1772,13415xe" filled="true" fillcolor="#282c34" stroked="false">
                <v:path arrowok="t"/>
                <v:fill type="solid"/>
              </v:shape>
            </v:group>
            <v:group style="position:absolute;left:1772;top:13415;width:8365;height:284" coordorigin="1772,13415" coordsize="8365,284">
              <v:shape style="position:absolute;left:1772;top:13415;width:8365;height:284" coordorigin="1772,13415" coordsize="8365,284" path="m1772,13698l10137,13698,10137,13415,1772,13415,1772,13698xe" filled="true" fillcolor="#282c34" stroked="false">
                <v:path arrowok="t"/>
                <v:fill type="solid"/>
              </v:shape>
            </v:group>
            <v:group style="position:absolute;left:1772;top:13698;width:8365;height:288" coordorigin="1772,13698" coordsize="8365,288">
              <v:shape style="position:absolute;left:1772;top:13698;width:8365;height:288" coordorigin="1772,13698" coordsize="8365,288" path="m1772,13986l10137,13986,10137,13698,1772,13698,1772,13986xe" filled="true" fillcolor="#282c34" stroked="false">
                <v:path arrowok="t"/>
                <v:fill type="solid"/>
              </v:shape>
            </v:group>
            <v:group style="position:absolute;left:1772;top:13986;width:8365;height:284" coordorigin="1772,13986" coordsize="8365,284">
              <v:shape style="position:absolute;left:1772;top:13986;width:8365;height:284" coordorigin="1772,13986" coordsize="8365,284" path="m1772,14270l10137,14270,10137,13986,1772,13986,1772,14270xe" filled="true" fillcolor="#282c34" stroked="false">
                <v:path arrowok="t"/>
                <v:fill type="solid"/>
              </v:shape>
            </v:group>
            <v:group style="position:absolute;left:1772;top:14270;width:8365;height:284" coordorigin="1772,14270" coordsize="8365,284">
              <v:shape style="position:absolute;left:1772;top:14270;width:8365;height:284" coordorigin="1772,14270" coordsize="8365,284" path="m1772,14553l10137,14553,10137,14270,1772,14270,1772,14553xe" filled="true" fillcolor="#282c34" stroked="false">
                <v:path arrowok="t"/>
                <v:fill type="solid"/>
              </v:shape>
            </v:group>
            <v:group style="position:absolute;left:1772;top:14553;width:8365;height:288" coordorigin="1772,14553" coordsize="8365,288">
              <v:shape style="position:absolute;left:1772;top:14553;width:8365;height:288" coordorigin="1772,14553" coordsize="8365,288" path="m1772,14841l10137,14841,10137,14553,1772,14553,1772,14841xe" filled="true" fillcolor="#282c34" stroked="false">
                <v:path arrowok="t"/>
                <v:fill type="solid"/>
              </v:shape>
            </v:group>
            <v:group style="position:absolute;left:1772;top:14841;width:8365;height:284" coordorigin="1772,14841" coordsize="8365,284">
              <v:shape style="position:absolute;left:1772;top:14841;width:8365;height:284" coordorigin="1772,14841" coordsize="8365,284" path="m1772,15124l10137,15124,10137,14841,1772,14841,1772,15124xe" filled="true" fillcolor="#282c34" stroked="false">
                <v:path arrowok="t"/>
                <v:fill type="solid"/>
              </v:shape>
            </v:group>
            <w10:wrap type="none"/>
          </v:group>
        </w:pict>
      </w:r>
      <w:r>
        <w:rPr>
          <w:color w:val="D45FDE"/>
        </w:rPr>
        <w:t>output reg</w:t>
      </w:r>
      <w:r>
        <w:rPr>
          <w:color w:val="ABB1BE"/>
        </w:rPr>
        <w:t>[</w:t>
      </w:r>
      <w:r>
        <w:rPr>
          <w:color w:val="D19A66"/>
        </w:rPr>
        <w:t>1</w:t>
      </w:r>
      <w:r>
        <w:rPr>
          <w:color w:val="ABB1BE"/>
        </w:rPr>
        <w:t>:</w:t>
      </w:r>
      <w:r>
        <w:rPr>
          <w:color w:val="D19A66"/>
        </w:rPr>
        <w:t>0</w:t>
      </w:r>
      <w:r>
        <w:rPr>
          <w:color w:val="ABB1BE"/>
        </w:rPr>
        <w:t>]</w:t>
      </w:r>
      <w:r>
        <w:rPr>
          <w:color w:val="ABB1BE"/>
          <w:spacing w:val="-10"/>
        </w:rPr>
        <w:t> </w:t>
      </w:r>
      <w:r>
        <w:rPr>
          <w:color w:val="ABB1BE"/>
        </w:rPr>
        <w:t>alusrcaout, </w:t>
      </w:r>
      <w:r>
        <w:rPr>
          <w:color w:val="ABB1BE"/>
        </w:rPr>
      </w:r>
      <w:r>
        <w:rPr>
          <w:color w:val="D45FDE"/>
        </w:rPr>
        <w:t>output reg</w:t>
      </w:r>
      <w:r>
        <w:rPr>
          <w:color w:val="ABB1BE"/>
        </w:rPr>
        <w:t>[</w:t>
      </w:r>
      <w:r>
        <w:rPr>
          <w:color w:val="D19A66"/>
        </w:rPr>
        <w:t>1</w:t>
      </w:r>
      <w:r>
        <w:rPr>
          <w:color w:val="ABB1BE"/>
        </w:rPr>
        <w:t>:</w:t>
      </w:r>
      <w:r>
        <w:rPr>
          <w:color w:val="D19A66"/>
        </w:rPr>
        <w:t>0</w:t>
      </w:r>
      <w:r>
        <w:rPr>
          <w:color w:val="ABB1BE"/>
        </w:rPr>
        <w:t>]</w:t>
      </w:r>
      <w:r>
        <w:rPr>
          <w:color w:val="ABB1BE"/>
          <w:spacing w:val="-10"/>
        </w:rPr>
        <w:t> </w:t>
      </w:r>
      <w:r>
        <w:rPr>
          <w:color w:val="ABB1BE"/>
        </w:rPr>
        <w:t>alusrcbout, </w:t>
      </w:r>
      <w:r>
        <w:rPr>
          <w:color w:val="ABB1BE"/>
        </w:rPr>
      </w:r>
      <w:r>
        <w:rPr>
          <w:color w:val="D45FDE"/>
        </w:rPr>
        <w:t>output reg </w:t>
      </w:r>
      <w:r>
        <w:rPr>
          <w:color w:val="ABB1BE"/>
        </w:rPr>
        <w:t>mem2regout, </w:t>
      </w:r>
      <w:r>
        <w:rPr>
          <w:color w:val="ABB1BE"/>
        </w:rPr>
      </w:r>
      <w:r>
        <w:rPr>
          <w:color w:val="D45FDE"/>
        </w:rPr>
        <w:t>output reg</w:t>
      </w:r>
      <w:r>
        <w:rPr>
          <w:color w:val="D45FDE"/>
          <w:spacing w:val="-8"/>
        </w:rPr>
        <w:t> </w:t>
      </w:r>
      <w:r>
        <w:rPr>
          <w:color w:val="ABB1BE"/>
        </w:rPr>
        <w:t>regwrout,</w:t>
      </w:r>
      <w:r>
        <w:rPr/>
      </w:r>
    </w:p>
    <w:p>
      <w:pPr>
        <w:pStyle w:val="BodyText"/>
        <w:spacing w:line="240" w:lineRule="auto" w:before="2"/>
        <w:ind w:left="314" w:right="5580"/>
        <w:jc w:val="center"/>
      </w:pPr>
      <w:r>
        <w:rPr>
          <w:color w:val="D45FDE"/>
        </w:rPr>
        <w:t>output reg</w:t>
      </w:r>
      <w:r>
        <w:rPr>
          <w:color w:val="D45FDE"/>
          <w:spacing w:val="-7"/>
        </w:rPr>
        <w:t> </w:t>
      </w:r>
      <w:r>
        <w:rPr>
          <w:color w:val="ABB1BE"/>
        </w:rPr>
        <w:t>memwrout</w:t>
      </w:r>
      <w:r>
        <w:rPr/>
      </w:r>
    </w:p>
    <w:p>
      <w:pPr>
        <w:pStyle w:val="BodyText"/>
        <w:spacing w:line="240" w:lineRule="auto"/>
        <w:ind w:left="140" w:right="124"/>
        <w:jc w:val="left"/>
      </w:pPr>
      <w:r>
        <w:rPr>
          <w:color w:val="ABB1BE"/>
        </w:rPr>
        <w:t>);</w:t>
      </w:r>
      <w:r>
        <w:rPr/>
      </w:r>
    </w:p>
    <w:p>
      <w:pPr>
        <w:pStyle w:val="BodyText"/>
        <w:spacing w:line="280" w:lineRule="auto"/>
        <w:ind w:right="6082" w:hanging="423"/>
        <w:jc w:val="left"/>
      </w:pPr>
      <w:r>
        <w:rPr>
          <w:color w:val="D45FDE"/>
        </w:rPr>
        <w:t>initial begin </w:t>
      </w:r>
      <w:r>
        <w:rPr>
          <w:color w:val="ABB1BE"/>
        </w:rPr>
        <w:t>regout1 &lt;=</w:t>
      </w:r>
      <w:r>
        <w:rPr>
          <w:color w:val="ABB1BE"/>
          <w:spacing w:val="-4"/>
        </w:rPr>
        <w:t> </w:t>
      </w:r>
      <w:r>
        <w:rPr>
          <w:color w:val="D19A66"/>
        </w:rPr>
        <w:t>0</w:t>
      </w:r>
      <w:r>
        <w:rPr>
          <w:color w:val="ABB1BE"/>
        </w:rPr>
        <w:t>;</w:t>
      </w:r>
      <w:r>
        <w:rPr/>
      </w:r>
    </w:p>
    <w:p>
      <w:pPr>
        <w:pStyle w:val="BodyText"/>
        <w:spacing w:line="241" w:lineRule="exact" w:before="0"/>
        <w:ind w:right="124"/>
        <w:jc w:val="left"/>
      </w:pPr>
      <w:r>
        <w:rPr>
          <w:color w:val="ABB1BE"/>
        </w:rPr>
        <w:t>regout2 &lt;=</w:t>
      </w:r>
      <w:r>
        <w:rPr>
          <w:color w:val="ABB1BE"/>
          <w:spacing w:val="-4"/>
        </w:rPr>
        <w:t> </w:t>
      </w:r>
      <w:r>
        <w:rPr>
          <w:color w:val="D19A66"/>
        </w:rPr>
        <w:t>0</w:t>
      </w:r>
      <w:r>
        <w:rPr>
          <w:color w:val="ABB1BE"/>
        </w:rPr>
        <w:t>;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regout3 &lt;=</w:t>
      </w:r>
      <w:r>
        <w:rPr>
          <w:color w:val="ABB1BE"/>
          <w:spacing w:val="-4"/>
        </w:rPr>
        <w:t> </w:t>
      </w:r>
      <w:r>
        <w:rPr>
          <w:color w:val="D19A66"/>
        </w:rPr>
        <w:t>0</w:t>
      </w:r>
      <w:r>
        <w:rPr>
          <w:color w:val="ABB1BE"/>
        </w:rPr>
        <w:t>;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regout4 &lt;=</w:t>
      </w:r>
      <w:r>
        <w:rPr>
          <w:color w:val="ABB1BE"/>
          <w:spacing w:val="-4"/>
        </w:rPr>
        <w:t> </w:t>
      </w:r>
      <w:r>
        <w:rPr>
          <w:color w:val="D19A66"/>
        </w:rPr>
        <w:t>0</w:t>
      </w:r>
      <w:r>
        <w:rPr>
          <w:color w:val="ABB1BE"/>
        </w:rPr>
        <w:t>;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regout5 &lt;=</w:t>
      </w:r>
      <w:r>
        <w:rPr>
          <w:color w:val="ABB1BE"/>
          <w:spacing w:val="-4"/>
        </w:rPr>
        <w:t> </w:t>
      </w:r>
      <w:r>
        <w:rPr>
          <w:color w:val="D19A66"/>
        </w:rPr>
        <w:t>0</w:t>
      </w:r>
      <w:r>
        <w:rPr>
          <w:color w:val="ABB1BE"/>
        </w:rPr>
        <w:t>;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regout6 &lt;=</w:t>
      </w:r>
      <w:r>
        <w:rPr>
          <w:color w:val="ABB1BE"/>
          <w:spacing w:val="-4"/>
        </w:rPr>
        <w:t> </w:t>
      </w:r>
      <w:r>
        <w:rPr>
          <w:color w:val="D19A66"/>
        </w:rPr>
        <w:t>0</w:t>
      </w:r>
      <w:r>
        <w:rPr>
          <w:color w:val="ABB1BE"/>
        </w:rPr>
        <w:t>;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regout7 &lt;=</w:t>
      </w:r>
      <w:r>
        <w:rPr>
          <w:color w:val="ABB1BE"/>
          <w:spacing w:val="-4"/>
        </w:rPr>
        <w:t> </w:t>
      </w:r>
      <w:r>
        <w:rPr>
          <w:color w:val="D19A66"/>
        </w:rPr>
        <w:t>0</w:t>
      </w:r>
      <w:r>
        <w:rPr>
          <w:color w:val="ABB1BE"/>
        </w:rPr>
        <w:t>;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regdstout &lt;=</w:t>
      </w:r>
      <w:r>
        <w:rPr>
          <w:color w:val="ABB1BE"/>
          <w:spacing w:val="-5"/>
        </w:rPr>
        <w:t> </w:t>
      </w:r>
      <w:r>
        <w:rPr>
          <w:color w:val="D19A66"/>
        </w:rPr>
        <w:t>0</w:t>
      </w:r>
      <w:r>
        <w:rPr>
          <w:color w:val="ABB1BE"/>
        </w:rPr>
        <w:t>;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aluopout &lt;=</w:t>
      </w:r>
      <w:r>
        <w:rPr>
          <w:color w:val="ABB1BE"/>
          <w:spacing w:val="-5"/>
        </w:rPr>
        <w:t> </w:t>
      </w:r>
      <w:r>
        <w:rPr>
          <w:color w:val="D19A66"/>
        </w:rPr>
        <w:t>0</w:t>
      </w:r>
      <w:r>
        <w:rPr>
          <w:color w:val="ABB1BE"/>
        </w:rPr>
        <w:t>;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alusrcaout &lt;=</w:t>
      </w:r>
      <w:r>
        <w:rPr>
          <w:color w:val="ABB1BE"/>
          <w:spacing w:val="-5"/>
        </w:rPr>
        <w:t> </w:t>
      </w:r>
      <w:r>
        <w:rPr>
          <w:color w:val="D19A66"/>
        </w:rPr>
        <w:t>0</w:t>
      </w:r>
      <w:r>
        <w:rPr>
          <w:color w:val="ABB1BE"/>
        </w:rPr>
        <w:t>;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alusrcbout &lt;=</w:t>
      </w:r>
      <w:r>
        <w:rPr>
          <w:color w:val="ABB1BE"/>
          <w:spacing w:val="-5"/>
        </w:rPr>
        <w:t> </w:t>
      </w:r>
      <w:r>
        <w:rPr>
          <w:color w:val="D19A66"/>
        </w:rPr>
        <w:t>0</w:t>
      </w:r>
      <w:r>
        <w:rPr>
          <w:color w:val="ABB1BE"/>
        </w:rPr>
        <w:t>;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mem2regout &lt;=</w:t>
      </w:r>
      <w:r>
        <w:rPr>
          <w:color w:val="ABB1BE"/>
          <w:spacing w:val="-5"/>
        </w:rPr>
        <w:t> </w:t>
      </w:r>
      <w:r>
        <w:rPr>
          <w:color w:val="D19A66"/>
        </w:rPr>
        <w:t>0</w:t>
      </w:r>
      <w:r>
        <w:rPr>
          <w:color w:val="ABB1BE"/>
        </w:rPr>
        <w:t>;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regwrout &lt;=</w:t>
      </w:r>
      <w:r>
        <w:rPr>
          <w:color w:val="ABB1BE"/>
          <w:spacing w:val="-5"/>
        </w:rPr>
        <w:t> </w:t>
      </w:r>
      <w:r>
        <w:rPr>
          <w:color w:val="D19A66"/>
        </w:rPr>
        <w:t>0</w:t>
      </w:r>
      <w:r>
        <w:rPr>
          <w:color w:val="ABB1BE"/>
        </w:rPr>
        <w:t>;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memwrout &lt;=</w:t>
      </w:r>
      <w:r>
        <w:rPr>
          <w:color w:val="ABB1BE"/>
          <w:spacing w:val="-5"/>
        </w:rPr>
        <w:t> </w:t>
      </w:r>
      <w:r>
        <w:rPr>
          <w:color w:val="D19A66"/>
        </w:rPr>
        <w:t>0</w:t>
      </w:r>
      <w:r>
        <w:rPr>
          <w:color w:val="ABB1BE"/>
        </w:rPr>
        <w:t>;</w:t>
      </w:r>
      <w:r>
        <w:rPr/>
      </w:r>
    </w:p>
    <w:p>
      <w:pPr>
        <w:pStyle w:val="BodyText"/>
        <w:spacing w:line="240" w:lineRule="auto"/>
        <w:ind w:left="563" w:right="124"/>
        <w:jc w:val="left"/>
      </w:pPr>
      <w:r>
        <w:rPr>
          <w:color w:val="D45FDE"/>
        </w:rPr>
        <w:t>end</w:t>
      </w:r>
      <w:r>
        <w:rPr/>
      </w:r>
    </w:p>
    <w:p>
      <w:pPr>
        <w:pStyle w:val="BodyText"/>
        <w:spacing w:line="280" w:lineRule="auto"/>
        <w:ind w:right="4893" w:hanging="423"/>
        <w:jc w:val="left"/>
      </w:pPr>
      <w:r>
        <w:rPr>
          <w:color w:val="D45FDE"/>
        </w:rPr>
        <w:t>always </w:t>
      </w:r>
      <w:r>
        <w:rPr>
          <w:color w:val="ABB1BE"/>
        </w:rPr>
        <w:t>@(</w:t>
      </w:r>
      <w:r>
        <w:rPr>
          <w:color w:val="D45FDE"/>
        </w:rPr>
        <w:t>posedge </w:t>
      </w:r>
      <w:r>
        <w:rPr>
          <w:color w:val="ABB1BE"/>
        </w:rPr>
        <w:t>rst)</w:t>
      </w:r>
      <w:r>
        <w:rPr>
          <w:color w:val="ABB1BE"/>
          <w:spacing w:val="-9"/>
        </w:rPr>
        <w:t> </w:t>
      </w:r>
      <w:r>
        <w:rPr>
          <w:color w:val="D45FDE"/>
        </w:rPr>
        <w:t>begin </w:t>
      </w:r>
      <w:r>
        <w:rPr>
          <w:color w:val="D45FDE"/>
        </w:rPr>
      </w:r>
      <w:r>
        <w:rPr>
          <w:color w:val="ABB1BE"/>
        </w:rPr>
        <w:t>regout1 &lt;=</w:t>
      </w:r>
      <w:r>
        <w:rPr>
          <w:color w:val="ABB1BE"/>
          <w:spacing w:val="-4"/>
        </w:rPr>
        <w:t> </w:t>
      </w:r>
      <w:r>
        <w:rPr>
          <w:color w:val="D19A66"/>
        </w:rPr>
        <w:t>0</w:t>
      </w:r>
      <w:r>
        <w:rPr>
          <w:color w:val="ABB1BE"/>
        </w:rPr>
        <w:t>;</w:t>
      </w:r>
      <w:r>
        <w:rPr/>
      </w:r>
    </w:p>
    <w:p>
      <w:pPr>
        <w:pStyle w:val="BodyText"/>
        <w:spacing w:line="241" w:lineRule="exact" w:before="0"/>
        <w:ind w:right="124"/>
        <w:jc w:val="left"/>
      </w:pPr>
      <w:r>
        <w:rPr>
          <w:color w:val="ABB1BE"/>
        </w:rPr>
        <w:t>regout2 &lt;=</w:t>
      </w:r>
      <w:r>
        <w:rPr>
          <w:color w:val="ABB1BE"/>
          <w:spacing w:val="-4"/>
        </w:rPr>
        <w:t> </w:t>
      </w:r>
      <w:r>
        <w:rPr>
          <w:color w:val="D19A66"/>
        </w:rPr>
        <w:t>0</w:t>
      </w:r>
      <w:r>
        <w:rPr>
          <w:color w:val="ABB1BE"/>
        </w:rPr>
        <w:t>;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regout3 &lt;=</w:t>
      </w:r>
      <w:r>
        <w:rPr>
          <w:color w:val="ABB1BE"/>
          <w:spacing w:val="-4"/>
        </w:rPr>
        <w:t> </w:t>
      </w:r>
      <w:r>
        <w:rPr>
          <w:color w:val="D19A66"/>
        </w:rPr>
        <w:t>0</w:t>
      </w:r>
      <w:r>
        <w:rPr>
          <w:color w:val="ABB1BE"/>
        </w:rPr>
        <w:t>;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regout4 &lt;=</w:t>
      </w:r>
      <w:r>
        <w:rPr>
          <w:color w:val="ABB1BE"/>
          <w:spacing w:val="-4"/>
        </w:rPr>
        <w:t> </w:t>
      </w:r>
      <w:r>
        <w:rPr>
          <w:color w:val="D19A66"/>
        </w:rPr>
        <w:t>0</w:t>
      </w:r>
      <w:r>
        <w:rPr>
          <w:color w:val="ABB1BE"/>
        </w:rPr>
        <w:t>;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regout5 &lt;=</w:t>
      </w:r>
      <w:r>
        <w:rPr>
          <w:color w:val="ABB1BE"/>
          <w:spacing w:val="-4"/>
        </w:rPr>
        <w:t> </w:t>
      </w:r>
      <w:r>
        <w:rPr>
          <w:color w:val="D19A66"/>
        </w:rPr>
        <w:t>0</w:t>
      </w:r>
      <w:r>
        <w:rPr>
          <w:color w:val="ABB1BE"/>
        </w:rPr>
        <w:t>;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regout6 &lt;=</w:t>
      </w:r>
      <w:r>
        <w:rPr>
          <w:color w:val="ABB1BE"/>
          <w:spacing w:val="-4"/>
        </w:rPr>
        <w:t> </w:t>
      </w:r>
      <w:r>
        <w:rPr>
          <w:color w:val="D19A66"/>
        </w:rPr>
        <w:t>0</w:t>
      </w:r>
      <w:r>
        <w:rPr>
          <w:color w:val="ABB1BE"/>
        </w:rPr>
        <w:t>;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regout7 &lt;=</w:t>
      </w:r>
      <w:r>
        <w:rPr>
          <w:color w:val="ABB1BE"/>
          <w:spacing w:val="-4"/>
        </w:rPr>
        <w:t> </w:t>
      </w:r>
      <w:r>
        <w:rPr>
          <w:color w:val="D19A66"/>
        </w:rPr>
        <w:t>0</w:t>
      </w:r>
      <w:r>
        <w:rPr>
          <w:color w:val="ABB1BE"/>
        </w:rPr>
        <w:t>;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regdstout &lt;=</w:t>
      </w:r>
      <w:r>
        <w:rPr>
          <w:color w:val="ABB1BE"/>
          <w:spacing w:val="-5"/>
        </w:rPr>
        <w:t> </w:t>
      </w:r>
      <w:r>
        <w:rPr>
          <w:color w:val="D19A66"/>
        </w:rPr>
        <w:t>0</w:t>
      </w:r>
      <w:r>
        <w:rPr>
          <w:color w:val="ABB1BE"/>
        </w:rPr>
        <w:t>;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aluopout &lt;=</w:t>
      </w:r>
      <w:r>
        <w:rPr>
          <w:color w:val="ABB1BE"/>
          <w:spacing w:val="-5"/>
        </w:rPr>
        <w:t> </w:t>
      </w:r>
      <w:r>
        <w:rPr>
          <w:color w:val="D19A66"/>
        </w:rPr>
        <w:t>0</w:t>
      </w:r>
      <w:r>
        <w:rPr>
          <w:color w:val="ABB1BE"/>
        </w:rPr>
        <w:t>;</w:t>
      </w:r>
      <w:r>
        <w:rPr/>
      </w:r>
    </w:p>
    <w:p>
      <w:pPr>
        <w:pStyle w:val="BodyText"/>
        <w:spacing w:line="240" w:lineRule="auto" w:before="38"/>
        <w:ind w:right="124"/>
        <w:jc w:val="left"/>
      </w:pPr>
      <w:r>
        <w:rPr>
          <w:color w:val="ABB1BE"/>
        </w:rPr>
        <w:t>alusrcaout &lt;=</w:t>
      </w:r>
      <w:r>
        <w:rPr>
          <w:color w:val="ABB1BE"/>
          <w:spacing w:val="-5"/>
        </w:rPr>
        <w:t> </w:t>
      </w:r>
      <w:r>
        <w:rPr>
          <w:color w:val="D19A66"/>
        </w:rPr>
        <w:t>0</w:t>
      </w:r>
      <w:r>
        <w:rPr>
          <w:color w:val="ABB1BE"/>
        </w:rPr>
        <w:t>;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alusrcbout &lt;=</w:t>
      </w:r>
      <w:r>
        <w:rPr>
          <w:color w:val="ABB1BE"/>
          <w:spacing w:val="-5"/>
        </w:rPr>
        <w:t> </w:t>
      </w:r>
      <w:r>
        <w:rPr>
          <w:color w:val="D19A66"/>
        </w:rPr>
        <w:t>0</w:t>
      </w:r>
      <w:r>
        <w:rPr>
          <w:color w:val="ABB1BE"/>
        </w:rPr>
        <w:t>;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mem2regout &lt;=</w:t>
      </w:r>
      <w:r>
        <w:rPr>
          <w:color w:val="ABB1BE"/>
          <w:spacing w:val="-5"/>
        </w:rPr>
        <w:t> </w:t>
      </w:r>
      <w:r>
        <w:rPr>
          <w:color w:val="D19A66"/>
        </w:rPr>
        <w:t>0</w:t>
      </w:r>
      <w:r>
        <w:rPr>
          <w:color w:val="ABB1BE"/>
        </w:rPr>
        <w:t>;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regwrout &lt;=</w:t>
      </w:r>
      <w:r>
        <w:rPr>
          <w:color w:val="ABB1BE"/>
          <w:spacing w:val="-5"/>
        </w:rPr>
        <w:t> </w:t>
      </w:r>
      <w:r>
        <w:rPr>
          <w:color w:val="D19A66"/>
        </w:rPr>
        <w:t>0</w:t>
      </w:r>
      <w:r>
        <w:rPr>
          <w:color w:val="ABB1BE"/>
        </w:rPr>
        <w:t>;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memwrout &lt;=</w:t>
      </w:r>
      <w:r>
        <w:rPr>
          <w:color w:val="ABB1BE"/>
          <w:spacing w:val="-5"/>
        </w:rPr>
        <w:t> </w:t>
      </w:r>
      <w:r>
        <w:rPr>
          <w:color w:val="D19A66"/>
        </w:rPr>
        <w:t>0</w:t>
      </w:r>
      <w:r>
        <w:rPr>
          <w:color w:val="ABB1BE"/>
        </w:rPr>
        <w:t>;</w:t>
      </w:r>
      <w:r>
        <w:rPr/>
      </w:r>
    </w:p>
    <w:p>
      <w:pPr>
        <w:pStyle w:val="BodyText"/>
        <w:spacing w:line="240" w:lineRule="auto"/>
        <w:ind w:left="563" w:right="124"/>
        <w:jc w:val="left"/>
      </w:pPr>
      <w:r>
        <w:rPr>
          <w:color w:val="D45FDE"/>
        </w:rPr>
        <w:t>end</w:t>
      </w:r>
      <w:r>
        <w:rPr/>
      </w:r>
    </w:p>
    <w:p>
      <w:pPr>
        <w:spacing w:line="240" w:lineRule="auto" w:before="4"/>
        <w:ind w:right="0"/>
        <w:rPr>
          <w:rFonts w:ascii="Consolas" w:hAnsi="Consolas" w:cs="Consolas" w:eastAsia="Consolas" w:hint="default"/>
          <w:sz w:val="22"/>
          <w:szCs w:val="22"/>
        </w:rPr>
      </w:pPr>
    </w:p>
    <w:p>
      <w:pPr>
        <w:pStyle w:val="BodyText"/>
        <w:spacing w:line="278" w:lineRule="auto" w:before="63"/>
        <w:ind w:right="4893" w:hanging="423"/>
        <w:jc w:val="left"/>
      </w:pPr>
      <w:r>
        <w:rPr>
          <w:color w:val="D45FDE"/>
        </w:rPr>
        <w:t>always </w:t>
      </w:r>
      <w:r>
        <w:rPr>
          <w:color w:val="ABB1BE"/>
        </w:rPr>
        <w:t>@(</w:t>
      </w:r>
      <w:r>
        <w:rPr>
          <w:color w:val="D45FDE"/>
        </w:rPr>
        <w:t>posedge </w:t>
      </w:r>
      <w:r>
        <w:rPr>
          <w:color w:val="ABB1BE"/>
        </w:rPr>
        <w:t>clk)</w:t>
      </w:r>
      <w:r>
        <w:rPr>
          <w:color w:val="ABB1BE"/>
          <w:spacing w:val="-9"/>
        </w:rPr>
        <w:t> </w:t>
      </w:r>
      <w:r>
        <w:rPr>
          <w:color w:val="D45FDE"/>
        </w:rPr>
        <w:t>begin </w:t>
      </w:r>
      <w:r>
        <w:rPr>
          <w:color w:val="D45FDE"/>
        </w:rPr>
      </w:r>
      <w:r>
        <w:rPr>
          <w:color w:val="ABB1BE"/>
        </w:rPr>
        <w:t>regout1 &lt;= regin1; </w:t>
      </w:r>
      <w:r>
        <w:rPr>
          <w:color w:val="ABB1BE"/>
        </w:rPr>
        <w:t>regout2 &lt;= regin2; regout3 &lt;= regin3; regout4 &lt;= regin4; regout5 &lt;= regin5; regout6 &lt;= regin6; regout7 &lt;= regin7; regdstout &lt;=</w:t>
      </w:r>
      <w:r>
        <w:rPr>
          <w:color w:val="ABB1BE"/>
          <w:spacing w:val="-9"/>
        </w:rPr>
        <w:t> </w:t>
      </w:r>
      <w:r>
        <w:rPr>
          <w:color w:val="ABB1BE"/>
        </w:rPr>
        <w:t>regdstin;</w:t>
      </w:r>
      <w:r>
        <w:rPr/>
      </w:r>
    </w:p>
    <w:p>
      <w:pPr>
        <w:spacing w:after="0" w:line="278" w:lineRule="auto"/>
        <w:jc w:val="left"/>
        <w:sectPr>
          <w:pgSz w:w="11910" w:h="16840"/>
          <w:pgMar w:top="1420" w:bottom="280" w:left="1660" w:right="1660"/>
        </w:sectPr>
      </w:pPr>
    </w:p>
    <w:p>
      <w:pPr>
        <w:spacing w:line="240" w:lineRule="auto"/>
        <w:ind w:left="112" w:right="0" w:firstLine="0"/>
        <w:rPr>
          <w:rFonts w:ascii="Consolas" w:hAnsi="Consolas" w:cs="Consolas" w:eastAsia="Consolas" w:hint="default"/>
          <w:sz w:val="20"/>
          <w:szCs w:val="20"/>
        </w:rPr>
      </w:pPr>
      <w:r>
        <w:rPr>
          <w:rFonts w:ascii="Consolas" w:hAnsi="Consolas" w:cs="Consolas" w:eastAsia="Consolas" w:hint="default"/>
          <w:sz w:val="20"/>
          <w:szCs w:val="20"/>
        </w:rPr>
        <w:pict>
          <v:shape style="width:418.25pt;height:114.05pt;mso-position-horizontal-relative:char;mso-position-vertical-relative:line" type="#_x0000_t202" filled="true" fillcolor="#282c34" stroked="false">
            <w10:anchorlock/>
            <v:textbox inset="0,0,0,0">
              <w:txbxContent>
                <w:p>
                  <w:pPr>
                    <w:pStyle w:val="BodyText"/>
                    <w:spacing w:line="278" w:lineRule="auto"/>
                    <w:ind w:left="873" w:right="4724"/>
                    <w:jc w:val="left"/>
                  </w:pPr>
                  <w:r>
                    <w:rPr>
                      <w:color w:val="ABB1BE"/>
                    </w:rPr>
                    <w:t>aluopout &lt;= aluopin; alusrcaout &lt;=</w:t>
                  </w:r>
                  <w:r>
                    <w:rPr>
                      <w:color w:val="ABB1BE"/>
                      <w:spacing w:val="-10"/>
                    </w:rPr>
                    <w:t> </w:t>
                  </w:r>
                  <w:r>
                    <w:rPr>
                      <w:color w:val="ABB1BE"/>
                    </w:rPr>
                    <w:t>alusrcain; </w:t>
                  </w:r>
                  <w:r>
                    <w:rPr>
                      <w:color w:val="ABB1BE"/>
                    </w:rPr>
                    <w:t>alusrcbout &lt;=</w:t>
                  </w:r>
                  <w:r>
                    <w:rPr>
                      <w:color w:val="ABB1BE"/>
                      <w:spacing w:val="-10"/>
                    </w:rPr>
                    <w:t> </w:t>
                  </w:r>
                  <w:r>
                    <w:rPr>
                      <w:color w:val="ABB1BE"/>
                    </w:rPr>
                    <w:t>alusrcbin; </w:t>
                  </w:r>
                  <w:r>
                    <w:rPr>
                      <w:color w:val="ABB1BE"/>
                    </w:rPr>
                    <w:t>mem2regout &lt;=</w:t>
                  </w:r>
                  <w:r>
                    <w:rPr>
                      <w:color w:val="ABB1BE"/>
                      <w:spacing w:val="-10"/>
                    </w:rPr>
                    <w:t> </w:t>
                  </w:r>
                  <w:r>
                    <w:rPr>
                      <w:color w:val="ABB1BE"/>
                    </w:rPr>
                    <w:t>mem2regin; </w:t>
                  </w:r>
                  <w:r>
                    <w:rPr>
                      <w:color w:val="ABB1BE"/>
                    </w:rPr>
                    <w:t>regwrout &lt;= regwrin; memwrout &lt;=</w:t>
                  </w:r>
                  <w:r>
                    <w:rPr>
                      <w:color w:val="ABB1BE"/>
                      <w:spacing w:val="-9"/>
                    </w:rPr>
                    <w:t> </w:t>
                  </w:r>
                  <w:r>
                    <w:rPr>
                      <w:color w:val="ABB1BE"/>
                    </w:rPr>
                    <w:t>memwrin;</w:t>
                  </w:r>
                  <w:r>
                    <w:rPr/>
                  </w:r>
                </w:p>
                <w:p>
                  <w:pPr>
                    <w:pStyle w:val="BodyText"/>
                    <w:spacing w:line="244" w:lineRule="exact" w:before="0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end</w:t>
                  </w:r>
                  <w:r>
                    <w:rPr/>
                  </w:r>
                </w:p>
                <w:p>
                  <w:pPr>
                    <w:spacing w:before="42"/>
                    <w:ind w:left="28" w:right="0" w:firstLine="0"/>
                    <w:jc w:val="left"/>
                    <w:rPr>
                      <w:rFonts w:ascii="Consolas" w:hAnsi="Consolas" w:cs="Consolas" w:eastAsia="Consolas" w:hint="default"/>
                      <w:sz w:val="21"/>
                      <w:szCs w:val="21"/>
                    </w:rPr>
                  </w:pPr>
                  <w:r>
                    <w:rPr>
                      <w:rFonts w:ascii="Consolas"/>
                      <w:color w:val="D45FDE"/>
                      <w:sz w:val="21"/>
                    </w:rPr>
                    <w:t>endmodule </w:t>
                  </w: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//</w:t>
                  </w:r>
                  <w:r>
                    <w:rPr>
                      <w:rFonts w:ascii="Consolas"/>
                      <w:i/>
                      <w:color w:val="7E848E"/>
                      <w:spacing w:val="-8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ID_EX_Reg</w:t>
                  </w:r>
                  <w:r>
                    <w:rPr>
                      <w:rFonts w:ascii="Consolas"/>
                      <w:sz w:val="21"/>
                    </w:rPr>
                  </w:r>
                </w:p>
              </w:txbxContent>
            </v:textbox>
            <v:fill type="solid"/>
          </v:shape>
        </w:pict>
      </w:r>
      <w:r>
        <w:rPr>
          <w:rFonts w:ascii="Consolas" w:hAnsi="Consolas" w:cs="Consolas" w:eastAsia="Consolas" w:hint="default"/>
          <w:sz w:val="20"/>
          <w:szCs w:val="20"/>
        </w:rPr>
      </w:r>
    </w:p>
    <w:p>
      <w:pPr>
        <w:spacing w:line="307" w:lineRule="exact" w:before="0"/>
        <w:ind w:left="140" w:right="0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2)</w:t>
      </w:r>
      <w:r>
        <w:rPr>
          <w:rFonts w:ascii="Consolas" w:hAnsi="Consolas" w:cs="Consolas" w:eastAsia="Consolas" w:hint="default"/>
          <w:b/>
          <w:bCs/>
          <w:spacing w:val="-4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原理说明（点击跳回</w:t>
      </w:r>
      <w:r>
        <w:rPr>
          <w:rFonts w:ascii="宋体" w:hAnsi="宋体" w:cs="宋体" w:eastAsia="宋体" w:hint="default"/>
          <w:b/>
          <w:bCs/>
          <w:spacing w:val="-63"/>
          <w:sz w:val="24"/>
          <w:szCs w:val="24"/>
        </w:rPr>
        <w:t> </w:t>
      </w:r>
      <w:r>
        <w:rPr>
          <w:rFonts w:ascii="Consolas" w:hAnsi="Consolas" w:cs="Consolas" w:eastAsia="Consolas" w:hint="default"/>
          <w:b/>
          <w:bCs/>
          <w:color w:val="0462C1"/>
          <w:spacing w:val="-63"/>
          <w:sz w:val="24"/>
          <w:szCs w:val="24"/>
        </w:rPr>
      </w:r>
      <w:hyperlink w:history="true" w:anchor="_bookmark47">
        <w:r>
          <w:rPr>
            <w:rFonts w:ascii="Consolas" w:hAnsi="Consolas" w:cs="Consolas" w:eastAsia="Consolas" w:hint="default"/>
            <w:b/>
            <w:bCs/>
            <w:color w:val="0462C1"/>
            <w:sz w:val="24"/>
            <w:szCs w:val="24"/>
            <w:u w:val="thick" w:color="0462C1"/>
          </w:rPr>
          <w:t>2.4.11</w:t>
        </w:r>
        <w:r>
          <w:rPr>
            <w:rFonts w:ascii="Consolas" w:hAnsi="Consolas" w:cs="Consolas" w:eastAsia="Consolas" w:hint="default"/>
            <w:b/>
            <w:bCs/>
            <w:color w:val="0462C1"/>
            <w:sz w:val="24"/>
            <w:szCs w:val="24"/>
          </w:rPr>
        </w:r>
      </w:hyperlink>
      <w:r>
        <w:rPr>
          <w:rFonts w:ascii="宋体" w:hAnsi="宋体" w:cs="宋体" w:eastAsia="宋体" w:hint="default"/>
          <w:b/>
          <w:bCs/>
          <w:sz w:val="24"/>
          <w:szCs w:val="24"/>
        </w:rPr>
        <w:t>）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pStyle w:val="Heading4"/>
        <w:spacing w:line="343" w:lineRule="auto"/>
        <w:ind w:right="0" w:firstLine="360"/>
        <w:jc w:val="left"/>
      </w:pPr>
      <w:r>
        <w:rPr/>
        <w:t>在第一版本的实现中，我新增了一个寄存器变量</w:t>
      </w:r>
      <w:r>
        <w:rPr>
          <w:spacing w:val="-69"/>
        </w:rPr>
        <w:t> </w:t>
      </w:r>
      <w:r>
        <w:rPr>
          <w:rFonts w:ascii="Consolas" w:hAnsi="Consolas" w:cs="Consolas" w:eastAsia="Consolas" w:hint="default"/>
        </w:rPr>
        <w:t>TMP_reg</w:t>
      </w:r>
      <w:r>
        <w:rPr/>
        <w:t>，可以在</w:t>
      </w:r>
      <w:r>
        <w:rPr>
          <w:spacing w:val="-69"/>
        </w:rPr>
        <w:t> </w:t>
      </w:r>
      <w:r>
        <w:rPr>
          <w:rFonts w:ascii="Consolas" w:hAnsi="Consolas" w:cs="Consolas" w:eastAsia="Consolas" w:hint="default"/>
        </w:rPr>
        <w:t>git</w:t>
      </w:r>
      <w:r>
        <w:rPr>
          <w:rFonts w:ascii="Consolas" w:hAnsi="Consolas" w:cs="Consolas" w:eastAsia="Consolas" w:hint="default"/>
          <w:spacing w:val="-84"/>
        </w:rPr>
        <w:t> </w:t>
      </w:r>
      <w:r>
        <w:rPr/>
        <w:t>历史 中查询到。它暂存了所有进入此流水线寄存器的变量一段时间，之后立即输出， 也只有在</w:t>
      </w:r>
      <w:r>
        <w:rPr>
          <w:spacing w:val="-61"/>
        </w:rPr>
        <w:t> </w:t>
      </w:r>
      <w:r>
        <w:rPr>
          <w:rFonts w:ascii="Consolas" w:hAnsi="Consolas" w:cs="Consolas" w:eastAsia="Consolas" w:hint="default"/>
        </w:rPr>
        <w:t>clk</w:t>
      </w:r>
      <w:r>
        <w:rPr>
          <w:rFonts w:ascii="Consolas" w:hAnsi="Consolas" w:cs="Consolas" w:eastAsia="Consolas" w:hint="default"/>
          <w:spacing w:val="-71"/>
        </w:rPr>
        <w:t> </w:t>
      </w:r>
      <w:r>
        <w:rPr/>
        <w:t>为</w:t>
      </w:r>
      <w:r>
        <w:rPr>
          <w:spacing w:val="-62"/>
        </w:rPr>
        <w:t> </w:t>
      </w:r>
      <w:r>
        <w:rPr>
          <w:rFonts w:ascii="Consolas" w:hAnsi="Consolas" w:cs="Consolas" w:eastAsia="Consolas" w:hint="default"/>
        </w:rPr>
        <w:t>posedge</w:t>
      </w:r>
      <w:r>
        <w:rPr>
          <w:rFonts w:ascii="Consolas" w:hAnsi="Consolas" w:cs="Consolas" w:eastAsia="Consolas" w:hint="default"/>
          <w:spacing w:val="-75"/>
        </w:rPr>
        <w:t> </w:t>
      </w:r>
      <w:r>
        <w:rPr/>
        <w:t>的时候才可以写入。</w:t>
      </w:r>
    </w:p>
    <w:p>
      <w:pPr>
        <w:pStyle w:val="Heading4"/>
        <w:spacing w:line="343" w:lineRule="auto" w:before="5"/>
        <w:ind w:right="219" w:firstLine="360"/>
        <w:jc w:val="both"/>
      </w:pPr>
      <w:r>
        <w:rPr/>
        <w:t>这种方法原理和本代码差不多，而且非常简洁。但是在仿真时我发现每次出 问题都在这里的倒数第二个变量，可以写入但是读出永远为全</w:t>
      </w:r>
      <w:r>
        <w:rPr>
          <w:spacing w:val="-86"/>
        </w:rPr>
        <w:t> </w:t>
      </w:r>
      <w:r>
        <w:rPr>
          <w:rFonts w:ascii="Consolas" w:hAnsi="Consolas" w:cs="Consolas" w:eastAsia="Consolas" w:hint="default"/>
        </w:rPr>
        <w:t>x</w:t>
      </w:r>
      <w:r>
        <w:rPr>
          <w:rFonts w:ascii="Consolas" w:hAnsi="Consolas" w:cs="Consolas" w:eastAsia="Consolas" w:hint="default"/>
          <w:spacing w:val="-101"/>
        </w:rPr>
        <w:t> </w:t>
      </w:r>
      <w:r>
        <w:rPr>
          <w:spacing w:val="-8"/>
        </w:rPr>
        <w:t>的变量。除此以 </w:t>
      </w:r>
      <w:r>
        <w:rPr/>
        <w:t>外后续寄存器也是如此，因此无奈只能换这种比较复杂的实现。</w:t>
      </w:r>
    </w:p>
    <w:p>
      <w:pPr>
        <w:pStyle w:val="Heading3"/>
        <w:spacing w:line="240" w:lineRule="auto" w:before="202"/>
        <w:ind w:right="0"/>
        <w:jc w:val="left"/>
        <w:rPr>
          <w:b w:val="0"/>
          <w:bCs w:val="0"/>
        </w:rPr>
      </w:pPr>
      <w:bookmarkStart w:name="_bookmark45" w:id="54"/>
      <w:bookmarkEnd w:id="54"/>
      <w:r>
        <w:rPr>
          <w:b w:val="0"/>
          <w:bCs w:val="0"/>
        </w:rPr>
      </w:r>
      <w:r>
        <w:rPr/>
        <w:t>2.4.12.</w:t>
      </w:r>
      <w:r>
        <w:rPr>
          <w:spacing w:val="13"/>
        </w:rPr>
        <w:t> </w:t>
      </w:r>
      <w:r>
        <w:rPr/>
        <w:t>RegDst</w:t>
      </w:r>
      <w:r>
        <w:rPr>
          <w:spacing w:val="-78"/>
        </w:rPr>
        <w:t> </w:t>
      </w:r>
      <w:r>
        <w:rPr>
          <w:rFonts w:ascii="黑体" w:hAnsi="黑体" w:cs="黑体" w:eastAsia="黑体" w:hint="default"/>
        </w:rPr>
        <w:t>选择器，转发单元</w:t>
      </w:r>
      <w:r>
        <w:rPr>
          <w:rFonts w:ascii="黑体" w:hAnsi="黑体" w:cs="黑体" w:eastAsia="黑体" w:hint="default"/>
          <w:spacing w:val="-61"/>
        </w:rPr>
        <w:t> </w:t>
      </w:r>
      <w:r>
        <w:rPr/>
        <w:t>A/B</w:t>
      </w:r>
      <w:r>
        <w:rPr>
          <w:rFonts w:ascii="黑体" w:hAnsi="黑体" w:cs="黑体" w:eastAsia="黑体" w:hint="default"/>
        </w:rPr>
        <w:t>，</w:t>
      </w:r>
      <w:r>
        <w:rPr/>
        <w:t>ALUSrcA/B</w:t>
      </w:r>
      <w:r>
        <w:rPr>
          <w:b w:val="0"/>
          <w:bCs w:val="0"/>
        </w:rPr>
      </w:r>
    </w:p>
    <w:p>
      <w:pPr>
        <w:spacing w:line="240" w:lineRule="auto" w:before="2"/>
        <w:ind w:right="0"/>
        <w:rPr>
          <w:rFonts w:ascii="Consolas" w:hAnsi="Consolas" w:cs="Consolas" w:eastAsia="Consolas" w:hint="default"/>
          <w:b/>
          <w:bCs/>
          <w:sz w:val="24"/>
          <w:szCs w:val="24"/>
        </w:rPr>
      </w:pPr>
    </w:p>
    <w:p>
      <w:pPr>
        <w:pStyle w:val="Heading4"/>
        <w:spacing w:line="240" w:lineRule="auto" w:before="0"/>
        <w:ind w:left="563" w:right="0"/>
        <w:jc w:val="left"/>
      </w:pPr>
      <w:r>
        <w:rPr/>
        <w:t>具体实现请查看</w:t>
      </w:r>
      <w:r>
        <w:rPr>
          <w:spacing w:val="-66"/>
        </w:rPr>
        <w:t> </w:t>
      </w:r>
      <w:r>
        <w:rPr>
          <w:rFonts w:ascii="Consolas" w:hAnsi="Consolas" w:cs="Consolas" w:eastAsia="Consolas" w:hint="default"/>
          <w:color w:val="0462C1"/>
          <w:spacing w:val="-66"/>
        </w:rPr>
      </w:r>
      <w:hyperlink w:history="true" w:anchor="_bookmark34">
        <w:r>
          <w:rPr>
            <w:rFonts w:ascii="Consolas" w:hAnsi="Consolas" w:cs="Consolas" w:eastAsia="Consolas" w:hint="default"/>
            <w:color w:val="0462C1"/>
            <w:u w:val="single" w:color="0462C1"/>
          </w:rPr>
          <w:t>2.4.1</w:t>
        </w:r>
        <w:r>
          <w:rPr>
            <w:rFonts w:ascii="Consolas" w:hAnsi="Consolas" w:cs="Consolas" w:eastAsia="Consolas" w:hint="default"/>
            <w:color w:val="0462C1"/>
          </w:rPr>
        </w:r>
      </w:hyperlink>
      <w:r>
        <w:rPr/>
        <w:t>。</w:t>
      </w:r>
    </w:p>
    <w:p>
      <w:pPr>
        <w:spacing w:line="240" w:lineRule="auto" w:before="4"/>
        <w:ind w:right="0"/>
        <w:rPr>
          <w:rFonts w:ascii="宋体" w:hAnsi="宋体" w:cs="宋体" w:eastAsia="宋体" w:hint="default"/>
          <w:sz w:val="19"/>
          <w:szCs w:val="19"/>
        </w:rPr>
      </w:pPr>
    </w:p>
    <w:p>
      <w:pPr>
        <w:pStyle w:val="Heading3"/>
        <w:tabs>
          <w:tab w:pos="1403" w:val="left" w:leader="none"/>
        </w:tabs>
        <w:spacing w:line="240" w:lineRule="auto" w:before="26"/>
        <w:ind w:right="0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46" w:id="55"/>
      <w:bookmarkEnd w:id="55"/>
      <w:r>
        <w:rPr>
          <w:b w:val="0"/>
          <w:bCs w:val="0"/>
        </w:rPr>
      </w:r>
      <w:r>
        <w:rPr>
          <w:spacing w:val="-2"/>
        </w:rPr>
        <w:t>2.4.13.</w:t>
        <w:tab/>
      </w:r>
      <w:r>
        <w:rPr>
          <w:rFonts w:ascii="黑体" w:hAnsi="黑体" w:cs="黑体" w:eastAsia="黑体" w:hint="default"/>
        </w:rPr>
        <w:t>算术逻辑运算单元（</w:t>
      </w:r>
      <w:r>
        <w:rPr/>
        <w:t>ALU</w:t>
      </w:r>
      <w:r>
        <w:rPr>
          <w:rFonts w:ascii="黑体" w:hAnsi="黑体" w:cs="黑体" w:eastAsia="黑体" w:hint="default"/>
        </w:rPr>
        <w:t>）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1"/>
        <w:ind w:right="0"/>
        <w:rPr>
          <w:rFonts w:ascii="黑体" w:hAnsi="黑体" w:cs="黑体" w:eastAsia="黑体" w:hint="default"/>
          <w:b/>
          <w:bCs/>
          <w:sz w:val="22"/>
          <w:szCs w:val="22"/>
        </w:rPr>
      </w:pPr>
    </w:p>
    <w:p>
      <w:pPr>
        <w:spacing w:before="0"/>
        <w:ind w:left="140" w:right="0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1)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实现代码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spacing w:line="240" w:lineRule="auto" w:before="3" w:after="0"/>
        <w:ind w:right="0"/>
        <w:rPr>
          <w:rFonts w:ascii="宋体" w:hAnsi="宋体" w:cs="宋体" w:eastAsia="宋体" w:hint="default"/>
          <w:b/>
          <w:bCs/>
          <w:sz w:val="15"/>
          <w:szCs w:val="15"/>
        </w:rPr>
      </w:pPr>
    </w:p>
    <w:p>
      <w:pPr>
        <w:spacing w:line="240" w:lineRule="auto"/>
        <w:ind w:left="112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z w:val="20"/>
          <w:szCs w:val="20"/>
        </w:rPr>
        <w:pict>
          <v:shape style="width:418.25pt;height:283.05pt;mso-position-horizontal-relative:char;mso-position-vertical-relative:line" type="#_x0000_t202" filled="true" fillcolor="#282c34" stroked="false">
            <w10:anchorlock/>
            <v:textbox inset="0,0,0,0">
              <w:txbxContent>
                <w:p>
                  <w:pPr>
                    <w:pStyle w:val="BodyText"/>
                    <w:spacing w:line="245" w:lineRule="exact" w:before="0"/>
                    <w:ind w:left="28" w:right="0"/>
                    <w:jc w:val="left"/>
                  </w:pPr>
                  <w:r>
                    <w:rPr>
                      <w:color w:val="D45FDE"/>
                    </w:rPr>
                    <w:t>module</w:t>
                  </w:r>
                  <w:r>
                    <w:rPr>
                      <w:color w:val="D45FDE"/>
                      <w:spacing w:val="-4"/>
                    </w:rPr>
                    <w:t> </w:t>
                  </w:r>
                  <w:r>
                    <w:rPr>
                      <w:color w:val="E4C07A"/>
                    </w:rPr>
                    <w:t>ALU</w:t>
                  </w:r>
                  <w:r>
                    <w:rPr>
                      <w:color w:val="ABB1BE"/>
                    </w:rPr>
                    <w:t>(</w:t>
                  </w:r>
                  <w:r>
                    <w:rPr/>
                  </w:r>
                </w:p>
                <w:p>
                  <w:pPr>
                    <w:pStyle w:val="BodyText"/>
                    <w:spacing w:line="278" w:lineRule="auto"/>
                    <w:ind w:left="451" w:right="5606"/>
                    <w:jc w:val="left"/>
                  </w:pP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 input1,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 input2,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 aluop,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output reg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8"/>
                    </w:rPr>
                    <w:t> </w:t>
                  </w:r>
                  <w:r>
                    <w:rPr>
                      <w:color w:val="ABB1BE"/>
                    </w:rPr>
                    <w:t>out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2"/>
                    <w:ind w:left="28" w:right="0"/>
                    <w:jc w:val="left"/>
                  </w:pPr>
                  <w:r>
                    <w:rPr>
                      <w:color w:val="ABB1BE"/>
                    </w:rPr>
                    <w:t>);</w:t>
                  </w:r>
                  <w:r>
                    <w:rPr/>
                  </w:r>
                </w:p>
                <w:p>
                  <w:pPr>
                    <w:pStyle w:val="BodyText"/>
                    <w:spacing w:line="280" w:lineRule="auto"/>
                    <w:ind w:left="873" w:right="3296" w:hanging="423"/>
                    <w:jc w:val="left"/>
                  </w:pPr>
                  <w:r>
                    <w:rPr>
                      <w:color w:val="D45FDE"/>
                    </w:rPr>
                    <w:t>always</w:t>
                  </w:r>
                  <w:r>
                    <w:rPr>
                      <w:color w:val="ABB1BE"/>
                    </w:rPr>
                    <w:t>@(aluop </w:t>
                  </w:r>
                  <w:r>
                    <w:rPr>
                      <w:color w:val="D45FDE"/>
                    </w:rPr>
                    <w:t>or </w:t>
                  </w:r>
                  <w:r>
                    <w:rPr>
                      <w:color w:val="ABB1BE"/>
                    </w:rPr>
                    <w:t>input1 </w:t>
                  </w:r>
                  <w:r>
                    <w:rPr>
                      <w:color w:val="D45FDE"/>
                    </w:rPr>
                    <w:t>or </w:t>
                  </w:r>
                  <w:r>
                    <w:rPr>
                      <w:color w:val="ABB1BE"/>
                    </w:rPr>
                    <w:t>input2)</w:t>
                  </w:r>
                  <w:r>
                    <w:rPr>
                      <w:color w:val="ABB1BE"/>
                      <w:spacing w:val="-10"/>
                    </w:rPr>
                    <w:t> </w:t>
                  </w:r>
                  <w:r>
                    <w:rPr>
                      <w:color w:val="D45FDE"/>
                    </w:rPr>
                    <w:t>begin </w:t>
                  </w:r>
                  <w:r>
                    <w:rPr>
                      <w:color w:val="D45FDE"/>
                    </w:rPr>
                    <w:t>case</w:t>
                  </w:r>
                  <w:r>
                    <w:rPr>
                      <w:color w:val="D45FDE"/>
                      <w:spacing w:val="-4"/>
                    </w:rPr>
                    <w:t> </w:t>
                  </w:r>
                  <w:r>
                    <w:rPr>
                      <w:color w:val="ABB1BE"/>
                    </w:rPr>
                    <w:t>(aluop)</w:t>
                  </w:r>
                  <w:r>
                    <w:rPr/>
                  </w:r>
                </w:p>
                <w:p>
                  <w:pPr>
                    <w:pStyle w:val="BodyText"/>
                    <w:spacing w:line="278" w:lineRule="auto" w:before="0"/>
                    <w:ind w:left="1291" w:right="2802"/>
                    <w:jc w:val="left"/>
                  </w:pPr>
                  <w:r>
                    <w:rPr>
                      <w:color w:val="D19A66"/>
                    </w:rPr>
                    <w:t>4'b0000</w:t>
                  </w:r>
                  <w:r>
                    <w:rPr>
                      <w:color w:val="ABB1BE"/>
                    </w:rPr>
                    <w:t>: out = input1 + input2; </w:t>
                  </w:r>
                  <w:r>
                    <w:rPr>
                      <w:color w:val="ABB1BE"/>
                    </w:rPr>
                  </w:r>
                  <w:r>
                    <w:rPr>
                      <w:color w:val="D19A66"/>
                    </w:rPr>
                    <w:t>4'b0001</w:t>
                  </w:r>
                  <w:r>
                    <w:rPr>
                      <w:color w:val="ABB1BE"/>
                    </w:rPr>
                    <w:t>: out = input1 - input2; </w:t>
                  </w:r>
                  <w:r>
                    <w:rPr>
                      <w:color w:val="ABB1BE"/>
                    </w:rPr>
                  </w:r>
                  <w:r>
                    <w:rPr>
                      <w:color w:val="D19A66"/>
                    </w:rPr>
                    <w:t>4'b0010</w:t>
                  </w:r>
                  <w:r>
                    <w:rPr>
                      <w:color w:val="ABB1BE"/>
                    </w:rPr>
                    <w:t>: out = input2 &lt;&lt;</w:t>
                  </w:r>
                  <w:r>
                    <w:rPr>
                      <w:color w:val="ABB1BE"/>
                      <w:spacing w:val="-11"/>
                    </w:rPr>
                    <w:t> </w:t>
                  </w:r>
                  <w:r>
                    <w:rPr>
                      <w:color w:val="ABB1BE"/>
                    </w:rPr>
                    <w:t>input1[</w:t>
                  </w:r>
                  <w:r>
                    <w:rPr>
                      <w:color w:val="D19A66"/>
                    </w:rPr>
                    <w:t>4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]; </w:t>
                  </w:r>
                  <w:r>
                    <w:rPr>
                      <w:color w:val="ABB1BE"/>
                    </w:rPr>
                  </w:r>
                  <w:r>
                    <w:rPr>
                      <w:color w:val="D19A66"/>
                    </w:rPr>
                    <w:t>4'b0011</w:t>
                  </w:r>
                  <w:r>
                    <w:rPr>
                      <w:color w:val="ABB1BE"/>
                    </w:rPr>
                    <w:t>: out = input2 &gt;&gt;</w:t>
                  </w:r>
                  <w:r>
                    <w:rPr>
                      <w:color w:val="ABB1BE"/>
                      <w:spacing w:val="-10"/>
                    </w:rPr>
                    <w:t> </w:t>
                  </w:r>
                  <w:r>
                    <w:rPr>
                      <w:color w:val="ABB1BE"/>
                    </w:rPr>
                    <w:t>input1[</w:t>
                  </w:r>
                  <w:r>
                    <w:rPr>
                      <w:color w:val="D19A66"/>
                    </w:rPr>
                    <w:t>4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];</w:t>
                  </w:r>
                  <w:r>
                    <w:rPr/>
                  </w:r>
                </w:p>
                <w:p>
                  <w:pPr>
                    <w:pStyle w:val="BodyText"/>
                    <w:spacing w:line="280" w:lineRule="auto" w:before="0"/>
                    <w:ind w:left="1291" w:right="265"/>
                    <w:jc w:val="left"/>
                  </w:pPr>
                  <w:r>
                    <w:rPr>
                      <w:color w:val="D19A66"/>
                    </w:rPr>
                    <w:t>4'b0100</w:t>
                  </w:r>
                  <w:r>
                    <w:rPr>
                      <w:color w:val="ABB1BE"/>
                    </w:rPr>
                    <w:t>: out = ($</w:t>
                  </w:r>
                  <w:r>
                    <w:rPr>
                      <w:color w:val="D45FDE"/>
                    </w:rPr>
                    <w:t>signed</w:t>
                  </w:r>
                  <w:r>
                    <w:rPr>
                      <w:color w:val="ABB1BE"/>
                    </w:rPr>
                    <w:t>(input1) &lt; $</w:t>
                  </w:r>
                  <w:r>
                    <w:rPr>
                      <w:color w:val="D45FDE"/>
                    </w:rPr>
                    <w:t>signed</w:t>
                  </w:r>
                  <w:r>
                    <w:rPr>
                      <w:color w:val="ABB1BE"/>
                    </w:rPr>
                    <w:t>(input2)) ? </w:t>
                  </w:r>
                  <w:r>
                    <w:rPr>
                      <w:color w:val="D19A66"/>
                    </w:rPr>
                    <w:t>1 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ABB1BE"/>
                      <w:spacing w:val="-19"/>
                    </w:rPr>
                    <w:t>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; </w:t>
                  </w:r>
                  <w:r>
                    <w:rPr>
                      <w:color w:val="ABB1BE"/>
                    </w:rPr>
                  </w:r>
                  <w:r>
                    <w:rPr>
                      <w:color w:val="D19A66"/>
                    </w:rPr>
                    <w:t>4'b0101</w:t>
                  </w:r>
                  <w:r>
                    <w:rPr>
                      <w:color w:val="ABB1BE"/>
                    </w:rPr>
                    <w:t>: out = input1 &amp;</w:t>
                  </w:r>
                  <w:r>
                    <w:rPr>
                      <w:color w:val="ABB1BE"/>
                      <w:spacing w:val="-14"/>
                    </w:rPr>
                    <w:t> </w:t>
                  </w:r>
                  <w:r>
                    <w:rPr>
                      <w:color w:val="ABB1BE"/>
                    </w:rPr>
                    <w:t>input2;</w:t>
                  </w:r>
                  <w:r>
                    <w:rPr/>
                  </w:r>
                </w:p>
                <w:p>
                  <w:pPr>
                    <w:pStyle w:val="BodyText"/>
                    <w:spacing w:line="280" w:lineRule="auto" w:before="0"/>
                    <w:ind w:left="1291" w:right="3500"/>
                    <w:jc w:val="left"/>
                  </w:pPr>
                  <w:r>
                    <w:rPr>
                      <w:color w:val="D19A66"/>
                    </w:rPr>
                    <w:t>4'b0110</w:t>
                  </w:r>
                  <w:r>
                    <w:rPr>
                      <w:color w:val="ABB1BE"/>
                    </w:rPr>
                    <w:t>: out = input1 |</w:t>
                  </w:r>
                  <w:r>
                    <w:rPr>
                      <w:color w:val="ABB1BE"/>
                      <w:spacing w:val="-14"/>
                    </w:rPr>
                    <w:t> </w:t>
                  </w:r>
                  <w:r>
                    <w:rPr>
                      <w:color w:val="ABB1BE"/>
                    </w:rPr>
                    <w:t>input2; </w:t>
                  </w:r>
                  <w:r>
                    <w:rPr>
                      <w:color w:val="ABB1BE"/>
                    </w:rPr>
                  </w:r>
                  <w:r>
                    <w:rPr>
                      <w:color w:val="D19A66"/>
                    </w:rPr>
                    <w:t>4'b0111</w:t>
                  </w:r>
                  <w:r>
                    <w:rPr>
                      <w:color w:val="ABB1BE"/>
                    </w:rPr>
                    <w:t>: out = input1 ^</w:t>
                  </w:r>
                  <w:r>
                    <w:rPr>
                      <w:color w:val="ABB1BE"/>
                      <w:spacing w:val="-14"/>
                    </w:rPr>
                    <w:t> </w:t>
                  </w:r>
                  <w:r>
                    <w:rPr>
                      <w:color w:val="ABB1BE"/>
                    </w:rPr>
                    <w:t>input2;</w:t>
                  </w:r>
                  <w:r>
                    <w:rPr/>
                  </w:r>
                </w:p>
                <w:p>
                  <w:pPr>
                    <w:pStyle w:val="BodyText"/>
                    <w:spacing w:line="276" w:lineRule="auto" w:before="0"/>
                    <w:ind w:left="1291" w:right="1650"/>
                    <w:jc w:val="left"/>
                  </w:pPr>
                  <w:r>
                    <w:rPr>
                      <w:color w:val="D19A66"/>
                    </w:rPr>
                    <w:t>4'b1000</w:t>
                  </w:r>
                  <w:r>
                    <w:rPr>
                      <w:color w:val="ABB1BE"/>
                    </w:rPr>
                    <w:t>: out = (input1 &lt; input2) ? </w:t>
                  </w:r>
                  <w:r>
                    <w:rPr>
                      <w:color w:val="D19A66"/>
                    </w:rPr>
                    <w:t>1 </w:t>
                  </w:r>
                  <w:r>
                    <w:rPr>
                      <w:color w:val="ABB1BE"/>
                    </w:rPr>
                    <w:t>: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; </w:t>
                  </w:r>
                  <w:r>
                    <w:rPr>
                      <w:color w:val="ABB1BE"/>
                    </w:rPr>
                  </w:r>
                  <w:r>
                    <w:rPr>
                      <w:color w:val="D19A66"/>
                    </w:rPr>
                    <w:t>4'b1001</w:t>
                  </w:r>
                  <w:r>
                    <w:rPr>
                      <w:color w:val="ABB1BE"/>
                    </w:rPr>
                    <w:t>: out = $</w:t>
                  </w:r>
                  <w:r>
                    <w:rPr>
                      <w:color w:val="D45FDE"/>
                    </w:rPr>
                    <w:t>signed</w:t>
                  </w:r>
                  <w:r>
                    <w:rPr>
                      <w:color w:val="ABB1BE"/>
                    </w:rPr>
                    <w:t>(input2) &gt;&gt;&gt;</w:t>
                  </w:r>
                  <w:r>
                    <w:rPr>
                      <w:color w:val="ABB1BE"/>
                      <w:spacing w:val="-14"/>
                    </w:rPr>
                    <w:t> </w:t>
                  </w:r>
                  <w:r>
                    <w:rPr>
                      <w:color w:val="ABB1BE"/>
                    </w:rPr>
                    <w:t>input1[</w:t>
                  </w:r>
                  <w:r>
                    <w:rPr>
                      <w:color w:val="D19A66"/>
                    </w:rPr>
                    <w:t>4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5"/>
                    <w:ind w:left="873" w:right="0"/>
                    <w:jc w:val="left"/>
                  </w:pPr>
                  <w:r>
                    <w:rPr>
                      <w:color w:val="D45FDE"/>
                    </w:rPr>
                    <w:t>endcase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end</w:t>
                  </w:r>
                  <w:r>
                    <w:rPr/>
                  </w:r>
                </w:p>
              </w:txbxContent>
            </v:textbox>
            <v:fill type="solid"/>
          </v:shape>
        </w:pict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spacing w:after="0" w:line="240" w:lineRule="auto"/>
        <w:rPr>
          <w:rFonts w:ascii="宋体" w:hAnsi="宋体" w:cs="宋体" w:eastAsia="宋体" w:hint="default"/>
          <w:sz w:val="20"/>
          <w:szCs w:val="20"/>
        </w:rPr>
        <w:sectPr>
          <w:pgSz w:w="11910" w:h="16840"/>
          <w:pgMar w:top="1420" w:bottom="280" w:left="1660" w:right="1580"/>
        </w:sectPr>
      </w:pPr>
    </w:p>
    <w:p>
      <w:pPr>
        <w:tabs>
          <w:tab w:pos="8477" w:val="left" w:leader="none"/>
        </w:tabs>
        <w:spacing w:line="228" w:lineRule="exact" w:before="39"/>
        <w:ind w:left="140" w:right="0" w:firstLine="0"/>
        <w:jc w:val="both"/>
        <w:rPr>
          <w:rFonts w:ascii="Consolas" w:hAnsi="Consolas" w:cs="Consolas" w:eastAsia="Consolas" w:hint="default"/>
          <w:sz w:val="21"/>
          <w:szCs w:val="21"/>
        </w:rPr>
      </w:pPr>
      <w:r>
        <w:rPr>
          <w:rFonts w:ascii="Consolas"/>
          <w:color w:val="D45FDE"/>
          <w:w w:val="100"/>
          <w:sz w:val="21"/>
        </w:rPr>
      </w:r>
      <w:r>
        <w:rPr>
          <w:rFonts w:ascii="Consolas"/>
          <w:color w:val="D45FDE"/>
          <w:sz w:val="21"/>
          <w:shd w:fill="282C34" w:color="auto" w:val="clear"/>
        </w:rPr>
        <w:t>endmodule </w:t>
      </w:r>
      <w:r>
        <w:rPr>
          <w:rFonts w:ascii="Consolas"/>
          <w:i/>
          <w:color w:val="7E848E"/>
          <w:sz w:val="21"/>
          <w:shd w:fill="282C34" w:color="auto" w:val="clear"/>
        </w:rPr>
        <w:t>//</w:t>
      </w:r>
      <w:r>
        <w:rPr>
          <w:rFonts w:ascii="Consolas"/>
          <w:i/>
          <w:color w:val="7E848E"/>
          <w:spacing w:val="-5"/>
          <w:sz w:val="21"/>
          <w:shd w:fill="282C34" w:color="auto" w:val="clear"/>
        </w:rPr>
        <w:t> </w:t>
      </w:r>
      <w:r>
        <w:rPr>
          <w:rFonts w:ascii="Consolas"/>
          <w:i/>
          <w:color w:val="7E848E"/>
          <w:sz w:val="21"/>
          <w:shd w:fill="282C34" w:color="auto" w:val="clear"/>
        </w:rPr>
        <w:t>ALU</w:t>
        <w:tab/>
      </w:r>
      <w:r>
        <w:rPr>
          <w:rFonts w:ascii="Consolas"/>
          <w:i/>
          <w:color w:val="7E848E"/>
          <w:sz w:val="21"/>
        </w:rPr>
      </w:r>
      <w:r>
        <w:rPr>
          <w:rFonts w:ascii="Consolas"/>
          <w:sz w:val="21"/>
        </w:rPr>
      </w:r>
    </w:p>
    <w:p>
      <w:pPr>
        <w:spacing w:line="323" w:lineRule="exact" w:before="0"/>
        <w:ind w:left="140" w:right="0" w:firstLine="0"/>
        <w:jc w:val="both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2)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原理说明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pStyle w:val="Heading4"/>
        <w:spacing w:line="328" w:lineRule="auto" w:before="130"/>
        <w:ind w:left="500" w:right="124"/>
        <w:jc w:val="left"/>
      </w:pPr>
      <w:r>
        <w:rPr>
          <w:rFonts w:ascii="Consolas" w:hAnsi="Consolas" w:cs="Consolas" w:eastAsia="Consolas" w:hint="default"/>
        </w:rPr>
        <w:t>ALU </w:t>
      </w:r>
      <w:r>
        <w:rPr/>
        <w:t>运算具体内容在代码中已经直观的显示出来。 这里针对是否会被符号位影响的运算进行了分别处理，比如右移有逻辑右移</w:t>
      </w:r>
    </w:p>
    <w:p>
      <w:pPr>
        <w:pStyle w:val="Heading4"/>
        <w:spacing w:line="357" w:lineRule="auto" w:before="62"/>
        <w:ind w:right="137"/>
        <w:jc w:val="both"/>
      </w:pPr>
      <w:r>
        <w:rPr>
          <w:spacing w:val="-3"/>
        </w:rPr>
        <w:t>和算术右移两种，比较也有最高位是否为符号位的区别。但是加法和减法是不需 要区分的，因为两种运算不论是否带符号都不会影响运算方式，只会影响数据的 </w:t>
      </w:r>
      <w:r>
        <w:rPr/>
        <w:t>解读方式。</w:t>
      </w:r>
    </w:p>
    <w:p>
      <w:pPr>
        <w:pStyle w:val="Heading4"/>
        <w:spacing w:line="328" w:lineRule="auto" w:before="34"/>
        <w:ind w:right="131" w:firstLine="360"/>
        <w:jc w:val="left"/>
      </w:pPr>
      <w:r>
        <w:rPr/>
        <w:t>可能有人会问</w:t>
      </w:r>
      <w:r>
        <w:rPr>
          <w:spacing w:val="-54"/>
        </w:rPr>
        <w:t> </w:t>
      </w:r>
      <w:r>
        <w:rPr>
          <w:rFonts w:ascii="Consolas" w:hAnsi="Consolas" w:cs="Consolas" w:eastAsia="Consolas" w:hint="default"/>
        </w:rPr>
        <w:t>lui</w:t>
      </w:r>
      <w:r>
        <w:rPr>
          <w:rFonts w:ascii="Consolas" w:hAnsi="Consolas" w:cs="Consolas" w:eastAsia="Consolas" w:hint="default"/>
          <w:spacing w:val="-68"/>
        </w:rPr>
        <w:t> </w:t>
      </w:r>
      <w:r>
        <w:rPr/>
        <w:t>还是没有出现，建议在</w:t>
      </w:r>
      <w:r>
        <w:rPr>
          <w:spacing w:val="-54"/>
        </w:rPr>
        <w:t> </w:t>
      </w:r>
      <w:r>
        <w:rPr>
          <w:rFonts w:ascii="Consolas" w:hAnsi="Consolas" w:cs="Consolas" w:eastAsia="Consolas" w:hint="default"/>
        </w:rPr>
        <w:t>MIPS</w:t>
      </w:r>
      <w:r>
        <w:rPr>
          <w:rFonts w:ascii="Consolas" w:hAnsi="Consolas" w:cs="Consolas" w:eastAsia="Consolas" w:hint="default"/>
          <w:spacing w:val="-68"/>
        </w:rPr>
        <w:t> </w:t>
      </w:r>
      <w:r>
        <w:rPr/>
        <w:t>部分进行搜索，</w:t>
      </w:r>
      <w:r>
        <w:rPr>
          <w:rFonts w:ascii="Consolas" w:hAnsi="Consolas" w:cs="Consolas" w:eastAsia="Consolas" w:hint="default"/>
        </w:rPr>
        <w:t>ALUSrcA</w:t>
      </w:r>
      <w:r>
        <w:rPr>
          <w:rFonts w:ascii="Consolas" w:hAnsi="Consolas" w:cs="Consolas" w:eastAsia="Consolas" w:hint="default"/>
          <w:spacing w:val="-67"/>
        </w:rPr>
        <w:t> </w:t>
      </w:r>
      <w:r>
        <w:rPr/>
        <w:t>中 有一个</w:t>
      </w:r>
      <w:r>
        <w:rPr>
          <w:spacing w:val="-62"/>
        </w:rPr>
        <w:t> </w:t>
      </w:r>
      <w:r>
        <w:rPr>
          <w:rFonts w:ascii="Consolas" w:hAnsi="Consolas" w:cs="Consolas" w:eastAsia="Consolas" w:hint="default"/>
        </w:rPr>
        <w:t>16</w:t>
      </w:r>
      <w:r>
        <w:rPr/>
        <w:t>，这是专门为了</w:t>
      </w:r>
      <w:r>
        <w:rPr>
          <w:spacing w:val="-61"/>
        </w:rPr>
        <w:t> </w:t>
      </w:r>
      <w:r>
        <w:rPr>
          <w:rFonts w:ascii="Consolas" w:hAnsi="Consolas" w:cs="Consolas" w:eastAsia="Consolas" w:hint="default"/>
        </w:rPr>
        <w:t>lui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而放置的，配合</w:t>
      </w:r>
      <w:r>
        <w:rPr>
          <w:spacing w:val="-61"/>
        </w:rPr>
        <w:t> </w:t>
      </w:r>
      <w:r>
        <w:rPr>
          <w:rFonts w:ascii="Consolas" w:hAnsi="Consolas" w:cs="Consolas" w:eastAsia="Consolas" w:hint="default"/>
        </w:rPr>
        <w:t>ALU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的源码应该能理解。</w:t>
      </w:r>
    </w:p>
    <w:p>
      <w:pPr>
        <w:pStyle w:val="Heading3"/>
        <w:spacing w:line="240" w:lineRule="auto" w:before="180"/>
        <w:ind w:right="0"/>
        <w:jc w:val="both"/>
        <w:rPr>
          <w:rFonts w:ascii="黑体" w:hAnsi="黑体" w:cs="黑体" w:eastAsia="黑体" w:hint="default"/>
          <w:b w:val="0"/>
          <w:bCs w:val="0"/>
        </w:rPr>
      </w:pPr>
      <w:bookmarkStart w:name="_bookmark47" w:id="56"/>
      <w:bookmarkEnd w:id="56"/>
      <w:r>
        <w:rPr>
          <w:b w:val="0"/>
          <w:bCs w:val="0"/>
        </w:rPr>
      </w:r>
      <w:r>
        <w:rPr/>
        <w:t>2.4.14. EX/ME</w:t>
      </w:r>
      <w:r>
        <w:rPr>
          <w:spacing w:val="-62"/>
        </w:rPr>
        <w:t> </w:t>
      </w:r>
      <w:r>
        <w:rPr>
          <w:rFonts w:ascii="黑体" w:hAnsi="黑体" w:cs="黑体" w:eastAsia="黑体" w:hint="default"/>
        </w:rPr>
        <w:t>流水线寄存器（</w:t>
      </w:r>
      <w:r>
        <w:rPr/>
        <w:t>EX_ME</w:t>
      </w:r>
      <w:r>
        <w:rPr>
          <w:rFonts w:ascii="黑体" w:hAnsi="黑体" w:cs="黑体" w:eastAsia="黑体" w:hint="default"/>
        </w:rPr>
        <w:t>）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9"/>
        <w:ind w:right="0"/>
        <w:rPr>
          <w:rFonts w:ascii="黑体" w:hAnsi="黑体" w:cs="黑体" w:eastAsia="黑体" w:hint="default"/>
          <w:b/>
          <w:bCs/>
          <w:sz w:val="21"/>
          <w:szCs w:val="21"/>
        </w:rPr>
      </w:pPr>
    </w:p>
    <w:p>
      <w:pPr>
        <w:spacing w:before="0"/>
        <w:ind w:left="140" w:right="0" w:firstLine="0"/>
        <w:jc w:val="both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1)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实现代码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spacing w:line="240" w:lineRule="auto" w:before="3" w:after="0"/>
        <w:ind w:right="0"/>
        <w:rPr>
          <w:rFonts w:ascii="宋体" w:hAnsi="宋体" w:cs="宋体" w:eastAsia="宋体" w:hint="default"/>
          <w:b/>
          <w:bCs/>
          <w:sz w:val="15"/>
          <w:szCs w:val="15"/>
        </w:rPr>
      </w:pPr>
    </w:p>
    <w:p>
      <w:pPr>
        <w:spacing w:line="240" w:lineRule="auto"/>
        <w:ind w:left="112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z w:val="20"/>
          <w:szCs w:val="20"/>
        </w:rPr>
        <w:pict>
          <v:shape style="width:418.25pt;height:425.65pt;mso-position-horizontal-relative:char;mso-position-vertical-relative:line" type="#_x0000_t202" filled="true" fillcolor="#282c34" stroked="false">
            <w10:anchorlock/>
            <v:textbox inset="0,0,0,0">
              <w:txbxContent>
                <w:p>
                  <w:pPr>
                    <w:pStyle w:val="BodyText"/>
                    <w:spacing w:line="278" w:lineRule="auto" w:before="0"/>
                    <w:ind w:left="451" w:right="6759" w:hanging="423"/>
                    <w:jc w:val="left"/>
                  </w:pPr>
                  <w:r>
                    <w:rPr>
                      <w:color w:val="D45FDE"/>
                    </w:rPr>
                    <w:t>module </w:t>
                  </w:r>
                  <w:r>
                    <w:rPr>
                      <w:color w:val="E4C07A"/>
                    </w:rPr>
                    <w:t>EX_ME</w:t>
                  </w:r>
                  <w:r>
                    <w:rPr>
                      <w:color w:val="ABB1BE"/>
                    </w:rPr>
                    <w:t>(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D45FDE"/>
                      <w:spacing w:val="-3"/>
                    </w:rPr>
                    <w:t> </w:t>
                  </w:r>
                  <w:r>
                    <w:rPr>
                      <w:color w:val="ABB1BE"/>
                    </w:rPr>
                    <w:t>clk,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D45FDE"/>
                      <w:spacing w:val="-4"/>
                    </w:rPr>
                    <w:t> </w:t>
                  </w:r>
                  <w:r>
                    <w:rPr>
                      <w:color w:val="ABB1BE"/>
                    </w:rPr>
                    <w:t>rst,</w:t>
                  </w:r>
                  <w:r>
                    <w:rPr/>
                  </w:r>
                </w:p>
                <w:p>
                  <w:pPr>
                    <w:pStyle w:val="BodyText"/>
                    <w:spacing w:line="278" w:lineRule="auto" w:before="0"/>
                    <w:ind w:left="451" w:right="5722"/>
                    <w:jc w:val="left"/>
                  </w:pP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7"/>
                    </w:rPr>
                    <w:t> </w:t>
                  </w:r>
                  <w:r>
                    <w:rPr>
                      <w:color w:val="ABB1BE"/>
                    </w:rPr>
                    <w:t>regin1,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7"/>
                    </w:rPr>
                    <w:t> </w:t>
                  </w:r>
                  <w:r>
                    <w:rPr>
                      <w:color w:val="ABB1BE"/>
                    </w:rPr>
                    <w:t>regin2,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4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 regin3,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 </w:t>
                  </w:r>
                  <w:r>
                    <w:rPr>
                      <w:color w:val="ABB1BE"/>
                    </w:rPr>
                    <w:t>mem2regin,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 </w:t>
                  </w:r>
                  <w:r>
                    <w:rPr>
                      <w:color w:val="ABB1BE"/>
                    </w:rPr>
                    <w:t>memwrin,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D45FDE"/>
                      <w:spacing w:val="-5"/>
                    </w:rPr>
                    <w:t> </w:t>
                  </w:r>
                  <w:r>
                    <w:rPr>
                      <w:color w:val="ABB1BE"/>
                    </w:rPr>
                    <w:t>regwrin,</w:t>
                  </w:r>
                  <w:r>
                    <w:rPr/>
                  </w:r>
                </w:p>
                <w:p>
                  <w:pPr>
                    <w:spacing w:line="240" w:lineRule="auto" w:before="11"/>
                    <w:rPr>
                      <w:rFonts w:ascii="宋体" w:hAnsi="宋体" w:cs="宋体" w:eastAsia="宋体" w:hint="default"/>
                      <w:b/>
                      <w:bCs/>
                      <w:sz w:val="21"/>
                      <w:szCs w:val="21"/>
                    </w:rPr>
                  </w:pPr>
                </w:p>
                <w:p>
                  <w:pPr>
                    <w:pStyle w:val="BodyText"/>
                    <w:spacing w:line="278" w:lineRule="auto" w:before="0"/>
                    <w:ind w:left="451" w:right="5030"/>
                    <w:jc w:val="left"/>
                  </w:pPr>
                  <w:r>
                    <w:rPr>
                      <w:color w:val="D45FDE"/>
                    </w:rPr>
                    <w:t>output reg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9"/>
                    </w:rPr>
                    <w:t> </w:t>
                  </w:r>
                  <w:r>
                    <w:rPr>
                      <w:color w:val="ABB1BE"/>
                    </w:rPr>
                    <w:t>regout1,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output reg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9"/>
                    </w:rPr>
                    <w:t> </w:t>
                  </w:r>
                  <w:r>
                    <w:rPr>
                      <w:color w:val="ABB1BE"/>
                    </w:rPr>
                    <w:t>regout2,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output reg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4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 regout3,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output reg </w:t>
                  </w:r>
                  <w:r>
                    <w:rPr>
                      <w:color w:val="ABB1BE"/>
                    </w:rPr>
                    <w:t>mem2regout,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output reg </w:t>
                  </w:r>
                  <w:r>
                    <w:rPr>
                      <w:color w:val="ABB1BE"/>
                    </w:rPr>
                    <w:t>memwrout,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output reg</w:t>
                  </w:r>
                  <w:r>
                    <w:rPr>
                      <w:color w:val="D45FDE"/>
                      <w:spacing w:val="-7"/>
                    </w:rPr>
                    <w:t> </w:t>
                  </w:r>
                  <w:r>
                    <w:rPr>
                      <w:color w:val="ABB1BE"/>
                    </w:rPr>
                    <w:t>regwrout</w:t>
                  </w:r>
                  <w:r>
                    <w:rPr/>
                  </w:r>
                </w:p>
                <w:p>
                  <w:pPr>
                    <w:pStyle w:val="BodyText"/>
                    <w:spacing w:line="244" w:lineRule="exact" w:before="0"/>
                    <w:ind w:left="28" w:right="0"/>
                    <w:jc w:val="left"/>
                  </w:pPr>
                  <w:r>
                    <w:rPr>
                      <w:color w:val="ABB1BE"/>
                    </w:rPr>
                    <w:t>);</w:t>
                  </w:r>
                  <w:r>
                    <w:rPr/>
                  </w:r>
                </w:p>
                <w:p>
                  <w:pPr>
                    <w:pStyle w:val="BodyText"/>
                    <w:spacing w:line="280" w:lineRule="auto"/>
                    <w:ind w:left="873" w:right="5989" w:hanging="423"/>
                    <w:jc w:val="left"/>
                  </w:pPr>
                  <w:r>
                    <w:rPr>
                      <w:color w:val="D45FDE"/>
                    </w:rPr>
                    <w:t>initial begin </w:t>
                  </w:r>
                  <w:r>
                    <w:rPr>
                      <w:color w:val="ABB1BE"/>
                    </w:rPr>
                    <w:t>regout1 &lt;=</w:t>
                  </w:r>
                  <w:r>
                    <w:rPr>
                      <w:color w:val="ABB1BE"/>
                      <w:spacing w:val="-4"/>
                    </w:rPr>
                    <w:t>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pStyle w:val="BodyText"/>
                    <w:spacing w:line="242" w:lineRule="exact" w:before="0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regout2 &lt;=</w:t>
                  </w:r>
                  <w:r>
                    <w:rPr>
                      <w:color w:val="ABB1BE"/>
                      <w:spacing w:val="-4"/>
                    </w:rPr>
                    <w:t>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regout3 &lt;=</w:t>
                  </w:r>
                  <w:r>
                    <w:rPr>
                      <w:color w:val="ABB1BE"/>
                      <w:spacing w:val="-4"/>
                    </w:rPr>
                    <w:t>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mem2regout &lt;=</w:t>
                  </w:r>
                  <w:r>
                    <w:rPr>
                      <w:color w:val="ABB1BE"/>
                      <w:spacing w:val="-5"/>
                    </w:rPr>
                    <w:t>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memwrout &lt;=</w:t>
                  </w:r>
                  <w:r>
                    <w:rPr>
                      <w:color w:val="ABB1BE"/>
                      <w:spacing w:val="-5"/>
                    </w:rPr>
                    <w:t>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regwrout &lt;=</w:t>
                  </w:r>
                  <w:r>
                    <w:rPr>
                      <w:color w:val="ABB1BE"/>
                      <w:spacing w:val="-5"/>
                    </w:rPr>
                    <w:t>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end</w:t>
                  </w:r>
                  <w:r>
                    <w:rPr/>
                  </w:r>
                </w:p>
                <w:p>
                  <w:pPr>
                    <w:pStyle w:val="BodyText"/>
                    <w:spacing w:line="280" w:lineRule="auto" w:before="38"/>
                    <w:ind w:left="873" w:right="4800" w:hanging="423"/>
                    <w:jc w:val="left"/>
                  </w:pPr>
                  <w:r>
                    <w:rPr>
                      <w:color w:val="D45FDE"/>
                    </w:rPr>
                    <w:t>always </w:t>
                  </w:r>
                  <w:r>
                    <w:rPr>
                      <w:color w:val="ABB1BE"/>
                    </w:rPr>
                    <w:t>@(</w:t>
                  </w:r>
                  <w:r>
                    <w:rPr>
                      <w:color w:val="D45FDE"/>
                    </w:rPr>
                    <w:t>posedge </w:t>
                  </w:r>
                  <w:r>
                    <w:rPr>
                      <w:color w:val="ABB1BE"/>
                    </w:rPr>
                    <w:t>rst)</w:t>
                  </w:r>
                  <w:r>
                    <w:rPr>
                      <w:color w:val="ABB1BE"/>
                      <w:spacing w:val="-9"/>
                    </w:rPr>
                    <w:t> </w:t>
                  </w:r>
                  <w:r>
                    <w:rPr>
                      <w:color w:val="D45FDE"/>
                    </w:rPr>
                    <w:t>begin </w:t>
                  </w:r>
                  <w:r>
                    <w:rPr>
                      <w:color w:val="D45FDE"/>
                    </w:rPr>
                  </w:r>
                  <w:r>
                    <w:rPr>
                      <w:color w:val="ABB1BE"/>
                    </w:rPr>
                    <w:t>regout1 &lt;=</w:t>
                  </w:r>
                  <w:r>
                    <w:rPr>
                      <w:color w:val="ABB1BE"/>
                      <w:spacing w:val="-4"/>
                    </w:rPr>
                    <w:t>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pStyle w:val="BodyText"/>
                    <w:spacing w:line="241" w:lineRule="exact" w:before="0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regout2 &lt;=</w:t>
                  </w:r>
                  <w:r>
                    <w:rPr>
                      <w:color w:val="ABB1BE"/>
                      <w:spacing w:val="-4"/>
                    </w:rPr>
                    <w:t>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regout3 &lt;=</w:t>
                  </w:r>
                  <w:r>
                    <w:rPr>
                      <w:color w:val="ABB1BE"/>
                      <w:spacing w:val="-4"/>
                    </w:rPr>
                    <w:t>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mem2regout &lt;=</w:t>
                  </w:r>
                  <w:r>
                    <w:rPr>
                      <w:color w:val="ABB1BE"/>
                      <w:spacing w:val="-5"/>
                    </w:rPr>
                    <w:t>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</w:txbxContent>
            </v:textbox>
            <v:fill type="solid"/>
          </v:shape>
        </w:pict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spacing w:after="0" w:line="240" w:lineRule="auto"/>
        <w:rPr>
          <w:rFonts w:ascii="宋体" w:hAnsi="宋体" w:cs="宋体" w:eastAsia="宋体" w:hint="default"/>
          <w:sz w:val="20"/>
          <w:szCs w:val="20"/>
        </w:rPr>
        <w:sectPr>
          <w:pgSz w:w="11910" w:h="16840"/>
          <w:pgMar w:top="1420" w:bottom="280" w:left="1660" w:right="1660"/>
        </w:sectPr>
      </w:pPr>
    </w:p>
    <w:p>
      <w:pPr>
        <w:spacing w:line="240" w:lineRule="auto"/>
        <w:ind w:left="112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z w:val="20"/>
          <w:szCs w:val="20"/>
        </w:rPr>
        <w:pict>
          <v:shape style="width:418.25pt;height:185.35pt;mso-position-horizontal-relative:char;mso-position-vertical-relative:line" type="#_x0000_t202" filled="true" fillcolor="#282c34" stroked="false">
            <w10:anchorlock/>
            <v:textbox inset="0,0,0,0">
              <w:txbxContent>
                <w:p>
                  <w:pPr>
                    <w:pStyle w:val="BodyText"/>
                    <w:spacing w:line="240" w:lineRule="auto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memwrout &lt;=</w:t>
                  </w:r>
                  <w:r>
                    <w:rPr>
                      <w:color w:val="ABB1BE"/>
                      <w:spacing w:val="-5"/>
                    </w:rPr>
                    <w:t>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regwrout &lt;=</w:t>
                  </w:r>
                  <w:r>
                    <w:rPr>
                      <w:color w:val="ABB1BE"/>
                      <w:spacing w:val="-5"/>
                    </w:rPr>
                    <w:t>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end</w:t>
                  </w:r>
                  <w:r>
                    <w:rPr/>
                  </w:r>
                </w:p>
                <w:p>
                  <w:pPr>
                    <w:spacing w:line="240" w:lineRule="auto" w:before="12"/>
                    <w:rPr>
                      <w:rFonts w:ascii="宋体" w:hAnsi="宋体" w:cs="宋体" w:eastAsia="宋体" w:hint="default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pStyle w:val="BodyText"/>
                    <w:spacing w:line="278" w:lineRule="auto" w:before="0"/>
                    <w:ind w:left="873" w:right="4724" w:hanging="423"/>
                    <w:jc w:val="left"/>
                  </w:pPr>
                  <w:r>
                    <w:rPr>
                      <w:color w:val="D45FDE"/>
                    </w:rPr>
                    <w:t>always </w:t>
                  </w:r>
                  <w:r>
                    <w:rPr>
                      <w:color w:val="ABB1BE"/>
                    </w:rPr>
                    <w:t>@(</w:t>
                  </w:r>
                  <w:r>
                    <w:rPr>
                      <w:color w:val="D45FDE"/>
                    </w:rPr>
                    <w:t>posedge </w:t>
                  </w:r>
                  <w:r>
                    <w:rPr>
                      <w:color w:val="ABB1BE"/>
                    </w:rPr>
                    <w:t>clk) </w:t>
                  </w:r>
                  <w:r>
                    <w:rPr>
                      <w:color w:val="D45FDE"/>
                    </w:rPr>
                    <w:t>begin </w:t>
                  </w:r>
                  <w:r>
                    <w:rPr>
                      <w:color w:val="D45FDE"/>
                    </w:rPr>
                  </w:r>
                  <w:r>
                    <w:rPr>
                      <w:color w:val="ABB1BE"/>
                    </w:rPr>
                    <w:t>regout1 &lt;= regin1; </w:t>
                  </w:r>
                  <w:r>
                    <w:rPr>
                      <w:color w:val="ABB1BE"/>
                    </w:rPr>
                    <w:t>regout2 &lt;= regin2; regout3 &lt;= regin3; mem2regout &lt;=</w:t>
                  </w:r>
                  <w:r>
                    <w:rPr>
                      <w:color w:val="ABB1BE"/>
                      <w:spacing w:val="-10"/>
                    </w:rPr>
                    <w:t> </w:t>
                  </w:r>
                  <w:r>
                    <w:rPr>
                      <w:color w:val="ABB1BE"/>
                    </w:rPr>
                    <w:t>mem2regin; </w:t>
                  </w:r>
                  <w:r>
                    <w:rPr>
                      <w:color w:val="ABB1BE"/>
                    </w:rPr>
                    <w:t>memwrout &lt;= memwrin; regwrout &lt;=</w:t>
                  </w:r>
                  <w:r>
                    <w:rPr>
                      <w:color w:val="ABB1BE"/>
                      <w:spacing w:val="-9"/>
                    </w:rPr>
                    <w:t> </w:t>
                  </w:r>
                  <w:r>
                    <w:rPr>
                      <w:color w:val="ABB1BE"/>
                    </w:rPr>
                    <w:t>regwrin;</w:t>
                  </w:r>
                  <w:r>
                    <w:rPr/>
                  </w:r>
                </w:p>
                <w:p>
                  <w:pPr>
                    <w:pStyle w:val="BodyText"/>
                    <w:spacing w:line="244" w:lineRule="exact" w:before="0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end</w:t>
                  </w:r>
                  <w:r>
                    <w:rPr/>
                  </w:r>
                </w:p>
                <w:p>
                  <w:pPr>
                    <w:spacing w:before="42"/>
                    <w:ind w:left="28" w:right="0" w:firstLine="0"/>
                    <w:jc w:val="left"/>
                    <w:rPr>
                      <w:rFonts w:ascii="Consolas" w:hAnsi="Consolas" w:cs="Consolas" w:eastAsia="Consolas" w:hint="default"/>
                      <w:sz w:val="21"/>
                      <w:szCs w:val="21"/>
                    </w:rPr>
                  </w:pPr>
                  <w:r>
                    <w:rPr>
                      <w:rFonts w:ascii="Consolas"/>
                      <w:color w:val="D45FDE"/>
                      <w:sz w:val="21"/>
                    </w:rPr>
                    <w:t>endmodule </w:t>
                  </w: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//</w:t>
                  </w:r>
                  <w:r>
                    <w:rPr>
                      <w:rFonts w:ascii="Consolas"/>
                      <w:i/>
                      <w:color w:val="7E848E"/>
                      <w:spacing w:val="-8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EX_ME_Reg</w:t>
                  </w:r>
                  <w:r>
                    <w:rPr>
                      <w:rFonts w:ascii="Consolas"/>
                      <w:sz w:val="21"/>
                    </w:rPr>
                  </w:r>
                </w:p>
              </w:txbxContent>
            </v:textbox>
            <v:fill type="solid"/>
          </v:shape>
        </w:pict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spacing w:line="307" w:lineRule="exact" w:before="0"/>
        <w:ind w:left="140" w:right="124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2)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原理说明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pStyle w:val="Heading4"/>
        <w:spacing w:line="355" w:lineRule="auto"/>
        <w:ind w:right="124" w:firstLine="360"/>
        <w:jc w:val="left"/>
      </w:pPr>
      <w:r>
        <w:rPr/>
        <w:t>这里的代码是从上一个流水线寄存器的模子里复刻出来的，所有内容极其相 似。同样需要注意清零和时钟。</w:t>
      </w:r>
    </w:p>
    <w:p>
      <w:pPr>
        <w:pStyle w:val="Heading3"/>
        <w:tabs>
          <w:tab w:pos="1403" w:val="left" w:leader="none"/>
        </w:tabs>
        <w:spacing w:line="240" w:lineRule="auto" w:before="194"/>
        <w:ind w:right="124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48" w:id="57"/>
      <w:bookmarkEnd w:id="57"/>
      <w:r>
        <w:rPr>
          <w:b w:val="0"/>
          <w:bCs w:val="0"/>
        </w:rPr>
      </w:r>
      <w:r>
        <w:rPr>
          <w:spacing w:val="-2"/>
        </w:rPr>
        <w:t>2.4.15.</w:t>
        <w:tab/>
      </w:r>
      <w:r>
        <w:rPr>
          <w:rFonts w:ascii="黑体" w:hAnsi="黑体" w:cs="黑体" w:eastAsia="黑体" w:hint="default"/>
        </w:rPr>
        <w:t>数据存储单元（</w:t>
      </w:r>
      <w:r>
        <w:rPr/>
        <w:t>Mem</w:t>
      </w:r>
      <w:r>
        <w:rPr>
          <w:rFonts w:ascii="黑体" w:hAnsi="黑体" w:cs="黑体" w:eastAsia="黑体" w:hint="default"/>
        </w:rPr>
        <w:t>）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9"/>
        <w:ind w:right="0"/>
        <w:rPr>
          <w:rFonts w:ascii="黑体" w:hAnsi="黑体" w:cs="黑体" w:eastAsia="黑体" w:hint="default"/>
          <w:b/>
          <w:bCs/>
          <w:sz w:val="21"/>
          <w:szCs w:val="21"/>
        </w:rPr>
      </w:pPr>
    </w:p>
    <w:p>
      <w:pPr>
        <w:spacing w:before="0"/>
        <w:ind w:left="140" w:right="124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1)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实现代码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spacing w:line="240" w:lineRule="auto" w:before="3"/>
        <w:ind w:right="0"/>
        <w:rPr>
          <w:rFonts w:ascii="宋体" w:hAnsi="宋体" w:cs="宋体" w:eastAsia="宋体" w:hint="default"/>
          <w:b/>
          <w:bCs/>
          <w:sz w:val="10"/>
          <w:szCs w:val="10"/>
        </w:rPr>
      </w:pPr>
    </w:p>
    <w:p>
      <w:pPr>
        <w:pStyle w:val="BodyText"/>
        <w:spacing w:line="240" w:lineRule="auto" w:before="63"/>
        <w:ind w:left="140" w:right="124"/>
        <w:jc w:val="left"/>
      </w:pPr>
      <w:r>
        <w:rPr/>
        <w:pict>
          <v:group style="position:absolute;margin-left:88.608002pt;margin-top:3.209189pt;width:418.25pt;height:368.75pt;mso-position-horizontal-relative:page;mso-position-vertical-relative:paragraph;z-index:-131560" coordorigin="1772,64" coordsize="8365,7375">
            <v:group style="position:absolute;left:1772;top:64;width:8365;height:250" coordorigin="1772,64" coordsize="8365,250">
              <v:shape style="position:absolute;left:1772;top:64;width:8365;height:250" coordorigin="1772,64" coordsize="8365,250" path="m1772,314l10137,314,10137,64,1772,64,1772,314xe" filled="true" fillcolor="#282c34" stroked="false">
                <v:path arrowok="t"/>
                <v:fill type="solid"/>
              </v:shape>
            </v:group>
            <v:group style="position:absolute;left:1772;top:314;width:8365;height:284" coordorigin="1772,314" coordsize="8365,284">
              <v:shape style="position:absolute;left:1772;top:314;width:8365;height:284" coordorigin="1772,314" coordsize="8365,284" path="m1772,597l10137,597,10137,314,1772,314,1772,597xe" filled="true" fillcolor="#282c34" stroked="false">
                <v:path arrowok="t"/>
                <v:fill type="solid"/>
              </v:shape>
            </v:group>
            <v:group style="position:absolute;left:1772;top:597;width:8365;height:284" coordorigin="1772,597" coordsize="8365,284">
              <v:shape style="position:absolute;left:1772;top:597;width:8365;height:284" coordorigin="1772,597" coordsize="8365,284" path="m1772,880l10137,880,10137,597,1772,597,1772,880xe" filled="true" fillcolor="#282c34" stroked="false">
                <v:path arrowok="t"/>
                <v:fill type="solid"/>
              </v:shape>
            </v:group>
            <v:group style="position:absolute;left:1772;top:880;width:8365;height:288" coordorigin="1772,880" coordsize="8365,288">
              <v:shape style="position:absolute;left:1772;top:880;width:8365;height:288" coordorigin="1772,880" coordsize="8365,288" path="m1772,1168l10137,1168,10137,880,1772,880,1772,1168xe" filled="true" fillcolor="#282c34" stroked="false">
                <v:path arrowok="t"/>
                <v:fill type="solid"/>
              </v:shape>
            </v:group>
            <v:group style="position:absolute;left:1772;top:1168;width:8365;height:284" coordorigin="1772,1168" coordsize="8365,284">
              <v:shape style="position:absolute;left:1772;top:1168;width:8365;height:284" coordorigin="1772,1168" coordsize="8365,284" path="m1772,1452l10137,1452,10137,1168,1772,1168,1772,1452xe" filled="true" fillcolor="#282c34" stroked="false">
                <v:path arrowok="t"/>
                <v:fill type="solid"/>
              </v:shape>
            </v:group>
            <v:group style="position:absolute;left:1772;top:1452;width:8365;height:284" coordorigin="1772,1452" coordsize="8365,284">
              <v:shape style="position:absolute;left:1772;top:1452;width:8365;height:284" coordorigin="1772,1452" coordsize="8365,284" path="m1772,1735l10137,1735,10137,1452,1772,1452,1772,1735xe" filled="true" fillcolor="#282c34" stroked="false">
                <v:path arrowok="t"/>
                <v:fill type="solid"/>
              </v:shape>
            </v:group>
            <v:group style="position:absolute;left:1772;top:1735;width:8365;height:288" coordorigin="1772,1735" coordsize="8365,288">
              <v:shape style="position:absolute;left:1772;top:1735;width:8365;height:288" coordorigin="1772,1735" coordsize="8365,288" path="m1772,2023l10137,2023,10137,1735,1772,1735,1772,2023xe" filled="true" fillcolor="#282c34" stroked="false">
                <v:path arrowok="t"/>
                <v:fill type="solid"/>
              </v:shape>
            </v:group>
            <v:group style="position:absolute;left:1772;top:2023;width:8365;height:284" coordorigin="1772,2023" coordsize="8365,284">
              <v:shape style="position:absolute;left:1772;top:2023;width:8365;height:284" coordorigin="1772,2023" coordsize="8365,284" path="m1772,2306l10137,2306,10137,2023,1772,2023,1772,2306xe" filled="true" fillcolor="#282c34" stroked="false">
                <v:path arrowok="t"/>
                <v:fill type="solid"/>
              </v:shape>
            </v:group>
            <v:group style="position:absolute;left:1772;top:2306;width:8365;height:288" coordorigin="1772,2306" coordsize="8365,288">
              <v:shape style="position:absolute;left:1772;top:2306;width:8365;height:288" coordorigin="1772,2306" coordsize="8365,288" path="m1772,2594l10137,2594,10137,2306,1772,2306,1772,2594xe" filled="true" fillcolor="#282c34" stroked="false">
                <v:path arrowok="t"/>
                <v:fill type="solid"/>
              </v:shape>
            </v:group>
            <v:group style="position:absolute;left:1772;top:2594;width:8365;height:284" coordorigin="1772,2594" coordsize="8365,284">
              <v:shape style="position:absolute;left:1772;top:2594;width:8365;height:284" coordorigin="1772,2594" coordsize="8365,284" path="m1772,2877l10137,2877,10137,2594,1772,2594,1772,2877xe" filled="true" fillcolor="#282c34" stroked="false">
                <v:path arrowok="t"/>
                <v:fill type="solid"/>
              </v:shape>
            </v:group>
            <v:group style="position:absolute;left:1772;top:2878;width:8365;height:284" coordorigin="1772,2878" coordsize="8365,284">
              <v:shape style="position:absolute;left:1772;top:2878;width:8365;height:284" coordorigin="1772,2878" coordsize="8365,284" path="m1772,3161l10137,3161,10137,2878,1772,2878,1772,3161xe" filled="true" fillcolor="#282c34" stroked="false">
                <v:path arrowok="t"/>
                <v:fill type="solid"/>
              </v:shape>
            </v:group>
            <v:group style="position:absolute;left:1772;top:3161;width:8365;height:288" coordorigin="1772,3161" coordsize="8365,288">
              <v:shape style="position:absolute;left:1772;top:3161;width:8365;height:288" coordorigin="1772,3161" coordsize="8365,288" path="m1772,3449l10137,3449,10137,3161,1772,3161,1772,3449xe" filled="true" fillcolor="#282c34" stroked="false">
                <v:path arrowok="t"/>
                <v:fill type="solid"/>
              </v:shape>
            </v:group>
            <v:group style="position:absolute;left:1772;top:3449;width:8365;height:284" coordorigin="1772,3449" coordsize="8365,284">
              <v:shape style="position:absolute;left:1772;top:3449;width:8365;height:284" coordorigin="1772,3449" coordsize="8365,284" path="m1772,3732l10137,3732,10137,3449,1772,3449,1772,3732xe" filled="true" fillcolor="#282c34" stroked="false">
                <v:path arrowok="t"/>
                <v:fill type="solid"/>
              </v:shape>
            </v:group>
            <v:group style="position:absolute;left:1772;top:3732;width:8365;height:284" coordorigin="1772,3732" coordsize="8365,284">
              <v:shape style="position:absolute;left:1772;top:3732;width:8365;height:284" coordorigin="1772,3732" coordsize="8365,284" path="m1772,4016l10137,4016,10137,3732,1772,3732,1772,4016xe" filled="true" fillcolor="#282c34" stroked="false">
                <v:path arrowok="t"/>
                <v:fill type="solid"/>
              </v:shape>
            </v:group>
            <v:group style="position:absolute;left:1772;top:4016;width:8365;height:288" coordorigin="1772,4016" coordsize="8365,288">
              <v:shape style="position:absolute;left:1772;top:4016;width:8365;height:288" coordorigin="1772,4016" coordsize="8365,288" path="m1772,4304l10137,4304,10137,4016,1772,4016,1772,4304xe" filled="true" fillcolor="#282c34" stroked="false">
                <v:path arrowok="t"/>
                <v:fill type="solid"/>
              </v:shape>
            </v:group>
            <v:group style="position:absolute;left:1772;top:4304;width:8365;height:284" coordorigin="1772,4304" coordsize="8365,284">
              <v:shape style="position:absolute;left:1772;top:4304;width:8365;height:284" coordorigin="1772,4304" coordsize="8365,284" path="m1772,4587l10137,4587,10137,4304,1772,4304,1772,4587xe" filled="true" fillcolor="#282c34" stroked="false">
                <v:path arrowok="t"/>
                <v:fill type="solid"/>
              </v:shape>
            </v:group>
            <v:group style="position:absolute;left:1772;top:4587;width:8365;height:288" coordorigin="1772,4587" coordsize="8365,288">
              <v:shape style="position:absolute;left:1772;top:4587;width:8365;height:288" coordorigin="1772,4587" coordsize="8365,288" path="m1772,4875l10137,4875,10137,4587,1772,4587,1772,4875xe" filled="true" fillcolor="#282c34" stroked="false">
                <v:path arrowok="t"/>
                <v:fill type="solid"/>
              </v:shape>
            </v:group>
            <v:group style="position:absolute;left:1772;top:4875;width:8365;height:284" coordorigin="1772,4875" coordsize="8365,284">
              <v:shape style="position:absolute;left:1772;top:4875;width:8365;height:284" coordorigin="1772,4875" coordsize="8365,284" path="m1772,5158l10137,5158,10137,4875,1772,4875,1772,5158xe" filled="true" fillcolor="#282c34" stroked="false">
                <v:path arrowok="t"/>
                <v:fill type="solid"/>
              </v:shape>
            </v:group>
            <v:group style="position:absolute;left:1772;top:5158;width:8365;height:284" coordorigin="1772,5158" coordsize="8365,284">
              <v:shape style="position:absolute;left:1772;top:5158;width:8365;height:284" coordorigin="1772,5158" coordsize="8365,284" path="m1772,5442l10137,5442,10137,5158,1772,5158,1772,5442xe" filled="true" fillcolor="#282c34" stroked="false">
                <v:path arrowok="t"/>
                <v:fill type="solid"/>
              </v:shape>
            </v:group>
            <v:group style="position:absolute;left:1772;top:5442;width:8365;height:288" coordorigin="1772,5442" coordsize="8365,288">
              <v:shape style="position:absolute;left:1772;top:5442;width:8365;height:288" coordorigin="1772,5442" coordsize="8365,288" path="m1772,5730l10137,5730,10137,5442,1772,5442,1772,5730xe" filled="true" fillcolor="#282c34" stroked="false">
                <v:path arrowok="t"/>
                <v:fill type="solid"/>
              </v:shape>
            </v:group>
            <v:group style="position:absolute;left:1772;top:5730;width:8365;height:284" coordorigin="1772,5730" coordsize="8365,284">
              <v:shape style="position:absolute;left:1772;top:5730;width:8365;height:284" coordorigin="1772,5730" coordsize="8365,284" path="m1772,6013l10137,6013,10137,5730,1772,5730,1772,6013xe" filled="true" fillcolor="#282c34" stroked="false">
                <v:path arrowok="t"/>
                <v:fill type="solid"/>
              </v:shape>
            </v:group>
            <v:group style="position:absolute;left:1772;top:6013;width:8365;height:284" coordorigin="1772,6013" coordsize="8365,284">
              <v:shape style="position:absolute;left:1772;top:6013;width:8365;height:284" coordorigin="1772,6013" coordsize="8365,284" path="m1772,6297l10137,6297,10137,6013,1772,6013,1772,6297xe" filled="true" fillcolor="#282c34" stroked="false">
                <v:path arrowok="t"/>
                <v:fill type="solid"/>
              </v:shape>
            </v:group>
            <v:group style="position:absolute;left:1772;top:6297;width:8365;height:288" coordorigin="1772,6297" coordsize="8365,288">
              <v:shape style="position:absolute;left:1772;top:6297;width:8365;height:288" coordorigin="1772,6297" coordsize="8365,288" path="m1772,6585l10137,6585,10137,6297,1772,6297,1772,6585xe" filled="true" fillcolor="#282c34" stroked="false">
                <v:path arrowok="t"/>
                <v:fill type="solid"/>
              </v:shape>
            </v:group>
            <v:group style="position:absolute;left:1772;top:6585;width:8365;height:284" coordorigin="1772,6585" coordsize="8365,284">
              <v:shape style="position:absolute;left:1772;top:6585;width:8365;height:284" coordorigin="1772,6585" coordsize="8365,284" path="m1772,6868l10137,6868,10137,6585,1772,6585,1772,6868xe" filled="true" fillcolor="#282c34" stroked="false">
                <v:path arrowok="t"/>
                <v:fill type="solid"/>
              </v:shape>
            </v:group>
            <v:group style="position:absolute;left:1772;top:6868;width:8365;height:288" coordorigin="1772,6868" coordsize="8365,288">
              <v:shape style="position:absolute;left:1772;top:6868;width:8365;height:288" coordorigin="1772,6868" coordsize="8365,288" path="m1772,7156l10137,7156,10137,6868,1772,6868,1772,7156xe" filled="true" fillcolor="#282c34" stroked="false">
                <v:path arrowok="t"/>
                <v:fill type="solid"/>
              </v:shape>
            </v:group>
            <v:group style="position:absolute;left:1772;top:7156;width:8365;height:284" coordorigin="1772,7156" coordsize="8365,284">
              <v:shape style="position:absolute;left:1772;top:7156;width:8365;height:284" coordorigin="1772,7156" coordsize="8365,284" path="m1772,7439l10137,7439,10137,7156,1772,7156,1772,7439xe" filled="true" fillcolor="#282c34" stroked="false">
                <v:path arrowok="t"/>
                <v:fill type="solid"/>
              </v:shape>
            </v:group>
            <w10:wrap type="none"/>
          </v:group>
        </w:pict>
      </w:r>
      <w:r>
        <w:rPr>
          <w:color w:val="D45FDE"/>
        </w:rPr>
        <w:t>module</w:t>
      </w:r>
      <w:r>
        <w:rPr>
          <w:color w:val="D45FDE"/>
          <w:spacing w:val="-4"/>
        </w:rPr>
        <w:t> </w:t>
      </w:r>
      <w:r>
        <w:rPr>
          <w:color w:val="E4C07A"/>
        </w:rPr>
        <w:t>Mem</w:t>
      </w:r>
      <w:r>
        <w:rPr>
          <w:color w:val="ABB1BE"/>
        </w:rPr>
        <w:t>(</w:t>
      </w:r>
      <w:r>
        <w:rPr/>
      </w:r>
    </w:p>
    <w:p>
      <w:pPr>
        <w:pStyle w:val="BodyText"/>
        <w:spacing w:line="276" w:lineRule="auto" w:before="42"/>
        <w:ind w:left="563" w:right="5815"/>
        <w:jc w:val="left"/>
      </w:pPr>
      <w:r>
        <w:rPr>
          <w:color w:val="D45FDE"/>
        </w:rPr>
        <w:t>input </w:t>
      </w:r>
      <w:r>
        <w:rPr>
          <w:color w:val="ABB1BE"/>
        </w:rPr>
        <w:t>clk, </w:t>
      </w:r>
      <w:r>
        <w:rPr>
          <w:color w:val="ABB1BE"/>
        </w:rPr>
      </w:r>
      <w:r>
        <w:rPr>
          <w:color w:val="D45FDE"/>
        </w:rPr>
        <w:t>input</w:t>
      </w:r>
      <w:r>
        <w:rPr>
          <w:color w:val="ABB1BE"/>
        </w:rPr>
        <w:t>[</w:t>
      </w:r>
      <w:r>
        <w:rPr>
          <w:color w:val="D19A66"/>
        </w:rPr>
        <w:t>31</w:t>
      </w:r>
      <w:r>
        <w:rPr>
          <w:color w:val="ABB1BE"/>
        </w:rPr>
        <w:t>:</w:t>
      </w:r>
      <w:r>
        <w:rPr>
          <w:color w:val="D19A66"/>
        </w:rPr>
        <w:t>0</w:t>
      </w:r>
      <w:r>
        <w:rPr>
          <w:color w:val="ABB1BE"/>
        </w:rPr>
        <w:t>]</w:t>
      </w:r>
      <w:r>
        <w:rPr>
          <w:color w:val="ABB1BE"/>
          <w:spacing w:val="-8"/>
        </w:rPr>
        <w:t> </w:t>
      </w:r>
      <w:r>
        <w:rPr>
          <w:color w:val="ABB1BE"/>
        </w:rPr>
        <w:t>import,</w:t>
      </w:r>
      <w:r>
        <w:rPr/>
      </w:r>
    </w:p>
    <w:p>
      <w:pPr>
        <w:pStyle w:val="BodyText"/>
        <w:spacing w:line="280" w:lineRule="auto" w:before="0"/>
        <w:ind w:left="563" w:right="5354"/>
        <w:jc w:val="left"/>
      </w:pPr>
      <w:r>
        <w:rPr>
          <w:color w:val="D45FDE"/>
        </w:rPr>
        <w:t>input</w:t>
      </w:r>
      <w:r>
        <w:rPr>
          <w:color w:val="ABB1BE"/>
        </w:rPr>
        <w:t>[</w:t>
      </w:r>
      <w:r>
        <w:rPr>
          <w:color w:val="D19A66"/>
        </w:rPr>
        <w:t>31</w:t>
      </w:r>
      <w:r>
        <w:rPr>
          <w:color w:val="ABB1BE"/>
        </w:rPr>
        <w:t>:</w:t>
      </w:r>
      <w:r>
        <w:rPr>
          <w:color w:val="D19A66"/>
        </w:rPr>
        <w:t>0</w:t>
      </w:r>
      <w:r>
        <w:rPr>
          <w:color w:val="ABB1BE"/>
        </w:rPr>
        <w:t>]</w:t>
      </w:r>
      <w:r>
        <w:rPr>
          <w:color w:val="ABB1BE"/>
          <w:spacing w:val="-9"/>
        </w:rPr>
        <w:t> </w:t>
      </w:r>
      <w:r>
        <w:rPr>
          <w:color w:val="ABB1BE"/>
        </w:rPr>
        <w:t>write_data, </w:t>
      </w:r>
      <w:r>
        <w:rPr>
          <w:color w:val="ABB1BE"/>
        </w:rPr>
      </w:r>
      <w:r>
        <w:rPr>
          <w:color w:val="D45FDE"/>
        </w:rPr>
        <w:t>input</w:t>
      </w:r>
      <w:r>
        <w:rPr>
          <w:color w:val="D45FDE"/>
          <w:spacing w:val="-4"/>
        </w:rPr>
        <w:t> </w:t>
      </w:r>
      <w:r>
        <w:rPr>
          <w:color w:val="ABB1BE"/>
        </w:rPr>
        <w:t>memWr,</w:t>
      </w:r>
      <w:r>
        <w:rPr/>
      </w:r>
    </w:p>
    <w:p>
      <w:pPr>
        <w:pStyle w:val="BodyText"/>
        <w:spacing w:line="241" w:lineRule="exact" w:before="0"/>
        <w:ind w:left="563" w:right="124"/>
        <w:jc w:val="left"/>
      </w:pPr>
      <w:r>
        <w:rPr>
          <w:color w:val="D45FDE"/>
        </w:rPr>
        <w:t>output reg</w:t>
      </w:r>
      <w:r>
        <w:rPr>
          <w:color w:val="ABB1BE"/>
        </w:rPr>
        <w:t>[</w:t>
      </w:r>
      <w:r>
        <w:rPr>
          <w:color w:val="D19A66"/>
        </w:rPr>
        <w:t>31</w:t>
      </w:r>
      <w:r>
        <w:rPr>
          <w:color w:val="ABB1BE"/>
        </w:rPr>
        <w:t>:</w:t>
      </w:r>
      <w:r>
        <w:rPr>
          <w:color w:val="D19A66"/>
        </w:rPr>
        <w:t>0</w:t>
      </w:r>
      <w:r>
        <w:rPr>
          <w:color w:val="ABB1BE"/>
        </w:rPr>
        <w:t>]</w:t>
      </w:r>
      <w:r>
        <w:rPr>
          <w:color w:val="ABB1BE"/>
          <w:spacing w:val="-9"/>
        </w:rPr>
        <w:t> </w:t>
      </w:r>
      <w:r>
        <w:rPr>
          <w:color w:val="ABB1BE"/>
        </w:rPr>
        <w:t>read_out</w:t>
      </w:r>
      <w:r>
        <w:rPr/>
      </w:r>
    </w:p>
    <w:p>
      <w:pPr>
        <w:pStyle w:val="BodyText"/>
        <w:spacing w:line="240" w:lineRule="auto"/>
        <w:ind w:left="140" w:right="124"/>
        <w:jc w:val="left"/>
      </w:pPr>
      <w:r>
        <w:rPr>
          <w:color w:val="ABB1BE"/>
        </w:rPr>
        <w:t>);</w:t>
      </w:r>
      <w:r>
        <w:rPr/>
      </w:r>
    </w:p>
    <w:p>
      <w:pPr>
        <w:pStyle w:val="BodyText"/>
        <w:spacing w:line="276" w:lineRule="auto" w:before="42"/>
        <w:ind w:left="563" w:right="4548"/>
        <w:jc w:val="left"/>
      </w:pPr>
      <w:r>
        <w:rPr>
          <w:color w:val="D45FDE"/>
        </w:rPr>
        <w:t>reg</w:t>
      </w:r>
      <w:r>
        <w:rPr>
          <w:color w:val="ABB1BE"/>
        </w:rPr>
        <w:t>[</w:t>
      </w:r>
      <w:r>
        <w:rPr>
          <w:color w:val="D19A66"/>
        </w:rPr>
        <w:t>31</w:t>
      </w:r>
      <w:r>
        <w:rPr>
          <w:color w:val="ABB1BE"/>
        </w:rPr>
        <w:t>:</w:t>
      </w:r>
      <w:r>
        <w:rPr>
          <w:color w:val="D19A66"/>
        </w:rPr>
        <w:t>0</w:t>
      </w:r>
      <w:r>
        <w:rPr>
          <w:color w:val="ABB1BE"/>
        </w:rPr>
        <w:t>]</w:t>
      </w:r>
      <w:r>
        <w:rPr>
          <w:color w:val="ABB1BE"/>
          <w:spacing w:val="-11"/>
        </w:rPr>
        <w:t> </w:t>
      </w:r>
      <w:r>
        <w:rPr>
          <w:color w:val="ABB1BE"/>
        </w:rPr>
        <w:t>data_memory[</w:t>
      </w:r>
      <w:r>
        <w:rPr>
          <w:color w:val="D19A66"/>
        </w:rPr>
        <w:t>1023</w:t>
      </w:r>
      <w:r>
        <w:rPr>
          <w:color w:val="ABB1BE"/>
        </w:rPr>
        <w:t>:</w:t>
      </w:r>
      <w:r>
        <w:rPr>
          <w:color w:val="D19A66"/>
        </w:rPr>
        <w:t>0</w:t>
      </w:r>
      <w:r>
        <w:rPr>
          <w:color w:val="ABB1BE"/>
        </w:rPr>
        <w:t>]; </w:t>
      </w:r>
      <w:r>
        <w:rPr>
          <w:color w:val="ABB1BE"/>
        </w:rPr>
      </w:r>
      <w:r>
        <w:rPr>
          <w:color w:val="D45FDE"/>
        </w:rPr>
        <w:t>always</w:t>
      </w:r>
      <w:r>
        <w:rPr>
          <w:color w:val="ABB1BE"/>
        </w:rPr>
        <w:t>@(*)</w:t>
      </w:r>
      <w:r>
        <w:rPr>
          <w:color w:val="D45FDE"/>
        </w:rPr>
        <w:t>begin</w:t>
      </w:r>
      <w:r>
        <w:rPr/>
      </w:r>
    </w:p>
    <w:p>
      <w:pPr>
        <w:pStyle w:val="BodyText"/>
        <w:spacing w:line="240" w:lineRule="auto" w:before="5"/>
        <w:ind w:right="124"/>
        <w:jc w:val="left"/>
      </w:pPr>
      <w:r>
        <w:rPr>
          <w:color w:val="ABB1BE"/>
        </w:rPr>
        <w:t>read_out =</w:t>
      </w:r>
      <w:r>
        <w:rPr>
          <w:color w:val="ABB1BE"/>
          <w:spacing w:val="-11"/>
        </w:rPr>
        <w:t> </w:t>
      </w:r>
      <w:r>
        <w:rPr>
          <w:color w:val="ABB1BE"/>
        </w:rPr>
        <w:t>data_memory[import[</w:t>
      </w:r>
      <w:r>
        <w:rPr>
          <w:color w:val="D19A66"/>
        </w:rPr>
        <w:t>11</w:t>
      </w:r>
      <w:r>
        <w:rPr>
          <w:color w:val="ABB1BE"/>
        </w:rPr>
        <w:t>:</w:t>
      </w:r>
      <w:r>
        <w:rPr>
          <w:color w:val="D19A66"/>
        </w:rPr>
        <w:t>2</w:t>
      </w:r>
      <w:r>
        <w:rPr>
          <w:color w:val="ABB1BE"/>
        </w:rPr>
        <w:t>]][</w:t>
      </w:r>
      <w:r>
        <w:rPr>
          <w:color w:val="D19A66"/>
        </w:rPr>
        <w:t>31</w:t>
      </w:r>
      <w:r>
        <w:rPr>
          <w:color w:val="ABB1BE"/>
        </w:rPr>
        <w:t>:</w:t>
      </w:r>
      <w:r>
        <w:rPr>
          <w:color w:val="D19A66"/>
        </w:rPr>
        <w:t>0</w:t>
      </w:r>
      <w:r>
        <w:rPr>
          <w:color w:val="ABB1BE"/>
        </w:rPr>
        <w:t>];</w:t>
      </w:r>
      <w:r>
        <w:rPr/>
      </w:r>
    </w:p>
    <w:p>
      <w:pPr>
        <w:pStyle w:val="BodyText"/>
        <w:spacing w:line="240" w:lineRule="auto" w:before="38"/>
        <w:ind w:left="563" w:right="124"/>
        <w:jc w:val="left"/>
      </w:pPr>
      <w:r>
        <w:rPr>
          <w:color w:val="D45FDE"/>
        </w:rPr>
        <w:t>end</w:t>
      </w:r>
      <w:r>
        <w:rPr/>
      </w:r>
    </w:p>
    <w:p>
      <w:pPr>
        <w:pStyle w:val="BodyText"/>
        <w:spacing w:line="280" w:lineRule="auto"/>
        <w:ind w:right="5123" w:hanging="423"/>
        <w:jc w:val="left"/>
      </w:pPr>
      <w:r>
        <w:rPr>
          <w:color w:val="D45FDE"/>
        </w:rPr>
        <w:t>always</w:t>
      </w:r>
      <w:r>
        <w:rPr>
          <w:color w:val="ABB1BE"/>
        </w:rPr>
        <w:t>@(</w:t>
      </w:r>
      <w:r>
        <w:rPr>
          <w:color w:val="D45FDE"/>
        </w:rPr>
        <w:t>negedge</w:t>
      </w:r>
      <w:r>
        <w:rPr>
          <w:color w:val="D45FDE"/>
          <w:spacing w:val="-8"/>
        </w:rPr>
        <w:t> </w:t>
      </w:r>
      <w:r>
        <w:rPr>
          <w:color w:val="ABB1BE"/>
        </w:rPr>
        <w:t>clk)</w:t>
      </w:r>
      <w:r>
        <w:rPr>
          <w:color w:val="D45FDE"/>
        </w:rPr>
        <w:t>begin </w:t>
      </w:r>
      <w:r>
        <w:rPr>
          <w:color w:val="D45FDE"/>
        </w:rPr>
        <w:t>if</w:t>
      </w:r>
      <w:r>
        <w:rPr>
          <w:color w:val="ABB1BE"/>
        </w:rPr>
        <w:t>(memWr ==</w:t>
      </w:r>
      <w:r>
        <w:rPr>
          <w:color w:val="ABB1BE"/>
          <w:spacing w:val="-6"/>
        </w:rPr>
        <w:t> </w:t>
      </w:r>
      <w:r>
        <w:rPr>
          <w:color w:val="D19A66"/>
        </w:rPr>
        <w:t>1'b1</w:t>
      </w:r>
      <w:r>
        <w:rPr>
          <w:color w:val="ABB1BE"/>
        </w:rPr>
        <w:t>)</w:t>
      </w:r>
      <w:r>
        <w:rPr/>
      </w:r>
    </w:p>
    <w:p>
      <w:pPr>
        <w:pStyle w:val="BodyText"/>
        <w:spacing w:line="241" w:lineRule="exact" w:before="0"/>
        <w:ind w:left="545" w:right="324"/>
        <w:jc w:val="center"/>
      </w:pPr>
      <w:r>
        <w:rPr>
          <w:color w:val="ABB1BE"/>
        </w:rPr>
        <w:t>data_memory[import[</w:t>
      </w:r>
      <w:r>
        <w:rPr>
          <w:color w:val="D19A66"/>
        </w:rPr>
        <w:t>11</w:t>
      </w:r>
      <w:r>
        <w:rPr>
          <w:color w:val="ABB1BE"/>
        </w:rPr>
        <w:t>:</w:t>
      </w:r>
      <w:r>
        <w:rPr>
          <w:color w:val="D19A66"/>
        </w:rPr>
        <w:t>2</w:t>
      </w:r>
      <w:r>
        <w:rPr>
          <w:color w:val="ABB1BE"/>
        </w:rPr>
        <w:t>]][</w:t>
      </w:r>
      <w:r>
        <w:rPr>
          <w:color w:val="D19A66"/>
        </w:rPr>
        <w:t>31</w:t>
      </w:r>
      <w:r>
        <w:rPr>
          <w:color w:val="ABB1BE"/>
        </w:rPr>
        <w:t>:</w:t>
      </w:r>
      <w:r>
        <w:rPr>
          <w:color w:val="D19A66"/>
        </w:rPr>
        <w:t>0</w:t>
      </w:r>
      <w:r>
        <w:rPr>
          <w:color w:val="ABB1BE"/>
        </w:rPr>
        <w:t>] &lt;=</w:t>
      </w:r>
      <w:r>
        <w:rPr>
          <w:color w:val="ABB1BE"/>
          <w:spacing w:val="-11"/>
        </w:rPr>
        <w:t> </w:t>
      </w:r>
      <w:r>
        <w:rPr>
          <w:color w:val="ABB1BE"/>
        </w:rPr>
        <w:t>write_data[</w:t>
      </w:r>
      <w:r>
        <w:rPr>
          <w:color w:val="D19A66"/>
        </w:rPr>
        <w:t>31</w:t>
      </w:r>
      <w:r>
        <w:rPr>
          <w:color w:val="ABB1BE"/>
        </w:rPr>
        <w:t>:</w:t>
      </w:r>
      <w:r>
        <w:rPr>
          <w:color w:val="D19A66"/>
        </w:rPr>
        <w:t>0</w:t>
      </w:r>
      <w:r>
        <w:rPr>
          <w:color w:val="ABB1BE"/>
        </w:rPr>
        <w:t>];</w:t>
      </w:r>
      <w:r>
        <w:rPr/>
      </w:r>
    </w:p>
    <w:p>
      <w:pPr>
        <w:pStyle w:val="BodyText"/>
        <w:spacing w:line="240" w:lineRule="auto"/>
        <w:ind w:left="545" w:right="353"/>
        <w:jc w:val="center"/>
      </w:pPr>
      <w:r>
        <w:rPr>
          <w:color w:val="2BB9C5"/>
        </w:rPr>
        <w:t>$display</w:t>
      </w:r>
      <w:r>
        <w:rPr>
          <w:color w:val="ABB1BE"/>
        </w:rPr>
        <w:t>(</w:t>
      </w:r>
      <w:r>
        <w:rPr>
          <w:color w:val="88C978"/>
        </w:rPr>
        <w:t>"M[00-07]=%8X, %8X, %8X, %8X, %8X, %8X, %8X,</w:t>
      </w:r>
      <w:r>
        <w:rPr>
          <w:color w:val="88C978"/>
          <w:spacing w:val="-18"/>
        </w:rPr>
        <w:t> </w:t>
      </w:r>
      <w:r>
        <w:rPr>
          <w:color w:val="88C978"/>
        </w:rPr>
        <w:t>%8X"</w:t>
      </w:r>
      <w:r>
        <w:rPr>
          <w:color w:val="ABB1BE"/>
        </w:rPr>
        <w:t>,</w:t>
      </w:r>
      <w:r>
        <w:rPr/>
      </w:r>
    </w:p>
    <w:p>
      <w:pPr>
        <w:pStyle w:val="BodyText"/>
        <w:spacing w:line="276" w:lineRule="auto" w:before="42"/>
        <w:ind w:left="140" w:right="1048"/>
        <w:jc w:val="left"/>
      </w:pPr>
      <w:r>
        <w:rPr>
          <w:color w:val="ABB1BE"/>
        </w:rPr>
        <w:t>data_memory[</w:t>
      </w:r>
      <w:r>
        <w:rPr>
          <w:color w:val="D19A66"/>
        </w:rPr>
        <w:t>0</w:t>
      </w:r>
      <w:r>
        <w:rPr>
          <w:color w:val="ABB1BE"/>
        </w:rPr>
        <w:t>], data_memory[</w:t>
      </w:r>
      <w:r>
        <w:rPr>
          <w:color w:val="D19A66"/>
        </w:rPr>
        <w:t>1</w:t>
      </w:r>
      <w:r>
        <w:rPr>
          <w:color w:val="ABB1BE"/>
        </w:rPr>
        <w:t>], data_memory[</w:t>
      </w:r>
      <w:r>
        <w:rPr>
          <w:color w:val="D19A66"/>
        </w:rPr>
        <w:t>2</w:t>
      </w:r>
      <w:r>
        <w:rPr>
          <w:color w:val="ABB1BE"/>
        </w:rPr>
        <w:t>], data_memory[</w:t>
      </w:r>
      <w:r>
        <w:rPr>
          <w:color w:val="D19A66"/>
        </w:rPr>
        <w:t>3</w:t>
      </w:r>
      <w:r>
        <w:rPr>
          <w:color w:val="ABB1BE"/>
        </w:rPr>
        <w:t>], </w:t>
      </w:r>
      <w:r>
        <w:rPr>
          <w:color w:val="ABB1BE"/>
        </w:rPr>
        <w:t>data_memory[</w:t>
      </w:r>
      <w:r>
        <w:rPr>
          <w:color w:val="D19A66"/>
        </w:rPr>
        <w:t>4</w:t>
      </w:r>
      <w:r>
        <w:rPr>
          <w:color w:val="ABB1BE"/>
        </w:rPr>
        <w:t>], data_memory[</w:t>
      </w:r>
      <w:r>
        <w:rPr>
          <w:color w:val="D19A66"/>
        </w:rPr>
        <w:t>5</w:t>
      </w:r>
      <w:r>
        <w:rPr>
          <w:color w:val="ABB1BE"/>
        </w:rPr>
        <w:t>], data_memory[</w:t>
      </w:r>
      <w:r>
        <w:rPr>
          <w:color w:val="D19A66"/>
        </w:rPr>
        <w:t>6</w:t>
      </w:r>
      <w:r>
        <w:rPr>
          <w:color w:val="ABB1BE"/>
        </w:rPr>
        <w:t>],</w:t>
      </w:r>
      <w:r>
        <w:rPr>
          <w:color w:val="ABB1BE"/>
          <w:spacing w:val="-14"/>
        </w:rPr>
        <w:t> </w:t>
      </w:r>
      <w:r>
        <w:rPr>
          <w:color w:val="ABB1BE"/>
        </w:rPr>
        <w:t>data_memory[</w:t>
      </w:r>
      <w:r>
        <w:rPr>
          <w:color w:val="D19A66"/>
        </w:rPr>
        <w:t>7</w:t>
      </w:r>
      <w:r>
        <w:rPr>
          <w:color w:val="ABB1BE"/>
        </w:rPr>
        <w:t>]);</w:t>
      </w:r>
      <w:r>
        <w:rPr/>
      </w:r>
    </w:p>
    <w:p>
      <w:pPr>
        <w:pStyle w:val="BodyText"/>
        <w:spacing w:line="240" w:lineRule="auto" w:before="5"/>
        <w:ind w:left="545" w:right="353"/>
        <w:jc w:val="center"/>
      </w:pPr>
      <w:r>
        <w:rPr>
          <w:color w:val="2BB9C5"/>
        </w:rPr>
        <w:t>$display</w:t>
      </w:r>
      <w:r>
        <w:rPr>
          <w:color w:val="ABB1BE"/>
        </w:rPr>
        <w:t>(</w:t>
      </w:r>
      <w:r>
        <w:rPr>
          <w:color w:val="88C978"/>
        </w:rPr>
        <w:t>"M[08-15]=%8X, %8X, %8X, %8X, %8X, %8X, %8X,</w:t>
      </w:r>
      <w:r>
        <w:rPr>
          <w:color w:val="88C978"/>
          <w:spacing w:val="-18"/>
        </w:rPr>
        <w:t> </w:t>
      </w:r>
      <w:r>
        <w:rPr>
          <w:color w:val="88C978"/>
        </w:rPr>
        <w:t>%8X"</w:t>
      </w:r>
      <w:r>
        <w:rPr>
          <w:color w:val="ABB1BE"/>
        </w:rPr>
        <w:t>,</w:t>
      </w:r>
      <w:r>
        <w:rPr/>
      </w:r>
    </w:p>
    <w:p>
      <w:pPr>
        <w:pStyle w:val="BodyText"/>
        <w:spacing w:line="276" w:lineRule="auto"/>
        <w:ind w:left="140" w:right="587"/>
        <w:jc w:val="left"/>
      </w:pPr>
      <w:r>
        <w:rPr>
          <w:color w:val="ABB1BE"/>
        </w:rPr>
        <w:t>data_memory[</w:t>
      </w:r>
      <w:r>
        <w:rPr>
          <w:color w:val="D19A66"/>
        </w:rPr>
        <w:t>8</w:t>
      </w:r>
      <w:r>
        <w:rPr>
          <w:color w:val="ABB1BE"/>
        </w:rPr>
        <w:t>], data_memory[</w:t>
      </w:r>
      <w:r>
        <w:rPr>
          <w:color w:val="D19A66"/>
        </w:rPr>
        <w:t>9</w:t>
      </w:r>
      <w:r>
        <w:rPr>
          <w:color w:val="ABB1BE"/>
        </w:rPr>
        <w:t>], data_memory[</w:t>
      </w:r>
      <w:r>
        <w:rPr>
          <w:color w:val="D19A66"/>
        </w:rPr>
        <w:t>10</w:t>
      </w:r>
      <w:r>
        <w:rPr>
          <w:color w:val="ABB1BE"/>
        </w:rPr>
        <w:t>], data_memory[</w:t>
      </w:r>
      <w:r>
        <w:rPr>
          <w:color w:val="D19A66"/>
        </w:rPr>
        <w:t>11</w:t>
      </w:r>
      <w:r>
        <w:rPr>
          <w:color w:val="ABB1BE"/>
        </w:rPr>
        <w:t>], </w:t>
      </w:r>
      <w:r>
        <w:rPr>
          <w:color w:val="ABB1BE"/>
        </w:rPr>
        <w:t>data_memory[</w:t>
      </w:r>
      <w:r>
        <w:rPr>
          <w:color w:val="D19A66"/>
        </w:rPr>
        <w:t>12</w:t>
      </w:r>
      <w:r>
        <w:rPr>
          <w:color w:val="ABB1BE"/>
        </w:rPr>
        <w:t>], data_memory[</w:t>
      </w:r>
      <w:r>
        <w:rPr>
          <w:color w:val="D19A66"/>
        </w:rPr>
        <w:t>13</w:t>
      </w:r>
      <w:r>
        <w:rPr>
          <w:color w:val="ABB1BE"/>
        </w:rPr>
        <w:t>], data_memory[</w:t>
      </w:r>
      <w:r>
        <w:rPr>
          <w:color w:val="D19A66"/>
        </w:rPr>
        <w:t>14</w:t>
      </w:r>
      <w:r>
        <w:rPr>
          <w:color w:val="ABB1BE"/>
        </w:rPr>
        <w:t>],</w:t>
      </w:r>
      <w:r>
        <w:rPr>
          <w:color w:val="ABB1BE"/>
          <w:spacing w:val="-15"/>
        </w:rPr>
        <w:t> </w:t>
      </w:r>
      <w:r>
        <w:rPr>
          <w:color w:val="ABB1BE"/>
        </w:rPr>
        <w:t>data_memory[</w:t>
      </w:r>
      <w:r>
        <w:rPr>
          <w:color w:val="D19A66"/>
        </w:rPr>
        <w:t>15</w:t>
      </w:r>
      <w:r>
        <w:rPr>
          <w:color w:val="ABB1BE"/>
        </w:rPr>
        <w:t>]);</w:t>
      </w:r>
      <w:r>
        <w:rPr/>
      </w:r>
    </w:p>
    <w:p>
      <w:pPr>
        <w:pStyle w:val="BodyText"/>
        <w:spacing w:line="240" w:lineRule="auto" w:before="5"/>
        <w:ind w:left="545" w:right="353"/>
        <w:jc w:val="center"/>
      </w:pPr>
      <w:r>
        <w:rPr>
          <w:color w:val="2BB9C5"/>
        </w:rPr>
        <w:t>$display</w:t>
      </w:r>
      <w:r>
        <w:rPr>
          <w:color w:val="ABB1BE"/>
        </w:rPr>
        <w:t>(</w:t>
      </w:r>
      <w:r>
        <w:rPr>
          <w:color w:val="88C978"/>
        </w:rPr>
        <w:t>"M[16-23]=%8X, %8X, %8X, %8X, %8X, %8X, %8X,</w:t>
      </w:r>
      <w:r>
        <w:rPr>
          <w:color w:val="88C978"/>
          <w:spacing w:val="-15"/>
        </w:rPr>
        <w:t> </w:t>
      </w:r>
      <w:r>
        <w:rPr>
          <w:color w:val="88C978"/>
        </w:rPr>
        <w:t>%8X"</w:t>
      </w:r>
      <w:r>
        <w:rPr>
          <w:color w:val="ABB1BE"/>
        </w:rPr>
        <w:t>,</w:t>
      </w:r>
      <w:r>
        <w:rPr/>
      </w:r>
    </w:p>
    <w:p>
      <w:pPr>
        <w:pStyle w:val="BodyText"/>
        <w:spacing w:line="276" w:lineRule="auto" w:before="38"/>
        <w:ind w:left="140" w:right="587"/>
        <w:jc w:val="left"/>
      </w:pPr>
      <w:r>
        <w:rPr>
          <w:color w:val="ABB1BE"/>
        </w:rPr>
        <w:t>data_memory[</w:t>
      </w:r>
      <w:r>
        <w:rPr>
          <w:color w:val="D19A66"/>
        </w:rPr>
        <w:t>16</w:t>
      </w:r>
      <w:r>
        <w:rPr>
          <w:color w:val="ABB1BE"/>
        </w:rPr>
        <w:t>], data_memory[</w:t>
      </w:r>
      <w:r>
        <w:rPr>
          <w:color w:val="D19A66"/>
        </w:rPr>
        <w:t>17</w:t>
      </w:r>
      <w:r>
        <w:rPr>
          <w:color w:val="ABB1BE"/>
        </w:rPr>
        <w:t>], data_memory[</w:t>
      </w:r>
      <w:r>
        <w:rPr>
          <w:color w:val="D19A66"/>
        </w:rPr>
        <w:t>18</w:t>
      </w:r>
      <w:r>
        <w:rPr>
          <w:color w:val="ABB1BE"/>
        </w:rPr>
        <w:t>], data_memory[</w:t>
      </w:r>
      <w:r>
        <w:rPr>
          <w:color w:val="D19A66"/>
        </w:rPr>
        <w:t>19</w:t>
      </w:r>
      <w:r>
        <w:rPr>
          <w:color w:val="ABB1BE"/>
        </w:rPr>
        <w:t>], </w:t>
      </w:r>
      <w:r>
        <w:rPr>
          <w:color w:val="ABB1BE"/>
        </w:rPr>
        <w:t>data_memory[</w:t>
      </w:r>
      <w:r>
        <w:rPr>
          <w:color w:val="D19A66"/>
        </w:rPr>
        <w:t>20</w:t>
      </w:r>
      <w:r>
        <w:rPr>
          <w:color w:val="ABB1BE"/>
        </w:rPr>
        <w:t>], data_memory[</w:t>
      </w:r>
      <w:r>
        <w:rPr>
          <w:color w:val="D19A66"/>
        </w:rPr>
        <w:t>21</w:t>
      </w:r>
      <w:r>
        <w:rPr>
          <w:color w:val="ABB1BE"/>
        </w:rPr>
        <w:t>], data_memory[</w:t>
      </w:r>
      <w:r>
        <w:rPr>
          <w:color w:val="D19A66"/>
        </w:rPr>
        <w:t>22</w:t>
      </w:r>
      <w:r>
        <w:rPr>
          <w:color w:val="ABB1BE"/>
        </w:rPr>
        <w:t>],</w:t>
      </w:r>
      <w:r>
        <w:rPr>
          <w:color w:val="ABB1BE"/>
          <w:spacing w:val="-15"/>
        </w:rPr>
        <w:t> </w:t>
      </w:r>
      <w:r>
        <w:rPr>
          <w:color w:val="ABB1BE"/>
        </w:rPr>
        <w:t>data_memory[</w:t>
      </w:r>
      <w:r>
        <w:rPr>
          <w:color w:val="D19A66"/>
        </w:rPr>
        <w:t>23</w:t>
      </w:r>
      <w:r>
        <w:rPr>
          <w:color w:val="ABB1BE"/>
        </w:rPr>
        <w:t>]);</w:t>
      </w:r>
      <w:r>
        <w:rPr/>
      </w:r>
    </w:p>
    <w:p>
      <w:pPr>
        <w:pStyle w:val="BodyText"/>
        <w:spacing w:line="240" w:lineRule="auto" w:before="5"/>
        <w:ind w:left="545" w:right="353"/>
        <w:jc w:val="center"/>
      </w:pPr>
      <w:r>
        <w:rPr>
          <w:color w:val="2BB9C5"/>
        </w:rPr>
        <w:t>$display</w:t>
      </w:r>
      <w:r>
        <w:rPr>
          <w:color w:val="ABB1BE"/>
        </w:rPr>
        <w:t>(</w:t>
      </w:r>
      <w:r>
        <w:rPr>
          <w:color w:val="88C978"/>
        </w:rPr>
        <w:t>"M[24-31]=%8X, %8X, %8X, %8X, %8X, %8X, %8X,</w:t>
      </w:r>
      <w:r>
        <w:rPr>
          <w:color w:val="88C978"/>
          <w:spacing w:val="-18"/>
        </w:rPr>
        <w:t> </w:t>
      </w:r>
      <w:r>
        <w:rPr>
          <w:color w:val="88C978"/>
        </w:rPr>
        <w:t>%8X"</w:t>
      </w:r>
      <w:r>
        <w:rPr>
          <w:color w:val="ABB1BE"/>
        </w:rPr>
        <w:t>,</w:t>
      </w:r>
      <w:r>
        <w:rPr/>
      </w:r>
    </w:p>
    <w:p>
      <w:pPr>
        <w:pStyle w:val="BodyText"/>
        <w:spacing w:line="280" w:lineRule="auto"/>
        <w:ind w:left="140" w:right="587"/>
        <w:jc w:val="left"/>
      </w:pPr>
      <w:r>
        <w:rPr>
          <w:color w:val="ABB1BE"/>
        </w:rPr>
        <w:t>data_memory[</w:t>
      </w:r>
      <w:r>
        <w:rPr>
          <w:color w:val="D19A66"/>
        </w:rPr>
        <w:t>24</w:t>
      </w:r>
      <w:r>
        <w:rPr>
          <w:color w:val="ABB1BE"/>
        </w:rPr>
        <w:t>], data_memory[</w:t>
      </w:r>
      <w:r>
        <w:rPr>
          <w:color w:val="D19A66"/>
        </w:rPr>
        <w:t>25</w:t>
      </w:r>
      <w:r>
        <w:rPr>
          <w:color w:val="ABB1BE"/>
        </w:rPr>
        <w:t>], data_memory[</w:t>
      </w:r>
      <w:r>
        <w:rPr>
          <w:color w:val="D19A66"/>
        </w:rPr>
        <w:t>26</w:t>
      </w:r>
      <w:r>
        <w:rPr>
          <w:color w:val="ABB1BE"/>
        </w:rPr>
        <w:t>], data_memory[</w:t>
      </w:r>
      <w:r>
        <w:rPr>
          <w:color w:val="D19A66"/>
        </w:rPr>
        <w:t>27</w:t>
      </w:r>
      <w:r>
        <w:rPr>
          <w:color w:val="ABB1BE"/>
        </w:rPr>
        <w:t>], </w:t>
      </w:r>
      <w:r>
        <w:rPr>
          <w:color w:val="ABB1BE"/>
        </w:rPr>
        <w:t>data_memory[</w:t>
      </w:r>
      <w:r>
        <w:rPr>
          <w:color w:val="D19A66"/>
        </w:rPr>
        <w:t>28</w:t>
      </w:r>
      <w:r>
        <w:rPr>
          <w:color w:val="ABB1BE"/>
        </w:rPr>
        <w:t>], data_memory[</w:t>
      </w:r>
      <w:r>
        <w:rPr>
          <w:color w:val="D19A66"/>
        </w:rPr>
        <w:t>29</w:t>
      </w:r>
      <w:r>
        <w:rPr>
          <w:color w:val="ABB1BE"/>
        </w:rPr>
        <w:t>], data_memory[</w:t>
      </w:r>
      <w:r>
        <w:rPr>
          <w:color w:val="D19A66"/>
        </w:rPr>
        <w:t>30</w:t>
      </w:r>
      <w:r>
        <w:rPr>
          <w:color w:val="ABB1BE"/>
        </w:rPr>
        <w:t>],</w:t>
      </w:r>
      <w:r>
        <w:rPr>
          <w:color w:val="ABB1BE"/>
          <w:spacing w:val="-15"/>
        </w:rPr>
        <w:t> </w:t>
      </w:r>
      <w:r>
        <w:rPr>
          <w:color w:val="ABB1BE"/>
        </w:rPr>
        <w:t>data_memory[</w:t>
      </w:r>
      <w:r>
        <w:rPr>
          <w:color w:val="D19A66"/>
        </w:rPr>
        <w:t>31</w:t>
      </w:r>
      <w:r>
        <w:rPr>
          <w:color w:val="ABB1BE"/>
        </w:rPr>
        <w:t>]);</w:t>
      </w:r>
      <w:r>
        <w:rPr/>
      </w:r>
    </w:p>
    <w:p>
      <w:pPr>
        <w:spacing w:after="0" w:line="280" w:lineRule="auto"/>
        <w:jc w:val="left"/>
        <w:sectPr>
          <w:pgSz w:w="11910" w:h="16840"/>
          <w:pgMar w:top="1420" w:bottom="280" w:left="1660" w:right="1660"/>
        </w:sectPr>
      </w:pPr>
    </w:p>
    <w:p>
      <w:pPr>
        <w:spacing w:line="240" w:lineRule="auto"/>
        <w:ind w:left="112" w:right="0" w:firstLine="0"/>
        <w:rPr>
          <w:rFonts w:ascii="Consolas" w:hAnsi="Consolas" w:cs="Consolas" w:eastAsia="Consolas" w:hint="default"/>
          <w:sz w:val="20"/>
          <w:szCs w:val="20"/>
        </w:rPr>
      </w:pPr>
      <w:r>
        <w:rPr>
          <w:rFonts w:ascii="Consolas" w:hAnsi="Consolas" w:cs="Consolas" w:eastAsia="Consolas" w:hint="default"/>
          <w:sz w:val="20"/>
          <w:szCs w:val="20"/>
        </w:rPr>
        <w:pict>
          <v:shape style="width:418.25pt;height:57.15pt;mso-position-horizontal-relative:char;mso-position-vertical-relative:line" type="#_x0000_t202" filled="true" fillcolor="#282c34" stroked="false">
            <w10:anchorlock/>
            <v:textbox inset="0,0,0,0">
              <w:txbxContent>
                <w:p>
                  <w:pPr>
                    <w:pStyle w:val="BodyText"/>
                    <w:spacing w:line="240" w:lineRule="auto"/>
                    <w:ind w:left="873" w:right="0"/>
                    <w:jc w:val="left"/>
                  </w:pPr>
                  <w:r>
                    <w:rPr>
                      <w:color w:val="2BB9C5"/>
                    </w:rPr>
                    <w:t>$display</w:t>
                  </w:r>
                  <w:r>
                    <w:rPr>
                      <w:color w:val="ABB1BE"/>
                    </w:rPr>
                    <w:t>(</w:t>
                  </w:r>
                  <w:r>
                    <w:rPr>
                      <w:color w:val="88C978"/>
                    </w:rPr>
                    <w:t>"Mem_input =%8X, %8X"</w:t>
                  </w:r>
                  <w:r>
                    <w:rPr>
                      <w:color w:val="ABB1BE"/>
                    </w:rPr>
                    <w:t>, import,</w:t>
                  </w:r>
                  <w:r>
                    <w:rPr>
                      <w:color w:val="ABB1BE"/>
                      <w:spacing w:val="-15"/>
                    </w:rPr>
                    <w:t> </w:t>
                  </w:r>
                  <w:r>
                    <w:rPr>
                      <w:color w:val="ABB1BE"/>
                    </w:rPr>
                    <w:t>write_data);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873" w:right="0"/>
                    <w:jc w:val="left"/>
                  </w:pPr>
                  <w:r>
                    <w:rPr>
                      <w:color w:val="2BB9C5"/>
                    </w:rPr>
                    <w:t>$display</w:t>
                  </w:r>
                  <w:r>
                    <w:rPr>
                      <w:color w:val="ABB1BE"/>
                    </w:rPr>
                    <w:t>(</w:t>
                  </w:r>
                  <w:r>
                    <w:rPr>
                      <w:color w:val="88C978"/>
                    </w:rPr>
                    <w:t>"memWr=%8X"</w:t>
                  </w:r>
                  <w:r>
                    <w:rPr>
                      <w:color w:val="ABB1BE"/>
                    </w:rPr>
                    <w:t>,</w:t>
                  </w:r>
                  <w:r>
                    <w:rPr>
                      <w:color w:val="ABB1BE"/>
                      <w:spacing w:val="-11"/>
                    </w:rPr>
                    <w:t> </w:t>
                  </w:r>
                  <w:r>
                    <w:rPr>
                      <w:color w:val="ABB1BE"/>
                    </w:rPr>
                    <w:t>memWr);</w:t>
                  </w:r>
                  <w:r>
                    <w:rPr/>
                  </w:r>
                </w:p>
                <w:p>
                  <w:pPr>
                    <w:spacing w:line="280" w:lineRule="atLeast" w:before="8"/>
                    <w:ind w:left="28" w:right="6490" w:firstLine="422"/>
                    <w:jc w:val="left"/>
                    <w:rPr>
                      <w:rFonts w:ascii="Consolas" w:hAnsi="Consolas" w:cs="Consolas" w:eastAsia="Consolas" w:hint="default"/>
                      <w:sz w:val="21"/>
                      <w:szCs w:val="21"/>
                    </w:rPr>
                  </w:pPr>
                  <w:r>
                    <w:rPr>
                      <w:rFonts w:ascii="Consolas"/>
                      <w:color w:val="D45FDE"/>
                      <w:sz w:val="21"/>
                    </w:rPr>
                    <w:t>end endmodule </w:t>
                  </w: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//</w:t>
                  </w:r>
                  <w:r>
                    <w:rPr>
                      <w:rFonts w:ascii="Consolas"/>
                      <w:i/>
                      <w:color w:val="7E848E"/>
                      <w:spacing w:val="-6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Mem</w:t>
                  </w:r>
                  <w:r>
                    <w:rPr>
                      <w:rFonts w:ascii="Consolas"/>
                      <w:sz w:val="21"/>
                    </w:rPr>
                  </w:r>
                </w:p>
              </w:txbxContent>
            </v:textbox>
            <v:fill type="solid"/>
          </v:shape>
        </w:pict>
      </w:r>
      <w:r>
        <w:rPr>
          <w:rFonts w:ascii="Consolas" w:hAnsi="Consolas" w:cs="Consolas" w:eastAsia="Consolas" w:hint="default"/>
          <w:sz w:val="20"/>
          <w:szCs w:val="20"/>
        </w:rPr>
      </w:r>
    </w:p>
    <w:p>
      <w:pPr>
        <w:spacing w:line="307" w:lineRule="exact" w:before="0"/>
        <w:ind w:left="140" w:right="124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2)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原理说明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pStyle w:val="Heading4"/>
        <w:spacing w:line="328" w:lineRule="auto"/>
        <w:ind w:right="133" w:firstLine="360"/>
        <w:jc w:val="both"/>
      </w:pPr>
      <w:r>
        <w:rPr/>
        <w:t>这里和</w:t>
      </w:r>
      <w:r>
        <w:rPr>
          <w:spacing w:val="-37"/>
        </w:rPr>
        <w:t> </w:t>
      </w:r>
      <w:r>
        <w:rPr>
          <w:rFonts w:ascii="Consolas" w:hAnsi="Consolas" w:cs="Consolas" w:eastAsia="Consolas" w:hint="default"/>
        </w:rPr>
        <w:t>RegFile</w:t>
      </w:r>
      <w:r>
        <w:rPr>
          <w:rFonts w:ascii="Consolas" w:hAnsi="Consolas" w:cs="Consolas" w:eastAsia="Consolas" w:hint="default"/>
          <w:spacing w:val="-50"/>
        </w:rPr>
        <w:t> </w:t>
      </w:r>
      <w:r>
        <w:rPr/>
        <w:t>一样，需要进行</w:t>
      </w:r>
      <w:r>
        <w:rPr>
          <w:spacing w:val="-37"/>
        </w:rPr>
        <w:t> </w:t>
      </w:r>
      <w:r>
        <w:rPr>
          <w:rFonts w:ascii="Consolas" w:hAnsi="Consolas" w:cs="Consolas" w:eastAsia="Consolas" w:hint="default"/>
        </w:rPr>
        <w:t>negedge</w:t>
      </w:r>
      <w:r>
        <w:rPr>
          <w:rFonts w:ascii="Consolas" w:hAnsi="Consolas" w:cs="Consolas" w:eastAsia="Consolas" w:hint="default"/>
          <w:spacing w:val="-51"/>
        </w:rPr>
        <w:t> </w:t>
      </w:r>
      <w:r>
        <w:rPr/>
        <w:t>时写入的处理，不然会和</w:t>
      </w:r>
      <w:r>
        <w:rPr>
          <w:color w:val="0462C1"/>
        </w:rPr>
      </w:r>
      <w:hyperlink w:history="true" w:anchor="_bookmark38">
        <w:r>
          <w:rPr>
            <w:color w:val="0462C1"/>
            <w:u w:val="single" w:color="0462C1"/>
          </w:rPr>
          <w:t>前面</w:t>
        </w:r>
        <w:r>
          <w:rPr>
            <w:color w:val="0462C1"/>
          </w:rPr>
        </w:r>
      </w:hyperlink>
      <w:r>
        <w:rPr/>
        <w:t>一 </w:t>
      </w:r>
      <w:r>
        <w:rPr/>
      </w:r>
      <w:r>
        <w:rPr>
          <w:spacing w:val="-4"/>
        </w:rPr>
        <w:t>样发生一样的问题。而且注意这里的内存是字节定址，但是写入和读取都是 </w:t>
      </w:r>
      <w:r>
        <w:rPr>
          <w:rFonts w:ascii="Consolas" w:hAnsi="Consolas" w:cs="Consolas" w:eastAsia="Consolas" w:hint="default"/>
        </w:rPr>
        <w:t>4</w:t>
      </w:r>
      <w:r>
        <w:rPr>
          <w:rFonts w:ascii="Consolas" w:hAnsi="Consolas" w:cs="Consolas" w:eastAsia="Consolas" w:hint="default"/>
          <w:spacing w:val="-110"/>
        </w:rPr>
        <w:t> </w:t>
      </w:r>
      <w:r>
        <w:rPr/>
        <w:t>个 </w:t>
      </w:r>
      <w:r>
        <w:rPr>
          <w:rFonts w:ascii="Consolas" w:hAnsi="Consolas" w:cs="Consolas" w:eastAsia="Consolas" w:hint="default"/>
        </w:rPr>
        <w:t>byte</w:t>
      </w:r>
      <w:r>
        <w:rPr/>
        <w:t>，也就是</w:t>
      </w:r>
      <w:r>
        <w:rPr>
          <w:spacing w:val="-41"/>
        </w:rPr>
        <w:t> </w:t>
      </w:r>
      <w:r>
        <w:rPr>
          <w:rFonts w:ascii="Consolas" w:hAnsi="Consolas" w:cs="Consolas" w:eastAsia="Consolas" w:hint="default"/>
        </w:rPr>
        <w:t>32bit</w:t>
      </w:r>
      <w:r>
        <w:rPr/>
        <w:t>，所以在</w:t>
      </w:r>
      <w:r>
        <w:rPr>
          <w:spacing w:val="-42"/>
        </w:rPr>
        <w:t> </w:t>
      </w:r>
      <w:r>
        <w:rPr>
          <w:rFonts w:ascii="Consolas" w:hAnsi="Consolas" w:cs="Consolas" w:eastAsia="Consolas" w:hint="default"/>
        </w:rPr>
        <w:t>ALU</w:t>
      </w:r>
      <w:r>
        <w:rPr>
          <w:rFonts w:ascii="Consolas" w:hAnsi="Consolas" w:cs="Consolas" w:eastAsia="Consolas" w:hint="default"/>
          <w:spacing w:val="-56"/>
        </w:rPr>
        <w:t> </w:t>
      </w:r>
      <w:r>
        <w:rPr/>
        <w:t>计算出来的地址中需要抹除后两位才是真正 写入地址的定位。</w:t>
      </w:r>
    </w:p>
    <w:p>
      <w:pPr>
        <w:spacing w:line="240" w:lineRule="auto" w:before="7"/>
        <w:ind w:right="0"/>
        <w:rPr>
          <w:rFonts w:ascii="宋体" w:hAnsi="宋体" w:cs="宋体" w:eastAsia="宋体" w:hint="default"/>
          <w:sz w:val="16"/>
          <w:szCs w:val="16"/>
        </w:rPr>
      </w:pPr>
    </w:p>
    <w:p>
      <w:pPr>
        <w:pStyle w:val="Heading3"/>
        <w:spacing w:line="240" w:lineRule="auto"/>
        <w:ind w:right="124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49" w:id="58"/>
      <w:bookmarkEnd w:id="58"/>
      <w:r>
        <w:rPr>
          <w:b w:val="0"/>
          <w:bCs w:val="0"/>
        </w:rPr>
      </w:r>
      <w:r>
        <w:rPr/>
        <w:t>2.4.16. ME/WB</w:t>
      </w:r>
      <w:r>
        <w:rPr>
          <w:spacing w:val="-62"/>
        </w:rPr>
        <w:t> </w:t>
      </w:r>
      <w:r>
        <w:rPr>
          <w:rFonts w:ascii="黑体" w:hAnsi="黑体" w:cs="黑体" w:eastAsia="黑体" w:hint="default"/>
        </w:rPr>
        <w:t>流水线寄存器（</w:t>
      </w:r>
      <w:r>
        <w:rPr/>
        <w:t>ME_WB</w:t>
      </w:r>
      <w:r>
        <w:rPr>
          <w:rFonts w:ascii="黑体" w:hAnsi="黑体" w:cs="黑体" w:eastAsia="黑体" w:hint="default"/>
        </w:rPr>
        <w:t>）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9"/>
        <w:ind w:right="0"/>
        <w:rPr>
          <w:rFonts w:ascii="黑体" w:hAnsi="黑体" w:cs="黑体" w:eastAsia="黑体" w:hint="default"/>
          <w:b/>
          <w:bCs/>
          <w:sz w:val="21"/>
          <w:szCs w:val="21"/>
        </w:rPr>
      </w:pPr>
    </w:p>
    <w:p>
      <w:pPr>
        <w:spacing w:before="0"/>
        <w:ind w:left="140" w:right="124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1)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代码实现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spacing w:line="240" w:lineRule="auto" w:before="3" w:after="0"/>
        <w:ind w:right="0"/>
        <w:rPr>
          <w:rFonts w:ascii="宋体" w:hAnsi="宋体" w:cs="宋体" w:eastAsia="宋体" w:hint="default"/>
          <w:b/>
          <w:bCs/>
          <w:sz w:val="15"/>
          <w:szCs w:val="15"/>
        </w:rPr>
      </w:pPr>
    </w:p>
    <w:p>
      <w:pPr>
        <w:spacing w:line="240" w:lineRule="auto"/>
        <w:ind w:left="112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z w:val="20"/>
          <w:szCs w:val="20"/>
        </w:rPr>
        <w:pict>
          <v:shape style="width:418.25pt;height:454.2pt;mso-position-horizontal-relative:char;mso-position-vertical-relative:line" type="#_x0000_t202" filled="true" fillcolor="#282c34" stroked="false">
            <w10:anchorlock/>
            <v:textbox inset="0,0,0,0">
              <w:txbxContent>
                <w:p>
                  <w:pPr>
                    <w:pStyle w:val="BodyText"/>
                    <w:spacing w:line="278" w:lineRule="auto" w:before="0"/>
                    <w:ind w:left="451" w:right="6759" w:hanging="423"/>
                    <w:jc w:val="left"/>
                  </w:pPr>
                  <w:r>
                    <w:rPr>
                      <w:color w:val="D45FDE"/>
                    </w:rPr>
                    <w:t>module </w:t>
                  </w:r>
                  <w:r>
                    <w:rPr>
                      <w:color w:val="E4C07A"/>
                    </w:rPr>
                    <w:t>ME_WB</w:t>
                  </w:r>
                  <w:r>
                    <w:rPr>
                      <w:color w:val="ABB1BE"/>
                    </w:rPr>
                    <w:t>(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D45FDE"/>
                      <w:spacing w:val="-3"/>
                    </w:rPr>
                    <w:t> </w:t>
                  </w:r>
                  <w:r>
                    <w:rPr>
                      <w:color w:val="ABB1BE"/>
                    </w:rPr>
                    <w:t>clk,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D45FDE"/>
                      <w:spacing w:val="-4"/>
                    </w:rPr>
                    <w:t> </w:t>
                  </w:r>
                  <w:r>
                    <w:rPr>
                      <w:color w:val="ABB1BE"/>
                    </w:rPr>
                    <w:t>rst,</w:t>
                  </w:r>
                  <w:r>
                    <w:rPr/>
                  </w:r>
                </w:p>
                <w:p>
                  <w:pPr>
                    <w:pStyle w:val="BodyText"/>
                    <w:spacing w:line="278" w:lineRule="auto" w:before="0"/>
                    <w:ind w:left="451" w:right="5722"/>
                    <w:jc w:val="left"/>
                  </w:pP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7"/>
                    </w:rPr>
                    <w:t> </w:t>
                  </w:r>
                  <w:r>
                    <w:rPr>
                      <w:color w:val="ABB1BE"/>
                    </w:rPr>
                    <w:t>regin1,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7"/>
                    </w:rPr>
                    <w:t> </w:t>
                  </w:r>
                  <w:r>
                    <w:rPr>
                      <w:color w:val="ABB1BE"/>
                    </w:rPr>
                    <w:t>regin2,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4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 regin3,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 </w:t>
                  </w:r>
                  <w:r>
                    <w:rPr>
                      <w:color w:val="ABB1BE"/>
                    </w:rPr>
                    <w:t>mem2regin,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D45FDE"/>
                      <w:spacing w:val="-5"/>
                    </w:rPr>
                    <w:t> </w:t>
                  </w:r>
                  <w:r>
                    <w:rPr>
                      <w:color w:val="ABB1BE"/>
                    </w:rPr>
                    <w:t>regwrin,</w:t>
                  </w:r>
                  <w:r>
                    <w:rPr/>
                  </w:r>
                </w:p>
                <w:p>
                  <w:pPr>
                    <w:pStyle w:val="BodyText"/>
                    <w:spacing w:line="278" w:lineRule="auto" w:before="0"/>
                    <w:ind w:left="451" w:right="5030"/>
                    <w:jc w:val="left"/>
                  </w:pPr>
                  <w:r>
                    <w:rPr>
                      <w:color w:val="D45FDE"/>
                    </w:rPr>
                    <w:t>output reg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9"/>
                    </w:rPr>
                    <w:t> </w:t>
                  </w:r>
                  <w:r>
                    <w:rPr>
                      <w:color w:val="ABB1BE"/>
                    </w:rPr>
                    <w:t>regout1,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output reg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9"/>
                    </w:rPr>
                    <w:t> </w:t>
                  </w:r>
                  <w:r>
                    <w:rPr>
                      <w:color w:val="ABB1BE"/>
                    </w:rPr>
                    <w:t>regout2,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output reg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4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 regout3,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output reg </w:t>
                  </w:r>
                  <w:r>
                    <w:rPr>
                      <w:color w:val="ABB1BE"/>
                    </w:rPr>
                    <w:t>mem2regout,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output reg</w:t>
                  </w:r>
                  <w:r>
                    <w:rPr>
                      <w:color w:val="D45FDE"/>
                      <w:spacing w:val="-7"/>
                    </w:rPr>
                    <w:t> </w:t>
                  </w:r>
                  <w:r>
                    <w:rPr>
                      <w:color w:val="ABB1BE"/>
                    </w:rPr>
                    <w:t>regwrout</w:t>
                  </w:r>
                  <w:r>
                    <w:rPr/>
                  </w:r>
                </w:p>
                <w:p>
                  <w:pPr>
                    <w:pStyle w:val="BodyText"/>
                    <w:spacing w:line="244" w:lineRule="exact" w:before="0"/>
                    <w:ind w:left="28" w:right="0"/>
                    <w:jc w:val="left"/>
                  </w:pPr>
                  <w:r>
                    <w:rPr>
                      <w:color w:val="ABB1BE"/>
                    </w:rPr>
                    <w:t>);</w:t>
                  </w:r>
                  <w:r>
                    <w:rPr/>
                  </w:r>
                </w:p>
                <w:p>
                  <w:pPr>
                    <w:pStyle w:val="BodyText"/>
                    <w:spacing w:line="276" w:lineRule="auto" w:before="42"/>
                    <w:ind w:left="873" w:right="5989" w:hanging="423"/>
                    <w:jc w:val="left"/>
                  </w:pPr>
                  <w:r>
                    <w:rPr>
                      <w:color w:val="D45FDE"/>
                    </w:rPr>
                    <w:t>initial begin </w:t>
                  </w:r>
                  <w:r>
                    <w:rPr>
                      <w:color w:val="ABB1BE"/>
                    </w:rPr>
                    <w:t>regout1 &lt;=</w:t>
                  </w:r>
                  <w:r>
                    <w:rPr>
                      <w:color w:val="ABB1BE"/>
                      <w:spacing w:val="-5"/>
                    </w:rPr>
                    <w:t>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1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regout2 &lt;=</w:t>
                  </w:r>
                  <w:r>
                    <w:rPr>
                      <w:color w:val="ABB1BE"/>
                      <w:spacing w:val="-4"/>
                    </w:rPr>
                    <w:t>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regout3 &lt;=</w:t>
                  </w:r>
                  <w:r>
                    <w:rPr>
                      <w:color w:val="ABB1BE"/>
                      <w:spacing w:val="-4"/>
                    </w:rPr>
                    <w:t>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mem2regout &lt;=</w:t>
                  </w:r>
                  <w:r>
                    <w:rPr>
                      <w:color w:val="ABB1BE"/>
                      <w:spacing w:val="-5"/>
                    </w:rPr>
                    <w:t>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regwrout &lt;=</w:t>
                  </w:r>
                  <w:r>
                    <w:rPr>
                      <w:color w:val="ABB1BE"/>
                      <w:spacing w:val="-5"/>
                    </w:rPr>
                    <w:t>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end</w:t>
                  </w:r>
                  <w:r>
                    <w:rPr/>
                  </w:r>
                </w:p>
                <w:p>
                  <w:pPr>
                    <w:pStyle w:val="BodyText"/>
                    <w:spacing w:line="280" w:lineRule="auto"/>
                    <w:ind w:left="873" w:right="4800" w:hanging="423"/>
                    <w:jc w:val="left"/>
                  </w:pPr>
                  <w:r>
                    <w:rPr>
                      <w:color w:val="D45FDE"/>
                    </w:rPr>
                    <w:t>always </w:t>
                  </w:r>
                  <w:r>
                    <w:rPr>
                      <w:color w:val="ABB1BE"/>
                    </w:rPr>
                    <w:t>@(</w:t>
                  </w:r>
                  <w:r>
                    <w:rPr>
                      <w:color w:val="D45FDE"/>
                    </w:rPr>
                    <w:t>posedge </w:t>
                  </w:r>
                  <w:r>
                    <w:rPr>
                      <w:color w:val="ABB1BE"/>
                    </w:rPr>
                    <w:t>rst)</w:t>
                  </w:r>
                  <w:r>
                    <w:rPr>
                      <w:color w:val="ABB1BE"/>
                      <w:spacing w:val="-9"/>
                    </w:rPr>
                    <w:t> </w:t>
                  </w:r>
                  <w:r>
                    <w:rPr>
                      <w:color w:val="D45FDE"/>
                    </w:rPr>
                    <w:t>begin </w:t>
                  </w:r>
                  <w:r>
                    <w:rPr>
                      <w:color w:val="D45FDE"/>
                    </w:rPr>
                  </w:r>
                  <w:r>
                    <w:rPr>
                      <w:color w:val="ABB1BE"/>
                    </w:rPr>
                    <w:t>regout1 &lt;=</w:t>
                  </w:r>
                  <w:r>
                    <w:rPr>
                      <w:color w:val="ABB1BE"/>
                      <w:spacing w:val="-4"/>
                    </w:rPr>
                    <w:t>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pStyle w:val="BodyText"/>
                    <w:spacing w:line="241" w:lineRule="exact" w:before="0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regout2 &lt;=</w:t>
                  </w:r>
                  <w:r>
                    <w:rPr>
                      <w:color w:val="ABB1BE"/>
                      <w:spacing w:val="-4"/>
                    </w:rPr>
                    <w:t>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regout3 &lt;=</w:t>
                  </w:r>
                  <w:r>
                    <w:rPr>
                      <w:color w:val="ABB1BE"/>
                      <w:spacing w:val="-4"/>
                    </w:rPr>
                    <w:t>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mem2regout &lt;=</w:t>
                  </w:r>
                  <w:r>
                    <w:rPr>
                      <w:color w:val="ABB1BE"/>
                      <w:spacing w:val="-5"/>
                    </w:rPr>
                    <w:t>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regwrout &lt;=</w:t>
                  </w:r>
                  <w:r>
                    <w:rPr>
                      <w:color w:val="ABB1BE"/>
                      <w:spacing w:val="-5"/>
                    </w:rPr>
                    <w:t>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38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end</w:t>
                  </w:r>
                  <w:r>
                    <w:rPr/>
                  </w:r>
                </w:p>
                <w:p>
                  <w:pPr>
                    <w:spacing w:line="240" w:lineRule="auto" w:before="11"/>
                    <w:rPr>
                      <w:rFonts w:ascii="宋体" w:hAnsi="宋体" w:cs="宋体" w:eastAsia="宋体" w:hint="default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pStyle w:val="BodyText"/>
                    <w:spacing w:line="240" w:lineRule="auto" w:before="0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always </w:t>
                  </w:r>
                  <w:r>
                    <w:rPr>
                      <w:color w:val="ABB1BE"/>
                    </w:rPr>
                    <w:t>@(</w:t>
                  </w:r>
                  <w:r>
                    <w:rPr>
                      <w:color w:val="D45FDE"/>
                    </w:rPr>
                    <w:t>posedge </w:t>
                  </w:r>
                  <w:r>
                    <w:rPr>
                      <w:color w:val="ABB1BE"/>
                    </w:rPr>
                    <w:t>clk)</w:t>
                  </w:r>
                  <w:r>
                    <w:rPr>
                      <w:color w:val="ABB1BE"/>
                      <w:spacing w:val="-10"/>
                    </w:rPr>
                    <w:t> </w:t>
                  </w:r>
                  <w:r>
                    <w:rPr>
                      <w:color w:val="D45FDE"/>
                    </w:rPr>
                    <w:t>begin</w:t>
                  </w:r>
                  <w:r>
                    <w:rPr/>
                  </w:r>
                </w:p>
                <w:p>
                  <w:pPr>
                    <w:pStyle w:val="BodyText"/>
                    <w:spacing w:line="280" w:lineRule="atLeast" w:before="8"/>
                    <w:ind w:left="873" w:right="5415"/>
                    <w:jc w:val="left"/>
                  </w:pPr>
                  <w:r>
                    <w:rPr>
                      <w:color w:val="ABB1BE"/>
                    </w:rPr>
                    <w:t>regout1 &lt;=</w:t>
                  </w:r>
                  <w:r>
                    <w:rPr>
                      <w:color w:val="ABB1BE"/>
                      <w:spacing w:val="-8"/>
                    </w:rPr>
                    <w:t> </w:t>
                  </w:r>
                  <w:r>
                    <w:rPr>
                      <w:color w:val="ABB1BE"/>
                    </w:rPr>
                    <w:t>regin1; </w:t>
                  </w:r>
                  <w:r>
                    <w:rPr>
                      <w:color w:val="ABB1BE"/>
                    </w:rPr>
                    <w:t>regout2 &lt;=</w:t>
                  </w:r>
                  <w:r>
                    <w:rPr>
                      <w:color w:val="ABB1BE"/>
                      <w:spacing w:val="-8"/>
                    </w:rPr>
                    <w:t> </w:t>
                  </w:r>
                  <w:r>
                    <w:rPr>
                      <w:color w:val="ABB1BE"/>
                    </w:rPr>
                    <w:t>regin2;</w:t>
                  </w:r>
                  <w:r>
                    <w:rPr/>
                  </w:r>
                </w:p>
              </w:txbxContent>
            </v:textbox>
            <v:fill type="solid"/>
          </v:shape>
        </w:pict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spacing w:after="0" w:line="240" w:lineRule="auto"/>
        <w:rPr>
          <w:rFonts w:ascii="宋体" w:hAnsi="宋体" w:cs="宋体" w:eastAsia="宋体" w:hint="default"/>
          <w:sz w:val="20"/>
          <w:szCs w:val="20"/>
        </w:rPr>
        <w:sectPr>
          <w:pgSz w:w="11910" w:h="16840"/>
          <w:pgMar w:top="1420" w:bottom="280" w:left="1660" w:right="1660"/>
        </w:sectPr>
      </w:pPr>
    </w:p>
    <w:p>
      <w:pPr>
        <w:spacing w:line="240" w:lineRule="auto"/>
        <w:ind w:left="112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z w:val="20"/>
          <w:szCs w:val="20"/>
        </w:rPr>
        <w:pict>
          <v:shape style="width:418.25pt;height:71.350pt;mso-position-horizontal-relative:char;mso-position-vertical-relative:line" type="#_x0000_t202" filled="true" fillcolor="#282c34" stroked="false">
            <w10:anchorlock/>
            <v:textbox inset="0,0,0,0">
              <w:txbxContent>
                <w:p>
                  <w:pPr>
                    <w:pStyle w:val="BodyText"/>
                    <w:spacing w:line="278" w:lineRule="auto"/>
                    <w:ind w:left="873" w:right="4724"/>
                    <w:jc w:val="left"/>
                  </w:pPr>
                  <w:r>
                    <w:rPr>
                      <w:color w:val="ABB1BE"/>
                    </w:rPr>
                    <w:t>regout3 &lt;= regin3; mem2regout &lt;=</w:t>
                  </w:r>
                  <w:r>
                    <w:rPr>
                      <w:color w:val="ABB1BE"/>
                      <w:spacing w:val="-10"/>
                    </w:rPr>
                    <w:t> </w:t>
                  </w:r>
                  <w:r>
                    <w:rPr>
                      <w:color w:val="ABB1BE"/>
                    </w:rPr>
                    <w:t>mem2regin; </w:t>
                  </w:r>
                  <w:r>
                    <w:rPr>
                      <w:color w:val="ABB1BE"/>
                    </w:rPr>
                    <w:t>regwrout &lt;=</w:t>
                  </w:r>
                  <w:r>
                    <w:rPr>
                      <w:color w:val="ABB1BE"/>
                      <w:spacing w:val="-9"/>
                    </w:rPr>
                    <w:t> </w:t>
                  </w:r>
                  <w:r>
                    <w:rPr>
                      <w:color w:val="ABB1BE"/>
                    </w:rPr>
                    <w:t>regwrin;</w:t>
                  </w:r>
                  <w:r>
                    <w:rPr/>
                  </w:r>
                </w:p>
                <w:p>
                  <w:pPr>
                    <w:pStyle w:val="BodyText"/>
                    <w:spacing w:line="244" w:lineRule="exact" w:before="0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end</w:t>
                  </w:r>
                  <w:r>
                    <w:rPr/>
                  </w:r>
                </w:p>
                <w:p>
                  <w:pPr>
                    <w:spacing w:before="42"/>
                    <w:ind w:left="28" w:right="0" w:firstLine="0"/>
                    <w:jc w:val="left"/>
                    <w:rPr>
                      <w:rFonts w:ascii="Consolas" w:hAnsi="Consolas" w:cs="Consolas" w:eastAsia="Consolas" w:hint="default"/>
                      <w:sz w:val="21"/>
                      <w:szCs w:val="21"/>
                    </w:rPr>
                  </w:pPr>
                  <w:r>
                    <w:rPr>
                      <w:rFonts w:ascii="Consolas"/>
                      <w:color w:val="D45FDE"/>
                      <w:sz w:val="21"/>
                    </w:rPr>
                    <w:t>endmodule </w:t>
                  </w: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//</w:t>
                  </w:r>
                  <w:r>
                    <w:rPr>
                      <w:rFonts w:ascii="Consolas"/>
                      <w:i/>
                      <w:color w:val="7E848E"/>
                      <w:spacing w:val="-8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ME_WB_Reg</w:t>
                  </w:r>
                  <w:r>
                    <w:rPr>
                      <w:rFonts w:ascii="Consolas"/>
                      <w:sz w:val="21"/>
                    </w:rPr>
                  </w:r>
                </w:p>
              </w:txbxContent>
            </v:textbox>
            <v:fill type="solid"/>
          </v:shape>
        </w:pict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spacing w:line="307" w:lineRule="exact" w:before="0"/>
        <w:ind w:left="140" w:right="124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2)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原理说明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pStyle w:val="Heading4"/>
        <w:spacing w:line="355" w:lineRule="auto"/>
        <w:ind w:right="124" w:firstLine="360"/>
        <w:jc w:val="left"/>
      </w:pPr>
      <w:r>
        <w:rPr/>
        <w:t>这里的代码是从上一个流水线寄存器的模子里复刻出来的，所有内容极其相 似。同样需要注意清零和时钟。</w:t>
      </w:r>
    </w:p>
    <w:p>
      <w:pPr>
        <w:pStyle w:val="Heading3"/>
        <w:spacing w:line="240" w:lineRule="auto" w:before="195"/>
        <w:ind w:right="124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50" w:id="59"/>
      <w:bookmarkEnd w:id="59"/>
      <w:r>
        <w:rPr>
          <w:b w:val="0"/>
          <w:bCs w:val="0"/>
        </w:rPr>
      </w:r>
      <w:r>
        <w:rPr/>
        <w:t>2.4.17. </w:t>
      </w:r>
      <w:r>
        <w:rPr>
          <w:rFonts w:ascii="黑体" w:hAnsi="黑体" w:cs="黑体" w:eastAsia="黑体" w:hint="default"/>
        </w:rPr>
        <w:t>选择单元</w:t>
      </w:r>
      <w:r>
        <w:rPr>
          <w:rFonts w:ascii="黑体" w:hAnsi="黑体" w:cs="黑体" w:eastAsia="黑体" w:hint="default"/>
          <w:spacing w:val="-56"/>
        </w:rPr>
        <w:t> </w:t>
      </w:r>
      <w:r>
        <w:rPr/>
        <w:t>Mem2Reg</w:t>
      </w:r>
      <w:r>
        <w:rPr>
          <w:rFonts w:ascii="黑体" w:hAnsi="黑体" w:cs="黑体" w:eastAsia="黑体" w:hint="default"/>
        </w:rPr>
        <w:t>（</w:t>
      </w:r>
      <w:r>
        <w:rPr/>
        <w:t>U_Mem2Reg</w:t>
      </w:r>
      <w:r>
        <w:rPr>
          <w:rFonts w:ascii="黑体" w:hAnsi="黑体" w:cs="黑体" w:eastAsia="黑体" w:hint="default"/>
        </w:rPr>
        <w:t>）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9"/>
        <w:ind w:right="0"/>
        <w:rPr>
          <w:rFonts w:ascii="黑体" w:hAnsi="黑体" w:cs="黑体" w:eastAsia="黑体" w:hint="default"/>
          <w:b/>
          <w:bCs/>
          <w:sz w:val="21"/>
          <w:szCs w:val="21"/>
        </w:rPr>
      </w:pPr>
    </w:p>
    <w:p>
      <w:pPr>
        <w:pStyle w:val="Heading4"/>
        <w:spacing w:line="240" w:lineRule="auto" w:before="0"/>
        <w:ind w:left="563" w:right="124"/>
        <w:jc w:val="left"/>
      </w:pPr>
      <w:r>
        <w:rPr/>
        <w:t>具体实现请查阅</w:t>
      </w:r>
      <w:r>
        <w:rPr>
          <w:spacing w:val="-66"/>
        </w:rPr>
        <w:t> </w:t>
      </w:r>
      <w:r>
        <w:rPr>
          <w:rFonts w:ascii="Consolas" w:hAnsi="Consolas" w:cs="Consolas" w:eastAsia="Consolas" w:hint="default"/>
          <w:color w:val="0462C1"/>
          <w:spacing w:val="-66"/>
        </w:rPr>
      </w:r>
      <w:hyperlink w:history="true" w:anchor="_bookmark34">
        <w:r>
          <w:rPr>
            <w:rFonts w:ascii="Consolas" w:hAnsi="Consolas" w:cs="Consolas" w:eastAsia="Consolas" w:hint="default"/>
            <w:color w:val="0462C1"/>
            <w:u w:val="single" w:color="0462C1"/>
          </w:rPr>
          <w:t>2.4.1</w:t>
        </w:r>
        <w:r>
          <w:rPr>
            <w:rFonts w:ascii="Consolas" w:hAnsi="Consolas" w:cs="Consolas" w:eastAsia="Consolas" w:hint="default"/>
            <w:color w:val="0462C1"/>
          </w:rPr>
        </w:r>
      </w:hyperlink>
      <w:r>
        <w:rPr/>
        <w:t>。</w:t>
      </w:r>
    </w:p>
    <w:p>
      <w:pPr>
        <w:spacing w:line="240" w:lineRule="auto" w:before="5"/>
        <w:ind w:right="0"/>
        <w:rPr>
          <w:rFonts w:ascii="宋体" w:hAnsi="宋体" w:cs="宋体" w:eastAsia="宋体" w:hint="default"/>
          <w:sz w:val="19"/>
          <w:szCs w:val="19"/>
        </w:rPr>
      </w:pPr>
    </w:p>
    <w:p>
      <w:pPr>
        <w:pStyle w:val="Heading3"/>
        <w:spacing w:line="240" w:lineRule="auto" w:before="26"/>
        <w:ind w:right="124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51" w:id="60"/>
      <w:bookmarkEnd w:id="60"/>
      <w:r>
        <w:rPr>
          <w:b w:val="0"/>
          <w:bCs w:val="0"/>
        </w:rPr>
      </w:r>
      <w:r>
        <w:rPr/>
        <w:t>2.4.18.</w:t>
      </w:r>
      <w:r>
        <w:rPr>
          <w:spacing w:val="9"/>
        </w:rPr>
        <w:t> </w:t>
      </w:r>
      <w:r>
        <w:rPr>
          <w:rFonts w:ascii="黑体" w:hAnsi="黑体" w:cs="黑体" w:eastAsia="黑体" w:hint="default"/>
        </w:rPr>
        <w:t>转发信号决定单元（</w:t>
      </w:r>
      <w:r>
        <w:rPr/>
        <w:t>Forward</w:t>
      </w:r>
      <w:r>
        <w:rPr>
          <w:rFonts w:ascii="黑体" w:hAnsi="黑体" w:cs="黑体" w:eastAsia="黑体" w:hint="default"/>
        </w:rPr>
        <w:t>）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9"/>
        <w:ind w:right="0"/>
        <w:rPr>
          <w:rFonts w:ascii="黑体" w:hAnsi="黑体" w:cs="黑体" w:eastAsia="黑体" w:hint="default"/>
          <w:b/>
          <w:bCs/>
          <w:sz w:val="21"/>
          <w:szCs w:val="21"/>
        </w:rPr>
      </w:pPr>
    </w:p>
    <w:p>
      <w:pPr>
        <w:spacing w:before="0"/>
        <w:ind w:left="140" w:right="124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1)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代码实现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spacing w:line="240" w:lineRule="auto" w:before="7" w:after="0"/>
        <w:ind w:right="0"/>
        <w:rPr>
          <w:rFonts w:ascii="宋体" w:hAnsi="宋体" w:cs="宋体" w:eastAsia="宋体" w:hint="default"/>
          <w:b/>
          <w:bCs/>
          <w:sz w:val="15"/>
          <w:szCs w:val="15"/>
        </w:rPr>
      </w:pPr>
    </w:p>
    <w:p>
      <w:pPr>
        <w:spacing w:line="240" w:lineRule="auto"/>
        <w:ind w:left="112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z w:val="20"/>
          <w:szCs w:val="20"/>
        </w:rPr>
        <w:pict>
          <v:shape style="width:418.25pt;height:425.65pt;mso-position-horizontal-relative:char;mso-position-vertical-relative:line" type="#_x0000_t202" filled="true" fillcolor="#282c34" stroked="false">
            <w10:anchorlock/>
            <v:textbox inset="0,0,0,0">
              <w:txbxContent>
                <w:p>
                  <w:pPr>
                    <w:pStyle w:val="BodyText"/>
                    <w:tabs>
                      <w:tab w:pos="1814" w:val="left" w:leader="none"/>
                    </w:tabs>
                    <w:spacing w:line="278" w:lineRule="auto" w:before="0"/>
                    <w:ind w:left="451" w:right="5856" w:hanging="423"/>
                    <w:jc w:val="left"/>
                  </w:pPr>
                  <w:r>
                    <w:rPr>
                      <w:color w:val="D45FDE"/>
                    </w:rPr>
                    <w:t>module </w:t>
                  </w:r>
                  <w:r>
                    <w:rPr>
                      <w:color w:val="E4C07A"/>
                    </w:rPr>
                    <w:t>Forward</w:t>
                  </w:r>
                  <w:r>
                    <w:rPr>
                      <w:color w:val="ABB1BE"/>
                    </w:rPr>
                    <w:t>(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  <w:spacing w:val="-1"/>
                    </w:rPr>
                    <w:t>input</w:t>
                  </w:r>
                  <w:r>
                    <w:rPr>
                      <w:color w:val="ABB1BE"/>
                      <w:spacing w:val="-1"/>
                    </w:rPr>
                    <w:t>[</w:t>
                  </w:r>
                  <w:r>
                    <w:rPr>
                      <w:color w:val="D19A66"/>
                      <w:spacing w:val="-1"/>
                    </w:rPr>
                    <w:t>4</w:t>
                  </w:r>
                  <w:r>
                    <w:rPr>
                      <w:color w:val="ABB1BE"/>
                      <w:spacing w:val="-1"/>
                    </w:rPr>
                    <w:t>:</w:t>
                  </w:r>
                  <w:r>
                    <w:rPr>
                      <w:color w:val="D19A66"/>
                      <w:spacing w:val="-1"/>
                    </w:rPr>
                    <w:t>0</w:t>
                  </w:r>
                  <w:r>
                    <w:rPr>
                      <w:color w:val="ABB1BE"/>
                      <w:spacing w:val="-1"/>
                    </w:rPr>
                    <w:t>]</w:t>
                    <w:tab/>
                    <w:t>ID_Rs,</w:t>
                  </w:r>
                  <w:r>
                    <w:rPr>
                      <w:color w:val="ABB1BE"/>
                    </w:rPr>
                    <w:t>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  <w:spacing w:val="-1"/>
                    </w:rPr>
                    <w:t>input</w:t>
                  </w:r>
                  <w:r>
                    <w:rPr>
                      <w:color w:val="ABB1BE"/>
                      <w:spacing w:val="-1"/>
                    </w:rPr>
                    <w:t>[</w:t>
                  </w:r>
                  <w:r>
                    <w:rPr>
                      <w:color w:val="D19A66"/>
                      <w:spacing w:val="-1"/>
                    </w:rPr>
                    <w:t>4</w:t>
                  </w:r>
                  <w:r>
                    <w:rPr>
                      <w:color w:val="ABB1BE"/>
                      <w:spacing w:val="-1"/>
                    </w:rPr>
                    <w:t>:</w:t>
                  </w:r>
                  <w:r>
                    <w:rPr>
                      <w:color w:val="D19A66"/>
                      <w:spacing w:val="-1"/>
                    </w:rPr>
                    <w:t>0</w:t>
                  </w:r>
                  <w:r>
                    <w:rPr>
                      <w:color w:val="ABB1BE"/>
                      <w:spacing w:val="-1"/>
                    </w:rPr>
                    <w:t>]</w:t>
                    <w:tab/>
                    <w:t>ID_Rt,</w:t>
                  </w:r>
                  <w:r>
                    <w:rPr>
                      <w:color w:val="ABB1BE"/>
                    </w:rPr>
                    <w:t>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  <w:spacing w:val="-1"/>
                    </w:rPr>
                    <w:t>input</w:t>
                  </w:r>
                  <w:r>
                    <w:rPr>
                      <w:color w:val="ABB1BE"/>
                      <w:spacing w:val="-1"/>
                    </w:rPr>
                    <w:t>[</w:t>
                  </w:r>
                  <w:r>
                    <w:rPr>
                      <w:color w:val="D19A66"/>
                      <w:spacing w:val="-1"/>
                    </w:rPr>
                    <w:t>4</w:t>
                  </w:r>
                  <w:r>
                    <w:rPr>
                      <w:color w:val="ABB1BE"/>
                      <w:spacing w:val="-1"/>
                    </w:rPr>
                    <w:t>:</w:t>
                  </w:r>
                  <w:r>
                    <w:rPr>
                      <w:color w:val="D19A66"/>
                      <w:spacing w:val="-1"/>
                    </w:rPr>
                    <w:t>0</w:t>
                  </w:r>
                  <w:r>
                    <w:rPr>
                      <w:color w:val="ABB1BE"/>
                      <w:spacing w:val="-1"/>
                    </w:rPr>
                    <w:t>]</w:t>
                    <w:tab/>
                    <w:t>EX_Rs,</w:t>
                  </w:r>
                  <w:r>
                    <w:rPr>
                      <w:color w:val="ABB1BE"/>
                    </w:rPr>
                    <w:t>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  <w:spacing w:val="-1"/>
                    </w:rPr>
                    <w:t>input</w:t>
                  </w:r>
                  <w:r>
                    <w:rPr>
                      <w:color w:val="ABB1BE"/>
                      <w:spacing w:val="-1"/>
                    </w:rPr>
                    <w:t>[</w:t>
                  </w:r>
                  <w:r>
                    <w:rPr>
                      <w:color w:val="D19A66"/>
                      <w:spacing w:val="-1"/>
                    </w:rPr>
                    <w:t>4</w:t>
                  </w:r>
                  <w:r>
                    <w:rPr>
                      <w:color w:val="ABB1BE"/>
                      <w:spacing w:val="-1"/>
                    </w:rPr>
                    <w:t>:</w:t>
                  </w:r>
                  <w:r>
                    <w:rPr>
                      <w:color w:val="D19A66"/>
                      <w:spacing w:val="-1"/>
                    </w:rPr>
                    <w:t>0</w:t>
                  </w:r>
                  <w:r>
                    <w:rPr>
                      <w:color w:val="ABB1BE"/>
                      <w:spacing w:val="-1"/>
                    </w:rPr>
                    <w:t>]</w:t>
                    <w:tab/>
                    <w:t>EX_Rt,</w:t>
                  </w:r>
                  <w:r>
                    <w:rPr>
                      <w:spacing w:val="-1"/>
                    </w:rPr>
                  </w:r>
                </w:p>
                <w:p>
                  <w:pPr>
                    <w:pStyle w:val="BodyText"/>
                    <w:spacing w:line="278" w:lineRule="auto" w:before="2"/>
                    <w:ind w:left="451" w:right="4820"/>
                    <w:jc w:val="both"/>
                  </w:pP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4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 EX_writeimport,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4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 ME_writeimport,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4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 WB_writeimport,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     </w:t>
                  </w:r>
                  <w:r>
                    <w:rPr>
                      <w:color w:val="D45FDE"/>
                      <w:spacing w:val="41"/>
                    </w:rPr>
                    <w:t> </w:t>
                  </w:r>
                  <w:r>
                    <w:rPr>
                      <w:color w:val="ABB1BE"/>
                    </w:rPr>
                    <w:t>EXRegWr,</w:t>
                  </w:r>
                  <w:r>
                    <w:rPr/>
                  </w:r>
                </w:p>
                <w:p>
                  <w:pPr>
                    <w:pStyle w:val="BodyText"/>
                    <w:tabs>
                      <w:tab w:pos="1766" w:val="left" w:leader="none"/>
                    </w:tabs>
                    <w:spacing w:line="244" w:lineRule="exact" w:before="0"/>
                    <w:ind w:left="451" w:right="0"/>
                    <w:jc w:val="left"/>
                  </w:pPr>
                  <w:r>
                    <w:rPr>
                      <w:color w:val="D45FDE"/>
                      <w:spacing w:val="-1"/>
                    </w:rPr>
                    <w:t>input</w:t>
                    <w:tab/>
                  </w:r>
                  <w:r>
                    <w:rPr>
                      <w:color w:val="ABB1BE"/>
                      <w:spacing w:val="-1"/>
                    </w:rPr>
                    <w:t>MERegWr,</w:t>
                  </w:r>
                  <w:r>
                    <w:rPr/>
                  </w:r>
                </w:p>
                <w:p>
                  <w:pPr>
                    <w:pStyle w:val="BodyText"/>
                    <w:tabs>
                      <w:tab w:pos="1766" w:val="left" w:leader="none"/>
                    </w:tabs>
                    <w:spacing w:line="278" w:lineRule="auto"/>
                    <w:ind w:left="451" w:right="5030"/>
                    <w:jc w:val="left"/>
                  </w:pPr>
                  <w:r>
                    <w:rPr>
                      <w:color w:val="D45FDE"/>
                      <w:spacing w:val="-1"/>
                    </w:rPr>
                    <w:t>input</w:t>
                    <w:tab/>
                  </w:r>
                  <w:r>
                    <w:rPr>
                      <w:color w:val="ABB1BE"/>
                      <w:spacing w:val="-1"/>
                    </w:rPr>
                    <w:t>WBRegWr, </w:t>
                  </w:r>
                  <w:r>
                    <w:rPr>
                      <w:color w:val="ABB1BE"/>
                      <w:spacing w:val="-1"/>
                    </w:rPr>
                  </w:r>
                  <w:r>
                    <w:rPr>
                      <w:color w:val="D45FDE"/>
                    </w:rPr>
                    <w:t>output reg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9"/>
                    </w:rPr>
                    <w:t> </w:t>
                  </w:r>
                  <w:r>
                    <w:rPr>
                      <w:color w:val="ABB1BE"/>
                    </w:rPr>
                    <w:t>ForwardA,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output reg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9"/>
                    </w:rPr>
                    <w:t> </w:t>
                  </w:r>
                  <w:r>
                    <w:rPr>
                      <w:color w:val="ABB1BE"/>
                    </w:rPr>
                    <w:t>ForwardB,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output reg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9"/>
                    </w:rPr>
                    <w:t> </w:t>
                  </w:r>
                  <w:r>
                    <w:rPr>
                      <w:color w:val="ABB1BE"/>
                    </w:rPr>
                    <w:t>ForwardC,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output reg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9"/>
                    </w:rPr>
                    <w:t> </w:t>
                  </w:r>
                  <w:r>
                    <w:rPr>
                      <w:color w:val="ABB1BE"/>
                    </w:rPr>
                    <w:t>ForwardD</w:t>
                  </w:r>
                  <w:r>
                    <w:rPr/>
                  </w:r>
                </w:p>
                <w:p>
                  <w:pPr>
                    <w:pStyle w:val="BodyText"/>
                    <w:spacing w:line="244" w:lineRule="exact" w:before="0"/>
                    <w:ind w:left="28" w:right="0"/>
                    <w:jc w:val="left"/>
                  </w:pPr>
                  <w:r>
                    <w:rPr>
                      <w:color w:val="ABB1BE"/>
                    </w:rPr>
                    <w:t>);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always </w:t>
                  </w:r>
                  <w:r>
                    <w:rPr>
                      <w:color w:val="ABB1BE"/>
                    </w:rPr>
                    <w:t>@(*)</w:t>
                  </w:r>
                  <w:r>
                    <w:rPr>
                      <w:color w:val="ABB1BE"/>
                      <w:spacing w:val="-7"/>
                    </w:rPr>
                    <w:t> </w:t>
                  </w:r>
                  <w:r>
                    <w:rPr>
                      <w:color w:val="D45FDE"/>
                    </w:rPr>
                    <w:t>begin</w:t>
                  </w:r>
                  <w:r>
                    <w:rPr/>
                  </w:r>
                </w:p>
                <w:p>
                  <w:pPr>
                    <w:pStyle w:val="BodyText"/>
                    <w:spacing w:line="276" w:lineRule="auto"/>
                    <w:ind w:left="28" w:right="801" w:firstLine="844"/>
                    <w:jc w:val="left"/>
                  </w:pPr>
                  <w:r>
                    <w:rPr>
                      <w:color w:val="D45FDE"/>
                    </w:rPr>
                    <w:t>if </w:t>
                  </w:r>
                  <w:r>
                    <w:rPr>
                      <w:color w:val="ABB1BE"/>
                    </w:rPr>
                    <w:t>(MERegWr &amp;&amp; (ME_writeimport !=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) &amp;&amp; (ME_writeimport</w:t>
                  </w:r>
                  <w:r>
                    <w:rPr>
                      <w:color w:val="ABB1BE"/>
                      <w:spacing w:val="-18"/>
                    </w:rPr>
                    <w:t> </w:t>
                  </w:r>
                  <w:r>
                    <w:rPr>
                      <w:color w:val="ABB1BE"/>
                    </w:rPr>
                    <w:t>== </w:t>
                  </w:r>
                  <w:r>
                    <w:rPr>
                      <w:color w:val="ABB1BE"/>
                    </w:rPr>
                    <w:t>EX_Rs)</w:t>
                  </w:r>
                  <w:r>
                    <w:rPr>
                      <w:color w:val="ABB1BE"/>
                      <w:spacing w:val="-3"/>
                    </w:rPr>
                    <w:t> </w:t>
                  </w:r>
                  <w:r>
                    <w:rPr>
                      <w:color w:val="ABB1BE"/>
                    </w:rPr>
                    <w:t>)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5"/>
                    <w:ind w:left="1291" w:right="0"/>
                    <w:jc w:val="left"/>
                  </w:pPr>
                  <w:r>
                    <w:rPr>
                      <w:color w:val="ABB1BE"/>
                    </w:rPr>
                    <w:t>ForwardA &lt;=</w:t>
                  </w:r>
                  <w:r>
                    <w:rPr>
                      <w:color w:val="ABB1BE"/>
                      <w:spacing w:val="-6"/>
                    </w:rPr>
                    <w:t> </w:t>
                  </w:r>
                  <w:r>
                    <w:rPr>
                      <w:color w:val="D19A66"/>
                    </w:rPr>
                    <w:t>2'b10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pStyle w:val="BodyText"/>
                    <w:spacing w:line="280" w:lineRule="auto"/>
                    <w:ind w:left="28" w:right="339" w:firstLine="844"/>
                    <w:jc w:val="left"/>
                  </w:pPr>
                  <w:r>
                    <w:rPr>
                      <w:color w:val="D45FDE"/>
                    </w:rPr>
                    <w:t>else if</w:t>
                  </w:r>
                  <w:r>
                    <w:rPr>
                      <w:color w:val="ABB1BE"/>
                    </w:rPr>
                    <w:t>(WBRegWr &amp;&amp; (WB_writeimport !=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) &amp;&amp; (WB_writeimport</w:t>
                  </w:r>
                  <w:r>
                    <w:rPr>
                      <w:color w:val="ABB1BE"/>
                      <w:spacing w:val="-18"/>
                    </w:rPr>
                    <w:t> </w:t>
                  </w:r>
                  <w:r>
                    <w:rPr>
                      <w:color w:val="ABB1BE"/>
                    </w:rPr>
                    <w:t>== </w:t>
                  </w:r>
                  <w:r>
                    <w:rPr>
                      <w:color w:val="ABB1BE"/>
                    </w:rPr>
                    <w:t>EX_Rs)</w:t>
                  </w:r>
                  <w:r>
                    <w:rPr>
                      <w:color w:val="ABB1BE"/>
                      <w:spacing w:val="-3"/>
                    </w:rPr>
                    <w:t> </w:t>
                  </w:r>
                  <w:r>
                    <w:rPr>
                      <w:color w:val="ABB1BE"/>
                    </w:rPr>
                    <w:t>)</w:t>
                  </w:r>
                  <w:r>
                    <w:rPr/>
                  </w:r>
                </w:p>
                <w:p>
                  <w:pPr>
                    <w:pStyle w:val="BodyText"/>
                    <w:spacing w:line="276" w:lineRule="auto" w:before="0"/>
                    <w:ind w:left="873" w:right="4837" w:firstLine="418"/>
                    <w:jc w:val="left"/>
                  </w:pPr>
                  <w:r>
                    <w:rPr>
                      <w:color w:val="ABB1BE"/>
                    </w:rPr>
                    <w:t>ForwardA &lt;= </w:t>
                  </w:r>
                  <w:r>
                    <w:rPr>
                      <w:color w:val="D19A66"/>
                    </w:rPr>
                    <w:t>2'b01</w:t>
                  </w:r>
                  <w:r>
                    <w:rPr>
                      <w:color w:val="ABB1BE"/>
                    </w:rPr>
                    <w:t>;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else </w:t>
                  </w:r>
                  <w:r>
                    <w:rPr>
                      <w:color w:val="ABB1BE"/>
                    </w:rPr>
                    <w:t>ForwardA &lt;=</w:t>
                  </w:r>
                  <w:r>
                    <w:rPr>
                      <w:color w:val="ABB1BE"/>
                      <w:spacing w:val="-7"/>
                    </w:rPr>
                    <w:t> </w:t>
                  </w:r>
                  <w:r>
                    <w:rPr>
                      <w:color w:val="D19A66"/>
                    </w:rPr>
                    <w:t>2'b00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spacing w:line="240" w:lineRule="auto" w:before="1"/>
                    <w:rPr>
                      <w:rFonts w:ascii="宋体" w:hAnsi="宋体" w:cs="宋体" w:eastAsia="宋体" w:hint="default"/>
                      <w:b/>
                      <w:bCs/>
                      <w:sz w:val="22"/>
                      <w:szCs w:val="22"/>
                    </w:rPr>
                  </w:pPr>
                </w:p>
                <w:p>
                  <w:pPr>
                    <w:pStyle w:val="BodyText"/>
                    <w:spacing w:line="276" w:lineRule="auto" w:before="0"/>
                    <w:ind w:left="28" w:right="801" w:firstLine="844"/>
                    <w:jc w:val="left"/>
                  </w:pPr>
                  <w:r>
                    <w:rPr>
                      <w:color w:val="D45FDE"/>
                    </w:rPr>
                    <w:t>if </w:t>
                  </w:r>
                  <w:r>
                    <w:rPr>
                      <w:color w:val="ABB1BE"/>
                    </w:rPr>
                    <w:t>(MERegWr &amp;&amp; (ME_writeimport !=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) &amp;&amp; (ME_writeimport</w:t>
                  </w:r>
                  <w:r>
                    <w:rPr>
                      <w:color w:val="ABB1BE"/>
                      <w:spacing w:val="-18"/>
                    </w:rPr>
                    <w:t> </w:t>
                  </w:r>
                  <w:r>
                    <w:rPr>
                      <w:color w:val="ABB1BE"/>
                    </w:rPr>
                    <w:t>== </w:t>
                  </w:r>
                  <w:r>
                    <w:rPr>
                      <w:color w:val="ABB1BE"/>
                    </w:rPr>
                    <w:t>EX_Rt)</w:t>
                  </w:r>
                  <w:r>
                    <w:rPr>
                      <w:color w:val="ABB1BE"/>
                      <w:spacing w:val="-3"/>
                    </w:rPr>
                    <w:t> </w:t>
                  </w:r>
                  <w:r>
                    <w:rPr>
                      <w:color w:val="ABB1BE"/>
                    </w:rPr>
                    <w:t>)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5"/>
                    <w:ind w:left="1291" w:right="0"/>
                    <w:jc w:val="left"/>
                  </w:pPr>
                  <w:r>
                    <w:rPr>
                      <w:color w:val="ABB1BE"/>
                    </w:rPr>
                    <w:t>ForwardB &lt;=</w:t>
                  </w:r>
                  <w:r>
                    <w:rPr>
                      <w:color w:val="ABB1BE"/>
                      <w:spacing w:val="-6"/>
                    </w:rPr>
                    <w:t> </w:t>
                  </w:r>
                  <w:r>
                    <w:rPr>
                      <w:color w:val="D19A66"/>
                    </w:rPr>
                    <w:t>2'b10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pStyle w:val="BodyText"/>
                    <w:spacing w:line="288" w:lineRule="exact" w:before="0"/>
                    <w:ind w:left="28" w:right="225" w:firstLine="844"/>
                    <w:jc w:val="left"/>
                  </w:pPr>
                  <w:r>
                    <w:rPr>
                      <w:color w:val="D45FDE"/>
                    </w:rPr>
                    <w:t>else if </w:t>
                  </w:r>
                  <w:r>
                    <w:rPr>
                      <w:color w:val="ABB1BE"/>
                    </w:rPr>
                    <w:t>(WBRegWr &amp;&amp; (WB_writeimport !=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) &amp;&amp; (WB_writeimport</w:t>
                  </w:r>
                  <w:r>
                    <w:rPr>
                      <w:color w:val="ABB1BE"/>
                      <w:spacing w:val="-20"/>
                    </w:rPr>
                    <w:t> </w:t>
                  </w:r>
                  <w:r>
                    <w:rPr>
                      <w:color w:val="ABB1BE"/>
                    </w:rPr>
                    <w:t>== </w:t>
                  </w:r>
                  <w:r>
                    <w:rPr>
                      <w:color w:val="ABB1BE"/>
                    </w:rPr>
                    <w:t>EX_Rt)</w:t>
                  </w:r>
                  <w:r>
                    <w:rPr>
                      <w:color w:val="ABB1BE"/>
                      <w:spacing w:val="-3"/>
                    </w:rPr>
                    <w:t> </w:t>
                  </w:r>
                  <w:r>
                    <w:rPr>
                      <w:color w:val="ABB1BE"/>
                    </w:rPr>
                    <w:t>)</w:t>
                  </w:r>
                  <w:r>
                    <w:rPr/>
                  </w:r>
                </w:p>
              </w:txbxContent>
            </v:textbox>
            <v:fill type="solid"/>
          </v:shape>
        </w:pict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spacing w:after="0" w:line="240" w:lineRule="auto"/>
        <w:rPr>
          <w:rFonts w:ascii="宋体" w:hAnsi="宋体" w:cs="宋体" w:eastAsia="宋体" w:hint="default"/>
          <w:sz w:val="20"/>
          <w:szCs w:val="20"/>
        </w:rPr>
        <w:sectPr>
          <w:pgSz w:w="11910" w:h="16840"/>
          <w:pgMar w:top="1420" w:bottom="280" w:left="1660" w:right="1660"/>
        </w:sectPr>
      </w:pPr>
    </w:p>
    <w:p>
      <w:pPr>
        <w:spacing w:line="240" w:lineRule="auto"/>
        <w:ind w:left="112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z w:val="20"/>
          <w:szCs w:val="20"/>
        </w:rPr>
        <w:pict>
          <v:shape style="width:418.25pt;height:370.7pt;mso-position-horizontal-relative:char;mso-position-vertical-relative:line" type="#_x0000_t202" filled="true" fillcolor="#282c34" stroked="false">
            <w10:anchorlock/>
            <v:textbox inset="0,0,0,0">
              <w:txbxContent>
                <w:p>
                  <w:pPr>
                    <w:pStyle w:val="BodyText"/>
                    <w:spacing w:line="276" w:lineRule="auto"/>
                    <w:ind w:left="873" w:right="4837" w:firstLine="418"/>
                    <w:jc w:val="left"/>
                  </w:pPr>
                  <w:r>
                    <w:rPr>
                      <w:color w:val="ABB1BE"/>
                    </w:rPr>
                    <w:t>ForwardB &lt;= </w:t>
                  </w:r>
                  <w:r>
                    <w:rPr>
                      <w:color w:val="D19A66"/>
                    </w:rPr>
                    <w:t>2'b01</w:t>
                  </w:r>
                  <w:r>
                    <w:rPr>
                      <w:color w:val="ABB1BE"/>
                    </w:rPr>
                    <w:t>;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else </w:t>
                  </w:r>
                  <w:r>
                    <w:rPr>
                      <w:color w:val="ABB1BE"/>
                    </w:rPr>
                    <w:t>ForwardB &lt;=</w:t>
                  </w:r>
                  <w:r>
                    <w:rPr>
                      <w:color w:val="ABB1BE"/>
                      <w:spacing w:val="-7"/>
                    </w:rPr>
                    <w:t> </w:t>
                  </w:r>
                  <w:r>
                    <w:rPr>
                      <w:color w:val="D19A66"/>
                    </w:rPr>
                    <w:t>2'b00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spacing w:line="240" w:lineRule="auto" w:before="1"/>
                    <w:rPr>
                      <w:rFonts w:ascii="宋体" w:hAnsi="宋体" w:cs="宋体" w:eastAsia="宋体" w:hint="default"/>
                      <w:b/>
                      <w:bCs/>
                      <w:sz w:val="22"/>
                      <w:szCs w:val="22"/>
                    </w:rPr>
                  </w:pPr>
                </w:p>
                <w:p>
                  <w:pPr>
                    <w:pStyle w:val="BodyText"/>
                    <w:spacing w:line="280" w:lineRule="auto" w:before="0"/>
                    <w:ind w:left="28" w:right="801" w:firstLine="844"/>
                    <w:jc w:val="left"/>
                  </w:pPr>
                  <w:r>
                    <w:rPr>
                      <w:color w:val="D45FDE"/>
                    </w:rPr>
                    <w:t>if </w:t>
                  </w:r>
                  <w:r>
                    <w:rPr>
                      <w:color w:val="ABB1BE"/>
                    </w:rPr>
                    <w:t>(WBRegWr &amp;&amp; (WB_writeimport !=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) &amp;&amp; (WB_writeimport</w:t>
                  </w:r>
                  <w:r>
                    <w:rPr>
                      <w:color w:val="ABB1BE"/>
                      <w:spacing w:val="-18"/>
                    </w:rPr>
                    <w:t> </w:t>
                  </w:r>
                  <w:r>
                    <w:rPr>
                      <w:color w:val="ABB1BE"/>
                    </w:rPr>
                    <w:t>== </w:t>
                  </w:r>
                  <w:r>
                    <w:rPr>
                      <w:color w:val="ABB1BE"/>
                    </w:rPr>
                    <w:t>ID_Rs)</w:t>
                  </w:r>
                  <w:r>
                    <w:rPr>
                      <w:color w:val="ABB1BE"/>
                      <w:spacing w:val="-3"/>
                    </w:rPr>
                    <w:t> </w:t>
                  </w:r>
                  <w:r>
                    <w:rPr>
                      <w:color w:val="ABB1BE"/>
                    </w:rPr>
                    <w:t>)</w:t>
                  </w:r>
                  <w:r>
                    <w:rPr/>
                  </w:r>
                </w:p>
                <w:p>
                  <w:pPr>
                    <w:pStyle w:val="BodyText"/>
                    <w:spacing w:line="241" w:lineRule="exact" w:before="0"/>
                    <w:ind w:left="1291" w:right="0"/>
                    <w:jc w:val="left"/>
                  </w:pPr>
                  <w:r>
                    <w:rPr>
                      <w:color w:val="ABB1BE"/>
                    </w:rPr>
                    <w:t>ForwardC &lt;=</w:t>
                  </w:r>
                  <w:r>
                    <w:rPr>
                      <w:color w:val="ABB1BE"/>
                      <w:spacing w:val="-6"/>
                    </w:rPr>
                    <w:t> </w:t>
                  </w:r>
                  <w:r>
                    <w:rPr>
                      <w:color w:val="D19A66"/>
                    </w:rPr>
                    <w:t>2'b11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pStyle w:val="BodyText"/>
                    <w:spacing w:line="280" w:lineRule="auto"/>
                    <w:ind w:left="28" w:right="224" w:firstLine="844"/>
                    <w:jc w:val="left"/>
                  </w:pPr>
                  <w:r>
                    <w:rPr>
                      <w:color w:val="D45FDE"/>
                    </w:rPr>
                    <w:t>else if </w:t>
                  </w:r>
                  <w:r>
                    <w:rPr>
                      <w:color w:val="ABB1BE"/>
                    </w:rPr>
                    <w:t>(MERegWr &amp;&amp; (ME_writeimport !=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) &amp;&amp; (ME_writeimport</w:t>
                  </w:r>
                  <w:r>
                    <w:rPr>
                      <w:color w:val="ABB1BE"/>
                      <w:spacing w:val="-20"/>
                    </w:rPr>
                    <w:t> </w:t>
                  </w:r>
                  <w:r>
                    <w:rPr>
                      <w:color w:val="ABB1BE"/>
                    </w:rPr>
                    <w:t>== </w:t>
                  </w:r>
                  <w:r>
                    <w:rPr>
                      <w:color w:val="ABB1BE"/>
                    </w:rPr>
                    <w:t>ID_Rs )</w:t>
                  </w:r>
                  <w:r>
                    <w:rPr>
                      <w:color w:val="ABB1BE"/>
                      <w:spacing w:val="-4"/>
                    </w:rPr>
                    <w:t> </w:t>
                  </w:r>
                  <w:r>
                    <w:rPr>
                      <w:color w:val="ABB1BE"/>
                    </w:rPr>
                    <w:t>)</w:t>
                  </w:r>
                  <w:r>
                    <w:rPr/>
                  </w:r>
                </w:p>
                <w:p>
                  <w:pPr>
                    <w:pStyle w:val="BodyText"/>
                    <w:spacing w:line="241" w:lineRule="exact" w:before="0"/>
                    <w:ind w:left="1291" w:right="0"/>
                    <w:jc w:val="left"/>
                  </w:pPr>
                  <w:r>
                    <w:rPr>
                      <w:color w:val="ABB1BE"/>
                    </w:rPr>
                    <w:t>ForwardC &lt;=</w:t>
                  </w:r>
                  <w:r>
                    <w:rPr>
                      <w:color w:val="ABB1BE"/>
                      <w:spacing w:val="-6"/>
                    </w:rPr>
                    <w:t> </w:t>
                  </w:r>
                  <w:r>
                    <w:rPr>
                      <w:color w:val="D19A66"/>
                    </w:rPr>
                    <w:t>2'b10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pStyle w:val="BodyText"/>
                    <w:spacing w:line="280" w:lineRule="auto"/>
                    <w:ind w:left="28" w:right="1377" w:firstLine="844"/>
                    <w:jc w:val="left"/>
                  </w:pPr>
                  <w:r>
                    <w:rPr>
                      <w:color w:val="D45FDE"/>
                    </w:rPr>
                    <w:t>else if</w:t>
                  </w:r>
                  <w:r>
                    <w:rPr>
                      <w:color w:val="ABB1BE"/>
                    </w:rPr>
                    <w:t>(EXRegWr &amp;&amp; (EX_writeimport !=</w:t>
                  </w:r>
                  <w:r>
                    <w:rPr>
                      <w:color w:val="D19A66"/>
                    </w:rPr>
                    <w:t>0 </w:t>
                  </w:r>
                  <w:r>
                    <w:rPr>
                      <w:color w:val="ABB1BE"/>
                    </w:rPr>
                    <w:t>) &amp;&amp; (ID_Rs</w:t>
                  </w:r>
                  <w:r>
                    <w:rPr>
                      <w:color w:val="ABB1BE"/>
                      <w:spacing w:val="-18"/>
                    </w:rPr>
                    <w:t> </w:t>
                  </w:r>
                  <w:r>
                    <w:rPr>
                      <w:color w:val="ABB1BE"/>
                    </w:rPr>
                    <w:t>== </w:t>
                  </w:r>
                  <w:r>
                    <w:rPr>
                      <w:color w:val="ABB1BE"/>
                    </w:rPr>
                    <w:t>EX_writeimport)</w:t>
                  </w:r>
                  <w:r>
                    <w:rPr>
                      <w:color w:val="ABB1BE"/>
                      <w:spacing w:val="-6"/>
                    </w:rPr>
                    <w:t> </w:t>
                  </w:r>
                  <w:r>
                    <w:rPr>
                      <w:color w:val="ABB1BE"/>
                    </w:rPr>
                    <w:t>)</w:t>
                  </w:r>
                  <w:r>
                    <w:rPr/>
                  </w:r>
                </w:p>
                <w:p>
                  <w:pPr>
                    <w:pStyle w:val="BodyText"/>
                    <w:spacing w:line="280" w:lineRule="auto" w:before="0"/>
                    <w:ind w:left="873" w:right="4837" w:firstLine="418"/>
                    <w:jc w:val="left"/>
                  </w:pPr>
                  <w:r>
                    <w:rPr>
                      <w:color w:val="ABB1BE"/>
                    </w:rPr>
                    <w:t>ForwardC &lt;= </w:t>
                  </w:r>
                  <w:r>
                    <w:rPr>
                      <w:color w:val="D19A66"/>
                    </w:rPr>
                    <w:t>2'b01</w:t>
                  </w:r>
                  <w:r>
                    <w:rPr>
                      <w:color w:val="ABB1BE"/>
                    </w:rPr>
                    <w:t>;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else </w:t>
                  </w:r>
                  <w:r>
                    <w:rPr>
                      <w:color w:val="ABB1BE"/>
                    </w:rPr>
                    <w:t>ForwardC &lt;=</w:t>
                  </w:r>
                  <w:r>
                    <w:rPr>
                      <w:color w:val="ABB1BE"/>
                      <w:spacing w:val="-7"/>
                    </w:rPr>
                    <w:t> </w:t>
                  </w:r>
                  <w:r>
                    <w:rPr>
                      <w:color w:val="D19A66"/>
                    </w:rPr>
                    <w:t>2'b00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spacing w:line="240" w:lineRule="auto" w:before="4"/>
                    <w:rPr>
                      <w:rFonts w:ascii="宋体" w:hAnsi="宋体" w:cs="宋体" w:eastAsia="宋体" w:hint="default"/>
                      <w:b/>
                      <w:bCs/>
                      <w:sz w:val="21"/>
                      <w:szCs w:val="21"/>
                    </w:rPr>
                  </w:pPr>
                </w:p>
                <w:p>
                  <w:pPr>
                    <w:pStyle w:val="BodyText"/>
                    <w:spacing w:line="280" w:lineRule="auto" w:before="0"/>
                    <w:ind w:left="28" w:right="800" w:firstLine="844"/>
                    <w:jc w:val="left"/>
                  </w:pPr>
                  <w:r>
                    <w:rPr>
                      <w:color w:val="D45FDE"/>
                    </w:rPr>
                    <w:t>if </w:t>
                  </w:r>
                  <w:r>
                    <w:rPr>
                      <w:color w:val="ABB1BE"/>
                    </w:rPr>
                    <w:t>(WBRegWr &amp;&amp; (WB_writeimport !=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) &amp;&amp; (WB_writeimport</w:t>
                  </w:r>
                  <w:r>
                    <w:rPr>
                      <w:color w:val="ABB1BE"/>
                      <w:spacing w:val="-18"/>
                    </w:rPr>
                    <w:t> </w:t>
                  </w:r>
                  <w:r>
                    <w:rPr>
                      <w:color w:val="ABB1BE"/>
                    </w:rPr>
                    <w:t>== </w:t>
                  </w:r>
                  <w:r>
                    <w:rPr>
                      <w:color w:val="ABB1BE"/>
                    </w:rPr>
                    <w:t>ID_Rt)</w:t>
                  </w:r>
                  <w:r>
                    <w:rPr>
                      <w:color w:val="ABB1BE"/>
                      <w:spacing w:val="-3"/>
                    </w:rPr>
                    <w:t> </w:t>
                  </w:r>
                  <w:r>
                    <w:rPr>
                      <w:color w:val="ABB1BE"/>
                    </w:rPr>
                    <w:t>)</w:t>
                  </w:r>
                  <w:r>
                    <w:rPr/>
                  </w:r>
                </w:p>
                <w:p>
                  <w:pPr>
                    <w:pStyle w:val="BodyText"/>
                    <w:spacing w:line="241" w:lineRule="exact" w:before="0"/>
                    <w:ind w:left="1291" w:right="0"/>
                    <w:jc w:val="left"/>
                  </w:pPr>
                  <w:r>
                    <w:rPr>
                      <w:color w:val="ABB1BE"/>
                    </w:rPr>
                    <w:t>ForwardD &lt;=</w:t>
                  </w:r>
                  <w:r>
                    <w:rPr>
                      <w:color w:val="ABB1BE"/>
                      <w:spacing w:val="-6"/>
                    </w:rPr>
                    <w:t> </w:t>
                  </w:r>
                  <w:r>
                    <w:rPr>
                      <w:color w:val="D19A66"/>
                    </w:rPr>
                    <w:t>2'b11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pStyle w:val="BodyText"/>
                    <w:spacing w:line="280" w:lineRule="auto"/>
                    <w:ind w:left="28" w:right="225" w:firstLine="844"/>
                    <w:jc w:val="left"/>
                  </w:pPr>
                  <w:r>
                    <w:rPr>
                      <w:color w:val="D45FDE"/>
                    </w:rPr>
                    <w:t>else if </w:t>
                  </w:r>
                  <w:r>
                    <w:rPr>
                      <w:color w:val="ABB1BE"/>
                    </w:rPr>
                    <w:t>(MERegWr &amp;&amp; (ME_writeimport !=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) &amp;&amp; (ME_writeimport</w:t>
                  </w:r>
                  <w:r>
                    <w:rPr>
                      <w:color w:val="ABB1BE"/>
                      <w:spacing w:val="-20"/>
                    </w:rPr>
                    <w:t> </w:t>
                  </w:r>
                  <w:r>
                    <w:rPr>
                      <w:color w:val="ABB1BE"/>
                    </w:rPr>
                    <w:t>== </w:t>
                  </w:r>
                  <w:r>
                    <w:rPr>
                      <w:color w:val="ABB1BE"/>
                    </w:rPr>
                    <w:t>ID_Rt )</w:t>
                  </w:r>
                  <w:r>
                    <w:rPr>
                      <w:color w:val="ABB1BE"/>
                      <w:spacing w:val="-4"/>
                    </w:rPr>
                    <w:t> </w:t>
                  </w:r>
                  <w:r>
                    <w:rPr>
                      <w:color w:val="ABB1BE"/>
                    </w:rPr>
                    <w:t>)</w:t>
                  </w:r>
                  <w:r>
                    <w:rPr/>
                  </w:r>
                </w:p>
                <w:p>
                  <w:pPr>
                    <w:pStyle w:val="BodyText"/>
                    <w:spacing w:line="241" w:lineRule="exact" w:before="0"/>
                    <w:ind w:left="1291" w:right="0"/>
                    <w:jc w:val="left"/>
                  </w:pPr>
                  <w:r>
                    <w:rPr>
                      <w:color w:val="ABB1BE"/>
                    </w:rPr>
                    <w:t>ForwardD &lt;=</w:t>
                  </w:r>
                  <w:r>
                    <w:rPr>
                      <w:color w:val="ABB1BE"/>
                      <w:spacing w:val="-6"/>
                    </w:rPr>
                    <w:t> </w:t>
                  </w:r>
                  <w:r>
                    <w:rPr>
                      <w:color w:val="D19A66"/>
                    </w:rPr>
                    <w:t>2'b10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pStyle w:val="BodyText"/>
                    <w:spacing w:line="276" w:lineRule="auto" w:before="42"/>
                    <w:ind w:left="28" w:right="340" w:firstLine="844"/>
                    <w:jc w:val="left"/>
                  </w:pPr>
                  <w:r>
                    <w:rPr>
                      <w:color w:val="D45FDE"/>
                    </w:rPr>
                    <w:t>else if</w:t>
                  </w:r>
                  <w:r>
                    <w:rPr>
                      <w:color w:val="ABB1BE"/>
                    </w:rPr>
                    <w:t>(EXRegWr &amp;&amp; (EX_writeimport !=</w:t>
                  </w:r>
                  <w:r>
                    <w:rPr>
                      <w:color w:val="D19A66"/>
                    </w:rPr>
                    <w:t>0 </w:t>
                  </w:r>
                  <w:r>
                    <w:rPr>
                      <w:color w:val="ABB1BE"/>
                    </w:rPr>
                    <w:t>) &amp;&amp; (EX_writeimport</w:t>
                  </w:r>
                  <w:r>
                    <w:rPr>
                      <w:color w:val="ABB1BE"/>
                      <w:spacing w:val="-20"/>
                    </w:rPr>
                    <w:t> </w:t>
                  </w:r>
                  <w:r>
                    <w:rPr>
                      <w:color w:val="ABB1BE"/>
                    </w:rPr>
                    <w:t>== </w:t>
                  </w:r>
                  <w:r>
                    <w:rPr>
                      <w:color w:val="ABB1BE"/>
                    </w:rPr>
                    <w:t>ID_Rt)</w:t>
                  </w:r>
                  <w:r>
                    <w:rPr>
                      <w:color w:val="ABB1BE"/>
                      <w:spacing w:val="-3"/>
                    </w:rPr>
                    <w:t> </w:t>
                  </w:r>
                  <w:r>
                    <w:rPr>
                      <w:color w:val="ABB1BE"/>
                    </w:rPr>
                    <w:t>)</w:t>
                  </w:r>
                  <w:r>
                    <w:rPr/>
                  </w:r>
                </w:p>
                <w:p>
                  <w:pPr>
                    <w:pStyle w:val="BodyText"/>
                    <w:spacing w:line="280" w:lineRule="auto" w:before="0"/>
                    <w:ind w:left="873" w:right="4837" w:firstLine="418"/>
                    <w:jc w:val="left"/>
                  </w:pPr>
                  <w:r>
                    <w:rPr>
                      <w:color w:val="ABB1BE"/>
                    </w:rPr>
                    <w:t>ForwardD &lt;= </w:t>
                  </w:r>
                  <w:r>
                    <w:rPr>
                      <w:color w:val="D19A66"/>
                    </w:rPr>
                    <w:t>2'b01</w:t>
                  </w:r>
                  <w:r>
                    <w:rPr>
                      <w:color w:val="ABB1BE"/>
                    </w:rPr>
                    <w:t>;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else </w:t>
                  </w:r>
                  <w:r>
                    <w:rPr>
                      <w:color w:val="ABB1BE"/>
                    </w:rPr>
                    <w:t>ForwardD &lt;=</w:t>
                  </w:r>
                  <w:r>
                    <w:rPr>
                      <w:color w:val="ABB1BE"/>
                      <w:spacing w:val="-7"/>
                    </w:rPr>
                    <w:t> </w:t>
                  </w:r>
                  <w:r>
                    <w:rPr>
                      <w:color w:val="D19A66"/>
                    </w:rPr>
                    <w:t>2'b00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pStyle w:val="BodyText"/>
                    <w:spacing w:line="241" w:lineRule="exact" w:before="0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end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28" w:right="0"/>
                    <w:jc w:val="left"/>
                  </w:pPr>
                  <w:r>
                    <w:rPr>
                      <w:color w:val="D45FDE"/>
                    </w:rPr>
                    <w:t>endmodule</w:t>
                  </w:r>
                  <w:r>
                    <w:rPr/>
                  </w:r>
                </w:p>
              </w:txbxContent>
            </v:textbox>
            <v:fill type="solid"/>
          </v:shape>
        </w:pict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spacing w:line="307" w:lineRule="exact" w:before="0"/>
        <w:ind w:left="140" w:right="124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2)</w:t>
      </w:r>
      <w:r>
        <w:rPr>
          <w:rFonts w:ascii="Consolas" w:hAnsi="Consolas" w:cs="Consolas" w:eastAsia="Consolas" w:hint="default"/>
          <w:b/>
          <w:bCs/>
          <w:spacing w:val="-37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原理说明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pStyle w:val="Heading4"/>
        <w:spacing w:line="328" w:lineRule="auto"/>
        <w:ind w:right="134" w:firstLine="360"/>
        <w:jc w:val="both"/>
      </w:pPr>
      <w:r>
        <w:rPr/>
        <w:t>转发决定单元分别针对 </w:t>
      </w:r>
      <w:r>
        <w:rPr>
          <w:rFonts w:ascii="Consolas" w:hAnsi="Consolas" w:cs="Consolas" w:eastAsia="Consolas" w:hint="default"/>
          <w:spacing w:val="-3"/>
        </w:rPr>
        <w:t>ABCD</w:t>
      </w:r>
      <w:r>
        <w:rPr>
          <w:rFonts w:ascii="Consolas" w:hAnsi="Consolas" w:cs="Consolas" w:eastAsia="Consolas" w:hint="default"/>
          <w:spacing w:val="-26"/>
        </w:rPr>
        <w:t> </w:t>
      </w:r>
      <w:r>
        <w:rPr/>
        <w:t>四个单元进行设置。负责在寄存器的对应数值 没有更新的时候正确取出需要的值。如果不理解可以转到 </w:t>
      </w:r>
      <w:r>
        <w:rPr>
          <w:rFonts w:ascii="Consolas" w:hAnsi="Consolas" w:cs="Consolas" w:eastAsia="Consolas" w:hint="default"/>
        </w:rPr>
        <w:t>ForwardA/B/C/D</w:t>
      </w:r>
      <w:r>
        <w:rPr>
          <w:rFonts w:ascii="Consolas" w:hAnsi="Consolas" w:cs="Consolas" w:eastAsia="Consolas" w:hint="default"/>
          <w:spacing w:val="-44"/>
        </w:rPr>
        <w:t> </w:t>
      </w:r>
      <w:r>
        <w:rPr/>
        <w:t>的 接口定义配合理解即可。</w:t>
      </w:r>
    </w:p>
    <w:p>
      <w:pPr>
        <w:pStyle w:val="Heading4"/>
        <w:spacing w:line="240" w:lineRule="auto" w:before="63"/>
        <w:ind w:left="500" w:right="114"/>
        <w:jc w:val="left"/>
      </w:pPr>
      <w:r>
        <w:rPr>
          <w:rFonts w:ascii="Consolas" w:hAnsi="Consolas" w:cs="Consolas" w:eastAsia="Consolas" w:hint="default"/>
        </w:rPr>
        <w:t>ForwardA</w:t>
      </w:r>
      <w:r>
        <w:rPr>
          <w:rFonts w:ascii="Consolas" w:hAnsi="Consolas" w:cs="Consolas" w:eastAsia="Consolas" w:hint="default"/>
          <w:spacing w:val="-64"/>
        </w:rPr>
        <w:t> </w:t>
      </w:r>
      <w:r>
        <w:rPr/>
        <w:t>的取值取决于后续使用的寄存器端口与</w:t>
      </w:r>
      <w:r>
        <w:rPr>
          <w:spacing w:val="-50"/>
        </w:rPr>
        <w:t> </w:t>
      </w:r>
      <w:r>
        <w:rPr>
          <w:rFonts w:ascii="Consolas" w:hAnsi="Consolas" w:cs="Consolas" w:eastAsia="Consolas" w:hint="default"/>
        </w:rPr>
        <w:t>ID</w:t>
      </w:r>
      <w:r>
        <w:rPr>
          <w:rFonts w:ascii="Consolas" w:hAnsi="Consolas" w:cs="Consolas" w:eastAsia="Consolas" w:hint="default"/>
          <w:spacing w:val="-65"/>
        </w:rPr>
        <w:t> </w:t>
      </w:r>
      <w:r>
        <w:rPr/>
        <w:t>级</w:t>
      </w:r>
      <w:r>
        <w:rPr>
          <w:spacing w:val="-46"/>
        </w:rPr>
        <w:t> </w:t>
      </w:r>
      <w:r>
        <w:rPr>
          <w:rFonts w:ascii="Consolas" w:hAnsi="Consolas" w:cs="Consolas" w:eastAsia="Consolas" w:hint="default"/>
        </w:rPr>
        <w:t>Rs</w:t>
      </w:r>
      <w:r>
        <w:rPr>
          <w:rFonts w:ascii="Consolas" w:hAnsi="Consolas" w:cs="Consolas" w:eastAsia="Consolas" w:hint="default"/>
          <w:spacing w:val="-65"/>
        </w:rPr>
        <w:t> </w:t>
      </w:r>
      <w:r>
        <w:rPr/>
        <w:t>是否存在冲突。</w:t>
      </w:r>
    </w:p>
    <w:p>
      <w:pPr>
        <w:pStyle w:val="Heading4"/>
        <w:spacing w:line="240" w:lineRule="auto"/>
        <w:ind w:right="124"/>
        <w:jc w:val="left"/>
      </w:pPr>
      <w:r>
        <w:rPr>
          <w:rFonts w:ascii="Consolas" w:hAnsi="Consolas" w:cs="Consolas" w:eastAsia="Consolas" w:hint="default"/>
        </w:rPr>
        <w:t>ForwardB</w:t>
      </w:r>
      <w:r>
        <w:rPr>
          <w:rFonts w:ascii="Consolas" w:hAnsi="Consolas" w:cs="Consolas" w:eastAsia="Consolas" w:hint="default"/>
          <w:spacing w:val="-75"/>
        </w:rPr>
        <w:t> </w:t>
      </w:r>
      <w:r>
        <w:rPr/>
        <w:t>则取决于寄存器端口与</w:t>
      </w:r>
      <w:r>
        <w:rPr>
          <w:spacing w:val="-61"/>
        </w:rPr>
        <w:t> </w:t>
      </w:r>
      <w:r>
        <w:rPr>
          <w:rFonts w:ascii="Consolas" w:hAnsi="Consolas" w:cs="Consolas" w:eastAsia="Consolas" w:hint="default"/>
        </w:rPr>
        <w:t>ID</w:t>
      </w:r>
      <w:r>
        <w:rPr>
          <w:rFonts w:ascii="Consolas" w:hAnsi="Consolas" w:cs="Consolas" w:eastAsia="Consolas" w:hint="default"/>
          <w:spacing w:val="-71"/>
        </w:rPr>
        <w:t> </w:t>
      </w:r>
      <w:r>
        <w:rPr/>
        <w:t>级</w:t>
      </w:r>
      <w:r>
        <w:rPr>
          <w:spacing w:val="-62"/>
        </w:rPr>
        <w:t> </w:t>
      </w:r>
      <w:r>
        <w:rPr>
          <w:rFonts w:ascii="Consolas" w:hAnsi="Consolas" w:cs="Consolas" w:eastAsia="Consolas" w:hint="default"/>
        </w:rPr>
        <w:t>Rt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是否存在冲突。</w:t>
      </w:r>
    </w:p>
    <w:p>
      <w:pPr>
        <w:pStyle w:val="Heading4"/>
        <w:spacing w:line="240" w:lineRule="auto"/>
        <w:ind w:left="500" w:right="114"/>
        <w:jc w:val="left"/>
      </w:pPr>
      <w:r>
        <w:rPr>
          <w:rFonts w:ascii="Consolas" w:hAnsi="Consolas" w:cs="Consolas" w:eastAsia="Consolas" w:hint="default"/>
        </w:rPr>
        <w:t>ForwardC </w:t>
      </w:r>
      <w:r>
        <w:rPr>
          <w:spacing w:val="14"/>
        </w:rPr>
        <w:t>的取值取决于读取寄存器端口 </w:t>
      </w:r>
      <w:r>
        <w:rPr>
          <w:rFonts w:ascii="Consolas" w:hAnsi="Consolas" w:cs="Consolas" w:eastAsia="Consolas" w:hint="default"/>
        </w:rPr>
        <w:t>1</w:t>
      </w:r>
      <w:r>
        <w:rPr>
          <w:rFonts w:ascii="Consolas" w:hAnsi="Consolas" w:cs="Consolas" w:eastAsia="Consolas" w:hint="default"/>
          <w:spacing w:val="3"/>
        </w:rPr>
        <w:t> </w:t>
      </w:r>
      <w:r>
        <w:rPr>
          <w:spacing w:val="13"/>
        </w:rPr>
        <w:t>是否和后续写入端口冲突，</w:t>
      </w:r>
    </w:p>
    <w:p>
      <w:pPr>
        <w:pStyle w:val="Heading4"/>
        <w:spacing w:line="240" w:lineRule="auto" w:before="130"/>
        <w:ind w:right="124"/>
        <w:jc w:val="left"/>
      </w:pPr>
      <w:r>
        <w:rPr>
          <w:rFonts w:ascii="Consolas" w:hAnsi="Consolas" w:cs="Consolas" w:eastAsia="Consolas" w:hint="default"/>
        </w:rPr>
        <w:t>Forward</w:t>
      </w:r>
      <w:r>
        <w:rPr>
          <w:rFonts w:ascii="Consolas" w:hAnsi="Consolas" w:cs="Consolas" w:eastAsia="Consolas" w:hint="default"/>
          <w:spacing w:val="-79"/>
        </w:rPr>
        <w:t> </w:t>
      </w:r>
      <w:r>
        <w:rPr/>
        <w:t>则是读取寄存器端口</w:t>
      </w:r>
      <w:r>
        <w:rPr>
          <w:spacing w:val="-60"/>
        </w:rPr>
        <w:t> </w:t>
      </w:r>
      <w:r>
        <w:rPr>
          <w:rFonts w:ascii="Consolas" w:hAnsi="Consolas" w:cs="Consolas" w:eastAsia="Consolas" w:hint="default"/>
        </w:rPr>
        <w:t>2</w:t>
      </w:r>
      <w:r>
        <w:rPr/>
        <w:t>。</w:t>
      </w:r>
    </w:p>
    <w:p>
      <w:pPr>
        <w:spacing w:line="240" w:lineRule="auto" w:before="4"/>
        <w:ind w:right="0"/>
        <w:rPr>
          <w:rFonts w:ascii="宋体" w:hAnsi="宋体" w:cs="宋体" w:eastAsia="宋体" w:hint="default"/>
          <w:sz w:val="21"/>
          <w:szCs w:val="21"/>
        </w:rPr>
      </w:pPr>
    </w:p>
    <w:p>
      <w:pPr>
        <w:pStyle w:val="Heading3"/>
        <w:spacing w:line="240" w:lineRule="auto"/>
        <w:ind w:right="124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52" w:id="61"/>
      <w:bookmarkEnd w:id="61"/>
      <w:r>
        <w:rPr>
          <w:b w:val="0"/>
          <w:bCs w:val="0"/>
        </w:rPr>
      </w:r>
      <w:r>
        <w:rPr/>
        <w:t>2.4.19.</w:t>
      </w:r>
      <w:r>
        <w:rPr>
          <w:spacing w:val="14"/>
        </w:rPr>
        <w:t> </w:t>
      </w:r>
      <w:r>
        <w:rPr>
          <w:rFonts w:ascii="黑体" w:hAnsi="黑体" w:cs="黑体" w:eastAsia="黑体" w:hint="default"/>
        </w:rPr>
        <w:t>模型机（</w:t>
      </w:r>
      <w:r>
        <w:rPr/>
        <w:t>MIPS</w:t>
      </w:r>
      <w:r>
        <w:rPr>
          <w:rFonts w:ascii="黑体" w:hAnsi="黑体" w:cs="黑体" w:eastAsia="黑体" w:hint="default"/>
        </w:rPr>
        <w:t>）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9"/>
        <w:ind w:right="0"/>
        <w:rPr>
          <w:rFonts w:ascii="黑体" w:hAnsi="黑体" w:cs="黑体" w:eastAsia="黑体" w:hint="default"/>
          <w:b/>
          <w:bCs/>
          <w:sz w:val="21"/>
          <w:szCs w:val="21"/>
        </w:rPr>
      </w:pPr>
    </w:p>
    <w:p>
      <w:pPr>
        <w:spacing w:before="0"/>
        <w:ind w:left="140" w:right="124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1)</w:t>
      </w:r>
      <w:r>
        <w:rPr>
          <w:rFonts w:ascii="Consolas" w:hAnsi="Consolas" w:cs="Consolas" w:eastAsia="Consolas" w:hint="default"/>
          <w:b/>
          <w:bCs/>
          <w:spacing w:val="-101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代码实现（此处代码较长，点击跳转 </w:t>
      </w:r>
      <w:r>
        <w:rPr>
          <w:rFonts w:ascii="Consolas" w:hAnsi="Consolas" w:cs="Consolas" w:eastAsia="Consolas" w:hint="default"/>
          <w:b/>
          <w:bCs/>
          <w:color w:val="0462C1"/>
          <w:sz w:val="24"/>
          <w:szCs w:val="24"/>
        </w:rPr>
      </w:r>
      <w:hyperlink w:history="true" w:anchor="_bookmark53">
        <w:r>
          <w:rPr>
            <w:rFonts w:ascii="Consolas" w:hAnsi="Consolas" w:cs="Consolas" w:eastAsia="Consolas" w:hint="default"/>
            <w:b/>
            <w:bCs/>
            <w:color w:val="0462C1"/>
            <w:sz w:val="24"/>
            <w:szCs w:val="24"/>
            <w:u w:val="thick" w:color="0462C1"/>
          </w:rPr>
          <w:t>2.5</w:t>
        </w:r>
        <w:r>
          <w:rPr>
            <w:rFonts w:ascii="Consolas" w:hAnsi="Consolas" w:cs="Consolas" w:eastAsia="Consolas" w:hint="default"/>
            <w:b/>
            <w:bCs/>
            <w:color w:val="0462C1"/>
            <w:sz w:val="24"/>
            <w:szCs w:val="24"/>
          </w:rPr>
        </w:r>
      </w:hyperlink>
      <w:r>
        <w:rPr>
          <w:rFonts w:ascii="宋体" w:hAnsi="宋体" w:cs="宋体" w:eastAsia="宋体" w:hint="default"/>
          <w:b/>
          <w:bCs/>
          <w:sz w:val="24"/>
          <w:szCs w:val="24"/>
        </w:rPr>
        <w:t>）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spacing w:line="240" w:lineRule="auto" w:before="3" w:after="0"/>
        <w:ind w:right="0"/>
        <w:rPr>
          <w:rFonts w:ascii="宋体" w:hAnsi="宋体" w:cs="宋体" w:eastAsia="宋体" w:hint="default"/>
          <w:b/>
          <w:bCs/>
          <w:sz w:val="15"/>
          <w:szCs w:val="15"/>
        </w:rPr>
      </w:pPr>
    </w:p>
    <w:p>
      <w:pPr>
        <w:spacing w:line="240" w:lineRule="auto"/>
        <w:ind w:left="112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z w:val="20"/>
          <w:szCs w:val="20"/>
        </w:rPr>
        <w:pict>
          <v:shape style="width:418.25pt;height:69.4pt;mso-position-horizontal-relative:char;mso-position-vertical-relative:line" type="#_x0000_t202" filled="true" fillcolor="#282c34" stroked="false">
            <w10:anchorlock/>
            <v:textbox inset="0,0,0,0">
              <w:txbxContent>
                <w:p>
                  <w:pPr>
                    <w:pStyle w:val="BodyText"/>
                    <w:spacing w:line="245" w:lineRule="exact" w:before="0"/>
                    <w:ind w:left="28" w:right="0"/>
                    <w:jc w:val="left"/>
                  </w:pPr>
                  <w:r>
                    <w:rPr>
                      <w:color w:val="D45FDE"/>
                    </w:rPr>
                    <w:t>module</w:t>
                  </w:r>
                  <w:r>
                    <w:rPr>
                      <w:color w:val="D45FDE"/>
                      <w:spacing w:val="-6"/>
                    </w:rPr>
                    <w:t> </w:t>
                  </w:r>
                  <w:r>
                    <w:rPr>
                      <w:color w:val="E4C07A"/>
                    </w:rPr>
                    <w:t>MIPS</w:t>
                  </w:r>
                  <w:r>
                    <w:rPr>
                      <w:color w:val="ABB1BE"/>
                    </w:rPr>
                    <w:t>();</w:t>
                  </w:r>
                  <w:r>
                    <w:rPr/>
                  </w:r>
                </w:p>
                <w:p>
                  <w:pPr>
                    <w:spacing w:before="42"/>
                    <w:ind w:left="451" w:right="0" w:firstLine="0"/>
                    <w:jc w:val="left"/>
                    <w:rPr>
                      <w:rFonts w:ascii="Consolas" w:hAnsi="Consolas" w:cs="Consolas" w:eastAsia="Consolas" w:hint="default"/>
                      <w:sz w:val="21"/>
                      <w:szCs w:val="21"/>
                    </w:rPr>
                  </w:pP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//IF</w:t>
                  </w:r>
                  <w:r>
                    <w:rPr>
                      <w:rFonts w:ascii="Consolas"/>
                      <w:sz w:val="21"/>
                    </w:rPr>
                  </w:r>
                </w:p>
                <w:p>
                  <w:pPr>
                    <w:pStyle w:val="BodyText"/>
                    <w:spacing w:line="240" w:lineRule="auto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wire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 IF_instr,</w:t>
                  </w:r>
                  <w:r>
                    <w:rPr>
                      <w:color w:val="ABB1BE"/>
                      <w:spacing w:val="-11"/>
                    </w:rPr>
                    <w:t> </w:t>
                  </w:r>
                  <w:r>
                    <w:rPr>
                      <w:color w:val="ABB1BE"/>
                    </w:rPr>
                    <w:t>IF_pc;</w:t>
                  </w:r>
                  <w:r>
                    <w:rPr/>
                  </w:r>
                </w:p>
                <w:p>
                  <w:pPr>
                    <w:spacing w:before="42"/>
                    <w:ind w:left="451" w:right="0" w:firstLine="0"/>
                    <w:jc w:val="left"/>
                    <w:rPr>
                      <w:rFonts w:ascii="Consolas" w:hAnsi="Consolas" w:cs="Consolas" w:eastAsia="Consolas" w:hint="default"/>
                      <w:sz w:val="21"/>
                      <w:szCs w:val="21"/>
                    </w:rPr>
                  </w:pP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//ID</w:t>
                  </w:r>
                  <w:r>
                    <w:rPr>
                      <w:rFonts w:ascii="Consolas"/>
                      <w:sz w:val="21"/>
                    </w:rPr>
                  </w:r>
                </w:p>
                <w:p>
                  <w:pPr>
                    <w:pStyle w:val="BodyText"/>
                    <w:spacing w:line="240" w:lineRule="auto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wire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 ID_pc,</w:t>
                  </w:r>
                  <w:r>
                    <w:rPr>
                      <w:color w:val="ABB1BE"/>
                      <w:spacing w:val="-11"/>
                    </w:rPr>
                    <w:t> </w:t>
                  </w:r>
                  <w:r>
                    <w:rPr>
                      <w:color w:val="ABB1BE"/>
                    </w:rPr>
                    <w:t>ID_instr;</w:t>
                  </w:r>
                  <w:r>
                    <w:rPr/>
                  </w:r>
                </w:p>
              </w:txbxContent>
            </v:textbox>
            <v:fill type="solid"/>
          </v:shape>
        </w:pict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spacing w:after="0" w:line="240" w:lineRule="auto"/>
        <w:rPr>
          <w:rFonts w:ascii="宋体" w:hAnsi="宋体" w:cs="宋体" w:eastAsia="宋体" w:hint="default"/>
          <w:sz w:val="20"/>
          <w:szCs w:val="20"/>
        </w:rPr>
        <w:sectPr>
          <w:pgSz w:w="11910" w:h="16840"/>
          <w:pgMar w:top="1420" w:bottom="280" w:left="1660" w:right="1660"/>
        </w:sectPr>
      </w:pPr>
    </w:p>
    <w:p>
      <w:pPr>
        <w:pStyle w:val="BodyText"/>
        <w:spacing w:line="240" w:lineRule="auto" w:before="39"/>
        <w:ind w:left="563" w:right="124"/>
        <w:jc w:val="left"/>
      </w:pPr>
      <w:r>
        <w:rPr/>
        <w:pict>
          <v:group style="position:absolute;margin-left:88.608002pt;margin-top:72.019981pt;width:418.25pt;height:684.2pt;mso-position-horizontal-relative:page;mso-position-vertical-relative:page;z-index:-131392" coordorigin="1772,1440" coordsize="8365,13684">
            <v:group style="position:absolute;left:1772;top:1440;width:8365;height:284" coordorigin="1772,1440" coordsize="8365,284">
              <v:shape style="position:absolute;left:1772;top:1440;width:8365;height:284" coordorigin="1772,1440" coordsize="8365,284" path="m1772,1724l10137,1724,10137,1440,1772,1440,1772,1724xe" filled="true" fillcolor="#282c34" stroked="false">
                <v:path arrowok="t"/>
                <v:fill type="solid"/>
              </v:shape>
            </v:group>
            <v:group style="position:absolute;left:1772;top:1724;width:8365;height:288" coordorigin="1772,1724" coordsize="8365,288">
              <v:shape style="position:absolute;left:1772;top:1724;width:8365;height:288" coordorigin="1772,1724" coordsize="8365,288" path="m1772,2012l10137,2012,10137,1724,1772,1724,1772,2012xe" filled="true" fillcolor="#282c34" stroked="false">
                <v:path arrowok="t"/>
                <v:fill type="solid"/>
              </v:shape>
            </v:group>
            <v:group style="position:absolute;left:1772;top:2012;width:8365;height:284" coordorigin="1772,2012" coordsize="8365,284">
              <v:shape style="position:absolute;left:1772;top:2012;width:8365;height:284" coordorigin="1772,2012" coordsize="8365,284" path="m1772,2295l10137,2295,10137,2012,1772,2012,1772,2295xe" filled="true" fillcolor="#282c34" stroked="false">
                <v:path arrowok="t"/>
                <v:fill type="solid"/>
              </v:shape>
            </v:group>
            <v:group style="position:absolute;left:1772;top:2295;width:8365;height:289" coordorigin="1772,2295" coordsize="8365,289">
              <v:shape style="position:absolute;left:1772;top:2295;width:8365;height:289" coordorigin="1772,2295" coordsize="8365,289" path="m1772,2583l10137,2583,10137,2295,1772,2295,1772,2583xe" filled="true" fillcolor="#282c34" stroked="false">
                <v:path arrowok="t"/>
                <v:fill type="solid"/>
              </v:shape>
            </v:group>
            <v:group style="position:absolute;left:1772;top:2583;width:8365;height:284" coordorigin="1772,2583" coordsize="8365,284">
              <v:shape style="position:absolute;left:1772;top:2583;width:8365;height:284" coordorigin="1772,2583" coordsize="8365,284" path="m1772,2867l10137,2867,10137,2583,1772,2583,1772,2867xe" filled="true" fillcolor="#282c34" stroked="false">
                <v:path arrowok="t"/>
                <v:fill type="solid"/>
              </v:shape>
            </v:group>
            <v:group style="position:absolute;left:1772;top:2867;width:8365;height:284" coordorigin="1772,2867" coordsize="8365,284">
              <v:shape style="position:absolute;left:1772;top:2867;width:8365;height:284" coordorigin="1772,2867" coordsize="8365,284" path="m1772,3150l10137,3150,10137,2867,1772,2867,1772,3150xe" filled="true" fillcolor="#282c34" stroked="false">
                <v:path arrowok="t"/>
                <v:fill type="solid"/>
              </v:shape>
            </v:group>
            <v:group style="position:absolute;left:1772;top:3150;width:8365;height:288" coordorigin="1772,3150" coordsize="8365,288">
              <v:shape style="position:absolute;left:1772;top:3150;width:8365;height:288" coordorigin="1772,3150" coordsize="8365,288" path="m1772,3438l10137,3438,10137,3150,1772,3150,1772,3438xe" filled="true" fillcolor="#282c34" stroked="false">
                <v:path arrowok="t"/>
                <v:fill type="solid"/>
              </v:shape>
            </v:group>
            <v:group style="position:absolute;left:1772;top:3438;width:8365;height:284" coordorigin="1772,3438" coordsize="8365,284">
              <v:shape style="position:absolute;left:1772;top:3438;width:8365;height:284" coordorigin="1772,3438" coordsize="8365,284" path="m1772,3721l10137,3721,10137,3438,1772,3438,1772,3721xe" filled="true" fillcolor="#282c34" stroked="false">
                <v:path arrowok="t"/>
                <v:fill type="solid"/>
              </v:shape>
            </v:group>
            <v:group style="position:absolute;left:1772;top:3721;width:8365;height:284" coordorigin="1772,3721" coordsize="8365,284">
              <v:shape style="position:absolute;left:1772;top:3721;width:8365;height:284" coordorigin="1772,3721" coordsize="8365,284" path="m1772,4004l10137,4004,10137,3721,1772,3721,1772,4004xe" filled="true" fillcolor="#282c34" stroked="false">
                <v:path arrowok="t"/>
                <v:fill type="solid"/>
              </v:shape>
            </v:group>
            <v:group style="position:absolute;left:1772;top:4004;width:8365;height:289" coordorigin="1772,4004" coordsize="8365,289">
              <v:shape style="position:absolute;left:1772;top:4004;width:8365;height:289" coordorigin="1772,4004" coordsize="8365,289" path="m1772,4293l10137,4293,10137,4004,1772,4004,1772,4293xe" filled="true" fillcolor="#282c34" stroked="false">
                <v:path arrowok="t"/>
                <v:fill type="solid"/>
              </v:shape>
            </v:group>
            <v:group style="position:absolute;left:1772;top:4293;width:8365;height:284" coordorigin="1772,4293" coordsize="8365,284">
              <v:shape style="position:absolute;left:1772;top:4293;width:8365;height:284" coordorigin="1772,4293" coordsize="8365,284" path="m1772,4576l10137,4576,10137,4293,1772,4293,1772,4576xe" filled="true" fillcolor="#282c34" stroked="false">
                <v:path arrowok="t"/>
                <v:fill type="solid"/>
              </v:shape>
            </v:group>
            <v:group style="position:absolute;left:1772;top:4576;width:8365;height:288" coordorigin="1772,4576" coordsize="8365,288">
              <v:shape style="position:absolute;left:1772;top:4576;width:8365;height:288" coordorigin="1772,4576" coordsize="8365,288" path="m1772,4864l10137,4864,10137,4576,1772,4576,1772,4864xe" filled="true" fillcolor="#282c34" stroked="false">
                <v:path arrowok="t"/>
                <v:fill type="solid"/>
              </v:shape>
            </v:group>
            <v:group style="position:absolute;left:1772;top:4864;width:8365;height:284" coordorigin="1772,4864" coordsize="8365,284">
              <v:shape style="position:absolute;left:1772;top:4864;width:8365;height:284" coordorigin="1772,4864" coordsize="8365,284" path="m1772,5147l10137,5147,10137,4864,1772,4864,1772,5147xe" filled="true" fillcolor="#282c34" stroked="false">
                <v:path arrowok="t"/>
                <v:fill type="solid"/>
              </v:shape>
            </v:group>
            <v:group style="position:absolute;left:1772;top:5147;width:8365;height:284" coordorigin="1772,5147" coordsize="8365,284">
              <v:shape style="position:absolute;left:1772;top:5147;width:8365;height:284" coordorigin="1772,5147" coordsize="8365,284" path="m1772,5430l10137,5430,10137,5147,1772,5147,1772,5430xe" filled="true" fillcolor="#282c34" stroked="false">
                <v:path arrowok="t"/>
                <v:fill type="solid"/>
              </v:shape>
            </v:group>
            <v:group style="position:absolute;left:1772;top:5430;width:8365;height:288" coordorigin="1772,5430" coordsize="8365,288">
              <v:shape style="position:absolute;left:1772;top:5430;width:8365;height:288" coordorigin="1772,5430" coordsize="8365,288" path="m1772,5718l10137,5718,10137,5430,1772,5430,1772,5718xe" filled="true" fillcolor="#282c34" stroked="false">
                <v:path arrowok="t"/>
                <v:fill type="solid"/>
              </v:shape>
            </v:group>
            <v:group style="position:absolute;left:1772;top:5718;width:8365;height:284" coordorigin="1772,5718" coordsize="8365,284">
              <v:shape style="position:absolute;left:1772;top:5718;width:8365;height:284" coordorigin="1772,5718" coordsize="8365,284" path="m1772,6002l10137,6002,10137,5718,1772,5718,1772,6002xe" filled="true" fillcolor="#282c34" stroked="false">
                <v:path arrowok="t"/>
                <v:fill type="solid"/>
              </v:shape>
            </v:group>
            <v:group style="position:absolute;left:1772;top:6002;width:8365;height:284" coordorigin="1772,6002" coordsize="8365,284">
              <v:shape style="position:absolute;left:1772;top:6002;width:8365;height:284" coordorigin="1772,6002" coordsize="8365,284" path="m1772,6285l10137,6285,10137,6002,1772,6002,1772,6285xe" filled="true" fillcolor="#282c34" stroked="false">
                <v:path arrowok="t"/>
                <v:fill type="solid"/>
              </v:shape>
            </v:group>
            <v:group style="position:absolute;left:1772;top:6285;width:8365;height:288" coordorigin="1772,6285" coordsize="8365,288">
              <v:shape style="position:absolute;left:1772;top:6285;width:8365;height:288" coordorigin="1772,6285" coordsize="8365,288" path="m1772,6573l10137,6573,10137,6285,1772,6285,1772,6573xe" filled="true" fillcolor="#282c34" stroked="false">
                <v:path arrowok="t"/>
                <v:fill type="solid"/>
              </v:shape>
            </v:group>
            <v:group style="position:absolute;left:1772;top:6573;width:8365;height:284" coordorigin="1772,6573" coordsize="8365,284">
              <v:shape style="position:absolute;left:1772;top:6573;width:8365;height:284" coordorigin="1772,6573" coordsize="8365,284" path="m1772,6856l10137,6856,10137,6573,1772,6573,1772,6856xe" filled="true" fillcolor="#282c34" stroked="false">
                <v:path arrowok="t"/>
                <v:fill type="solid"/>
              </v:shape>
            </v:group>
            <v:group style="position:absolute;left:1772;top:6856;width:8365;height:288" coordorigin="1772,6856" coordsize="8365,288">
              <v:shape style="position:absolute;left:1772;top:6856;width:8365;height:288" coordorigin="1772,6856" coordsize="8365,288" path="m1772,7144l10137,7144,10137,6856,1772,6856,1772,7144xe" filled="true" fillcolor="#282c34" stroked="false">
                <v:path arrowok="t"/>
                <v:fill type="solid"/>
              </v:shape>
            </v:group>
            <v:group style="position:absolute;left:1772;top:7144;width:8365;height:284" coordorigin="1772,7144" coordsize="8365,284">
              <v:shape style="position:absolute;left:1772;top:7144;width:8365;height:284" coordorigin="1772,7144" coordsize="8365,284" path="m1772,7428l10137,7428,10137,7144,1772,7144,1772,7428xe" filled="true" fillcolor="#282c34" stroked="false">
                <v:path arrowok="t"/>
                <v:fill type="solid"/>
              </v:shape>
            </v:group>
            <v:group style="position:absolute;left:1772;top:7428;width:8365;height:284" coordorigin="1772,7428" coordsize="8365,284">
              <v:shape style="position:absolute;left:1772;top:7428;width:8365;height:284" coordorigin="1772,7428" coordsize="8365,284" path="m1772,7711l10137,7711,10137,7428,1772,7428,1772,7711xe" filled="true" fillcolor="#282c34" stroked="false">
                <v:path arrowok="t"/>
                <v:fill type="solid"/>
              </v:shape>
            </v:group>
            <v:group style="position:absolute;left:1772;top:7711;width:8365;height:288" coordorigin="1772,7711" coordsize="8365,288">
              <v:shape style="position:absolute;left:1772;top:7711;width:8365;height:288" coordorigin="1772,7711" coordsize="8365,288" path="m1772,7999l10137,7999,10137,7711,1772,7711,1772,7999xe" filled="true" fillcolor="#282c34" stroked="false">
                <v:path arrowok="t"/>
                <v:fill type="solid"/>
              </v:shape>
            </v:group>
            <v:group style="position:absolute;left:1772;top:7999;width:8365;height:284" coordorigin="1772,7999" coordsize="8365,284">
              <v:shape style="position:absolute;left:1772;top:7999;width:8365;height:284" coordorigin="1772,7999" coordsize="8365,284" path="m1772,8282l10137,8282,10137,7999,1772,7999,1772,8282xe" filled="true" fillcolor="#282c34" stroked="false">
                <v:path arrowok="t"/>
                <v:fill type="solid"/>
              </v:shape>
            </v:group>
            <v:group style="position:absolute;left:1772;top:8282;width:8365;height:284" coordorigin="1772,8282" coordsize="8365,284">
              <v:shape style="position:absolute;left:1772;top:8282;width:8365;height:284" coordorigin="1772,8282" coordsize="8365,284" path="m1772,8566l10137,8566,10137,8282,1772,8282,1772,8566xe" filled="true" fillcolor="#282c34" stroked="false">
                <v:path arrowok="t"/>
                <v:fill type="solid"/>
              </v:shape>
            </v:group>
            <v:group style="position:absolute;left:1772;top:8566;width:8365;height:288" coordorigin="1772,8566" coordsize="8365,288">
              <v:shape style="position:absolute;left:1772;top:8566;width:8365;height:288" coordorigin="1772,8566" coordsize="8365,288" path="m1772,8854l10137,8854,10137,8566,1772,8566,1772,8854xe" filled="true" fillcolor="#282c34" stroked="false">
                <v:path arrowok="t"/>
                <v:fill type="solid"/>
              </v:shape>
            </v:group>
            <v:group style="position:absolute;left:1772;top:8854;width:8365;height:284" coordorigin="1772,8854" coordsize="8365,284">
              <v:shape style="position:absolute;left:1772;top:8854;width:8365;height:284" coordorigin="1772,8854" coordsize="8365,284" path="m1772,9137l10137,9137,10137,8854,1772,8854,1772,9137xe" filled="true" fillcolor="#282c34" stroked="false">
                <v:path arrowok="t"/>
                <v:fill type="solid"/>
              </v:shape>
            </v:group>
            <v:group style="position:absolute;left:1772;top:9137;width:8365;height:288" coordorigin="1772,9137" coordsize="8365,288">
              <v:shape style="position:absolute;left:1772;top:9137;width:8365;height:288" coordorigin="1772,9137" coordsize="8365,288" path="m1772,9425l10137,9425,10137,9137,1772,9137,1772,9425xe" filled="true" fillcolor="#282c34" stroked="false">
                <v:path arrowok="t"/>
                <v:fill type="solid"/>
              </v:shape>
            </v:group>
            <v:group style="position:absolute;left:1772;top:9425;width:8365;height:284" coordorigin="1772,9425" coordsize="8365,284">
              <v:shape style="position:absolute;left:1772;top:9425;width:8365;height:284" coordorigin="1772,9425" coordsize="8365,284" path="m1772,9708l10137,9708,10137,9425,1772,9425,1772,9708xe" filled="true" fillcolor="#282c34" stroked="false">
                <v:path arrowok="t"/>
                <v:fill type="solid"/>
              </v:shape>
            </v:group>
            <v:group style="position:absolute;left:1772;top:9708;width:8365;height:284" coordorigin="1772,9708" coordsize="8365,284">
              <v:shape style="position:absolute;left:1772;top:9708;width:8365;height:284" coordorigin="1772,9708" coordsize="8365,284" path="m1772,9992l10137,9992,10137,9708,1772,9708,1772,9992xe" filled="true" fillcolor="#282c34" stroked="false">
                <v:path arrowok="t"/>
                <v:fill type="solid"/>
              </v:shape>
            </v:group>
            <v:group style="position:absolute;left:1772;top:9992;width:8365;height:288" coordorigin="1772,9992" coordsize="8365,288">
              <v:shape style="position:absolute;left:1772;top:9992;width:8365;height:288" coordorigin="1772,9992" coordsize="8365,288" path="m1772,10280l10137,10280,10137,9992,1772,9992,1772,10280xe" filled="true" fillcolor="#282c34" stroked="false">
                <v:path arrowok="t"/>
                <v:fill type="solid"/>
              </v:shape>
            </v:group>
            <v:group style="position:absolute;left:1772;top:10280;width:8365;height:284" coordorigin="1772,10280" coordsize="8365,284">
              <v:shape style="position:absolute;left:1772;top:10280;width:8365;height:284" coordorigin="1772,10280" coordsize="8365,284" path="m1772,10563l10137,10563,10137,10280,1772,10280,1772,10563xe" filled="true" fillcolor="#282c34" stroked="false">
                <v:path arrowok="t"/>
                <v:fill type="solid"/>
              </v:shape>
            </v:group>
            <v:group style="position:absolute;left:1772;top:10563;width:8365;height:284" coordorigin="1772,10563" coordsize="8365,284">
              <v:shape style="position:absolute;left:1772;top:10563;width:8365;height:284" coordorigin="1772,10563" coordsize="8365,284" path="m1772,10847l10137,10847,10137,10563,1772,10563,1772,10847xe" filled="true" fillcolor="#282c34" stroked="false">
                <v:path arrowok="t"/>
                <v:fill type="solid"/>
              </v:shape>
            </v:group>
            <v:group style="position:absolute;left:1772;top:10847;width:8365;height:288" coordorigin="1772,10847" coordsize="8365,288">
              <v:shape style="position:absolute;left:1772;top:10847;width:8365;height:288" coordorigin="1772,10847" coordsize="8365,288" path="m1772,11135l10137,11135,10137,10847,1772,10847,1772,11135xe" filled="true" fillcolor="#282c34" stroked="false">
                <v:path arrowok="t"/>
                <v:fill type="solid"/>
              </v:shape>
            </v:group>
            <v:group style="position:absolute;left:1772;top:11135;width:8365;height:284" coordorigin="1772,11135" coordsize="8365,284">
              <v:shape style="position:absolute;left:1772;top:11135;width:8365;height:284" coordorigin="1772,11135" coordsize="8365,284" path="m1772,11418l10137,11418,10137,11135,1772,11135,1772,11418xe" filled="true" fillcolor="#282c34" stroked="false">
                <v:path arrowok="t"/>
                <v:fill type="solid"/>
              </v:shape>
            </v:group>
            <v:group style="position:absolute;left:1772;top:11418;width:8365;height:288" coordorigin="1772,11418" coordsize="8365,288">
              <v:shape style="position:absolute;left:1772;top:11418;width:8365;height:288" coordorigin="1772,11418" coordsize="8365,288" path="m1772,11706l10137,11706,10137,11418,1772,11418,1772,11706xe" filled="true" fillcolor="#282c34" stroked="false">
                <v:path arrowok="t"/>
                <v:fill type="solid"/>
              </v:shape>
            </v:group>
            <v:group style="position:absolute;left:1772;top:11706;width:8365;height:284" coordorigin="1772,11706" coordsize="8365,284">
              <v:shape style="position:absolute;left:1772;top:11706;width:8365;height:284" coordorigin="1772,11706" coordsize="8365,284" path="m1772,11989l10137,11989,10137,11706,1772,11706,1772,11989xe" filled="true" fillcolor="#282c34" stroked="false">
                <v:path arrowok="t"/>
                <v:fill type="solid"/>
              </v:shape>
            </v:group>
            <v:group style="position:absolute;left:1772;top:11989;width:8365;height:284" coordorigin="1772,11989" coordsize="8365,284">
              <v:shape style="position:absolute;left:1772;top:11989;width:8365;height:284" coordorigin="1772,11989" coordsize="8365,284" path="m1772,12272l10137,12272,10137,11989,1772,11989,1772,12272xe" filled="true" fillcolor="#282c34" stroked="false">
                <v:path arrowok="t"/>
                <v:fill type="solid"/>
              </v:shape>
            </v:group>
            <v:group style="position:absolute;left:1772;top:12272;width:8365;height:289" coordorigin="1772,12272" coordsize="8365,289">
              <v:shape style="position:absolute;left:1772;top:12272;width:8365;height:289" coordorigin="1772,12272" coordsize="8365,289" path="m1772,12561l10137,12561,10137,12272,1772,12272,1772,12561xe" filled="true" fillcolor="#282c34" stroked="false">
                <v:path arrowok="t"/>
                <v:fill type="solid"/>
              </v:shape>
            </v:group>
            <v:group style="position:absolute;left:1772;top:12561;width:8365;height:284" coordorigin="1772,12561" coordsize="8365,284">
              <v:shape style="position:absolute;left:1772;top:12561;width:8365;height:284" coordorigin="1772,12561" coordsize="8365,284" path="m1772,12844l10137,12844,10137,12561,1772,12561,1772,12844xe" filled="true" fillcolor="#282c34" stroked="false">
                <v:path arrowok="t"/>
                <v:fill type="solid"/>
              </v:shape>
            </v:group>
            <v:group style="position:absolute;left:1772;top:12844;width:8365;height:284" coordorigin="1772,12844" coordsize="8365,284">
              <v:shape style="position:absolute;left:1772;top:12844;width:8365;height:284" coordorigin="1772,12844" coordsize="8365,284" path="m1772,13127l10137,13127,10137,12844,1772,12844,1772,13127xe" filled="true" fillcolor="#282c34" stroked="false">
                <v:path arrowok="t"/>
                <v:fill type="solid"/>
              </v:shape>
            </v:group>
            <v:group style="position:absolute;left:1772;top:13127;width:8365;height:288" coordorigin="1772,13127" coordsize="8365,288">
              <v:shape style="position:absolute;left:1772;top:13127;width:8365;height:288" coordorigin="1772,13127" coordsize="8365,288" path="m1772,13415l10137,13415,10137,13127,1772,13127,1772,13415xe" filled="true" fillcolor="#282c34" stroked="false">
                <v:path arrowok="t"/>
                <v:fill type="solid"/>
              </v:shape>
            </v:group>
            <v:group style="position:absolute;left:1772;top:13415;width:8365;height:284" coordorigin="1772,13415" coordsize="8365,284">
              <v:shape style="position:absolute;left:1772;top:13415;width:8365;height:284" coordorigin="1772,13415" coordsize="8365,284" path="m1772,13698l10137,13698,10137,13415,1772,13415,1772,13698xe" filled="true" fillcolor="#282c34" stroked="false">
                <v:path arrowok="t"/>
                <v:fill type="solid"/>
              </v:shape>
            </v:group>
            <v:group style="position:absolute;left:1772;top:13698;width:8365;height:288" coordorigin="1772,13698" coordsize="8365,288">
              <v:shape style="position:absolute;left:1772;top:13698;width:8365;height:288" coordorigin="1772,13698" coordsize="8365,288" path="m1772,13986l10137,13986,10137,13698,1772,13698,1772,13986xe" filled="true" fillcolor="#282c34" stroked="false">
                <v:path arrowok="t"/>
                <v:fill type="solid"/>
              </v:shape>
            </v:group>
            <v:group style="position:absolute;left:1772;top:13986;width:8365;height:284" coordorigin="1772,13986" coordsize="8365,284">
              <v:shape style="position:absolute;left:1772;top:13986;width:8365;height:284" coordorigin="1772,13986" coordsize="8365,284" path="m1772,14270l10137,14270,10137,13986,1772,13986,1772,14270xe" filled="true" fillcolor="#282c34" stroked="false">
                <v:path arrowok="t"/>
                <v:fill type="solid"/>
              </v:shape>
            </v:group>
            <v:group style="position:absolute;left:1772;top:14270;width:8365;height:284" coordorigin="1772,14270" coordsize="8365,284">
              <v:shape style="position:absolute;left:1772;top:14270;width:8365;height:284" coordorigin="1772,14270" coordsize="8365,284" path="m1772,14553l10137,14553,10137,14270,1772,14270,1772,14553xe" filled="true" fillcolor="#282c34" stroked="false">
                <v:path arrowok="t"/>
                <v:fill type="solid"/>
              </v:shape>
            </v:group>
            <v:group style="position:absolute;left:1772;top:14553;width:8365;height:288" coordorigin="1772,14553" coordsize="8365,288">
              <v:shape style="position:absolute;left:1772;top:14553;width:8365;height:288" coordorigin="1772,14553" coordsize="8365,288" path="m1772,14841l10137,14841,10137,14553,1772,14553,1772,14841xe" filled="true" fillcolor="#282c34" stroked="false">
                <v:path arrowok="t"/>
                <v:fill type="solid"/>
              </v:shape>
            </v:group>
            <v:group style="position:absolute;left:1772;top:14841;width:8365;height:284" coordorigin="1772,14841" coordsize="8365,284">
              <v:shape style="position:absolute;left:1772;top:14841;width:8365;height:284" coordorigin="1772,14841" coordsize="8365,284" path="m1772,15124l10137,15124,10137,14841,1772,14841,1772,15124xe" filled="true" fillcolor="#282c34" stroked="false">
                <v:path arrowok="t"/>
                <v:fill type="solid"/>
              </v:shape>
            </v:group>
            <w10:wrap type="none"/>
          </v:group>
        </w:pict>
      </w:r>
      <w:r>
        <w:rPr>
          <w:color w:val="D45FDE"/>
        </w:rPr>
        <w:t>wire</w:t>
      </w:r>
      <w:r>
        <w:rPr>
          <w:color w:val="ABB1BE"/>
        </w:rPr>
        <w:t>[</w:t>
      </w:r>
      <w:r>
        <w:rPr>
          <w:color w:val="D19A66"/>
        </w:rPr>
        <w:t>31</w:t>
      </w:r>
      <w:r>
        <w:rPr>
          <w:color w:val="ABB1BE"/>
        </w:rPr>
        <w:t>:</w:t>
      </w:r>
      <w:r>
        <w:rPr>
          <w:color w:val="D19A66"/>
        </w:rPr>
        <w:t>0</w:t>
      </w:r>
      <w:r>
        <w:rPr>
          <w:color w:val="ABB1BE"/>
        </w:rPr>
        <w:t>] ID_Ext_imm_16, ID_reg_out1,</w:t>
      </w:r>
      <w:r>
        <w:rPr>
          <w:color w:val="ABB1BE"/>
          <w:spacing w:val="-13"/>
        </w:rPr>
        <w:t> </w:t>
      </w:r>
      <w:r>
        <w:rPr>
          <w:color w:val="ABB1BE"/>
        </w:rPr>
        <w:t>ID_reg_out2;</w:t>
      </w:r>
      <w:r>
        <w:rPr/>
      </w:r>
    </w:p>
    <w:p>
      <w:pPr>
        <w:spacing w:before="37"/>
        <w:ind w:left="985" w:right="124" w:firstLine="0"/>
        <w:jc w:val="left"/>
        <w:rPr>
          <w:rFonts w:ascii="Consolas" w:hAnsi="Consolas" w:cs="Consolas" w:eastAsia="Consolas" w:hint="default"/>
          <w:sz w:val="21"/>
          <w:szCs w:val="21"/>
        </w:rPr>
      </w:pPr>
      <w:r>
        <w:rPr>
          <w:rFonts w:ascii="Consolas"/>
          <w:i/>
          <w:color w:val="7E848E"/>
          <w:sz w:val="21"/>
        </w:rPr>
        <w:t>//ID:Ctrl</w:t>
      </w:r>
      <w:r>
        <w:rPr>
          <w:rFonts w:ascii="Consolas"/>
          <w:sz w:val="21"/>
        </w:rPr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D45FDE"/>
        </w:rPr>
        <w:t>wire</w:t>
      </w:r>
      <w:r>
        <w:rPr>
          <w:color w:val="ABB1BE"/>
        </w:rPr>
        <w:t>[</w:t>
      </w:r>
      <w:r>
        <w:rPr>
          <w:color w:val="D19A66"/>
        </w:rPr>
        <w:t>3</w:t>
      </w:r>
      <w:r>
        <w:rPr>
          <w:color w:val="ABB1BE"/>
        </w:rPr>
        <w:t>:</w:t>
      </w:r>
      <w:r>
        <w:rPr>
          <w:color w:val="D19A66"/>
        </w:rPr>
        <w:t>0</w:t>
      </w:r>
      <w:r>
        <w:rPr>
          <w:color w:val="ABB1BE"/>
        </w:rPr>
        <w:t>]</w:t>
      </w:r>
      <w:r>
        <w:rPr>
          <w:color w:val="ABB1BE"/>
          <w:spacing w:val="-9"/>
        </w:rPr>
        <w:t> </w:t>
      </w:r>
      <w:r>
        <w:rPr>
          <w:color w:val="ABB1BE"/>
        </w:rPr>
        <w:t>ID_Ctrl_alu;</w:t>
      </w:r>
      <w:r>
        <w:rPr/>
      </w:r>
    </w:p>
    <w:p>
      <w:pPr>
        <w:pStyle w:val="BodyText"/>
        <w:spacing w:line="280" w:lineRule="auto" w:before="38"/>
        <w:ind w:right="2626"/>
        <w:jc w:val="left"/>
      </w:pPr>
      <w:r>
        <w:rPr>
          <w:color w:val="D45FDE"/>
        </w:rPr>
        <w:t>wire</w:t>
      </w:r>
      <w:r>
        <w:rPr>
          <w:color w:val="ABB1BE"/>
        </w:rPr>
        <w:t>[</w:t>
      </w:r>
      <w:r>
        <w:rPr>
          <w:color w:val="D19A66"/>
        </w:rPr>
        <w:t>1</w:t>
      </w:r>
      <w:r>
        <w:rPr>
          <w:color w:val="ABB1BE"/>
        </w:rPr>
        <w:t>:</w:t>
      </w:r>
      <w:r>
        <w:rPr>
          <w:color w:val="D19A66"/>
        </w:rPr>
        <w:t>0</w:t>
      </w:r>
      <w:r>
        <w:rPr>
          <w:color w:val="ABB1BE"/>
        </w:rPr>
        <w:t>] ID_Ctrl_aluSrcA,</w:t>
      </w:r>
      <w:r>
        <w:rPr>
          <w:color w:val="ABB1BE"/>
          <w:spacing w:val="-12"/>
        </w:rPr>
        <w:t> </w:t>
      </w:r>
      <w:r>
        <w:rPr>
          <w:color w:val="ABB1BE"/>
        </w:rPr>
        <w:t>ID_Ctrl_aluSrcB; </w:t>
      </w:r>
      <w:r>
        <w:rPr>
          <w:color w:val="ABB1BE"/>
        </w:rPr>
      </w:r>
      <w:r>
        <w:rPr>
          <w:color w:val="D45FDE"/>
        </w:rPr>
        <w:t>wire</w:t>
      </w:r>
      <w:r>
        <w:rPr>
          <w:color w:val="ABB1BE"/>
        </w:rPr>
        <w:t>[</w:t>
      </w:r>
      <w:r>
        <w:rPr>
          <w:color w:val="D19A66"/>
        </w:rPr>
        <w:t>1</w:t>
      </w:r>
      <w:r>
        <w:rPr>
          <w:color w:val="ABB1BE"/>
        </w:rPr>
        <w:t>:</w:t>
      </w:r>
      <w:r>
        <w:rPr>
          <w:color w:val="D19A66"/>
        </w:rPr>
        <w:t>0</w:t>
      </w:r>
      <w:r>
        <w:rPr>
          <w:color w:val="ABB1BE"/>
        </w:rPr>
        <w:t>]</w:t>
      </w:r>
      <w:r>
        <w:rPr>
          <w:color w:val="ABB1BE"/>
          <w:spacing w:val="-10"/>
        </w:rPr>
        <w:t> </w:t>
      </w:r>
      <w:r>
        <w:rPr>
          <w:color w:val="ABB1BE"/>
        </w:rPr>
        <w:t>ID_Ctrl_branch;</w:t>
      </w:r>
      <w:r>
        <w:rPr/>
      </w:r>
    </w:p>
    <w:p>
      <w:pPr>
        <w:pStyle w:val="BodyText"/>
        <w:spacing w:line="276" w:lineRule="auto" w:before="0"/>
        <w:ind w:left="140" w:right="325" w:firstLine="844"/>
        <w:jc w:val="left"/>
      </w:pPr>
      <w:r>
        <w:rPr>
          <w:color w:val="D45FDE"/>
        </w:rPr>
        <w:t>wire </w:t>
      </w:r>
      <w:r>
        <w:rPr>
          <w:color w:val="ABB1BE"/>
        </w:rPr>
        <w:t>ID_Ctrl_Mem2Reg, ID_Ctrl_MemWr, ID_Ctrl_ext,</w:t>
      </w:r>
      <w:r>
        <w:rPr>
          <w:color w:val="ABB1BE"/>
          <w:spacing w:val="-19"/>
        </w:rPr>
        <w:t> </w:t>
      </w:r>
      <w:r>
        <w:rPr>
          <w:color w:val="ABB1BE"/>
        </w:rPr>
        <w:t>ID_Ctrl_jump, </w:t>
      </w:r>
      <w:r>
        <w:rPr>
          <w:color w:val="ABB1BE"/>
        </w:rPr>
        <w:t>ID_Ctrl_regDst,</w:t>
      </w:r>
      <w:r>
        <w:rPr>
          <w:color w:val="ABB1BE"/>
          <w:spacing w:val="-6"/>
        </w:rPr>
        <w:t> </w:t>
      </w:r>
      <w:r>
        <w:rPr>
          <w:color w:val="ABB1BE"/>
        </w:rPr>
        <w:t>ID_Ctrl_regWr;</w:t>
      </w:r>
      <w:r>
        <w:rPr/>
      </w:r>
    </w:p>
    <w:p>
      <w:pPr>
        <w:pStyle w:val="BodyText"/>
        <w:spacing w:line="240" w:lineRule="auto" w:before="5"/>
        <w:ind w:right="124"/>
        <w:jc w:val="left"/>
      </w:pPr>
      <w:r>
        <w:rPr>
          <w:color w:val="D45FDE"/>
        </w:rPr>
        <w:t>wire </w:t>
      </w:r>
      <w:r>
        <w:rPr>
          <w:color w:val="ABB1BE"/>
        </w:rPr>
        <w:t>ID_hazard,</w:t>
      </w:r>
      <w:r>
        <w:rPr>
          <w:color w:val="ABB1BE"/>
          <w:spacing w:val="-11"/>
        </w:rPr>
        <w:t> </w:t>
      </w:r>
      <w:r>
        <w:rPr>
          <w:color w:val="ABB1BE"/>
        </w:rPr>
        <w:t>ID_Condition;</w:t>
      </w:r>
      <w:r>
        <w:rPr/>
      </w:r>
    </w:p>
    <w:p>
      <w:pPr>
        <w:spacing w:before="37"/>
        <w:ind w:left="563" w:right="124" w:firstLine="0"/>
        <w:jc w:val="left"/>
        <w:rPr>
          <w:rFonts w:ascii="Consolas" w:hAnsi="Consolas" w:cs="Consolas" w:eastAsia="Consolas" w:hint="default"/>
          <w:sz w:val="21"/>
          <w:szCs w:val="21"/>
        </w:rPr>
      </w:pPr>
      <w:r>
        <w:rPr>
          <w:rFonts w:ascii="Consolas"/>
          <w:i/>
          <w:color w:val="7E848E"/>
          <w:sz w:val="21"/>
        </w:rPr>
        <w:t>//EX</w:t>
      </w:r>
      <w:r>
        <w:rPr>
          <w:rFonts w:ascii="Consolas"/>
          <w:sz w:val="21"/>
        </w:rPr>
      </w:r>
    </w:p>
    <w:p>
      <w:pPr>
        <w:pStyle w:val="BodyText"/>
        <w:spacing w:line="278" w:lineRule="auto"/>
        <w:ind w:left="563" w:right="3395"/>
        <w:jc w:val="left"/>
      </w:pPr>
      <w:r>
        <w:rPr>
          <w:color w:val="D45FDE"/>
        </w:rPr>
        <w:t>wire</w:t>
      </w:r>
      <w:r>
        <w:rPr>
          <w:color w:val="ABB1BE"/>
        </w:rPr>
        <w:t>[</w:t>
      </w:r>
      <w:r>
        <w:rPr>
          <w:color w:val="D19A66"/>
        </w:rPr>
        <w:t>31</w:t>
      </w:r>
      <w:r>
        <w:rPr>
          <w:color w:val="ABB1BE"/>
        </w:rPr>
        <w:t>:</w:t>
      </w:r>
      <w:r>
        <w:rPr>
          <w:color w:val="D19A66"/>
        </w:rPr>
        <w:t>0</w:t>
      </w:r>
      <w:r>
        <w:rPr>
          <w:color w:val="ABB1BE"/>
        </w:rPr>
        <w:t>] EX_Ext_imm_16, EX_alu_out; </w:t>
      </w:r>
      <w:r>
        <w:rPr>
          <w:color w:val="ABB1BE"/>
        </w:rPr>
      </w:r>
      <w:r>
        <w:rPr>
          <w:color w:val="D45FDE"/>
        </w:rPr>
        <w:t>wire</w:t>
      </w:r>
      <w:r>
        <w:rPr>
          <w:color w:val="ABB1BE"/>
        </w:rPr>
        <w:t>[</w:t>
      </w:r>
      <w:r>
        <w:rPr>
          <w:color w:val="D19A66"/>
        </w:rPr>
        <w:t>31</w:t>
      </w:r>
      <w:r>
        <w:rPr>
          <w:color w:val="ABB1BE"/>
        </w:rPr>
        <w:t>:</w:t>
      </w:r>
      <w:r>
        <w:rPr>
          <w:color w:val="D19A66"/>
        </w:rPr>
        <w:t>0</w:t>
      </w:r>
      <w:r>
        <w:rPr>
          <w:color w:val="ABB1BE"/>
        </w:rPr>
        <w:t>] EX_reg_out1,EX_reg_out2; </w:t>
      </w:r>
      <w:r>
        <w:rPr>
          <w:color w:val="ABB1BE"/>
        </w:rPr>
      </w:r>
      <w:r>
        <w:rPr>
          <w:color w:val="D45FDE"/>
        </w:rPr>
        <w:t>wire</w:t>
      </w:r>
      <w:r>
        <w:rPr>
          <w:color w:val="ABB1BE"/>
        </w:rPr>
        <w:t>[</w:t>
      </w:r>
      <w:r>
        <w:rPr>
          <w:color w:val="D19A66"/>
        </w:rPr>
        <w:t>4</w:t>
      </w:r>
      <w:r>
        <w:rPr>
          <w:color w:val="ABB1BE"/>
        </w:rPr>
        <w:t>:</w:t>
      </w:r>
      <w:r>
        <w:rPr>
          <w:color w:val="D19A66"/>
        </w:rPr>
        <w:t>0</w:t>
      </w:r>
      <w:r>
        <w:rPr>
          <w:color w:val="ABB1BE"/>
        </w:rPr>
        <w:t>] EX_shamt, EX_Rs, EX_Rt,</w:t>
      </w:r>
      <w:r>
        <w:rPr>
          <w:color w:val="ABB1BE"/>
          <w:spacing w:val="-13"/>
        </w:rPr>
        <w:t> </w:t>
      </w:r>
      <w:r>
        <w:rPr>
          <w:color w:val="ABB1BE"/>
        </w:rPr>
        <w:t>EX_Rd;</w:t>
      </w:r>
      <w:r>
        <w:rPr/>
      </w:r>
    </w:p>
    <w:p>
      <w:pPr>
        <w:spacing w:before="2"/>
        <w:ind w:left="985" w:right="124" w:firstLine="0"/>
        <w:jc w:val="left"/>
        <w:rPr>
          <w:rFonts w:ascii="Consolas" w:hAnsi="Consolas" w:cs="Consolas" w:eastAsia="Consolas" w:hint="default"/>
          <w:sz w:val="21"/>
          <w:szCs w:val="21"/>
        </w:rPr>
      </w:pPr>
      <w:r>
        <w:rPr>
          <w:rFonts w:ascii="Consolas"/>
          <w:i/>
          <w:color w:val="7E848E"/>
          <w:sz w:val="21"/>
        </w:rPr>
        <w:t>//EX:Ctrl</w:t>
      </w:r>
      <w:r>
        <w:rPr>
          <w:rFonts w:ascii="Consolas"/>
          <w:sz w:val="21"/>
        </w:rPr>
      </w:r>
    </w:p>
    <w:p>
      <w:pPr>
        <w:pStyle w:val="BodyText"/>
        <w:spacing w:line="240" w:lineRule="auto"/>
        <w:ind w:right="124"/>
        <w:jc w:val="left"/>
      </w:pPr>
      <w:r>
        <w:rPr>
          <w:color w:val="D45FDE"/>
        </w:rPr>
        <w:t>wire</w:t>
      </w:r>
      <w:r>
        <w:rPr>
          <w:color w:val="ABB1BE"/>
        </w:rPr>
        <w:t>[</w:t>
      </w:r>
      <w:r>
        <w:rPr>
          <w:color w:val="D19A66"/>
        </w:rPr>
        <w:t>3</w:t>
      </w:r>
      <w:r>
        <w:rPr>
          <w:color w:val="ABB1BE"/>
        </w:rPr>
        <w:t>:</w:t>
      </w:r>
      <w:r>
        <w:rPr>
          <w:color w:val="D19A66"/>
        </w:rPr>
        <w:t>0</w:t>
      </w:r>
      <w:r>
        <w:rPr>
          <w:color w:val="ABB1BE"/>
        </w:rPr>
        <w:t>]</w:t>
      </w:r>
      <w:r>
        <w:rPr>
          <w:color w:val="ABB1BE"/>
          <w:spacing w:val="-9"/>
        </w:rPr>
        <w:t> </w:t>
      </w:r>
      <w:r>
        <w:rPr>
          <w:color w:val="ABB1BE"/>
        </w:rPr>
        <w:t>EX_Ctrl_alu;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D45FDE"/>
        </w:rPr>
        <w:t>wire</w:t>
      </w:r>
      <w:r>
        <w:rPr>
          <w:color w:val="ABB1BE"/>
        </w:rPr>
        <w:t>[</w:t>
      </w:r>
      <w:r>
        <w:rPr>
          <w:color w:val="D19A66"/>
        </w:rPr>
        <w:t>1</w:t>
      </w:r>
      <w:r>
        <w:rPr>
          <w:color w:val="ABB1BE"/>
        </w:rPr>
        <w:t>:</w:t>
      </w:r>
      <w:r>
        <w:rPr>
          <w:color w:val="D19A66"/>
        </w:rPr>
        <w:t>0</w:t>
      </w:r>
      <w:r>
        <w:rPr>
          <w:color w:val="ABB1BE"/>
        </w:rPr>
        <w:t>] EX_Ctrl_aluSrcA,</w:t>
      </w:r>
      <w:r>
        <w:rPr>
          <w:color w:val="ABB1BE"/>
          <w:spacing w:val="-12"/>
        </w:rPr>
        <w:t> </w:t>
      </w:r>
      <w:r>
        <w:rPr>
          <w:color w:val="ABB1BE"/>
        </w:rPr>
        <w:t>EX_Ctrl_aluSrcB;</w:t>
      </w:r>
      <w:r>
        <w:rPr/>
      </w:r>
    </w:p>
    <w:p>
      <w:pPr>
        <w:pStyle w:val="BodyText"/>
        <w:spacing w:line="276" w:lineRule="auto" w:before="42"/>
        <w:ind w:left="140" w:right="1591" w:firstLine="844"/>
        <w:jc w:val="left"/>
      </w:pPr>
      <w:r>
        <w:rPr>
          <w:color w:val="D45FDE"/>
        </w:rPr>
        <w:t>wire </w:t>
      </w:r>
      <w:r>
        <w:rPr>
          <w:color w:val="ABB1BE"/>
        </w:rPr>
        <w:t>EX_Ctrl_Mem2Reg, EX_Ctrl_MemWr,</w:t>
      </w:r>
      <w:r>
        <w:rPr>
          <w:color w:val="ABB1BE"/>
          <w:spacing w:val="-15"/>
        </w:rPr>
        <w:t> </w:t>
      </w:r>
      <w:r>
        <w:rPr>
          <w:color w:val="ABB1BE"/>
        </w:rPr>
        <w:t>EX_Ctrl_regDst, </w:t>
      </w:r>
      <w:r>
        <w:rPr>
          <w:color w:val="ABB1BE"/>
        </w:rPr>
        <w:t>EX_Ctrl_regWr;</w:t>
      </w:r>
      <w:r>
        <w:rPr/>
      </w:r>
    </w:p>
    <w:p>
      <w:pPr>
        <w:spacing w:before="0"/>
        <w:ind w:left="563" w:right="124" w:firstLine="0"/>
        <w:jc w:val="left"/>
        <w:rPr>
          <w:rFonts w:ascii="Consolas" w:hAnsi="Consolas" w:cs="Consolas" w:eastAsia="Consolas" w:hint="default"/>
          <w:sz w:val="21"/>
          <w:szCs w:val="21"/>
        </w:rPr>
      </w:pPr>
      <w:r>
        <w:rPr>
          <w:rFonts w:ascii="Consolas"/>
          <w:i/>
          <w:color w:val="7E848E"/>
          <w:sz w:val="21"/>
        </w:rPr>
        <w:t>//ME</w:t>
      </w:r>
      <w:r>
        <w:rPr>
          <w:rFonts w:ascii="Consolas"/>
          <w:sz w:val="21"/>
        </w:rPr>
      </w:r>
    </w:p>
    <w:p>
      <w:pPr>
        <w:pStyle w:val="BodyText"/>
        <w:spacing w:line="276" w:lineRule="auto" w:before="42"/>
        <w:ind w:left="563" w:right="1897"/>
        <w:jc w:val="left"/>
      </w:pPr>
      <w:r>
        <w:rPr>
          <w:color w:val="D45FDE"/>
        </w:rPr>
        <w:t>wire</w:t>
      </w:r>
      <w:r>
        <w:rPr>
          <w:color w:val="ABB1BE"/>
        </w:rPr>
        <w:t>[</w:t>
      </w:r>
      <w:r>
        <w:rPr>
          <w:color w:val="D19A66"/>
        </w:rPr>
        <w:t>31</w:t>
      </w:r>
      <w:r>
        <w:rPr>
          <w:color w:val="ABB1BE"/>
        </w:rPr>
        <w:t>:</w:t>
      </w:r>
      <w:r>
        <w:rPr>
          <w:color w:val="D19A66"/>
        </w:rPr>
        <w:t>0</w:t>
      </w:r>
      <w:r>
        <w:rPr>
          <w:color w:val="ABB1BE"/>
        </w:rPr>
        <w:t>] ME_Mem_out, ME_alu_out,</w:t>
      </w:r>
      <w:r>
        <w:rPr>
          <w:color w:val="ABB1BE"/>
          <w:spacing w:val="-16"/>
        </w:rPr>
        <w:t> </w:t>
      </w:r>
      <w:r>
        <w:rPr>
          <w:color w:val="ABB1BE"/>
        </w:rPr>
        <w:t>ME_mem_write_data; </w:t>
      </w:r>
      <w:r>
        <w:rPr>
          <w:color w:val="ABB1BE"/>
        </w:rPr>
      </w:r>
      <w:r>
        <w:rPr>
          <w:color w:val="D45FDE"/>
        </w:rPr>
        <w:t>wire</w:t>
      </w:r>
      <w:r>
        <w:rPr>
          <w:color w:val="ABB1BE"/>
        </w:rPr>
        <w:t>[</w:t>
      </w:r>
      <w:r>
        <w:rPr>
          <w:color w:val="D19A66"/>
        </w:rPr>
        <w:t>4</w:t>
      </w:r>
      <w:r>
        <w:rPr>
          <w:color w:val="ABB1BE"/>
        </w:rPr>
        <w:t>:</w:t>
      </w:r>
      <w:r>
        <w:rPr>
          <w:color w:val="D19A66"/>
        </w:rPr>
        <w:t>0</w:t>
      </w:r>
      <w:r>
        <w:rPr>
          <w:color w:val="ABB1BE"/>
        </w:rPr>
        <w:t>]</w:t>
      </w:r>
      <w:r>
        <w:rPr>
          <w:color w:val="ABB1BE"/>
          <w:spacing w:val="-11"/>
        </w:rPr>
        <w:t> </w:t>
      </w:r>
      <w:r>
        <w:rPr>
          <w:color w:val="ABB1BE"/>
        </w:rPr>
        <w:t>ME_reg_write_import;</w:t>
      </w:r>
      <w:r>
        <w:rPr/>
      </w:r>
    </w:p>
    <w:p>
      <w:pPr>
        <w:spacing w:before="5"/>
        <w:ind w:left="985" w:right="124" w:firstLine="0"/>
        <w:jc w:val="left"/>
        <w:rPr>
          <w:rFonts w:ascii="Consolas" w:hAnsi="Consolas" w:cs="Consolas" w:eastAsia="Consolas" w:hint="default"/>
          <w:sz w:val="21"/>
          <w:szCs w:val="21"/>
        </w:rPr>
      </w:pPr>
      <w:r>
        <w:rPr>
          <w:rFonts w:ascii="Consolas"/>
          <w:i/>
          <w:color w:val="7E848E"/>
          <w:sz w:val="21"/>
        </w:rPr>
        <w:t>//ME:Ctrl</w:t>
      </w:r>
      <w:r>
        <w:rPr>
          <w:rFonts w:ascii="Consolas"/>
          <w:sz w:val="21"/>
        </w:rPr>
      </w:r>
    </w:p>
    <w:p>
      <w:pPr>
        <w:pStyle w:val="BodyText"/>
        <w:spacing w:line="240" w:lineRule="auto"/>
        <w:ind w:right="124"/>
        <w:jc w:val="left"/>
      </w:pPr>
      <w:r>
        <w:rPr>
          <w:color w:val="D45FDE"/>
        </w:rPr>
        <w:t>wire </w:t>
      </w:r>
      <w:r>
        <w:rPr>
          <w:color w:val="ABB1BE"/>
        </w:rPr>
        <w:t>ME_Ctrl_Mem2Reg, ME_Ctrl_MemWr,</w:t>
      </w:r>
      <w:r>
        <w:rPr>
          <w:color w:val="ABB1BE"/>
          <w:spacing w:val="-15"/>
        </w:rPr>
        <w:t> </w:t>
      </w:r>
      <w:r>
        <w:rPr>
          <w:color w:val="ABB1BE"/>
        </w:rPr>
        <w:t>ME_Ctrl_regWr;</w:t>
      </w:r>
      <w:r>
        <w:rPr/>
      </w:r>
    </w:p>
    <w:p>
      <w:pPr>
        <w:spacing w:before="37"/>
        <w:ind w:left="563" w:right="124" w:firstLine="0"/>
        <w:jc w:val="left"/>
        <w:rPr>
          <w:rFonts w:ascii="Consolas" w:hAnsi="Consolas" w:cs="Consolas" w:eastAsia="Consolas" w:hint="default"/>
          <w:sz w:val="21"/>
          <w:szCs w:val="21"/>
        </w:rPr>
      </w:pPr>
      <w:r>
        <w:rPr>
          <w:rFonts w:ascii="Consolas"/>
          <w:i/>
          <w:color w:val="7E848E"/>
          <w:sz w:val="21"/>
        </w:rPr>
        <w:t>//WB</w:t>
      </w:r>
      <w:r>
        <w:rPr>
          <w:rFonts w:ascii="Consolas"/>
          <w:sz w:val="21"/>
        </w:rPr>
      </w:r>
    </w:p>
    <w:p>
      <w:pPr>
        <w:pStyle w:val="BodyText"/>
        <w:spacing w:line="276" w:lineRule="auto" w:before="42"/>
        <w:ind w:left="563" w:right="4088"/>
        <w:jc w:val="left"/>
      </w:pPr>
      <w:r>
        <w:rPr>
          <w:color w:val="D45FDE"/>
        </w:rPr>
        <w:t>wire</w:t>
      </w:r>
      <w:r>
        <w:rPr>
          <w:color w:val="ABB1BE"/>
        </w:rPr>
        <w:t>[</w:t>
      </w:r>
      <w:r>
        <w:rPr>
          <w:color w:val="D19A66"/>
        </w:rPr>
        <w:t>31</w:t>
      </w:r>
      <w:r>
        <w:rPr>
          <w:color w:val="ABB1BE"/>
        </w:rPr>
        <w:t>:</w:t>
      </w:r>
      <w:r>
        <w:rPr>
          <w:color w:val="D19A66"/>
        </w:rPr>
        <w:t>0</w:t>
      </w:r>
      <w:r>
        <w:rPr>
          <w:color w:val="ABB1BE"/>
        </w:rPr>
        <w:t>] WB_alu_out,</w:t>
      </w:r>
      <w:r>
        <w:rPr>
          <w:color w:val="ABB1BE"/>
          <w:spacing w:val="-13"/>
        </w:rPr>
        <w:t> </w:t>
      </w:r>
      <w:r>
        <w:rPr>
          <w:color w:val="ABB1BE"/>
        </w:rPr>
        <w:t>WB_mem_out; </w:t>
      </w:r>
      <w:r>
        <w:rPr>
          <w:color w:val="ABB1BE"/>
        </w:rPr>
      </w:r>
      <w:r>
        <w:rPr>
          <w:color w:val="D45FDE"/>
        </w:rPr>
        <w:t>wire</w:t>
      </w:r>
      <w:r>
        <w:rPr>
          <w:color w:val="ABB1BE"/>
        </w:rPr>
        <w:t>[</w:t>
      </w:r>
      <w:r>
        <w:rPr>
          <w:color w:val="D19A66"/>
        </w:rPr>
        <w:t>4</w:t>
      </w:r>
      <w:r>
        <w:rPr>
          <w:color w:val="ABB1BE"/>
        </w:rPr>
        <w:t>:</w:t>
      </w:r>
      <w:r>
        <w:rPr>
          <w:color w:val="D19A66"/>
        </w:rPr>
        <w:t>0</w:t>
      </w:r>
      <w:r>
        <w:rPr>
          <w:color w:val="ABB1BE"/>
        </w:rPr>
        <w:t>]</w:t>
      </w:r>
      <w:r>
        <w:rPr>
          <w:color w:val="ABB1BE"/>
          <w:spacing w:val="-11"/>
        </w:rPr>
        <w:t> </w:t>
      </w:r>
      <w:r>
        <w:rPr>
          <w:color w:val="ABB1BE"/>
        </w:rPr>
        <w:t>WB_reg_write_import;</w:t>
      </w:r>
      <w:r>
        <w:rPr/>
      </w:r>
    </w:p>
    <w:p>
      <w:pPr>
        <w:spacing w:before="0"/>
        <w:ind w:left="985" w:right="124" w:firstLine="0"/>
        <w:jc w:val="left"/>
        <w:rPr>
          <w:rFonts w:ascii="Consolas" w:hAnsi="Consolas" w:cs="Consolas" w:eastAsia="Consolas" w:hint="default"/>
          <w:sz w:val="21"/>
          <w:szCs w:val="21"/>
        </w:rPr>
      </w:pPr>
      <w:r>
        <w:rPr>
          <w:rFonts w:ascii="Consolas"/>
          <w:i/>
          <w:color w:val="7E848E"/>
          <w:sz w:val="21"/>
        </w:rPr>
        <w:t>//WB:Ctrl</w:t>
      </w:r>
      <w:r>
        <w:rPr>
          <w:rFonts w:ascii="Consolas"/>
          <w:sz w:val="21"/>
        </w:rPr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D45FDE"/>
        </w:rPr>
        <w:t>wire </w:t>
      </w:r>
      <w:r>
        <w:rPr>
          <w:color w:val="ABB1BE"/>
        </w:rPr>
        <w:t>WB_Ctrl_Mem2Reg,</w:t>
      </w:r>
      <w:r>
        <w:rPr>
          <w:color w:val="ABB1BE"/>
          <w:spacing w:val="-8"/>
        </w:rPr>
        <w:t> </w:t>
      </w:r>
      <w:r>
        <w:rPr>
          <w:color w:val="ABB1BE"/>
        </w:rPr>
        <w:t>WB_Ctrl_regWr;</w:t>
      </w:r>
      <w:r>
        <w:rPr/>
      </w:r>
    </w:p>
    <w:p>
      <w:pPr>
        <w:spacing w:line="240" w:lineRule="auto" w:before="4"/>
        <w:ind w:right="0"/>
        <w:rPr>
          <w:rFonts w:ascii="Consolas" w:hAnsi="Consolas" w:cs="Consolas" w:eastAsia="Consolas" w:hint="default"/>
          <w:sz w:val="22"/>
          <w:szCs w:val="22"/>
        </w:rPr>
      </w:pPr>
    </w:p>
    <w:p>
      <w:pPr>
        <w:spacing w:before="63"/>
        <w:ind w:left="563" w:right="124" w:firstLine="0"/>
        <w:jc w:val="left"/>
        <w:rPr>
          <w:rFonts w:ascii="Consolas" w:hAnsi="Consolas" w:cs="Consolas" w:eastAsia="Consolas" w:hint="default"/>
          <w:sz w:val="21"/>
          <w:szCs w:val="21"/>
        </w:rPr>
      </w:pPr>
      <w:r>
        <w:rPr>
          <w:rFonts w:ascii="Consolas"/>
          <w:i/>
          <w:color w:val="7E848E"/>
          <w:sz w:val="21"/>
        </w:rPr>
        <w:t>//</w:t>
      </w:r>
      <w:r>
        <w:rPr>
          <w:rFonts w:ascii="Consolas"/>
          <w:sz w:val="21"/>
        </w:rPr>
      </w:r>
    </w:p>
    <w:p>
      <w:pPr>
        <w:pStyle w:val="BodyText"/>
        <w:spacing w:line="240" w:lineRule="auto"/>
        <w:ind w:left="563" w:right="124"/>
        <w:jc w:val="left"/>
      </w:pPr>
      <w:r>
        <w:rPr>
          <w:color w:val="D45FDE"/>
        </w:rPr>
        <w:t>wire</w:t>
      </w:r>
      <w:r>
        <w:rPr>
          <w:color w:val="ABB1BE"/>
        </w:rPr>
        <w:t>[</w:t>
      </w:r>
      <w:r>
        <w:rPr>
          <w:color w:val="D19A66"/>
        </w:rPr>
        <w:t>1</w:t>
      </w:r>
      <w:r>
        <w:rPr>
          <w:color w:val="ABB1BE"/>
        </w:rPr>
        <w:t>:</w:t>
      </w:r>
      <w:r>
        <w:rPr>
          <w:color w:val="D19A66"/>
        </w:rPr>
        <w:t>0</w:t>
      </w:r>
      <w:r>
        <w:rPr>
          <w:color w:val="ABB1BE"/>
        </w:rPr>
        <w:t>] ForwardA, ForwardB, ForwardC,</w:t>
      </w:r>
      <w:r>
        <w:rPr>
          <w:color w:val="ABB1BE"/>
          <w:spacing w:val="-14"/>
        </w:rPr>
        <w:t> </w:t>
      </w:r>
      <w:r>
        <w:rPr>
          <w:color w:val="ABB1BE"/>
        </w:rPr>
        <w:t>ForwardD;</w:t>
      </w:r>
      <w:r>
        <w:rPr/>
      </w:r>
    </w:p>
    <w:p>
      <w:pPr>
        <w:spacing w:line="240" w:lineRule="auto" w:before="4"/>
        <w:ind w:right="0"/>
        <w:rPr>
          <w:rFonts w:ascii="Consolas" w:hAnsi="Consolas" w:cs="Consolas" w:eastAsia="Consolas" w:hint="default"/>
          <w:sz w:val="22"/>
          <w:szCs w:val="22"/>
        </w:rPr>
      </w:pPr>
    </w:p>
    <w:p>
      <w:pPr>
        <w:spacing w:line="276" w:lineRule="auto" w:before="63"/>
        <w:ind w:left="563" w:right="6505" w:firstLine="0"/>
        <w:jc w:val="left"/>
        <w:rPr>
          <w:rFonts w:ascii="Consolas" w:hAnsi="Consolas" w:cs="Consolas" w:eastAsia="Consolas" w:hint="default"/>
          <w:sz w:val="21"/>
          <w:szCs w:val="21"/>
        </w:rPr>
      </w:pPr>
      <w:r>
        <w:rPr>
          <w:rFonts w:ascii="Consolas"/>
          <w:i/>
          <w:color w:val="7E848E"/>
          <w:sz w:val="21"/>
        </w:rPr>
        <w:t>//clk &amp; rst </w:t>
      </w:r>
      <w:r>
        <w:rPr>
          <w:rFonts w:ascii="Consolas"/>
          <w:color w:val="D45FDE"/>
          <w:sz w:val="21"/>
        </w:rPr>
        <w:t>reg </w:t>
      </w:r>
      <w:r>
        <w:rPr>
          <w:rFonts w:ascii="Consolas"/>
          <w:color w:val="ABB1BE"/>
          <w:sz w:val="21"/>
        </w:rPr>
        <w:t>clk,</w:t>
      </w:r>
      <w:r>
        <w:rPr>
          <w:rFonts w:ascii="Consolas"/>
          <w:color w:val="ABB1BE"/>
          <w:spacing w:val="-6"/>
          <w:sz w:val="21"/>
        </w:rPr>
        <w:t> </w:t>
      </w:r>
      <w:r>
        <w:rPr>
          <w:rFonts w:ascii="Consolas"/>
          <w:color w:val="ABB1BE"/>
          <w:sz w:val="21"/>
        </w:rPr>
        <w:t>rst; </w:t>
      </w:r>
      <w:r>
        <w:rPr>
          <w:rFonts w:ascii="Consolas"/>
          <w:color w:val="ABB1BE"/>
          <w:sz w:val="21"/>
        </w:rPr>
      </w:r>
      <w:r>
        <w:rPr>
          <w:rFonts w:ascii="Consolas"/>
          <w:color w:val="D45FDE"/>
          <w:sz w:val="21"/>
        </w:rPr>
        <w:t>initial</w:t>
      </w:r>
      <w:r>
        <w:rPr>
          <w:rFonts w:ascii="Consolas"/>
          <w:color w:val="D45FDE"/>
          <w:spacing w:val="-5"/>
          <w:sz w:val="21"/>
        </w:rPr>
        <w:t> </w:t>
      </w:r>
      <w:r>
        <w:rPr>
          <w:rFonts w:ascii="Consolas"/>
          <w:color w:val="D45FDE"/>
          <w:sz w:val="21"/>
        </w:rPr>
        <w:t>begin</w:t>
      </w:r>
      <w:r>
        <w:rPr>
          <w:rFonts w:ascii="Consolas"/>
          <w:sz w:val="21"/>
        </w:rPr>
      </w:r>
    </w:p>
    <w:p>
      <w:pPr>
        <w:pStyle w:val="BodyText"/>
        <w:spacing w:line="276" w:lineRule="auto" w:before="5"/>
        <w:ind w:right="205"/>
        <w:jc w:val="left"/>
      </w:pPr>
      <w:r>
        <w:rPr>
          <w:color w:val="2BB9C5"/>
        </w:rPr>
        <w:t>$readmemh</w:t>
      </w:r>
      <w:r>
        <w:rPr>
          <w:color w:val="ABB1BE"/>
        </w:rPr>
        <w:t>(</w:t>
      </w:r>
      <w:r>
        <w:rPr>
          <w:color w:val="88C978"/>
        </w:rPr>
        <w:t>"others/Instr_MIPS_Pipeline.txt"</w:t>
      </w:r>
      <w:r>
        <w:rPr>
          <w:color w:val="ABB1BE"/>
        </w:rPr>
        <w:t>,</w:t>
      </w:r>
      <w:r>
        <w:rPr>
          <w:color w:val="ABB1BE"/>
          <w:spacing w:val="-16"/>
        </w:rPr>
        <w:t> </w:t>
      </w:r>
      <w:r>
        <w:rPr>
          <w:color w:val="ABB1BE"/>
        </w:rPr>
        <w:t>U_Instr_Mem.Instrs); </w:t>
      </w:r>
      <w:r>
        <w:rPr>
          <w:color w:val="ABB1BE"/>
        </w:rPr>
        <w:t>clk =</w:t>
      </w:r>
      <w:r>
        <w:rPr>
          <w:color w:val="ABB1BE"/>
          <w:spacing w:val="-2"/>
        </w:rPr>
        <w:t> </w:t>
      </w:r>
      <w:r>
        <w:rPr>
          <w:color w:val="D19A66"/>
        </w:rPr>
        <w:t>1</w:t>
      </w:r>
      <w:r>
        <w:rPr>
          <w:color w:val="ABB1BE"/>
        </w:rPr>
        <w:t>;</w:t>
      </w:r>
      <w:r>
        <w:rPr/>
      </w:r>
    </w:p>
    <w:p>
      <w:pPr>
        <w:pStyle w:val="BodyText"/>
        <w:spacing w:line="240" w:lineRule="auto" w:before="5"/>
        <w:ind w:right="124"/>
        <w:jc w:val="left"/>
      </w:pPr>
      <w:r>
        <w:rPr>
          <w:color w:val="ABB1BE"/>
        </w:rPr>
        <w:t>rst =</w:t>
      </w:r>
      <w:r>
        <w:rPr>
          <w:color w:val="ABB1BE"/>
          <w:spacing w:val="-2"/>
        </w:rPr>
        <w:t> </w:t>
      </w:r>
      <w:r>
        <w:rPr>
          <w:color w:val="D19A66"/>
        </w:rPr>
        <w:t>0</w:t>
      </w:r>
      <w:r>
        <w:rPr>
          <w:color w:val="ABB1BE"/>
        </w:rPr>
        <w:t>;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D19A66"/>
        </w:rPr>
        <w:t>#5 </w:t>
      </w:r>
      <w:r>
        <w:rPr>
          <w:color w:val="ABB1BE"/>
        </w:rPr>
        <w:t>rst =</w:t>
      </w:r>
      <w:r>
        <w:rPr>
          <w:color w:val="ABB1BE"/>
          <w:spacing w:val="-4"/>
        </w:rPr>
        <w:t> </w:t>
      </w:r>
      <w:r>
        <w:rPr>
          <w:color w:val="D19A66"/>
        </w:rPr>
        <w:t>1</w:t>
      </w:r>
      <w:r>
        <w:rPr>
          <w:color w:val="ABB1BE"/>
        </w:rPr>
        <w:t>;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D19A66"/>
        </w:rPr>
        <w:t>#20 </w:t>
      </w:r>
      <w:r>
        <w:rPr>
          <w:color w:val="ABB1BE"/>
        </w:rPr>
        <w:t>rst =</w:t>
      </w:r>
      <w:r>
        <w:rPr>
          <w:color w:val="ABB1BE"/>
          <w:spacing w:val="-5"/>
        </w:rPr>
        <w:t> </w:t>
      </w:r>
      <w:r>
        <w:rPr>
          <w:color w:val="D19A66"/>
        </w:rPr>
        <w:t>0</w:t>
      </w:r>
      <w:r>
        <w:rPr>
          <w:color w:val="ABB1BE"/>
        </w:rPr>
        <w:t>;</w:t>
      </w:r>
      <w:r>
        <w:rPr/>
      </w:r>
    </w:p>
    <w:p>
      <w:pPr>
        <w:pStyle w:val="BodyText"/>
        <w:spacing w:line="240" w:lineRule="auto" w:before="42"/>
        <w:ind w:left="563" w:right="124"/>
        <w:jc w:val="left"/>
      </w:pPr>
      <w:r>
        <w:rPr>
          <w:color w:val="D45FDE"/>
        </w:rPr>
        <w:t>end</w:t>
      </w:r>
      <w:r>
        <w:rPr/>
      </w:r>
    </w:p>
    <w:p>
      <w:pPr>
        <w:pStyle w:val="BodyText"/>
        <w:spacing w:line="240" w:lineRule="auto"/>
        <w:ind w:left="563" w:right="124"/>
        <w:jc w:val="left"/>
      </w:pPr>
      <w:r>
        <w:rPr>
          <w:color w:val="D45FDE"/>
        </w:rPr>
        <w:t>always </w:t>
      </w:r>
      <w:r>
        <w:rPr>
          <w:color w:val="D19A66"/>
        </w:rPr>
        <w:t>#50 </w:t>
      </w:r>
      <w:r>
        <w:rPr>
          <w:color w:val="ABB1BE"/>
        </w:rPr>
        <w:t>clk =</w:t>
      </w:r>
      <w:r>
        <w:rPr>
          <w:color w:val="ABB1BE"/>
          <w:spacing w:val="-10"/>
        </w:rPr>
        <w:t> </w:t>
      </w:r>
      <w:r>
        <w:rPr>
          <w:color w:val="ABB1BE"/>
        </w:rPr>
        <w:t>~clk;</w:t>
      </w:r>
      <w:r>
        <w:rPr/>
      </w:r>
    </w:p>
    <w:p>
      <w:pPr>
        <w:spacing w:line="240" w:lineRule="auto" w:before="4"/>
        <w:ind w:right="0"/>
        <w:rPr>
          <w:rFonts w:ascii="Consolas" w:hAnsi="Consolas" w:cs="Consolas" w:eastAsia="Consolas" w:hint="default"/>
          <w:sz w:val="22"/>
          <w:szCs w:val="22"/>
        </w:rPr>
      </w:pPr>
    </w:p>
    <w:p>
      <w:pPr>
        <w:pStyle w:val="BodyText"/>
        <w:spacing w:line="240" w:lineRule="auto" w:before="63"/>
        <w:ind w:left="201" w:right="5580"/>
        <w:jc w:val="center"/>
      </w:pPr>
      <w:r>
        <w:rPr>
          <w:color w:val="EE586E"/>
        </w:rPr>
        <w:t>Next_PC</w:t>
      </w:r>
      <w:r>
        <w:rPr>
          <w:color w:val="EE586E"/>
          <w:spacing w:val="-5"/>
        </w:rPr>
        <w:t> </w:t>
      </w:r>
      <w:r>
        <w:rPr>
          <w:color w:val="EE586E"/>
        </w:rPr>
        <w:t>U_Next_PC</w:t>
      </w:r>
      <w:r>
        <w:rPr>
          <w:color w:val="ABB1BE"/>
        </w:rPr>
        <w:t>(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.clk(clk),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.rst(rst),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.hazard(ID_hazard),</w:t>
      </w:r>
      <w:r>
        <w:rPr/>
      </w:r>
    </w:p>
    <w:p>
      <w:pPr>
        <w:spacing w:before="37"/>
        <w:ind w:left="985" w:right="124" w:firstLine="0"/>
        <w:jc w:val="left"/>
        <w:rPr>
          <w:rFonts w:ascii="Consolas" w:hAnsi="Consolas" w:cs="Consolas" w:eastAsia="Consolas" w:hint="default"/>
          <w:sz w:val="21"/>
          <w:szCs w:val="21"/>
        </w:rPr>
      </w:pPr>
      <w:r>
        <w:rPr>
          <w:rFonts w:ascii="Consolas"/>
          <w:i/>
          <w:color w:val="7E848E"/>
          <w:sz w:val="21"/>
        </w:rPr>
        <w:t>//jump</w:t>
      </w:r>
      <w:r>
        <w:rPr>
          <w:rFonts w:ascii="Consolas"/>
          <w:sz w:val="21"/>
        </w:rPr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.jump(ID_Ctrl_jump),</w:t>
      </w:r>
      <w:r>
        <w:rPr/>
      </w:r>
    </w:p>
    <w:p>
      <w:pPr>
        <w:spacing w:after="0" w:line="240" w:lineRule="auto"/>
        <w:jc w:val="left"/>
        <w:sectPr>
          <w:pgSz w:w="11910" w:h="16840"/>
          <w:pgMar w:top="1420" w:bottom="280" w:left="1660" w:right="1660"/>
        </w:sectPr>
      </w:pPr>
    </w:p>
    <w:p>
      <w:pPr>
        <w:pStyle w:val="BodyText"/>
        <w:spacing w:line="240" w:lineRule="auto" w:before="39"/>
        <w:ind w:right="124"/>
        <w:jc w:val="left"/>
      </w:pPr>
      <w:r>
        <w:rPr/>
        <w:pict>
          <v:group style="position:absolute;margin-left:88.608002pt;margin-top:72.019981pt;width:418.25pt;height:684.2pt;mso-position-horizontal-relative:page;mso-position-vertical-relative:page;z-index:-131368" coordorigin="1772,1440" coordsize="8365,13684">
            <v:group style="position:absolute;left:1772;top:1440;width:8365;height:284" coordorigin="1772,1440" coordsize="8365,284">
              <v:shape style="position:absolute;left:1772;top:1440;width:8365;height:284" coordorigin="1772,1440" coordsize="8365,284" path="m1772,1724l10137,1724,10137,1440,1772,1440,1772,1724xe" filled="true" fillcolor="#282c34" stroked="false">
                <v:path arrowok="t"/>
                <v:fill type="solid"/>
              </v:shape>
            </v:group>
            <v:group style="position:absolute;left:1772;top:1724;width:8365;height:288" coordorigin="1772,1724" coordsize="8365,288">
              <v:shape style="position:absolute;left:1772;top:1724;width:8365;height:288" coordorigin="1772,1724" coordsize="8365,288" path="m1772,2012l10137,2012,10137,1724,1772,1724,1772,2012xe" filled="true" fillcolor="#282c34" stroked="false">
                <v:path arrowok="t"/>
                <v:fill type="solid"/>
              </v:shape>
            </v:group>
            <v:group style="position:absolute;left:1772;top:2012;width:8365;height:284" coordorigin="1772,2012" coordsize="8365,284">
              <v:shape style="position:absolute;left:1772;top:2012;width:8365;height:284" coordorigin="1772,2012" coordsize="8365,284" path="m1772,2295l10137,2295,10137,2012,1772,2012,1772,2295xe" filled="true" fillcolor="#282c34" stroked="false">
                <v:path arrowok="t"/>
                <v:fill type="solid"/>
              </v:shape>
            </v:group>
            <v:group style="position:absolute;left:1772;top:2295;width:8365;height:289" coordorigin="1772,2295" coordsize="8365,289">
              <v:shape style="position:absolute;left:1772;top:2295;width:8365;height:289" coordorigin="1772,2295" coordsize="8365,289" path="m1772,2583l10137,2583,10137,2295,1772,2295,1772,2583xe" filled="true" fillcolor="#282c34" stroked="false">
                <v:path arrowok="t"/>
                <v:fill type="solid"/>
              </v:shape>
            </v:group>
            <v:group style="position:absolute;left:1772;top:2583;width:8365;height:284" coordorigin="1772,2583" coordsize="8365,284">
              <v:shape style="position:absolute;left:1772;top:2583;width:8365;height:284" coordorigin="1772,2583" coordsize="8365,284" path="m1772,2867l10137,2867,10137,2583,1772,2583,1772,2867xe" filled="true" fillcolor="#282c34" stroked="false">
                <v:path arrowok="t"/>
                <v:fill type="solid"/>
              </v:shape>
            </v:group>
            <v:group style="position:absolute;left:1772;top:2867;width:8365;height:284" coordorigin="1772,2867" coordsize="8365,284">
              <v:shape style="position:absolute;left:1772;top:2867;width:8365;height:284" coordorigin="1772,2867" coordsize="8365,284" path="m1772,3150l10137,3150,10137,2867,1772,2867,1772,3150xe" filled="true" fillcolor="#282c34" stroked="false">
                <v:path arrowok="t"/>
                <v:fill type="solid"/>
              </v:shape>
            </v:group>
            <v:group style="position:absolute;left:1772;top:3150;width:8365;height:288" coordorigin="1772,3150" coordsize="8365,288">
              <v:shape style="position:absolute;left:1772;top:3150;width:8365;height:288" coordorigin="1772,3150" coordsize="8365,288" path="m1772,3438l10137,3438,10137,3150,1772,3150,1772,3438xe" filled="true" fillcolor="#282c34" stroked="false">
                <v:path arrowok="t"/>
                <v:fill type="solid"/>
              </v:shape>
            </v:group>
            <v:group style="position:absolute;left:1772;top:3438;width:8365;height:284" coordorigin="1772,3438" coordsize="8365,284">
              <v:shape style="position:absolute;left:1772;top:3438;width:8365;height:284" coordorigin="1772,3438" coordsize="8365,284" path="m1772,3721l10137,3721,10137,3438,1772,3438,1772,3721xe" filled="true" fillcolor="#282c34" stroked="false">
                <v:path arrowok="t"/>
                <v:fill type="solid"/>
              </v:shape>
            </v:group>
            <v:group style="position:absolute;left:1772;top:3721;width:8365;height:284" coordorigin="1772,3721" coordsize="8365,284">
              <v:shape style="position:absolute;left:1772;top:3721;width:8365;height:284" coordorigin="1772,3721" coordsize="8365,284" path="m1772,4004l10137,4004,10137,3721,1772,3721,1772,4004xe" filled="true" fillcolor="#282c34" stroked="false">
                <v:path arrowok="t"/>
                <v:fill type="solid"/>
              </v:shape>
            </v:group>
            <v:group style="position:absolute;left:1772;top:4004;width:8365;height:289" coordorigin="1772,4004" coordsize="8365,289">
              <v:shape style="position:absolute;left:1772;top:4004;width:8365;height:289" coordorigin="1772,4004" coordsize="8365,289" path="m1772,4293l10137,4293,10137,4004,1772,4004,1772,4293xe" filled="true" fillcolor="#282c34" stroked="false">
                <v:path arrowok="t"/>
                <v:fill type="solid"/>
              </v:shape>
            </v:group>
            <v:group style="position:absolute;left:1772;top:4293;width:8365;height:284" coordorigin="1772,4293" coordsize="8365,284">
              <v:shape style="position:absolute;left:1772;top:4293;width:8365;height:284" coordorigin="1772,4293" coordsize="8365,284" path="m1772,4576l10137,4576,10137,4293,1772,4293,1772,4576xe" filled="true" fillcolor="#282c34" stroked="false">
                <v:path arrowok="t"/>
                <v:fill type="solid"/>
              </v:shape>
            </v:group>
            <v:group style="position:absolute;left:1772;top:4576;width:8365;height:288" coordorigin="1772,4576" coordsize="8365,288">
              <v:shape style="position:absolute;left:1772;top:4576;width:8365;height:288" coordorigin="1772,4576" coordsize="8365,288" path="m1772,4864l10137,4864,10137,4576,1772,4576,1772,4864xe" filled="true" fillcolor="#282c34" stroked="false">
                <v:path arrowok="t"/>
                <v:fill type="solid"/>
              </v:shape>
            </v:group>
            <v:group style="position:absolute;left:1772;top:4864;width:8365;height:284" coordorigin="1772,4864" coordsize="8365,284">
              <v:shape style="position:absolute;left:1772;top:4864;width:8365;height:284" coordorigin="1772,4864" coordsize="8365,284" path="m1772,5147l10137,5147,10137,4864,1772,4864,1772,5147xe" filled="true" fillcolor="#282c34" stroked="false">
                <v:path arrowok="t"/>
                <v:fill type="solid"/>
              </v:shape>
            </v:group>
            <v:group style="position:absolute;left:1772;top:5147;width:8365;height:284" coordorigin="1772,5147" coordsize="8365,284">
              <v:shape style="position:absolute;left:1772;top:5147;width:8365;height:284" coordorigin="1772,5147" coordsize="8365,284" path="m1772,5430l10137,5430,10137,5147,1772,5147,1772,5430xe" filled="true" fillcolor="#282c34" stroked="false">
                <v:path arrowok="t"/>
                <v:fill type="solid"/>
              </v:shape>
            </v:group>
            <v:group style="position:absolute;left:1772;top:5430;width:8365;height:288" coordorigin="1772,5430" coordsize="8365,288">
              <v:shape style="position:absolute;left:1772;top:5430;width:8365;height:288" coordorigin="1772,5430" coordsize="8365,288" path="m1772,5718l10137,5718,10137,5430,1772,5430,1772,5718xe" filled="true" fillcolor="#282c34" stroked="false">
                <v:path arrowok="t"/>
                <v:fill type="solid"/>
              </v:shape>
            </v:group>
            <v:group style="position:absolute;left:1772;top:5718;width:8365;height:284" coordorigin="1772,5718" coordsize="8365,284">
              <v:shape style="position:absolute;left:1772;top:5718;width:8365;height:284" coordorigin="1772,5718" coordsize="8365,284" path="m1772,6002l10137,6002,10137,5718,1772,5718,1772,6002xe" filled="true" fillcolor="#282c34" stroked="false">
                <v:path arrowok="t"/>
                <v:fill type="solid"/>
              </v:shape>
            </v:group>
            <v:group style="position:absolute;left:1772;top:6002;width:8365;height:284" coordorigin="1772,6002" coordsize="8365,284">
              <v:shape style="position:absolute;left:1772;top:6002;width:8365;height:284" coordorigin="1772,6002" coordsize="8365,284" path="m1772,6285l10137,6285,10137,6002,1772,6002,1772,6285xe" filled="true" fillcolor="#282c34" stroked="false">
                <v:path arrowok="t"/>
                <v:fill type="solid"/>
              </v:shape>
            </v:group>
            <v:group style="position:absolute;left:1772;top:6285;width:8365;height:288" coordorigin="1772,6285" coordsize="8365,288">
              <v:shape style="position:absolute;left:1772;top:6285;width:8365;height:288" coordorigin="1772,6285" coordsize="8365,288" path="m1772,6573l10137,6573,10137,6285,1772,6285,1772,6573xe" filled="true" fillcolor="#282c34" stroked="false">
                <v:path arrowok="t"/>
                <v:fill type="solid"/>
              </v:shape>
            </v:group>
            <v:group style="position:absolute;left:1772;top:6573;width:8365;height:284" coordorigin="1772,6573" coordsize="8365,284">
              <v:shape style="position:absolute;left:1772;top:6573;width:8365;height:284" coordorigin="1772,6573" coordsize="8365,284" path="m1772,6856l10137,6856,10137,6573,1772,6573,1772,6856xe" filled="true" fillcolor="#282c34" stroked="false">
                <v:path arrowok="t"/>
                <v:fill type="solid"/>
              </v:shape>
            </v:group>
            <v:group style="position:absolute;left:1772;top:6856;width:8365;height:288" coordorigin="1772,6856" coordsize="8365,288">
              <v:shape style="position:absolute;left:1772;top:6856;width:8365;height:288" coordorigin="1772,6856" coordsize="8365,288" path="m1772,7144l10137,7144,10137,6856,1772,6856,1772,7144xe" filled="true" fillcolor="#282c34" stroked="false">
                <v:path arrowok="t"/>
                <v:fill type="solid"/>
              </v:shape>
            </v:group>
            <v:group style="position:absolute;left:1772;top:7144;width:8365;height:284" coordorigin="1772,7144" coordsize="8365,284">
              <v:shape style="position:absolute;left:1772;top:7144;width:8365;height:284" coordorigin="1772,7144" coordsize="8365,284" path="m1772,7428l10137,7428,10137,7144,1772,7144,1772,7428xe" filled="true" fillcolor="#282c34" stroked="false">
                <v:path arrowok="t"/>
                <v:fill type="solid"/>
              </v:shape>
            </v:group>
            <v:group style="position:absolute;left:1772;top:7428;width:8365;height:284" coordorigin="1772,7428" coordsize="8365,284">
              <v:shape style="position:absolute;left:1772;top:7428;width:8365;height:284" coordorigin="1772,7428" coordsize="8365,284" path="m1772,7711l10137,7711,10137,7428,1772,7428,1772,7711xe" filled="true" fillcolor="#282c34" stroked="false">
                <v:path arrowok="t"/>
                <v:fill type="solid"/>
              </v:shape>
            </v:group>
            <v:group style="position:absolute;left:1772;top:7711;width:8365;height:288" coordorigin="1772,7711" coordsize="8365,288">
              <v:shape style="position:absolute;left:1772;top:7711;width:8365;height:288" coordorigin="1772,7711" coordsize="8365,288" path="m1772,7999l10137,7999,10137,7711,1772,7711,1772,7999xe" filled="true" fillcolor="#282c34" stroked="false">
                <v:path arrowok="t"/>
                <v:fill type="solid"/>
              </v:shape>
            </v:group>
            <v:group style="position:absolute;left:1772;top:7999;width:8365;height:284" coordorigin="1772,7999" coordsize="8365,284">
              <v:shape style="position:absolute;left:1772;top:7999;width:8365;height:284" coordorigin="1772,7999" coordsize="8365,284" path="m1772,8282l10137,8282,10137,7999,1772,7999,1772,8282xe" filled="true" fillcolor="#282c34" stroked="false">
                <v:path arrowok="t"/>
                <v:fill type="solid"/>
              </v:shape>
            </v:group>
            <v:group style="position:absolute;left:1772;top:8282;width:8365;height:284" coordorigin="1772,8282" coordsize="8365,284">
              <v:shape style="position:absolute;left:1772;top:8282;width:8365;height:284" coordorigin="1772,8282" coordsize="8365,284" path="m1772,8566l10137,8566,10137,8282,1772,8282,1772,8566xe" filled="true" fillcolor="#282c34" stroked="false">
                <v:path arrowok="t"/>
                <v:fill type="solid"/>
              </v:shape>
            </v:group>
            <v:group style="position:absolute;left:1772;top:8566;width:8365;height:288" coordorigin="1772,8566" coordsize="8365,288">
              <v:shape style="position:absolute;left:1772;top:8566;width:8365;height:288" coordorigin="1772,8566" coordsize="8365,288" path="m1772,8854l10137,8854,10137,8566,1772,8566,1772,8854xe" filled="true" fillcolor="#282c34" stroked="false">
                <v:path arrowok="t"/>
                <v:fill type="solid"/>
              </v:shape>
            </v:group>
            <v:group style="position:absolute;left:1772;top:8854;width:8365;height:284" coordorigin="1772,8854" coordsize="8365,284">
              <v:shape style="position:absolute;left:1772;top:8854;width:8365;height:284" coordorigin="1772,8854" coordsize="8365,284" path="m1772,9137l10137,9137,10137,8854,1772,8854,1772,9137xe" filled="true" fillcolor="#282c34" stroked="false">
                <v:path arrowok="t"/>
                <v:fill type="solid"/>
              </v:shape>
            </v:group>
            <v:group style="position:absolute;left:1772;top:9137;width:8365;height:288" coordorigin="1772,9137" coordsize="8365,288">
              <v:shape style="position:absolute;left:1772;top:9137;width:8365;height:288" coordorigin="1772,9137" coordsize="8365,288" path="m1772,9425l10137,9425,10137,9137,1772,9137,1772,9425xe" filled="true" fillcolor="#282c34" stroked="false">
                <v:path arrowok="t"/>
                <v:fill type="solid"/>
              </v:shape>
            </v:group>
            <v:group style="position:absolute;left:1772;top:9425;width:8365;height:284" coordorigin="1772,9425" coordsize="8365,284">
              <v:shape style="position:absolute;left:1772;top:9425;width:8365;height:284" coordorigin="1772,9425" coordsize="8365,284" path="m1772,9708l10137,9708,10137,9425,1772,9425,1772,9708xe" filled="true" fillcolor="#282c34" stroked="false">
                <v:path arrowok="t"/>
                <v:fill type="solid"/>
              </v:shape>
            </v:group>
            <v:group style="position:absolute;left:1772;top:9708;width:8365;height:284" coordorigin="1772,9708" coordsize="8365,284">
              <v:shape style="position:absolute;left:1772;top:9708;width:8365;height:284" coordorigin="1772,9708" coordsize="8365,284" path="m1772,9992l10137,9992,10137,9708,1772,9708,1772,9992xe" filled="true" fillcolor="#282c34" stroked="false">
                <v:path arrowok="t"/>
                <v:fill type="solid"/>
              </v:shape>
            </v:group>
            <v:group style="position:absolute;left:1772;top:9992;width:8365;height:288" coordorigin="1772,9992" coordsize="8365,288">
              <v:shape style="position:absolute;left:1772;top:9992;width:8365;height:288" coordorigin="1772,9992" coordsize="8365,288" path="m1772,10280l10137,10280,10137,9992,1772,9992,1772,10280xe" filled="true" fillcolor="#282c34" stroked="false">
                <v:path arrowok="t"/>
                <v:fill type="solid"/>
              </v:shape>
            </v:group>
            <v:group style="position:absolute;left:1772;top:10280;width:8365;height:284" coordorigin="1772,10280" coordsize="8365,284">
              <v:shape style="position:absolute;left:1772;top:10280;width:8365;height:284" coordorigin="1772,10280" coordsize="8365,284" path="m1772,10563l10137,10563,10137,10280,1772,10280,1772,10563xe" filled="true" fillcolor="#282c34" stroked="false">
                <v:path arrowok="t"/>
                <v:fill type="solid"/>
              </v:shape>
            </v:group>
            <v:group style="position:absolute;left:1772;top:10563;width:8365;height:284" coordorigin="1772,10563" coordsize="8365,284">
              <v:shape style="position:absolute;left:1772;top:10563;width:8365;height:284" coordorigin="1772,10563" coordsize="8365,284" path="m1772,10847l10137,10847,10137,10563,1772,10563,1772,10847xe" filled="true" fillcolor="#282c34" stroked="false">
                <v:path arrowok="t"/>
                <v:fill type="solid"/>
              </v:shape>
            </v:group>
            <v:group style="position:absolute;left:1772;top:10847;width:8365;height:288" coordorigin="1772,10847" coordsize="8365,288">
              <v:shape style="position:absolute;left:1772;top:10847;width:8365;height:288" coordorigin="1772,10847" coordsize="8365,288" path="m1772,11135l10137,11135,10137,10847,1772,10847,1772,11135xe" filled="true" fillcolor="#282c34" stroked="false">
                <v:path arrowok="t"/>
                <v:fill type="solid"/>
              </v:shape>
            </v:group>
            <v:group style="position:absolute;left:1772;top:11135;width:8365;height:284" coordorigin="1772,11135" coordsize="8365,284">
              <v:shape style="position:absolute;left:1772;top:11135;width:8365;height:284" coordorigin="1772,11135" coordsize="8365,284" path="m1772,11418l10137,11418,10137,11135,1772,11135,1772,11418xe" filled="true" fillcolor="#282c34" stroked="false">
                <v:path arrowok="t"/>
                <v:fill type="solid"/>
              </v:shape>
            </v:group>
            <v:group style="position:absolute;left:1772;top:11418;width:8365;height:288" coordorigin="1772,11418" coordsize="8365,288">
              <v:shape style="position:absolute;left:1772;top:11418;width:8365;height:288" coordorigin="1772,11418" coordsize="8365,288" path="m1772,11706l10137,11706,10137,11418,1772,11418,1772,11706xe" filled="true" fillcolor="#282c34" stroked="false">
                <v:path arrowok="t"/>
                <v:fill type="solid"/>
              </v:shape>
            </v:group>
            <v:group style="position:absolute;left:1772;top:11706;width:8365;height:284" coordorigin="1772,11706" coordsize="8365,284">
              <v:shape style="position:absolute;left:1772;top:11706;width:8365;height:284" coordorigin="1772,11706" coordsize="8365,284" path="m1772,11989l10137,11989,10137,11706,1772,11706,1772,11989xe" filled="true" fillcolor="#282c34" stroked="false">
                <v:path arrowok="t"/>
                <v:fill type="solid"/>
              </v:shape>
            </v:group>
            <v:group style="position:absolute;left:1772;top:11989;width:8365;height:284" coordorigin="1772,11989" coordsize="8365,284">
              <v:shape style="position:absolute;left:1772;top:11989;width:8365;height:284" coordorigin="1772,11989" coordsize="8365,284" path="m1772,12272l10137,12272,10137,11989,1772,11989,1772,12272xe" filled="true" fillcolor="#282c34" stroked="false">
                <v:path arrowok="t"/>
                <v:fill type="solid"/>
              </v:shape>
            </v:group>
            <v:group style="position:absolute;left:1772;top:12272;width:8365;height:289" coordorigin="1772,12272" coordsize="8365,289">
              <v:shape style="position:absolute;left:1772;top:12272;width:8365;height:289" coordorigin="1772,12272" coordsize="8365,289" path="m1772,12561l10137,12561,10137,12272,1772,12272,1772,12561xe" filled="true" fillcolor="#282c34" stroked="false">
                <v:path arrowok="t"/>
                <v:fill type="solid"/>
              </v:shape>
            </v:group>
            <v:group style="position:absolute;left:1772;top:12561;width:8365;height:284" coordorigin="1772,12561" coordsize="8365,284">
              <v:shape style="position:absolute;left:1772;top:12561;width:8365;height:284" coordorigin="1772,12561" coordsize="8365,284" path="m1772,12844l10137,12844,10137,12561,1772,12561,1772,12844xe" filled="true" fillcolor="#282c34" stroked="false">
                <v:path arrowok="t"/>
                <v:fill type="solid"/>
              </v:shape>
            </v:group>
            <v:group style="position:absolute;left:1772;top:12844;width:8365;height:284" coordorigin="1772,12844" coordsize="8365,284">
              <v:shape style="position:absolute;left:1772;top:12844;width:8365;height:284" coordorigin="1772,12844" coordsize="8365,284" path="m1772,13127l10137,13127,10137,12844,1772,12844,1772,13127xe" filled="true" fillcolor="#282c34" stroked="false">
                <v:path arrowok="t"/>
                <v:fill type="solid"/>
              </v:shape>
            </v:group>
            <v:group style="position:absolute;left:1772;top:13127;width:8365;height:288" coordorigin="1772,13127" coordsize="8365,288">
              <v:shape style="position:absolute;left:1772;top:13127;width:8365;height:288" coordorigin="1772,13127" coordsize="8365,288" path="m1772,13415l10137,13415,10137,13127,1772,13127,1772,13415xe" filled="true" fillcolor="#282c34" stroked="false">
                <v:path arrowok="t"/>
                <v:fill type="solid"/>
              </v:shape>
            </v:group>
            <v:group style="position:absolute;left:1772;top:13415;width:8365;height:284" coordorigin="1772,13415" coordsize="8365,284">
              <v:shape style="position:absolute;left:1772;top:13415;width:8365;height:284" coordorigin="1772,13415" coordsize="8365,284" path="m1772,13698l10137,13698,10137,13415,1772,13415,1772,13698xe" filled="true" fillcolor="#282c34" stroked="false">
                <v:path arrowok="t"/>
                <v:fill type="solid"/>
              </v:shape>
            </v:group>
            <v:group style="position:absolute;left:1772;top:13698;width:8365;height:288" coordorigin="1772,13698" coordsize="8365,288">
              <v:shape style="position:absolute;left:1772;top:13698;width:8365;height:288" coordorigin="1772,13698" coordsize="8365,288" path="m1772,13986l10137,13986,10137,13698,1772,13698,1772,13986xe" filled="true" fillcolor="#282c34" stroked="false">
                <v:path arrowok="t"/>
                <v:fill type="solid"/>
              </v:shape>
            </v:group>
            <v:group style="position:absolute;left:1772;top:13986;width:8365;height:284" coordorigin="1772,13986" coordsize="8365,284">
              <v:shape style="position:absolute;left:1772;top:13986;width:8365;height:284" coordorigin="1772,13986" coordsize="8365,284" path="m1772,14270l10137,14270,10137,13986,1772,13986,1772,14270xe" filled="true" fillcolor="#282c34" stroked="false">
                <v:path arrowok="t"/>
                <v:fill type="solid"/>
              </v:shape>
            </v:group>
            <v:group style="position:absolute;left:1772;top:14270;width:8365;height:284" coordorigin="1772,14270" coordsize="8365,284">
              <v:shape style="position:absolute;left:1772;top:14270;width:8365;height:284" coordorigin="1772,14270" coordsize="8365,284" path="m1772,14553l10137,14553,10137,14270,1772,14270,1772,14553xe" filled="true" fillcolor="#282c34" stroked="false">
                <v:path arrowok="t"/>
                <v:fill type="solid"/>
              </v:shape>
            </v:group>
            <v:group style="position:absolute;left:1772;top:14553;width:8365;height:288" coordorigin="1772,14553" coordsize="8365,288">
              <v:shape style="position:absolute;left:1772;top:14553;width:8365;height:288" coordorigin="1772,14553" coordsize="8365,288" path="m1772,14841l10137,14841,10137,14553,1772,14553,1772,14841xe" filled="true" fillcolor="#282c34" stroked="false">
                <v:path arrowok="t"/>
                <v:fill type="solid"/>
              </v:shape>
            </v:group>
            <v:group style="position:absolute;left:1772;top:14841;width:8365;height:284" coordorigin="1772,14841" coordsize="8365,284">
              <v:shape style="position:absolute;left:1772;top:14841;width:8365;height:284" coordorigin="1772,14841" coordsize="8365,284" path="m1772,15124l10137,15124,10137,14841,1772,14841,1772,15124xe" filled="true" fillcolor="#282c34" stroked="false">
                <v:path arrowok="t"/>
                <v:fill type="solid"/>
              </v:shape>
            </v:group>
            <w10:wrap type="none"/>
          </v:group>
        </w:pict>
      </w:r>
      <w:r>
        <w:rPr>
          <w:color w:val="ABB1BE"/>
        </w:rPr>
        <w:t>.jump2where({ID_pc[</w:t>
      </w:r>
      <w:r>
        <w:rPr>
          <w:color w:val="D19A66"/>
        </w:rPr>
        <w:t>31</w:t>
      </w:r>
      <w:r>
        <w:rPr>
          <w:color w:val="ABB1BE"/>
        </w:rPr>
        <w:t>:</w:t>
      </w:r>
      <w:r>
        <w:rPr>
          <w:color w:val="D19A66"/>
        </w:rPr>
        <w:t>28</w:t>
      </w:r>
      <w:r>
        <w:rPr>
          <w:color w:val="ABB1BE"/>
        </w:rPr>
        <w:t>], ID_instr[</w:t>
      </w:r>
      <w:r>
        <w:rPr>
          <w:color w:val="D19A66"/>
        </w:rPr>
        <w:t>25</w:t>
      </w:r>
      <w:r>
        <w:rPr>
          <w:color w:val="ABB1BE"/>
        </w:rPr>
        <w:t>:</w:t>
      </w:r>
      <w:r>
        <w:rPr>
          <w:color w:val="D19A66"/>
        </w:rPr>
        <w:t>0</w:t>
      </w:r>
      <w:r>
        <w:rPr>
          <w:color w:val="ABB1BE"/>
        </w:rPr>
        <w:t>],</w:t>
      </w:r>
      <w:r>
        <w:rPr>
          <w:color w:val="ABB1BE"/>
          <w:spacing w:val="-13"/>
        </w:rPr>
        <w:t> </w:t>
      </w:r>
      <w:r>
        <w:rPr>
          <w:color w:val="D19A66"/>
        </w:rPr>
        <w:t>2'b00</w:t>
      </w:r>
      <w:r>
        <w:rPr>
          <w:color w:val="ABB1BE"/>
        </w:rPr>
        <w:t>}),</w:t>
      </w:r>
      <w:r>
        <w:rPr/>
      </w:r>
    </w:p>
    <w:p>
      <w:pPr>
        <w:spacing w:before="37"/>
        <w:ind w:left="985" w:right="124" w:firstLine="0"/>
        <w:jc w:val="left"/>
        <w:rPr>
          <w:rFonts w:ascii="Consolas" w:hAnsi="Consolas" w:cs="Consolas" w:eastAsia="Consolas" w:hint="default"/>
          <w:sz w:val="21"/>
          <w:szCs w:val="21"/>
        </w:rPr>
      </w:pPr>
      <w:r>
        <w:rPr>
          <w:rFonts w:ascii="Consolas"/>
          <w:i/>
          <w:color w:val="7E848E"/>
          <w:sz w:val="21"/>
        </w:rPr>
        <w:t>//branch</w:t>
      </w:r>
      <w:r>
        <w:rPr>
          <w:rFonts w:ascii="Consolas"/>
          <w:sz w:val="21"/>
        </w:rPr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.branch((ID_Ctrl_branch == </w:t>
      </w:r>
      <w:r>
        <w:rPr>
          <w:color w:val="D19A66"/>
        </w:rPr>
        <w:t>2'b01 </w:t>
      </w:r>
      <w:r>
        <w:rPr>
          <w:color w:val="ABB1BE"/>
        </w:rPr>
        <w:t>&amp;&amp; ID_Condition ==</w:t>
      </w:r>
      <w:r>
        <w:rPr>
          <w:color w:val="ABB1BE"/>
          <w:spacing w:val="-15"/>
        </w:rPr>
        <w:t> </w:t>
      </w:r>
      <w:r>
        <w:rPr>
          <w:color w:val="D19A66"/>
        </w:rPr>
        <w:t>1'b1</w:t>
      </w:r>
      <w:r>
        <w:rPr>
          <w:color w:val="ABB1BE"/>
        </w:rPr>
        <w:t>)</w:t>
      </w:r>
      <w:r>
        <w:rPr/>
      </w:r>
    </w:p>
    <w:p>
      <w:pPr>
        <w:pStyle w:val="BodyText"/>
        <w:spacing w:line="280" w:lineRule="auto" w:before="38"/>
        <w:ind w:left="140" w:right="1445" w:firstLine="1685"/>
        <w:jc w:val="left"/>
        <w:rPr>
          <w:rFonts w:ascii="Consolas" w:hAnsi="Consolas" w:cs="Consolas" w:eastAsia="Consolas" w:hint="default"/>
        </w:rPr>
      </w:pPr>
      <w:r>
        <w:rPr>
          <w:color w:val="ABB1BE"/>
        </w:rPr>
        <w:t>|| (ID_Ctrl_branch == </w:t>
      </w:r>
      <w:r>
        <w:rPr>
          <w:color w:val="D19A66"/>
        </w:rPr>
        <w:t>2'b10 </w:t>
      </w:r>
      <w:r>
        <w:rPr>
          <w:color w:val="ABB1BE"/>
        </w:rPr>
        <w:t>&amp;&amp; ID_Condition</w:t>
      </w:r>
      <w:r>
        <w:rPr>
          <w:color w:val="ABB1BE"/>
          <w:spacing w:val="-18"/>
        </w:rPr>
        <w:t> </w:t>
      </w:r>
      <w:r>
        <w:rPr>
          <w:color w:val="ABB1BE"/>
        </w:rPr>
        <w:t>== </w:t>
      </w:r>
      <w:r>
        <w:rPr>
          <w:color w:val="ABB1BE"/>
        </w:rPr>
      </w:r>
      <w:r>
        <w:rPr>
          <w:color w:val="D19A66"/>
        </w:rPr>
        <w:t>1'b0</w:t>
      </w:r>
      <w:r>
        <w:rPr>
          <w:color w:val="ABB1BE"/>
        </w:rPr>
        <w:t>)),</w:t>
      </w:r>
      <w:r>
        <w:rPr>
          <w:rFonts w:ascii="Consolas"/>
          <w:i/>
          <w:color w:val="7E848E"/>
        </w:rPr>
        <w:t>//beq ||</w:t>
      </w:r>
      <w:r>
        <w:rPr>
          <w:rFonts w:ascii="Consolas"/>
          <w:i/>
          <w:color w:val="7E848E"/>
          <w:spacing w:val="-8"/>
        </w:rPr>
        <w:t> </w:t>
      </w:r>
      <w:r>
        <w:rPr>
          <w:rFonts w:ascii="Consolas"/>
          <w:i/>
          <w:color w:val="7E848E"/>
        </w:rPr>
        <w:t>bne</w:t>
      </w:r>
      <w:r>
        <w:rPr>
          <w:rFonts w:ascii="Consolas"/>
        </w:rPr>
      </w:r>
    </w:p>
    <w:p>
      <w:pPr>
        <w:pStyle w:val="BodyText"/>
        <w:spacing w:line="276" w:lineRule="auto" w:before="0"/>
        <w:ind w:left="140" w:right="899" w:firstLine="844"/>
        <w:jc w:val="left"/>
      </w:pPr>
      <w:r>
        <w:rPr>
          <w:color w:val="ABB1BE"/>
        </w:rPr>
        <w:t>.branch2where(ID_pc + {{</w:t>
      </w:r>
      <w:r>
        <w:rPr>
          <w:color w:val="D19A66"/>
        </w:rPr>
        <w:t>14</w:t>
      </w:r>
      <w:r>
        <w:rPr>
          <w:color w:val="ABB1BE"/>
        </w:rPr>
        <w:t>{ID_instr[</w:t>
      </w:r>
      <w:r>
        <w:rPr>
          <w:color w:val="D19A66"/>
        </w:rPr>
        <w:t>15</w:t>
      </w:r>
      <w:r>
        <w:rPr>
          <w:color w:val="ABB1BE"/>
        </w:rPr>
        <w:t>]}},</w:t>
      </w:r>
      <w:r>
        <w:rPr>
          <w:color w:val="ABB1BE"/>
          <w:spacing w:val="-16"/>
        </w:rPr>
        <w:t> </w:t>
      </w:r>
      <w:r>
        <w:rPr>
          <w:color w:val="ABB1BE"/>
        </w:rPr>
        <w:t>ID_instr[</w:t>
      </w:r>
      <w:r>
        <w:rPr>
          <w:color w:val="D19A66"/>
        </w:rPr>
        <w:t>15</w:t>
      </w:r>
      <w:r>
        <w:rPr>
          <w:color w:val="ABB1BE"/>
        </w:rPr>
        <w:t>:</w:t>
      </w:r>
      <w:r>
        <w:rPr>
          <w:color w:val="D19A66"/>
        </w:rPr>
        <w:t>0</w:t>
      </w:r>
      <w:r>
        <w:rPr>
          <w:color w:val="ABB1BE"/>
        </w:rPr>
        <w:t>], </w:t>
      </w:r>
      <w:r>
        <w:rPr>
          <w:color w:val="ABB1BE"/>
        </w:rPr>
      </w:r>
      <w:r>
        <w:rPr>
          <w:color w:val="D19A66"/>
        </w:rPr>
        <w:t>2'b00</w:t>
      </w:r>
      <w:r>
        <w:rPr>
          <w:color w:val="ABB1BE"/>
        </w:rPr>
        <w:t>}),</w:t>
      </w:r>
      <w:r>
        <w:rPr/>
      </w:r>
    </w:p>
    <w:p>
      <w:pPr>
        <w:pStyle w:val="BodyText"/>
        <w:spacing w:line="240" w:lineRule="auto" w:before="5"/>
        <w:ind w:right="124"/>
        <w:jc w:val="left"/>
      </w:pPr>
      <w:r>
        <w:rPr>
          <w:color w:val="ABB1BE"/>
        </w:rPr>
        <w:t>.pc(IF_pc)</w:t>
      </w:r>
      <w:r>
        <w:rPr/>
      </w:r>
    </w:p>
    <w:p>
      <w:pPr>
        <w:pStyle w:val="BodyText"/>
        <w:spacing w:line="240" w:lineRule="auto"/>
        <w:ind w:left="563" w:right="124"/>
        <w:jc w:val="left"/>
      </w:pPr>
      <w:r>
        <w:rPr>
          <w:color w:val="ABB1BE"/>
        </w:rPr>
        <w:t>);</w:t>
      </w:r>
      <w:r>
        <w:rPr/>
      </w:r>
    </w:p>
    <w:p>
      <w:pPr>
        <w:pStyle w:val="BodyText"/>
        <w:spacing w:line="240" w:lineRule="auto"/>
        <w:ind w:left="563" w:right="124"/>
        <w:jc w:val="left"/>
      </w:pPr>
      <w:r>
        <w:rPr>
          <w:color w:val="EE586E"/>
        </w:rPr>
        <w:t>Instr_Mem</w:t>
      </w:r>
      <w:r>
        <w:rPr>
          <w:color w:val="EE586E"/>
          <w:spacing w:val="-7"/>
        </w:rPr>
        <w:t> </w:t>
      </w:r>
      <w:r>
        <w:rPr>
          <w:color w:val="EE586E"/>
        </w:rPr>
        <w:t>U_Instr_Mem</w:t>
      </w:r>
      <w:r>
        <w:rPr>
          <w:color w:val="ABB1BE"/>
        </w:rPr>
        <w:t>(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.pc(IF_pc[</w:t>
      </w:r>
      <w:r>
        <w:rPr>
          <w:color w:val="D19A66"/>
        </w:rPr>
        <w:t>11</w:t>
      </w:r>
      <w:r>
        <w:rPr>
          <w:color w:val="ABB1BE"/>
        </w:rPr>
        <w:t>:</w:t>
      </w:r>
      <w:r>
        <w:rPr>
          <w:color w:val="D19A66"/>
        </w:rPr>
        <w:t>2</w:t>
      </w:r>
      <w:r>
        <w:rPr>
          <w:color w:val="ABB1BE"/>
        </w:rPr>
        <w:t>]),</w:t>
      </w:r>
      <w:r>
        <w:rPr/>
      </w:r>
    </w:p>
    <w:p>
      <w:pPr>
        <w:pStyle w:val="BodyText"/>
        <w:spacing w:line="240" w:lineRule="auto"/>
        <w:ind w:left="545" w:right="5312"/>
        <w:jc w:val="center"/>
      </w:pPr>
      <w:r>
        <w:rPr>
          <w:color w:val="ABB1BE"/>
        </w:rPr>
        <w:t>.instr(IF_instr)</w:t>
      </w:r>
      <w:r>
        <w:rPr/>
      </w:r>
    </w:p>
    <w:p>
      <w:pPr>
        <w:pStyle w:val="BodyText"/>
        <w:spacing w:line="240" w:lineRule="auto" w:before="42"/>
        <w:ind w:left="563" w:right="124"/>
        <w:jc w:val="left"/>
      </w:pPr>
      <w:r>
        <w:rPr>
          <w:color w:val="ABB1BE"/>
        </w:rPr>
        <w:t>);</w:t>
      </w:r>
      <w:r>
        <w:rPr/>
      </w:r>
    </w:p>
    <w:p>
      <w:pPr>
        <w:spacing w:line="240" w:lineRule="auto" w:before="11"/>
        <w:ind w:right="0"/>
        <w:rPr>
          <w:rFonts w:ascii="Consolas" w:hAnsi="Consolas" w:cs="Consolas" w:eastAsia="Consolas" w:hint="default"/>
          <w:sz w:val="21"/>
          <w:szCs w:val="21"/>
        </w:rPr>
      </w:pPr>
    </w:p>
    <w:p>
      <w:pPr>
        <w:pStyle w:val="BodyText"/>
        <w:spacing w:line="240" w:lineRule="auto" w:before="63"/>
        <w:ind w:left="563" w:right="124"/>
        <w:jc w:val="left"/>
      </w:pPr>
      <w:r>
        <w:rPr>
          <w:color w:val="EE586E"/>
        </w:rPr>
        <w:t>IF_ID</w:t>
      </w:r>
      <w:r>
        <w:rPr>
          <w:color w:val="EE586E"/>
          <w:spacing w:val="-4"/>
        </w:rPr>
        <w:t> </w:t>
      </w:r>
      <w:r>
        <w:rPr>
          <w:color w:val="EE586E"/>
        </w:rPr>
        <w:t>U_IFID</w:t>
      </w:r>
      <w:r>
        <w:rPr>
          <w:color w:val="ABB1BE"/>
        </w:rPr>
        <w:t>(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.clk(clk),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.rst(rst),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.hazard(ID_hazard),</w:t>
      </w:r>
      <w:r>
        <w:rPr/>
      </w:r>
    </w:p>
    <w:p>
      <w:pPr>
        <w:spacing w:line="240" w:lineRule="auto" w:before="4"/>
        <w:ind w:right="0"/>
        <w:rPr>
          <w:rFonts w:ascii="Consolas" w:hAnsi="Consolas" w:cs="Consolas" w:eastAsia="Consolas" w:hint="default"/>
          <w:sz w:val="22"/>
          <w:szCs w:val="22"/>
        </w:rPr>
      </w:pPr>
    </w:p>
    <w:p>
      <w:pPr>
        <w:pStyle w:val="BodyText"/>
        <w:spacing w:line="240" w:lineRule="auto" w:before="63"/>
        <w:ind w:right="124"/>
        <w:jc w:val="left"/>
      </w:pPr>
      <w:r>
        <w:rPr>
          <w:color w:val="ABB1BE"/>
        </w:rPr>
        <w:t>.regin1(IF_pc +</w:t>
      </w:r>
      <w:r>
        <w:rPr>
          <w:color w:val="ABB1BE"/>
          <w:spacing w:val="-9"/>
        </w:rPr>
        <w:t> </w:t>
      </w:r>
      <w:r>
        <w:rPr>
          <w:color w:val="D19A66"/>
        </w:rPr>
        <w:t>3'b100</w:t>
      </w:r>
      <w:r>
        <w:rPr>
          <w:color w:val="ABB1BE"/>
        </w:rPr>
        <w:t>),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.regin2(IF_instr),</w:t>
      </w:r>
      <w:r>
        <w:rPr/>
      </w:r>
    </w:p>
    <w:p>
      <w:pPr>
        <w:spacing w:line="240" w:lineRule="auto" w:before="11"/>
        <w:ind w:right="0"/>
        <w:rPr>
          <w:rFonts w:ascii="Consolas" w:hAnsi="Consolas" w:cs="Consolas" w:eastAsia="Consolas" w:hint="default"/>
          <w:sz w:val="21"/>
          <w:szCs w:val="21"/>
        </w:rPr>
      </w:pPr>
    </w:p>
    <w:p>
      <w:pPr>
        <w:pStyle w:val="BodyText"/>
        <w:spacing w:line="240" w:lineRule="auto" w:before="63"/>
        <w:ind w:right="124"/>
        <w:jc w:val="left"/>
      </w:pPr>
      <w:r>
        <w:rPr>
          <w:color w:val="ABB1BE"/>
        </w:rPr>
        <w:t>.regout1(ID_pc),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.regout2(ID_instr)</w:t>
      </w:r>
      <w:r>
        <w:rPr/>
      </w:r>
    </w:p>
    <w:p>
      <w:pPr>
        <w:pStyle w:val="BodyText"/>
        <w:spacing w:line="240" w:lineRule="auto"/>
        <w:ind w:left="563" w:right="124"/>
        <w:jc w:val="left"/>
      </w:pPr>
      <w:r>
        <w:rPr>
          <w:color w:val="ABB1BE"/>
        </w:rPr>
        <w:t>);</w:t>
      </w:r>
      <w:r>
        <w:rPr/>
      </w:r>
    </w:p>
    <w:p>
      <w:pPr>
        <w:pStyle w:val="BodyText"/>
        <w:spacing w:line="240" w:lineRule="auto"/>
        <w:ind w:left="201" w:right="5580"/>
        <w:jc w:val="center"/>
      </w:pPr>
      <w:r>
        <w:rPr>
          <w:color w:val="EE586E"/>
        </w:rPr>
        <w:t>RegFile</w:t>
      </w:r>
      <w:r>
        <w:rPr>
          <w:color w:val="EE586E"/>
          <w:spacing w:val="-5"/>
        </w:rPr>
        <w:t> </w:t>
      </w:r>
      <w:r>
        <w:rPr>
          <w:color w:val="EE586E"/>
        </w:rPr>
        <w:t>U_RegFile</w:t>
      </w:r>
      <w:r>
        <w:rPr>
          <w:color w:val="ABB1BE"/>
        </w:rPr>
        <w:t>(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.clk(clk),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.Writedata(U_Mem2Reg.out),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.regWr(WB_Ctrl_regWr),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.writeimport(WB_reg_write_import),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.readimport1(ID_instr[</w:t>
      </w:r>
      <w:r>
        <w:rPr>
          <w:color w:val="D19A66"/>
        </w:rPr>
        <w:t>25</w:t>
      </w:r>
      <w:r>
        <w:rPr>
          <w:color w:val="ABB1BE"/>
        </w:rPr>
        <w:t>:</w:t>
      </w:r>
      <w:r>
        <w:rPr>
          <w:color w:val="D19A66"/>
        </w:rPr>
        <w:t>21</w:t>
      </w:r>
      <w:r>
        <w:rPr>
          <w:color w:val="ABB1BE"/>
        </w:rPr>
        <w:t>]),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.readimport2(ID_instr[</w:t>
      </w:r>
      <w:r>
        <w:rPr>
          <w:color w:val="D19A66"/>
        </w:rPr>
        <w:t>20</w:t>
      </w:r>
      <w:r>
        <w:rPr>
          <w:color w:val="ABB1BE"/>
        </w:rPr>
        <w:t>:</w:t>
      </w:r>
      <w:r>
        <w:rPr>
          <w:color w:val="D19A66"/>
        </w:rPr>
        <w:t>16</w:t>
      </w:r>
      <w:r>
        <w:rPr>
          <w:color w:val="ABB1BE"/>
        </w:rPr>
        <w:t>]),</w:t>
      </w:r>
      <w:r>
        <w:rPr/>
      </w:r>
    </w:p>
    <w:p>
      <w:pPr>
        <w:pStyle w:val="BodyText"/>
        <w:spacing w:line="240" w:lineRule="auto" w:before="38"/>
        <w:ind w:right="124"/>
        <w:jc w:val="left"/>
      </w:pPr>
      <w:r>
        <w:rPr>
          <w:color w:val="ABB1BE"/>
        </w:rPr>
        <w:t>.regfile_out1(ID_reg_out1),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.regfile_out2(ID_reg_out2)</w:t>
      </w:r>
      <w:r>
        <w:rPr/>
      </w:r>
    </w:p>
    <w:p>
      <w:pPr>
        <w:pStyle w:val="BodyText"/>
        <w:spacing w:line="240" w:lineRule="auto" w:before="42"/>
        <w:ind w:left="563" w:right="124"/>
        <w:jc w:val="left"/>
      </w:pPr>
      <w:r>
        <w:rPr>
          <w:color w:val="ABB1BE"/>
        </w:rPr>
        <w:t>);</w:t>
      </w:r>
      <w:r>
        <w:rPr/>
      </w:r>
    </w:p>
    <w:p>
      <w:pPr>
        <w:pStyle w:val="BodyText"/>
        <w:spacing w:line="240" w:lineRule="auto"/>
        <w:ind w:left="563" w:right="124"/>
        <w:jc w:val="left"/>
      </w:pPr>
      <w:r>
        <w:rPr>
          <w:color w:val="EE586E"/>
        </w:rPr>
        <w:t>Hazard</w:t>
      </w:r>
      <w:r>
        <w:rPr>
          <w:color w:val="EE586E"/>
          <w:spacing w:val="-5"/>
        </w:rPr>
        <w:t> </w:t>
      </w:r>
      <w:r>
        <w:rPr>
          <w:color w:val="EE586E"/>
        </w:rPr>
        <w:t>U_Hazard</w:t>
      </w:r>
      <w:r>
        <w:rPr>
          <w:color w:val="ABB1BE"/>
        </w:rPr>
        <w:t>(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.jump(ID_Ctrl_jump),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.branch(U_Next_PC.branch),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.mem2reg(ID_Ctrl_Mem2Reg),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.IF_Rs(IF_instr[</w:t>
      </w:r>
      <w:r>
        <w:rPr>
          <w:color w:val="D19A66"/>
        </w:rPr>
        <w:t>25</w:t>
      </w:r>
      <w:r>
        <w:rPr>
          <w:color w:val="ABB1BE"/>
        </w:rPr>
        <w:t>:</w:t>
      </w:r>
      <w:r>
        <w:rPr>
          <w:color w:val="D19A66"/>
        </w:rPr>
        <w:t>21</w:t>
      </w:r>
      <w:r>
        <w:rPr>
          <w:color w:val="ABB1BE"/>
        </w:rPr>
        <w:t>]),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.IF_Rt(IF_instr[</w:t>
      </w:r>
      <w:r>
        <w:rPr>
          <w:color w:val="D19A66"/>
        </w:rPr>
        <w:t>20</w:t>
      </w:r>
      <w:r>
        <w:rPr>
          <w:color w:val="ABB1BE"/>
        </w:rPr>
        <w:t>:</w:t>
      </w:r>
      <w:r>
        <w:rPr>
          <w:color w:val="D19A66"/>
        </w:rPr>
        <w:t>16</w:t>
      </w:r>
      <w:r>
        <w:rPr>
          <w:color w:val="ABB1BE"/>
        </w:rPr>
        <w:t>]),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.ID_Rt(ID_instr[</w:t>
      </w:r>
      <w:r>
        <w:rPr>
          <w:color w:val="D19A66"/>
        </w:rPr>
        <w:t>20</w:t>
      </w:r>
      <w:r>
        <w:rPr>
          <w:color w:val="ABB1BE"/>
        </w:rPr>
        <w:t>:</w:t>
      </w:r>
      <w:r>
        <w:rPr>
          <w:color w:val="D19A66"/>
        </w:rPr>
        <w:t>16</w:t>
      </w:r>
      <w:r>
        <w:rPr>
          <w:color w:val="ABB1BE"/>
        </w:rPr>
        <w:t>]),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.hazard(ID_hazard)</w:t>
      </w:r>
      <w:r>
        <w:rPr/>
      </w:r>
    </w:p>
    <w:p>
      <w:pPr>
        <w:pStyle w:val="BodyText"/>
        <w:spacing w:line="240" w:lineRule="auto"/>
        <w:ind w:left="563" w:right="124"/>
        <w:jc w:val="left"/>
      </w:pPr>
      <w:r>
        <w:rPr>
          <w:color w:val="ABB1BE"/>
        </w:rPr>
        <w:t>);</w:t>
      </w:r>
      <w:r>
        <w:rPr/>
      </w:r>
    </w:p>
    <w:p>
      <w:pPr>
        <w:pStyle w:val="BodyText"/>
        <w:spacing w:line="240" w:lineRule="auto" w:before="42"/>
        <w:ind w:left="563" w:right="124"/>
        <w:jc w:val="left"/>
      </w:pPr>
      <w:r>
        <w:rPr>
          <w:color w:val="EE586E"/>
        </w:rPr>
        <w:t>Ctrl</w:t>
      </w:r>
      <w:r>
        <w:rPr>
          <w:color w:val="EE586E"/>
          <w:spacing w:val="-4"/>
        </w:rPr>
        <w:t> </w:t>
      </w:r>
      <w:r>
        <w:rPr>
          <w:color w:val="EE586E"/>
        </w:rPr>
        <w:t>U_Ctrl</w:t>
      </w:r>
      <w:r>
        <w:rPr>
          <w:color w:val="ABB1BE"/>
        </w:rPr>
        <w:t>(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.op(ID_instr[</w:t>
      </w:r>
      <w:r>
        <w:rPr>
          <w:color w:val="D19A66"/>
        </w:rPr>
        <w:t>31</w:t>
      </w:r>
      <w:r>
        <w:rPr>
          <w:color w:val="ABB1BE"/>
        </w:rPr>
        <w:t>:</w:t>
      </w:r>
      <w:r>
        <w:rPr>
          <w:color w:val="D19A66"/>
        </w:rPr>
        <w:t>26</w:t>
      </w:r>
      <w:r>
        <w:rPr>
          <w:color w:val="ABB1BE"/>
        </w:rPr>
        <w:t>]),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.funct(ID_instr[</w:t>
      </w:r>
      <w:r>
        <w:rPr>
          <w:color w:val="D19A66"/>
        </w:rPr>
        <w:t>5</w:t>
      </w:r>
      <w:r>
        <w:rPr>
          <w:color w:val="ABB1BE"/>
        </w:rPr>
        <w:t>:</w:t>
      </w:r>
      <w:r>
        <w:rPr>
          <w:color w:val="D19A66"/>
        </w:rPr>
        <w:t>0</w:t>
      </w:r>
      <w:r>
        <w:rPr>
          <w:color w:val="ABB1BE"/>
        </w:rPr>
        <w:t>]),</w:t>
      </w:r>
      <w:r>
        <w:rPr/>
      </w:r>
    </w:p>
    <w:p>
      <w:pPr>
        <w:spacing w:before="42"/>
        <w:ind w:left="985" w:right="124" w:firstLine="0"/>
        <w:jc w:val="left"/>
        <w:rPr>
          <w:rFonts w:ascii="Consolas" w:hAnsi="Consolas" w:cs="Consolas" w:eastAsia="Consolas" w:hint="default"/>
          <w:sz w:val="21"/>
          <w:szCs w:val="21"/>
        </w:rPr>
      </w:pPr>
      <w:r>
        <w:rPr>
          <w:rFonts w:ascii="Consolas"/>
          <w:i/>
          <w:color w:val="7E848E"/>
          <w:sz w:val="21"/>
        </w:rPr>
        <w:t>//output</w:t>
      </w:r>
      <w:r>
        <w:rPr>
          <w:rFonts w:ascii="Consolas"/>
          <w:sz w:val="21"/>
        </w:rPr>
      </w:r>
    </w:p>
    <w:p>
      <w:pPr>
        <w:spacing w:after="0"/>
        <w:jc w:val="left"/>
        <w:rPr>
          <w:rFonts w:ascii="Consolas" w:hAnsi="Consolas" w:cs="Consolas" w:eastAsia="Consolas" w:hint="default"/>
          <w:sz w:val="21"/>
          <w:szCs w:val="21"/>
        </w:rPr>
        <w:sectPr>
          <w:pgSz w:w="11910" w:h="16840"/>
          <w:pgMar w:top="1420" w:bottom="280" w:left="1660" w:right="1660"/>
        </w:sectPr>
      </w:pPr>
    </w:p>
    <w:p>
      <w:pPr>
        <w:pStyle w:val="BodyText"/>
        <w:spacing w:line="240" w:lineRule="auto" w:before="39"/>
        <w:ind w:right="124"/>
        <w:jc w:val="left"/>
      </w:pPr>
      <w:r>
        <w:rPr/>
        <w:pict>
          <v:group style="position:absolute;margin-left:88.608002pt;margin-top:72.019981pt;width:418.25pt;height:684.2pt;mso-position-horizontal-relative:page;mso-position-vertical-relative:page;z-index:-131344" coordorigin="1772,1440" coordsize="8365,13684">
            <v:group style="position:absolute;left:1772;top:1440;width:8365;height:284" coordorigin="1772,1440" coordsize="8365,284">
              <v:shape style="position:absolute;left:1772;top:1440;width:8365;height:284" coordorigin="1772,1440" coordsize="8365,284" path="m1772,1724l10137,1724,10137,1440,1772,1440,1772,1724xe" filled="true" fillcolor="#282c34" stroked="false">
                <v:path arrowok="t"/>
                <v:fill type="solid"/>
              </v:shape>
            </v:group>
            <v:group style="position:absolute;left:1772;top:1724;width:8365;height:288" coordorigin="1772,1724" coordsize="8365,288">
              <v:shape style="position:absolute;left:1772;top:1724;width:8365;height:288" coordorigin="1772,1724" coordsize="8365,288" path="m1772,2012l10137,2012,10137,1724,1772,1724,1772,2012xe" filled="true" fillcolor="#282c34" stroked="false">
                <v:path arrowok="t"/>
                <v:fill type="solid"/>
              </v:shape>
            </v:group>
            <v:group style="position:absolute;left:1772;top:2012;width:8365;height:284" coordorigin="1772,2012" coordsize="8365,284">
              <v:shape style="position:absolute;left:1772;top:2012;width:8365;height:284" coordorigin="1772,2012" coordsize="8365,284" path="m1772,2295l10137,2295,10137,2012,1772,2012,1772,2295xe" filled="true" fillcolor="#282c34" stroked="false">
                <v:path arrowok="t"/>
                <v:fill type="solid"/>
              </v:shape>
            </v:group>
            <v:group style="position:absolute;left:1772;top:2295;width:8365;height:289" coordorigin="1772,2295" coordsize="8365,289">
              <v:shape style="position:absolute;left:1772;top:2295;width:8365;height:289" coordorigin="1772,2295" coordsize="8365,289" path="m1772,2583l10137,2583,10137,2295,1772,2295,1772,2583xe" filled="true" fillcolor="#282c34" stroked="false">
                <v:path arrowok="t"/>
                <v:fill type="solid"/>
              </v:shape>
            </v:group>
            <v:group style="position:absolute;left:1772;top:2583;width:8365;height:284" coordorigin="1772,2583" coordsize="8365,284">
              <v:shape style="position:absolute;left:1772;top:2583;width:8365;height:284" coordorigin="1772,2583" coordsize="8365,284" path="m1772,2867l10137,2867,10137,2583,1772,2583,1772,2867xe" filled="true" fillcolor="#282c34" stroked="false">
                <v:path arrowok="t"/>
                <v:fill type="solid"/>
              </v:shape>
            </v:group>
            <v:group style="position:absolute;left:1772;top:2867;width:8365;height:284" coordorigin="1772,2867" coordsize="8365,284">
              <v:shape style="position:absolute;left:1772;top:2867;width:8365;height:284" coordorigin="1772,2867" coordsize="8365,284" path="m1772,3150l10137,3150,10137,2867,1772,2867,1772,3150xe" filled="true" fillcolor="#282c34" stroked="false">
                <v:path arrowok="t"/>
                <v:fill type="solid"/>
              </v:shape>
            </v:group>
            <v:group style="position:absolute;left:1772;top:3150;width:8365;height:288" coordorigin="1772,3150" coordsize="8365,288">
              <v:shape style="position:absolute;left:1772;top:3150;width:8365;height:288" coordorigin="1772,3150" coordsize="8365,288" path="m1772,3438l10137,3438,10137,3150,1772,3150,1772,3438xe" filled="true" fillcolor="#282c34" stroked="false">
                <v:path arrowok="t"/>
                <v:fill type="solid"/>
              </v:shape>
            </v:group>
            <v:group style="position:absolute;left:1772;top:3438;width:8365;height:284" coordorigin="1772,3438" coordsize="8365,284">
              <v:shape style="position:absolute;left:1772;top:3438;width:8365;height:284" coordorigin="1772,3438" coordsize="8365,284" path="m1772,3721l10137,3721,10137,3438,1772,3438,1772,3721xe" filled="true" fillcolor="#282c34" stroked="false">
                <v:path arrowok="t"/>
                <v:fill type="solid"/>
              </v:shape>
            </v:group>
            <v:group style="position:absolute;left:1772;top:3721;width:8365;height:284" coordorigin="1772,3721" coordsize="8365,284">
              <v:shape style="position:absolute;left:1772;top:3721;width:8365;height:284" coordorigin="1772,3721" coordsize="8365,284" path="m1772,4004l10137,4004,10137,3721,1772,3721,1772,4004xe" filled="true" fillcolor="#282c34" stroked="false">
                <v:path arrowok="t"/>
                <v:fill type="solid"/>
              </v:shape>
            </v:group>
            <v:group style="position:absolute;left:1772;top:4004;width:8365;height:289" coordorigin="1772,4004" coordsize="8365,289">
              <v:shape style="position:absolute;left:1772;top:4004;width:8365;height:289" coordorigin="1772,4004" coordsize="8365,289" path="m1772,4293l10137,4293,10137,4004,1772,4004,1772,4293xe" filled="true" fillcolor="#282c34" stroked="false">
                <v:path arrowok="t"/>
                <v:fill type="solid"/>
              </v:shape>
            </v:group>
            <v:group style="position:absolute;left:1772;top:4293;width:8365;height:284" coordorigin="1772,4293" coordsize="8365,284">
              <v:shape style="position:absolute;left:1772;top:4293;width:8365;height:284" coordorigin="1772,4293" coordsize="8365,284" path="m1772,4576l10137,4576,10137,4293,1772,4293,1772,4576xe" filled="true" fillcolor="#282c34" stroked="false">
                <v:path arrowok="t"/>
                <v:fill type="solid"/>
              </v:shape>
            </v:group>
            <v:group style="position:absolute;left:1772;top:4576;width:8365;height:288" coordorigin="1772,4576" coordsize="8365,288">
              <v:shape style="position:absolute;left:1772;top:4576;width:8365;height:288" coordorigin="1772,4576" coordsize="8365,288" path="m1772,4864l10137,4864,10137,4576,1772,4576,1772,4864xe" filled="true" fillcolor="#282c34" stroked="false">
                <v:path arrowok="t"/>
                <v:fill type="solid"/>
              </v:shape>
            </v:group>
            <v:group style="position:absolute;left:1772;top:4864;width:8365;height:284" coordorigin="1772,4864" coordsize="8365,284">
              <v:shape style="position:absolute;left:1772;top:4864;width:8365;height:284" coordorigin="1772,4864" coordsize="8365,284" path="m1772,5147l10137,5147,10137,4864,1772,4864,1772,5147xe" filled="true" fillcolor="#282c34" stroked="false">
                <v:path arrowok="t"/>
                <v:fill type="solid"/>
              </v:shape>
            </v:group>
            <v:group style="position:absolute;left:1772;top:5147;width:8365;height:284" coordorigin="1772,5147" coordsize="8365,284">
              <v:shape style="position:absolute;left:1772;top:5147;width:8365;height:284" coordorigin="1772,5147" coordsize="8365,284" path="m1772,5430l10137,5430,10137,5147,1772,5147,1772,5430xe" filled="true" fillcolor="#282c34" stroked="false">
                <v:path arrowok="t"/>
                <v:fill type="solid"/>
              </v:shape>
            </v:group>
            <v:group style="position:absolute;left:1772;top:5430;width:8365;height:288" coordorigin="1772,5430" coordsize="8365,288">
              <v:shape style="position:absolute;left:1772;top:5430;width:8365;height:288" coordorigin="1772,5430" coordsize="8365,288" path="m1772,5718l10137,5718,10137,5430,1772,5430,1772,5718xe" filled="true" fillcolor="#282c34" stroked="false">
                <v:path arrowok="t"/>
                <v:fill type="solid"/>
              </v:shape>
            </v:group>
            <v:group style="position:absolute;left:1772;top:5718;width:8365;height:284" coordorigin="1772,5718" coordsize="8365,284">
              <v:shape style="position:absolute;left:1772;top:5718;width:8365;height:284" coordorigin="1772,5718" coordsize="8365,284" path="m1772,6002l10137,6002,10137,5718,1772,5718,1772,6002xe" filled="true" fillcolor="#282c34" stroked="false">
                <v:path arrowok="t"/>
                <v:fill type="solid"/>
              </v:shape>
            </v:group>
            <v:group style="position:absolute;left:1772;top:6002;width:8365;height:284" coordorigin="1772,6002" coordsize="8365,284">
              <v:shape style="position:absolute;left:1772;top:6002;width:8365;height:284" coordorigin="1772,6002" coordsize="8365,284" path="m1772,6285l10137,6285,10137,6002,1772,6002,1772,6285xe" filled="true" fillcolor="#282c34" stroked="false">
                <v:path arrowok="t"/>
                <v:fill type="solid"/>
              </v:shape>
            </v:group>
            <v:group style="position:absolute;left:1772;top:6285;width:8365;height:288" coordorigin="1772,6285" coordsize="8365,288">
              <v:shape style="position:absolute;left:1772;top:6285;width:8365;height:288" coordorigin="1772,6285" coordsize="8365,288" path="m1772,6573l10137,6573,10137,6285,1772,6285,1772,6573xe" filled="true" fillcolor="#282c34" stroked="false">
                <v:path arrowok="t"/>
                <v:fill type="solid"/>
              </v:shape>
            </v:group>
            <v:group style="position:absolute;left:1772;top:6573;width:8365;height:284" coordorigin="1772,6573" coordsize="8365,284">
              <v:shape style="position:absolute;left:1772;top:6573;width:8365;height:284" coordorigin="1772,6573" coordsize="8365,284" path="m1772,6856l10137,6856,10137,6573,1772,6573,1772,6856xe" filled="true" fillcolor="#282c34" stroked="false">
                <v:path arrowok="t"/>
                <v:fill type="solid"/>
              </v:shape>
            </v:group>
            <v:group style="position:absolute;left:1772;top:6856;width:8365;height:288" coordorigin="1772,6856" coordsize="8365,288">
              <v:shape style="position:absolute;left:1772;top:6856;width:8365;height:288" coordorigin="1772,6856" coordsize="8365,288" path="m1772,7144l10137,7144,10137,6856,1772,6856,1772,7144xe" filled="true" fillcolor="#282c34" stroked="false">
                <v:path arrowok="t"/>
                <v:fill type="solid"/>
              </v:shape>
            </v:group>
            <v:group style="position:absolute;left:1772;top:7144;width:8365;height:284" coordorigin="1772,7144" coordsize="8365,284">
              <v:shape style="position:absolute;left:1772;top:7144;width:8365;height:284" coordorigin="1772,7144" coordsize="8365,284" path="m1772,7428l10137,7428,10137,7144,1772,7144,1772,7428xe" filled="true" fillcolor="#282c34" stroked="false">
                <v:path arrowok="t"/>
                <v:fill type="solid"/>
              </v:shape>
            </v:group>
            <v:group style="position:absolute;left:1772;top:7428;width:8365;height:284" coordorigin="1772,7428" coordsize="8365,284">
              <v:shape style="position:absolute;left:1772;top:7428;width:8365;height:284" coordorigin="1772,7428" coordsize="8365,284" path="m1772,7711l10137,7711,10137,7428,1772,7428,1772,7711xe" filled="true" fillcolor="#282c34" stroked="false">
                <v:path arrowok="t"/>
                <v:fill type="solid"/>
              </v:shape>
            </v:group>
            <v:group style="position:absolute;left:1772;top:7711;width:8365;height:288" coordorigin="1772,7711" coordsize="8365,288">
              <v:shape style="position:absolute;left:1772;top:7711;width:8365;height:288" coordorigin="1772,7711" coordsize="8365,288" path="m1772,7999l10137,7999,10137,7711,1772,7711,1772,7999xe" filled="true" fillcolor="#282c34" stroked="false">
                <v:path arrowok="t"/>
                <v:fill type="solid"/>
              </v:shape>
            </v:group>
            <v:group style="position:absolute;left:1772;top:7999;width:8365;height:284" coordorigin="1772,7999" coordsize="8365,284">
              <v:shape style="position:absolute;left:1772;top:7999;width:8365;height:284" coordorigin="1772,7999" coordsize="8365,284" path="m1772,8282l10137,8282,10137,7999,1772,7999,1772,8282xe" filled="true" fillcolor="#282c34" stroked="false">
                <v:path arrowok="t"/>
                <v:fill type="solid"/>
              </v:shape>
            </v:group>
            <v:group style="position:absolute;left:1772;top:8282;width:8365;height:284" coordorigin="1772,8282" coordsize="8365,284">
              <v:shape style="position:absolute;left:1772;top:8282;width:8365;height:284" coordorigin="1772,8282" coordsize="8365,284" path="m1772,8566l10137,8566,10137,8282,1772,8282,1772,8566xe" filled="true" fillcolor="#282c34" stroked="false">
                <v:path arrowok="t"/>
                <v:fill type="solid"/>
              </v:shape>
            </v:group>
            <v:group style="position:absolute;left:1772;top:8566;width:8365;height:288" coordorigin="1772,8566" coordsize="8365,288">
              <v:shape style="position:absolute;left:1772;top:8566;width:8365;height:288" coordorigin="1772,8566" coordsize="8365,288" path="m1772,8854l10137,8854,10137,8566,1772,8566,1772,8854xe" filled="true" fillcolor="#282c34" stroked="false">
                <v:path arrowok="t"/>
                <v:fill type="solid"/>
              </v:shape>
            </v:group>
            <v:group style="position:absolute;left:1772;top:8854;width:8365;height:284" coordorigin="1772,8854" coordsize="8365,284">
              <v:shape style="position:absolute;left:1772;top:8854;width:8365;height:284" coordorigin="1772,8854" coordsize="8365,284" path="m1772,9137l10137,9137,10137,8854,1772,8854,1772,9137xe" filled="true" fillcolor="#282c34" stroked="false">
                <v:path arrowok="t"/>
                <v:fill type="solid"/>
              </v:shape>
            </v:group>
            <v:group style="position:absolute;left:1772;top:9137;width:8365;height:288" coordorigin="1772,9137" coordsize="8365,288">
              <v:shape style="position:absolute;left:1772;top:9137;width:8365;height:288" coordorigin="1772,9137" coordsize="8365,288" path="m1772,9425l10137,9425,10137,9137,1772,9137,1772,9425xe" filled="true" fillcolor="#282c34" stroked="false">
                <v:path arrowok="t"/>
                <v:fill type="solid"/>
              </v:shape>
            </v:group>
            <v:group style="position:absolute;left:1772;top:9425;width:8365;height:284" coordorigin="1772,9425" coordsize="8365,284">
              <v:shape style="position:absolute;left:1772;top:9425;width:8365;height:284" coordorigin="1772,9425" coordsize="8365,284" path="m1772,9708l10137,9708,10137,9425,1772,9425,1772,9708xe" filled="true" fillcolor="#282c34" stroked="false">
                <v:path arrowok="t"/>
                <v:fill type="solid"/>
              </v:shape>
            </v:group>
            <v:group style="position:absolute;left:1772;top:9708;width:8365;height:284" coordorigin="1772,9708" coordsize="8365,284">
              <v:shape style="position:absolute;left:1772;top:9708;width:8365;height:284" coordorigin="1772,9708" coordsize="8365,284" path="m1772,9992l10137,9992,10137,9708,1772,9708,1772,9992xe" filled="true" fillcolor="#282c34" stroked="false">
                <v:path arrowok="t"/>
                <v:fill type="solid"/>
              </v:shape>
            </v:group>
            <v:group style="position:absolute;left:1772;top:9992;width:8365;height:288" coordorigin="1772,9992" coordsize="8365,288">
              <v:shape style="position:absolute;left:1772;top:9992;width:8365;height:288" coordorigin="1772,9992" coordsize="8365,288" path="m1772,10280l10137,10280,10137,9992,1772,9992,1772,10280xe" filled="true" fillcolor="#282c34" stroked="false">
                <v:path arrowok="t"/>
                <v:fill type="solid"/>
              </v:shape>
            </v:group>
            <v:group style="position:absolute;left:1772;top:10280;width:8365;height:284" coordorigin="1772,10280" coordsize="8365,284">
              <v:shape style="position:absolute;left:1772;top:10280;width:8365;height:284" coordorigin="1772,10280" coordsize="8365,284" path="m1772,10563l10137,10563,10137,10280,1772,10280,1772,10563xe" filled="true" fillcolor="#282c34" stroked="false">
                <v:path arrowok="t"/>
                <v:fill type="solid"/>
              </v:shape>
            </v:group>
            <v:group style="position:absolute;left:1772;top:10563;width:8365;height:284" coordorigin="1772,10563" coordsize="8365,284">
              <v:shape style="position:absolute;left:1772;top:10563;width:8365;height:284" coordorigin="1772,10563" coordsize="8365,284" path="m1772,10847l10137,10847,10137,10563,1772,10563,1772,10847xe" filled="true" fillcolor="#282c34" stroked="false">
                <v:path arrowok="t"/>
                <v:fill type="solid"/>
              </v:shape>
            </v:group>
            <v:group style="position:absolute;left:1772;top:10847;width:8365;height:288" coordorigin="1772,10847" coordsize="8365,288">
              <v:shape style="position:absolute;left:1772;top:10847;width:8365;height:288" coordorigin="1772,10847" coordsize="8365,288" path="m1772,11135l10137,11135,10137,10847,1772,10847,1772,11135xe" filled="true" fillcolor="#282c34" stroked="false">
                <v:path arrowok="t"/>
                <v:fill type="solid"/>
              </v:shape>
            </v:group>
            <v:group style="position:absolute;left:1772;top:11135;width:8365;height:284" coordorigin="1772,11135" coordsize="8365,284">
              <v:shape style="position:absolute;left:1772;top:11135;width:8365;height:284" coordorigin="1772,11135" coordsize="8365,284" path="m1772,11418l10137,11418,10137,11135,1772,11135,1772,11418xe" filled="true" fillcolor="#282c34" stroked="false">
                <v:path arrowok="t"/>
                <v:fill type="solid"/>
              </v:shape>
            </v:group>
            <v:group style="position:absolute;left:1772;top:11418;width:8365;height:288" coordorigin="1772,11418" coordsize="8365,288">
              <v:shape style="position:absolute;left:1772;top:11418;width:8365;height:288" coordorigin="1772,11418" coordsize="8365,288" path="m1772,11706l10137,11706,10137,11418,1772,11418,1772,11706xe" filled="true" fillcolor="#282c34" stroked="false">
                <v:path arrowok="t"/>
                <v:fill type="solid"/>
              </v:shape>
            </v:group>
            <v:group style="position:absolute;left:1772;top:11706;width:8365;height:284" coordorigin="1772,11706" coordsize="8365,284">
              <v:shape style="position:absolute;left:1772;top:11706;width:8365;height:284" coordorigin="1772,11706" coordsize="8365,284" path="m1772,11989l10137,11989,10137,11706,1772,11706,1772,11989xe" filled="true" fillcolor="#282c34" stroked="false">
                <v:path arrowok="t"/>
                <v:fill type="solid"/>
              </v:shape>
            </v:group>
            <v:group style="position:absolute;left:1772;top:11989;width:8365;height:284" coordorigin="1772,11989" coordsize="8365,284">
              <v:shape style="position:absolute;left:1772;top:11989;width:8365;height:284" coordorigin="1772,11989" coordsize="8365,284" path="m1772,12272l10137,12272,10137,11989,1772,11989,1772,12272xe" filled="true" fillcolor="#282c34" stroked="false">
                <v:path arrowok="t"/>
                <v:fill type="solid"/>
              </v:shape>
            </v:group>
            <v:group style="position:absolute;left:1772;top:12272;width:8365;height:289" coordorigin="1772,12272" coordsize="8365,289">
              <v:shape style="position:absolute;left:1772;top:12272;width:8365;height:289" coordorigin="1772,12272" coordsize="8365,289" path="m1772,12561l10137,12561,10137,12272,1772,12272,1772,12561xe" filled="true" fillcolor="#282c34" stroked="false">
                <v:path arrowok="t"/>
                <v:fill type="solid"/>
              </v:shape>
            </v:group>
            <v:group style="position:absolute;left:1772;top:12561;width:8365;height:284" coordorigin="1772,12561" coordsize="8365,284">
              <v:shape style="position:absolute;left:1772;top:12561;width:8365;height:284" coordorigin="1772,12561" coordsize="8365,284" path="m1772,12844l10137,12844,10137,12561,1772,12561,1772,12844xe" filled="true" fillcolor="#282c34" stroked="false">
                <v:path arrowok="t"/>
                <v:fill type="solid"/>
              </v:shape>
            </v:group>
            <v:group style="position:absolute;left:1772;top:12844;width:8365;height:284" coordorigin="1772,12844" coordsize="8365,284">
              <v:shape style="position:absolute;left:1772;top:12844;width:8365;height:284" coordorigin="1772,12844" coordsize="8365,284" path="m1772,13127l10137,13127,10137,12844,1772,12844,1772,13127xe" filled="true" fillcolor="#282c34" stroked="false">
                <v:path arrowok="t"/>
                <v:fill type="solid"/>
              </v:shape>
            </v:group>
            <v:group style="position:absolute;left:1772;top:13127;width:8365;height:288" coordorigin="1772,13127" coordsize="8365,288">
              <v:shape style="position:absolute;left:1772;top:13127;width:8365;height:288" coordorigin="1772,13127" coordsize="8365,288" path="m1772,13415l10137,13415,10137,13127,1772,13127,1772,13415xe" filled="true" fillcolor="#282c34" stroked="false">
                <v:path arrowok="t"/>
                <v:fill type="solid"/>
              </v:shape>
            </v:group>
            <v:group style="position:absolute;left:1772;top:13415;width:8365;height:284" coordorigin="1772,13415" coordsize="8365,284">
              <v:shape style="position:absolute;left:1772;top:13415;width:8365;height:284" coordorigin="1772,13415" coordsize="8365,284" path="m1772,13698l10137,13698,10137,13415,1772,13415,1772,13698xe" filled="true" fillcolor="#282c34" stroked="false">
                <v:path arrowok="t"/>
                <v:fill type="solid"/>
              </v:shape>
            </v:group>
            <v:group style="position:absolute;left:1772;top:13698;width:8365;height:288" coordorigin="1772,13698" coordsize="8365,288">
              <v:shape style="position:absolute;left:1772;top:13698;width:8365;height:288" coordorigin="1772,13698" coordsize="8365,288" path="m1772,13986l10137,13986,10137,13698,1772,13698,1772,13986xe" filled="true" fillcolor="#282c34" stroked="false">
                <v:path arrowok="t"/>
                <v:fill type="solid"/>
              </v:shape>
            </v:group>
            <v:group style="position:absolute;left:1772;top:13986;width:8365;height:284" coordorigin="1772,13986" coordsize="8365,284">
              <v:shape style="position:absolute;left:1772;top:13986;width:8365;height:284" coordorigin="1772,13986" coordsize="8365,284" path="m1772,14270l10137,14270,10137,13986,1772,13986,1772,14270xe" filled="true" fillcolor="#282c34" stroked="false">
                <v:path arrowok="t"/>
                <v:fill type="solid"/>
              </v:shape>
            </v:group>
            <v:group style="position:absolute;left:1772;top:14270;width:8365;height:284" coordorigin="1772,14270" coordsize="8365,284">
              <v:shape style="position:absolute;left:1772;top:14270;width:8365;height:284" coordorigin="1772,14270" coordsize="8365,284" path="m1772,14553l10137,14553,10137,14270,1772,14270,1772,14553xe" filled="true" fillcolor="#282c34" stroked="false">
                <v:path arrowok="t"/>
                <v:fill type="solid"/>
              </v:shape>
            </v:group>
            <v:group style="position:absolute;left:1772;top:14553;width:8365;height:288" coordorigin="1772,14553" coordsize="8365,288">
              <v:shape style="position:absolute;left:1772;top:14553;width:8365;height:288" coordorigin="1772,14553" coordsize="8365,288" path="m1772,14841l10137,14841,10137,14553,1772,14553,1772,14841xe" filled="true" fillcolor="#282c34" stroked="false">
                <v:path arrowok="t"/>
                <v:fill type="solid"/>
              </v:shape>
            </v:group>
            <v:group style="position:absolute;left:1772;top:14841;width:8365;height:284" coordorigin="1772,14841" coordsize="8365,284">
              <v:shape style="position:absolute;left:1772;top:14841;width:8365;height:284" coordorigin="1772,14841" coordsize="8365,284" path="m1772,15124l10137,15124,10137,14841,1772,14841,1772,15124xe" filled="true" fillcolor="#282c34" stroked="false">
                <v:path arrowok="t"/>
                <v:fill type="solid"/>
              </v:shape>
            </v:group>
            <w10:wrap type="none"/>
          </v:group>
        </w:pict>
      </w:r>
      <w:r>
        <w:rPr>
          <w:color w:val="ABB1BE"/>
        </w:rPr>
        <w:t>.Ctrl_alu(ID_Ctrl_alu),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.Ctrl_regDst(ID_Ctrl_regDst),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.Ctrl_aluSrcA(ID_Ctrl_aluSrcA),</w:t>
      </w:r>
      <w:r>
        <w:rPr/>
      </w:r>
    </w:p>
    <w:p>
      <w:pPr>
        <w:pStyle w:val="BodyText"/>
        <w:spacing w:line="240" w:lineRule="auto" w:before="38"/>
        <w:ind w:right="124"/>
        <w:jc w:val="left"/>
      </w:pPr>
      <w:r>
        <w:rPr>
          <w:color w:val="ABB1BE"/>
        </w:rPr>
        <w:t>.Ctrl_aluSrcB(ID_Ctrl_aluSrcB),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.Ctrl_Mem2Reg(ID_Ctrl_Mem2Reg),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.Ctrl_ext(ID_Ctrl_ext),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.Ctrl_regWr(ID_Ctrl_regWr),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.Ctrl_MemWr(ID_Ctrl_MemWr),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.Ctrl_branch(ID_Ctrl_branch),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.Ctrl_jump(ID_Ctrl_jump)</w:t>
      </w:r>
      <w:r>
        <w:rPr/>
      </w:r>
    </w:p>
    <w:p>
      <w:pPr>
        <w:pStyle w:val="BodyText"/>
        <w:spacing w:line="240" w:lineRule="auto" w:before="42"/>
        <w:ind w:left="563" w:right="124"/>
        <w:jc w:val="left"/>
      </w:pPr>
      <w:r>
        <w:rPr>
          <w:color w:val="ABB1BE"/>
        </w:rPr>
        <w:t>);</w:t>
      </w:r>
      <w:r>
        <w:rPr/>
      </w:r>
    </w:p>
    <w:p>
      <w:pPr>
        <w:spacing w:line="240" w:lineRule="auto" w:before="4"/>
        <w:ind w:right="0"/>
        <w:rPr>
          <w:rFonts w:ascii="Consolas" w:hAnsi="Consolas" w:cs="Consolas" w:eastAsia="Consolas" w:hint="default"/>
          <w:sz w:val="22"/>
          <w:szCs w:val="22"/>
        </w:rPr>
      </w:pPr>
    </w:p>
    <w:p>
      <w:pPr>
        <w:pStyle w:val="BodyText"/>
        <w:spacing w:line="240" w:lineRule="auto" w:before="63"/>
        <w:ind w:left="545" w:right="5579"/>
        <w:jc w:val="center"/>
      </w:pPr>
      <w:r>
        <w:rPr>
          <w:color w:val="EE586E"/>
        </w:rPr>
        <w:t>MUX </w:t>
      </w:r>
      <w:r>
        <w:rPr>
          <w:color w:val="ABB1BE"/>
        </w:rPr>
        <w:t>#(</w:t>
      </w:r>
      <w:r>
        <w:rPr>
          <w:color w:val="D19A66"/>
        </w:rPr>
        <w:t>32</w:t>
      </w:r>
      <w:r>
        <w:rPr>
          <w:color w:val="ABB1BE"/>
        </w:rPr>
        <w:t>)</w:t>
      </w:r>
      <w:r>
        <w:rPr>
          <w:color w:val="ABB1BE"/>
          <w:spacing w:val="-8"/>
        </w:rPr>
        <w:t> </w:t>
      </w:r>
      <w:r>
        <w:rPr>
          <w:color w:val="EE586E"/>
        </w:rPr>
        <w:t>U_ForwardC</w:t>
      </w:r>
      <w:r>
        <w:rPr>
          <w:color w:val="ABB1BE"/>
        </w:rPr>
        <w:t>(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.a(ID_reg_out1),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.b(EX_alu_out),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.c(ME_alu_out),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.d(U_Mem2Reg.out),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.Ctrl(ForwardC)</w:t>
      </w:r>
      <w:r>
        <w:rPr/>
      </w:r>
    </w:p>
    <w:p>
      <w:pPr>
        <w:pStyle w:val="BodyText"/>
        <w:spacing w:line="240" w:lineRule="auto" w:before="42"/>
        <w:ind w:left="563" w:right="124"/>
        <w:jc w:val="left"/>
      </w:pPr>
      <w:r>
        <w:rPr>
          <w:color w:val="ABB1BE"/>
        </w:rPr>
        <w:t>);</w:t>
      </w:r>
      <w:r>
        <w:rPr/>
      </w:r>
    </w:p>
    <w:p>
      <w:pPr>
        <w:pStyle w:val="BodyText"/>
        <w:spacing w:line="240" w:lineRule="auto"/>
        <w:ind w:left="545" w:right="5579"/>
        <w:jc w:val="center"/>
      </w:pPr>
      <w:r>
        <w:rPr>
          <w:color w:val="EE586E"/>
        </w:rPr>
        <w:t>MUX </w:t>
      </w:r>
      <w:r>
        <w:rPr>
          <w:color w:val="ABB1BE"/>
        </w:rPr>
        <w:t>#(</w:t>
      </w:r>
      <w:r>
        <w:rPr>
          <w:color w:val="D19A66"/>
        </w:rPr>
        <w:t>32</w:t>
      </w:r>
      <w:r>
        <w:rPr>
          <w:color w:val="ABB1BE"/>
        </w:rPr>
        <w:t>)</w:t>
      </w:r>
      <w:r>
        <w:rPr>
          <w:color w:val="ABB1BE"/>
          <w:spacing w:val="-8"/>
        </w:rPr>
        <w:t> </w:t>
      </w:r>
      <w:r>
        <w:rPr>
          <w:color w:val="EE586E"/>
        </w:rPr>
        <w:t>U_ForwardD</w:t>
      </w:r>
      <w:r>
        <w:rPr>
          <w:color w:val="ABB1BE"/>
        </w:rPr>
        <w:t>(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.a(ID_reg_out2),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.b(EX_alu_out),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.c(ME_alu_out),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.d(U_Mem2Reg.out),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.Ctrl(ForwardD)</w:t>
      </w:r>
      <w:r>
        <w:rPr/>
      </w:r>
    </w:p>
    <w:p>
      <w:pPr>
        <w:pStyle w:val="BodyText"/>
        <w:spacing w:line="240" w:lineRule="auto"/>
        <w:ind w:left="563" w:right="124"/>
        <w:jc w:val="left"/>
      </w:pPr>
      <w:r>
        <w:rPr>
          <w:color w:val="ABB1BE"/>
        </w:rPr>
        <w:t>);</w:t>
      </w:r>
      <w:r>
        <w:rPr/>
      </w:r>
    </w:p>
    <w:p>
      <w:pPr>
        <w:pStyle w:val="BodyText"/>
        <w:spacing w:line="240" w:lineRule="auto" w:before="42"/>
        <w:ind w:left="563" w:right="124"/>
        <w:jc w:val="left"/>
      </w:pPr>
      <w:r>
        <w:rPr>
          <w:color w:val="EE586E"/>
        </w:rPr>
        <w:t>Equal</w:t>
      </w:r>
      <w:r>
        <w:rPr>
          <w:color w:val="EE586E"/>
          <w:spacing w:val="-4"/>
        </w:rPr>
        <w:t> </w:t>
      </w:r>
      <w:r>
        <w:rPr>
          <w:color w:val="EE586E"/>
        </w:rPr>
        <w:t>U_Equal</w:t>
      </w:r>
      <w:r>
        <w:rPr>
          <w:color w:val="ABB1BE"/>
        </w:rPr>
        <w:t>(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.input1(U_ForwardC.out),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.input2(U_ForwardD.out),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.equal(ID_Condition)</w:t>
      </w:r>
      <w:r>
        <w:rPr/>
      </w:r>
    </w:p>
    <w:p>
      <w:pPr>
        <w:pStyle w:val="BodyText"/>
        <w:spacing w:line="240" w:lineRule="auto"/>
        <w:ind w:left="563" w:right="124"/>
        <w:jc w:val="left"/>
      </w:pPr>
      <w:r>
        <w:rPr>
          <w:color w:val="ABB1BE"/>
        </w:rPr>
        <w:t>);</w:t>
      </w:r>
      <w:r>
        <w:rPr/>
      </w:r>
    </w:p>
    <w:p>
      <w:pPr>
        <w:pStyle w:val="BodyText"/>
        <w:spacing w:line="240" w:lineRule="auto" w:before="42"/>
        <w:ind w:left="563" w:right="124"/>
        <w:jc w:val="left"/>
      </w:pPr>
      <w:r>
        <w:rPr>
          <w:color w:val="EE586E"/>
        </w:rPr>
        <w:t>Ext</w:t>
      </w:r>
      <w:r>
        <w:rPr>
          <w:color w:val="EE586E"/>
          <w:spacing w:val="-4"/>
        </w:rPr>
        <w:t> </w:t>
      </w:r>
      <w:r>
        <w:rPr>
          <w:color w:val="EE586E"/>
        </w:rPr>
        <w:t>U_Ext</w:t>
      </w:r>
      <w:r>
        <w:rPr>
          <w:color w:val="ABB1BE"/>
        </w:rPr>
        <w:t>(</w:t>
      </w:r>
      <w:r>
        <w:rPr/>
      </w:r>
    </w:p>
    <w:p>
      <w:pPr>
        <w:pStyle w:val="BodyText"/>
        <w:spacing w:line="240" w:lineRule="auto" w:before="38"/>
        <w:ind w:right="124"/>
        <w:jc w:val="left"/>
      </w:pPr>
      <w:r>
        <w:rPr>
          <w:color w:val="ABB1BE"/>
        </w:rPr>
        <w:t>.input0(ID_instr[</w:t>
      </w:r>
      <w:r>
        <w:rPr>
          <w:color w:val="D19A66"/>
        </w:rPr>
        <w:t>15</w:t>
      </w:r>
      <w:r>
        <w:rPr>
          <w:color w:val="ABB1BE"/>
        </w:rPr>
        <w:t>:</w:t>
      </w:r>
      <w:r>
        <w:rPr>
          <w:color w:val="D19A66"/>
        </w:rPr>
        <w:t>0</w:t>
      </w:r>
      <w:r>
        <w:rPr>
          <w:color w:val="ABB1BE"/>
        </w:rPr>
        <w:t>]),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.op(ID_Ctrl_ext),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.out(ID_Ext_imm_16)</w:t>
      </w:r>
      <w:r>
        <w:rPr/>
      </w:r>
    </w:p>
    <w:p>
      <w:pPr>
        <w:pStyle w:val="BodyText"/>
        <w:spacing w:line="240" w:lineRule="auto"/>
        <w:ind w:left="563" w:right="124"/>
        <w:jc w:val="left"/>
      </w:pPr>
      <w:r>
        <w:rPr>
          <w:color w:val="ABB1BE"/>
        </w:rPr>
        <w:t>);</w:t>
      </w:r>
      <w:r>
        <w:rPr/>
      </w:r>
    </w:p>
    <w:p>
      <w:pPr>
        <w:pStyle w:val="BodyText"/>
        <w:spacing w:line="240" w:lineRule="auto" w:before="42"/>
        <w:ind w:left="563" w:right="124"/>
        <w:jc w:val="left"/>
      </w:pPr>
      <w:r>
        <w:rPr>
          <w:color w:val="EE586E"/>
        </w:rPr>
        <w:t>ID_EX</w:t>
      </w:r>
      <w:r>
        <w:rPr>
          <w:color w:val="EE586E"/>
          <w:spacing w:val="-4"/>
        </w:rPr>
        <w:t> </w:t>
      </w:r>
      <w:r>
        <w:rPr>
          <w:color w:val="EE586E"/>
        </w:rPr>
        <w:t>U_IDEX</w:t>
      </w:r>
      <w:r>
        <w:rPr>
          <w:color w:val="ABB1BE"/>
        </w:rPr>
        <w:t>(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.clk(clk),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.rst(rst),</w:t>
      </w:r>
      <w:r>
        <w:rPr/>
      </w:r>
    </w:p>
    <w:p>
      <w:pPr>
        <w:spacing w:line="240" w:lineRule="auto" w:before="4"/>
        <w:ind w:right="0"/>
        <w:rPr>
          <w:rFonts w:ascii="Consolas" w:hAnsi="Consolas" w:cs="Consolas" w:eastAsia="Consolas" w:hint="default"/>
          <w:sz w:val="22"/>
          <w:szCs w:val="22"/>
        </w:rPr>
      </w:pPr>
    </w:p>
    <w:p>
      <w:pPr>
        <w:pStyle w:val="BodyText"/>
        <w:spacing w:line="240" w:lineRule="auto" w:before="63"/>
        <w:ind w:right="124"/>
        <w:jc w:val="left"/>
      </w:pPr>
      <w:r>
        <w:rPr>
          <w:color w:val="ABB1BE"/>
        </w:rPr>
        <w:t>.regin1(ID_reg_out1),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.regin2(ID_reg_out2),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.regin3(ID_Ext_imm_16),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.regin4(ID_instr[</w:t>
      </w:r>
      <w:r>
        <w:rPr>
          <w:color w:val="D19A66"/>
        </w:rPr>
        <w:t>25</w:t>
      </w:r>
      <w:r>
        <w:rPr>
          <w:color w:val="ABB1BE"/>
        </w:rPr>
        <w:t>:</w:t>
      </w:r>
      <w:r>
        <w:rPr>
          <w:color w:val="D19A66"/>
        </w:rPr>
        <w:t>21</w:t>
      </w:r>
      <w:r>
        <w:rPr>
          <w:color w:val="ABB1BE"/>
        </w:rPr>
        <w:t>]),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.regin5(ID_instr[</w:t>
      </w:r>
      <w:r>
        <w:rPr>
          <w:color w:val="D19A66"/>
        </w:rPr>
        <w:t>20</w:t>
      </w:r>
      <w:r>
        <w:rPr>
          <w:color w:val="ABB1BE"/>
        </w:rPr>
        <w:t>:</w:t>
      </w:r>
      <w:r>
        <w:rPr>
          <w:color w:val="D19A66"/>
        </w:rPr>
        <w:t>16</w:t>
      </w:r>
      <w:r>
        <w:rPr>
          <w:color w:val="ABB1BE"/>
        </w:rPr>
        <w:t>]),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.regin6(ID_instr[</w:t>
      </w:r>
      <w:r>
        <w:rPr>
          <w:color w:val="D19A66"/>
        </w:rPr>
        <w:t>15</w:t>
      </w:r>
      <w:r>
        <w:rPr>
          <w:color w:val="ABB1BE"/>
        </w:rPr>
        <w:t>:</w:t>
      </w:r>
      <w:r>
        <w:rPr>
          <w:color w:val="D19A66"/>
        </w:rPr>
        <w:t>11</w:t>
      </w:r>
      <w:r>
        <w:rPr>
          <w:color w:val="ABB1BE"/>
        </w:rPr>
        <w:t>]),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.regin7(ID_instr[</w:t>
      </w:r>
      <w:r>
        <w:rPr>
          <w:color w:val="D19A66"/>
        </w:rPr>
        <w:t>10</w:t>
      </w:r>
      <w:r>
        <w:rPr>
          <w:color w:val="ABB1BE"/>
        </w:rPr>
        <w:t>:</w:t>
      </w:r>
      <w:r>
        <w:rPr>
          <w:color w:val="D19A66"/>
        </w:rPr>
        <w:t>6</w:t>
      </w:r>
      <w:r>
        <w:rPr>
          <w:color w:val="ABB1BE"/>
        </w:rPr>
        <w:t>]),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.regdstin(ID_Ctrl_regDst),</w:t>
      </w:r>
      <w:r>
        <w:rPr/>
      </w:r>
    </w:p>
    <w:p>
      <w:pPr>
        <w:spacing w:after="0" w:line="240" w:lineRule="auto"/>
        <w:jc w:val="left"/>
        <w:sectPr>
          <w:pgSz w:w="11910" w:h="16840"/>
          <w:pgMar w:top="1420" w:bottom="280" w:left="1660" w:right="1660"/>
        </w:sectPr>
      </w:pPr>
    </w:p>
    <w:p>
      <w:pPr>
        <w:pStyle w:val="BodyText"/>
        <w:spacing w:line="240" w:lineRule="auto" w:before="39"/>
        <w:ind w:right="124"/>
        <w:jc w:val="left"/>
      </w:pPr>
      <w:r>
        <w:rPr/>
        <w:pict>
          <v:group style="position:absolute;margin-left:88.608002pt;margin-top:72.019981pt;width:418.25pt;height:684.2pt;mso-position-horizontal-relative:page;mso-position-vertical-relative:page;z-index:-131320" coordorigin="1772,1440" coordsize="8365,13684">
            <v:group style="position:absolute;left:1772;top:1440;width:8365;height:284" coordorigin="1772,1440" coordsize="8365,284">
              <v:shape style="position:absolute;left:1772;top:1440;width:8365;height:284" coordorigin="1772,1440" coordsize="8365,284" path="m1772,1724l10137,1724,10137,1440,1772,1440,1772,1724xe" filled="true" fillcolor="#282c34" stroked="false">
                <v:path arrowok="t"/>
                <v:fill type="solid"/>
              </v:shape>
            </v:group>
            <v:group style="position:absolute;left:1772;top:1724;width:8365;height:288" coordorigin="1772,1724" coordsize="8365,288">
              <v:shape style="position:absolute;left:1772;top:1724;width:8365;height:288" coordorigin="1772,1724" coordsize="8365,288" path="m1772,2012l10137,2012,10137,1724,1772,1724,1772,2012xe" filled="true" fillcolor="#282c34" stroked="false">
                <v:path arrowok="t"/>
                <v:fill type="solid"/>
              </v:shape>
            </v:group>
            <v:group style="position:absolute;left:1772;top:2012;width:8365;height:284" coordorigin="1772,2012" coordsize="8365,284">
              <v:shape style="position:absolute;left:1772;top:2012;width:8365;height:284" coordorigin="1772,2012" coordsize="8365,284" path="m1772,2295l10137,2295,10137,2012,1772,2012,1772,2295xe" filled="true" fillcolor="#282c34" stroked="false">
                <v:path arrowok="t"/>
                <v:fill type="solid"/>
              </v:shape>
            </v:group>
            <v:group style="position:absolute;left:1772;top:2295;width:8365;height:289" coordorigin="1772,2295" coordsize="8365,289">
              <v:shape style="position:absolute;left:1772;top:2295;width:8365;height:289" coordorigin="1772,2295" coordsize="8365,289" path="m1772,2583l10137,2583,10137,2295,1772,2295,1772,2583xe" filled="true" fillcolor="#282c34" stroked="false">
                <v:path arrowok="t"/>
                <v:fill type="solid"/>
              </v:shape>
            </v:group>
            <v:group style="position:absolute;left:1772;top:2583;width:8365;height:284" coordorigin="1772,2583" coordsize="8365,284">
              <v:shape style="position:absolute;left:1772;top:2583;width:8365;height:284" coordorigin="1772,2583" coordsize="8365,284" path="m1772,2867l10137,2867,10137,2583,1772,2583,1772,2867xe" filled="true" fillcolor="#282c34" stroked="false">
                <v:path arrowok="t"/>
                <v:fill type="solid"/>
              </v:shape>
            </v:group>
            <v:group style="position:absolute;left:1772;top:2867;width:8365;height:284" coordorigin="1772,2867" coordsize="8365,284">
              <v:shape style="position:absolute;left:1772;top:2867;width:8365;height:284" coordorigin="1772,2867" coordsize="8365,284" path="m1772,3150l10137,3150,10137,2867,1772,2867,1772,3150xe" filled="true" fillcolor="#282c34" stroked="false">
                <v:path arrowok="t"/>
                <v:fill type="solid"/>
              </v:shape>
            </v:group>
            <v:group style="position:absolute;left:1772;top:3150;width:8365;height:288" coordorigin="1772,3150" coordsize="8365,288">
              <v:shape style="position:absolute;left:1772;top:3150;width:8365;height:288" coordorigin="1772,3150" coordsize="8365,288" path="m1772,3438l10137,3438,10137,3150,1772,3150,1772,3438xe" filled="true" fillcolor="#282c34" stroked="false">
                <v:path arrowok="t"/>
                <v:fill type="solid"/>
              </v:shape>
            </v:group>
            <v:group style="position:absolute;left:1772;top:3438;width:8365;height:284" coordorigin="1772,3438" coordsize="8365,284">
              <v:shape style="position:absolute;left:1772;top:3438;width:8365;height:284" coordorigin="1772,3438" coordsize="8365,284" path="m1772,3721l10137,3721,10137,3438,1772,3438,1772,3721xe" filled="true" fillcolor="#282c34" stroked="false">
                <v:path arrowok="t"/>
                <v:fill type="solid"/>
              </v:shape>
            </v:group>
            <v:group style="position:absolute;left:1772;top:3721;width:8365;height:284" coordorigin="1772,3721" coordsize="8365,284">
              <v:shape style="position:absolute;left:1772;top:3721;width:8365;height:284" coordorigin="1772,3721" coordsize="8365,284" path="m1772,4004l10137,4004,10137,3721,1772,3721,1772,4004xe" filled="true" fillcolor="#282c34" stroked="false">
                <v:path arrowok="t"/>
                <v:fill type="solid"/>
              </v:shape>
            </v:group>
            <v:group style="position:absolute;left:1772;top:4004;width:8365;height:289" coordorigin="1772,4004" coordsize="8365,289">
              <v:shape style="position:absolute;left:1772;top:4004;width:8365;height:289" coordorigin="1772,4004" coordsize="8365,289" path="m1772,4293l10137,4293,10137,4004,1772,4004,1772,4293xe" filled="true" fillcolor="#282c34" stroked="false">
                <v:path arrowok="t"/>
                <v:fill type="solid"/>
              </v:shape>
            </v:group>
            <v:group style="position:absolute;left:1772;top:4293;width:8365;height:284" coordorigin="1772,4293" coordsize="8365,284">
              <v:shape style="position:absolute;left:1772;top:4293;width:8365;height:284" coordorigin="1772,4293" coordsize="8365,284" path="m1772,4576l10137,4576,10137,4293,1772,4293,1772,4576xe" filled="true" fillcolor="#282c34" stroked="false">
                <v:path arrowok="t"/>
                <v:fill type="solid"/>
              </v:shape>
            </v:group>
            <v:group style="position:absolute;left:1772;top:4576;width:8365;height:288" coordorigin="1772,4576" coordsize="8365,288">
              <v:shape style="position:absolute;left:1772;top:4576;width:8365;height:288" coordorigin="1772,4576" coordsize="8365,288" path="m1772,4864l10137,4864,10137,4576,1772,4576,1772,4864xe" filled="true" fillcolor="#282c34" stroked="false">
                <v:path arrowok="t"/>
                <v:fill type="solid"/>
              </v:shape>
            </v:group>
            <v:group style="position:absolute;left:1772;top:4864;width:8365;height:284" coordorigin="1772,4864" coordsize="8365,284">
              <v:shape style="position:absolute;left:1772;top:4864;width:8365;height:284" coordorigin="1772,4864" coordsize="8365,284" path="m1772,5147l10137,5147,10137,4864,1772,4864,1772,5147xe" filled="true" fillcolor="#282c34" stroked="false">
                <v:path arrowok="t"/>
                <v:fill type="solid"/>
              </v:shape>
            </v:group>
            <v:group style="position:absolute;left:1772;top:5147;width:8365;height:284" coordorigin="1772,5147" coordsize="8365,284">
              <v:shape style="position:absolute;left:1772;top:5147;width:8365;height:284" coordorigin="1772,5147" coordsize="8365,284" path="m1772,5430l10137,5430,10137,5147,1772,5147,1772,5430xe" filled="true" fillcolor="#282c34" stroked="false">
                <v:path arrowok="t"/>
                <v:fill type="solid"/>
              </v:shape>
            </v:group>
            <v:group style="position:absolute;left:1772;top:5430;width:8365;height:288" coordorigin="1772,5430" coordsize="8365,288">
              <v:shape style="position:absolute;left:1772;top:5430;width:8365;height:288" coordorigin="1772,5430" coordsize="8365,288" path="m1772,5718l10137,5718,10137,5430,1772,5430,1772,5718xe" filled="true" fillcolor="#282c34" stroked="false">
                <v:path arrowok="t"/>
                <v:fill type="solid"/>
              </v:shape>
            </v:group>
            <v:group style="position:absolute;left:1772;top:5718;width:8365;height:284" coordorigin="1772,5718" coordsize="8365,284">
              <v:shape style="position:absolute;left:1772;top:5718;width:8365;height:284" coordorigin="1772,5718" coordsize="8365,284" path="m1772,6002l10137,6002,10137,5718,1772,5718,1772,6002xe" filled="true" fillcolor="#282c34" stroked="false">
                <v:path arrowok="t"/>
                <v:fill type="solid"/>
              </v:shape>
            </v:group>
            <v:group style="position:absolute;left:1772;top:6002;width:8365;height:284" coordorigin="1772,6002" coordsize="8365,284">
              <v:shape style="position:absolute;left:1772;top:6002;width:8365;height:284" coordorigin="1772,6002" coordsize="8365,284" path="m1772,6285l10137,6285,10137,6002,1772,6002,1772,6285xe" filled="true" fillcolor="#282c34" stroked="false">
                <v:path arrowok="t"/>
                <v:fill type="solid"/>
              </v:shape>
            </v:group>
            <v:group style="position:absolute;left:1772;top:6285;width:8365;height:288" coordorigin="1772,6285" coordsize="8365,288">
              <v:shape style="position:absolute;left:1772;top:6285;width:8365;height:288" coordorigin="1772,6285" coordsize="8365,288" path="m1772,6573l10137,6573,10137,6285,1772,6285,1772,6573xe" filled="true" fillcolor="#282c34" stroked="false">
                <v:path arrowok="t"/>
                <v:fill type="solid"/>
              </v:shape>
            </v:group>
            <v:group style="position:absolute;left:1772;top:6573;width:8365;height:284" coordorigin="1772,6573" coordsize="8365,284">
              <v:shape style="position:absolute;left:1772;top:6573;width:8365;height:284" coordorigin="1772,6573" coordsize="8365,284" path="m1772,6856l10137,6856,10137,6573,1772,6573,1772,6856xe" filled="true" fillcolor="#282c34" stroked="false">
                <v:path arrowok="t"/>
                <v:fill type="solid"/>
              </v:shape>
            </v:group>
            <v:group style="position:absolute;left:1772;top:6856;width:8365;height:288" coordorigin="1772,6856" coordsize="8365,288">
              <v:shape style="position:absolute;left:1772;top:6856;width:8365;height:288" coordorigin="1772,6856" coordsize="8365,288" path="m1772,7144l10137,7144,10137,6856,1772,6856,1772,7144xe" filled="true" fillcolor="#282c34" stroked="false">
                <v:path arrowok="t"/>
                <v:fill type="solid"/>
              </v:shape>
            </v:group>
            <v:group style="position:absolute;left:1772;top:7144;width:8365;height:284" coordorigin="1772,7144" coordsize="8365,284">
              <v:shape style="position:absolute;left:1772;top:7144;width:8365;height:284" coordorigin="1772,7144" coordsize="8365,284" path="m1772,7428l10137,7428,10137,7144,1772,7144,1772,7428xe" filled="true" fillcolor="#282c34" stroked="false">
                <v:path arrowok="t"/>
                <v:fill type="solid"/>
              </v:shape>
            </v:group>
            <v:group style="position:absolute;left:1772;top:7428;width:8365;height:284" coordorigin="1772,7428" coordsize="8365,284">
              <v:shape style="position:absolute;left:1772;top:7428;width:8365;height:284" coordorigin="1772,7428" coordsize="8365,284" path="m1772,7711l10137,7711,10137,7428,1772,7428,1772,7711xe" filled="true" fillcolor="#282c34" stroked="false">
                <v:path arrowok="t"/>
                <v:fill type="solid"/>
              </v:shape>
            </v:group>
            <v:group style="position:absolute;left:1772;top:7711;width:8365;height:288" coordorigin="1772,7711" coordsize="8365,288">
              <v:shape style="position:absolute;left:1772;top:7711;width:8365;height:288" coordorigin="1772,7711" coordsize="8365,288" path="m1772,7999l10137,7999,10137,7711,1772,7711,1772,7999xe" filled="true" fillcolor="#282c34" stroked="false">
                <v:path arrowok="t"/>
                <v:fill type="solid"/>
              </v:shape>
            </v:group>
            <v:group style="position:absolute;left:1772;top:7999;width:8365;height:284" coordorigin="1772,7999" coordsize="8365,284">
              <v:shape style="position:absolute;left:1772;top:7999;width:8365;height:284" coordorigin="1772,7999" coordsize="8365,284" path="m1772,8282l10137,8282,10137,7999,1772,7999,1772,8282xe" filled="true" fillcolor="#282c34" stroked="false">
                <v:path arrowok="t"/>
                <v:fill type="solid"/>
              </v:shape>
            </v:group>
            <v:group style="position:absolute;left:1772;top:8282;width:8365;height:284" coordorigin="1772,8282" coordsize="8365,284">
              <v:shape style="position:absolute;left:1772;top:8282;width:8365;height:284" coordorigin="1772,8282" coordsize="8365,284" path="m1772,8566l10137,8566,10137,8282,1772,8282,1772,8566xe" filled="true" fillcolor="#282c34" stroked="false">
                <v:path arrowok="t"/>
                <v:fill type="solid"/>
              </v:shape>
            </v:group>
            <v:group style="position:absolute;left:1772;top:8566;width:8365;height:288" coordorigin="1772,8566" coordsize="8365,288">
              <v:shape style="position:absolute;left:1772;top:8566;width:8365;height:288" coordorigin="1772,8566" coordsize="8365,288" path="m1772,8854l10137,8854,10137,8566,1772,8566,1772,8854xe" filled="true" fillcolor="#282c34" stroked="false">
                <v:path arrowok="t"/>
                <v:fill type="solid"/>
              </v:shape>
            </v:group>
            <v:group style="position:absolute;left:1772;top:8854;width:8365;height:284" coordorigin="1772,8854" coordsize="8365,284">
              <v:shape style="position:absolute;left:1772;top:8854;width:8365;height:284" coordorigin="1772,8854" coordsize="8365,284" path="m1772,9137l10137,9137,10137,8854,1772,8854,1772,9137xe" filled="true" fillcolor="#282c34" stroked="false">
                <v:path arrowok="t"/>
                <v:fill type="solid"/>
              </v:shape>
            </v:group>
            <v:group style="position:absolute;left:1772;top:9137;width:8365;height:288" coordorigin="1772,9137" coordsize="8365,288">
              <v:shape style="position:absolute;left:1772;top:9137;width:8365;height:288" coordorigin="1772,9137" coordsize="8365,288" path="m1772,9425l10137,9425,10137,9137,1772,9137,1772,9425xe" filled="true" fillcolor="#282c34" stroked="false">
                <v:path arrowok="t"/>
                <v:fill type="solid"/>
              </v:shape>
            </v:group>
            <v:group style="position:absolute;left:1772;top:9425;width:8365;height:284" coordorigin="1772,9425" coordsize="8365,284">
              <v:shape style="position:absolute;left:1772;top:9425;width:8365;height:284" coordorigin="1772,9425" coordsize="8365,284" path="m1772,9708l10137,9708,10137,9425,1772,9425,1772,9708xe" filled="true" fillcolor="#282c34" stroked="false">
                <v:path arrowok="t"/>
                <v:fill type="solid"/>
              </v:shape>
            </v:group>
            <v:group style="position:absolute;left:1772;top:9708;width:8365;height:284" coordorigin="1772,9708" coordsize="8365,284">
              <v:shape style="position:absolute;left:1772;top:9708;width:8365;height:284" coordorigin="1772,9708" coordsize="8365,284" path="m1772,9992l10137,9992,10137,9708,1772,9708,1772,9992xe" filled="true" fillcolor="#282c34" stroked="false">
                <v:path arrowok="t"/>
                <v:fill type="solid"/>
              </v:shape>
            </v:group>
            <v:group style="position:absolute;left:1772;top:9992;width:8365;height:288" coordorigin="1772,9992" coordsize="8365,288">
              <v:shape style="position:absolute;left:1772;top:9992;width:8365;height:288" coordorigin="1772,9992" coordsize="8365,288" path="m1772,10280l10137,10280,10137,9992,1772,9992,1772,10280xe" filled="true" fillcolor="#282c34" stroked="false">
                <v:path arrowok="t"/>
                <v:fill type="solid"/>
              </v:shape>
            </v:group>
            <v:group style="position:absolute;left:1772;top:10280;width:8365;height:284" coordorigin="1772,10280" coordsize="8365,284">
              <v:shape style="position:absolute;left:1772;top:10280;width:8365;height:284" coordorigin="1772,10280" coordsize="8365,284" path="m1772,10563l10137,10563,10137,10280,1772,10280,1772,10563xe" filled="true" fillcolor="#282c34" stroked="false">
                <v:path arrowok="t"/>
                <v:fill type="solid"/>
              </v:shape>
            </v:group>
            <v:group style="position:absolute;left:1772;top:10563;width:8365;height:284" coordorigin="1772,10563" coordsize="8365,284">
              <v:shape style="position:absolute;left:1772;top:10563;width:8365;height:284" coordorigin="1772,10563" coordsize="8365,284" path="m1772,10847l10137,10847,10137,10563,1772,10563,1772,10847xe" filled="true" fillcolor="#282c34" stroked="false">
                <v:path arrowok="t"/>
                <v:fill type="solid"/>
              </v:shape>
            </v:group>
            <v:group style="position:absolute;left:1772;top:10847;width:8365;height:288" coordorigin="1772,10847" coordsize="8365,288">
              <v:shape style="position:absolute;left:1772;top:10847;width:8365;height:288" coordorigin="1772,10847" coordsize="8365,288" path="m1772,11135l10137,11135,10137,10847,1772,10847,1772,11135xe" filled="true" fillcolor="#282c34" stroked="false">
                <v:path arrowok="t"/>
                <v:fill type="solid"/>
              </v:shape>
            </v:group>
            <v:group style="position:absolute;left:1772;top:11135;width:8365;height:284" coordorigin="1772,11135" coordsize="8365,284">
              <v:shape style="position:absolute;left:1772;top:11135;width:8365;height:284" coordorigin="1772,11135" coordsize="8365,284" path="m1772,11418l10137,11418,10137,11135,1772,11135,1772,11418xe" filled="true" fillcolor="#282c34" stroked="false">
                <v:path arrowok="t"/>
                <v:fill type="solid"/>
              </v:shape>
            </v:group>
            <v:group style="position:absolute;left:1772;top:11418;width:8365;height:288" coordorigin="1772,11418" coordsize="8365,288">
              <v:shape style="position:absolute;left:1772;top:11418;width:8365;height:288" coordorigin="1772,11418" coordsize="8365,288" path="m1772,11706l10137,11706,10137,11418,1772,11418,1772,11706xe" filled="true" fillcolor="#282c34" stroked="false">
                <v:path arrowok="t"/>
                <v:fill type="solid"/>
              </v:shape>
            </v:group>
            <v:group style="position:absolute;left:1772;top:11706;width:8365;height:284" coordorigin="1772,11706" coordsize="8365,284">
              <v:shape style="position:absolute;left:1772;top:11706;width:8365;height:284" coordorigin="1772,11706" coordsize="8365,284" path="m1772,11989l10137,11989,10137,11706,1772,11706,1772,11989xe" filled="true" fillcolor="#282c34" stroked="false">
                <v:path arrowok="t"/>
                <v:fill type="solid"/>
              </v:shape>
            </v:group>
            <v:group style="position:absolute;left:1772;top:11989;width:8365;height:284" coordorigin="1772,11989" coordsize="8365,284">
              <v:shape style="position:absolute;left:1772;top:11989;width:8365;height:284" coordorigin="1772,11989" coordsize="8365,284" path="m1772,12272l10137,12272,10137,11989,1772,11989,1772,12272xe" filled="true" fillcolor="#282c34" stroked="false">
                <v:path arrowok="t"/>
                <v:fill type="solid"/>
              </v:shape>
            </v:group>
            <v:group style="position:absolute;left:1772;top:12272;width:8365;height:289" coordorigin="1772,12272" coordsize="8365,289">
              <v:shape style="position:absolute;left:1772;top:12272;width:8365;height:289" coordorigin="1772,12272" coordsize="8365,289" path="m1772,12561l10137,12561,10137,12272,1772,12272,1772,12561xe" filled="true" fillcolor="#282c34" stroked="false">
                <v:path arrowok="t"/>
                <v:fill type="solid"/>
              </v:shape>
            </v:group>
            <v:group style="position:absolute;left:1772;top:12561;width:8365;height:284" coordorigin="1772,12561" coordsize="8365,284">
              <v:shape style="position:absolute;left:1772;top:12561;width:8365;height:284" coordorigin="1772,12561" coordsize="8365,284" path="m1772,12844l10137,12844,10137,12561,1772,12561,1772,12844xe" filled="true" fillcolor="#282c34" stroked="false">
                <v:path arrowok="t"/>
                <v:fill type="solid"/>
              </v:shape>
            </v:group>
            <v:group style="position:absolute;left:1772;top:12844;width:8365;height:284" coordorigin="1772,12844" coordsize="8365,284">
              <v:shape style="position:absolute;left:1772;top:12844;width:8365;height:284" coordorigin="1772,12844" coordsize="8365,284" path="m1772,13127l10137,13127,10137,12844,1772,12844,1772,13127xe" filled="true" fillcolor="#282c34" stroked="false">
                <v:path arrowok="t"/>
                <v:fill type="solid"/>
              </v:shape>
            </v:group>
            <v:group style="position:absolute;left:1772;top:13127;width:8365;height:288" coordorigin="1772,13127" coordsize="8365,288">
              <v:shape style="position:absolute;left:1772;top:13127;width:8365;height:288" coordorigin="1772,13127" coordsize="8365,288" path="m1772,13415l10137,13415,10137,13127,1772,13127,1772,13415xe" filled="true" fillcolor="#282c34" stroked="false">
                <v:path arrowok="t"/>
                <v:fill type="solid"/>
              </v:shape>
            </v:group>
            <v:group style="position:absolute;left:1772;top:13415;width:8365;height:284" coordorigin="1772,13415" coordsize="8365,284">
              <v:shape style="position:absolute;left:1772;top:13415;width:8365;height:284" coordorigin="1772,13415" coordsize="8365,284" path="m1772,13698l10137,13698,10137,13415,1772,13415,1772,13698xe" filled="true" fillcolor="#282c34" stroked="false">
                <v:path arrowok="t"/>
                <v:fill type="solid"/>
              </v:shape>
            </v:group>
            <v:group style="position:absolute;left:1772;top:13698;width:8365;height:288" coordorigin="1772,13698" coordsize="8365,288">
              <v:shape style="position:absolute;left:1772;top:13698;width:8365;height:288" coordorigin="1772,13698" coordsize="8365,288" path="m1772,13986l10137,13986,10137,13698,1772,13698,1772,13986xe" filled="true" fillcolor="#282c34" stroked="false">
                <v:path arrowok="t"/>
                <v:fill type="solid"/>
              </v:shape>
            </v:group>
            <v:group style="position:absolute;left:1772;top:13986;width:8365;height:284" coordorigin="1772,13986" coordsize="8365,284">
              <v:shape style="position:absolute;left:1772;top:13986;width:8365;height:284" coordorigin="1772,13986" coordsize="8365,284" path="m1772,14270l10137,14270,10137,13986,1772,13986,1772,14270xe" filled="true" fillcolor="#282c34" stroked="false">
                <v:path arrowok="t"/>
                <v:fill type="solid"/>
              </v:shape>
            </v:group>
            <v:group style="position:absolute;left:1772;top:14270;width:8365;height:284" coordorigin="1772,14270" coordsize="8365,284">
              <v:shape style="position:absolute;left:1772;top:14270;width:8365;height:284" coordorigin="1772,14270" coordsize="8365,284" path="m1772,14553l10137,14553,10137,14270,1772,14270,1772,14553xe" filled="true" fillcolor="#282c34" stroked="false">
                <v:path arrowok="t"/>
                <v:fill type="solid"/>
              </v:shape>
            </v:group>
            <v:group style="position:absolute;left:1772;top:14553;width:8365;height:288" coordorigin="1772,14553" coordsize="8365,288">
              <v:shape style="position:absolute;left:1772;top:14553;width:8365;height:288" coordorigin="1772,14553" coordsize="8365,288" path="m1772,14841l10137,14841,10137,14553,1772,14553,1772,14841xe" filled="true" fillcolor="#282c34" stroked="false">
                <v:path arrowok="t"/>
                <v:fill type="solid"/>
              </v:shape>
            </v:group>
            <v:group style="position:absolute;left:1772;top:14841;width:8365;height:284" coordorigin="1772,14841" coordsize="8365,284">
              <v:shape style="position:absolute;left:1772;top:14841;width:8365;height:284" coordorigin="1772,14841" coordsize="8365,284" path="m1772,15124l10137,15124,10137,14841,1772,14841,1772,15124xe" filled="true" fillcolor="#282c34" stroked="false">
                <v:path arrowok="t"/>
                <v:fill type="solid"/>
              </v:shape>
            </v:group>
            <w10:wrap type="none"/>
          </v:group>
        </w:pict>
      </w:r>
      <w:r>
        <w:rPr>
          <w:color w:val="ABB1BE"/>
        </w:rPr>
        <w:t>.aluopin(ID_Ctrl_alu),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.alusrcain(ID_Ctrl_aluSrcA),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.alusrcbin(ID_Ctrl_aluSrcB),</w:t>
      </w:r>
      <w:r>
        <w:rPr/>
      </w:r>
    </w:p>
    <w:p>
      <w:pPr>
        <w:pStyle w:val="BodyText"/>
        <w:spacing w:line="240" w:lineRule="auto" w:before="38"/>
        <w:ind w:right="124"/>
        <w:jc w:val="left"/>
      </w:pPr>
      <w:r>
        <w:rPr>
          <w:color w:val="ABB1BE"/>
        </w:rPr>
        <w:t>.mem2regin(ID_Ctrl_Mem2Reg),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.regwrin(ID_Ctrl_regWr),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.memwrin(ID_Ctrl_MemWr),</w:t>
      </w:r>
      <w:r>
        <w:rPr/>
      </w:r>
    </w:p>
    <w:p>
      <w:pPr>
        <w:spacing w:line="240" w:lineRule="auto" w:before="4"/>
        <w:ind w:right="0"/>
        <w:rPr>
          <w:rFonts w:ascii="Consolas" w:hAnsi="Consolas" w:cs="Consolas" w:eastAsia="Consolas" w:hint="default"/>
          <w:sz w:val="22"/>
          <w:szCs w:val="22"/>
        </w:rPr>
      </w:pPr>
    </w:p>
    <w:p>
      <w:pPr>
        <w:pStyle w:val="BodyText"/>
        <w:spacing w:line="240" w:lineRule="auto" w:before="63"/>
        <w:ind w:right="124"/>
        <w:jc w:val="left"/>
      </w:pPr>
      <w:r>
        <w:rPr>
          <w:color w:val="ABB1BE"/>
        </w:rPr>
        <w:t>.regout1(EX_reg_out1),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.regout2(EX_reg_out2),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.regout3(EX_Ext_imm_16),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.regout4(EX_Rs),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.regout5(EX_Rt),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.regout6(EX_Rd),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.regout7(EX_shamt),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.regdstout(EX_Ctrl_regDst),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.aluopout(EX_Ctrl_alu),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.alusrcaout(EX_Ctrl_aluSrcA),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.alusrcbout(EX_Ctrl_aluSrcB),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.mem2regout(EX_Ctrl_Mem2Reg),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.regwrout(EX_Ctrl_regWr),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.memwrout(EX_Ctrl_MemWr)</w:t>
      </w:r>
      <w:r>
        <w:rPr/>
      </w:r>
    </w:p>
    <w:p>
      <w:pPr>
        <w:pStyle w:val="BodyText"/>
        <w:spacing w:line="240" w:lineRule="auto"/>
        <w:ind w:left="563" w:right="124"/>
        <w:jc w:val="left"/>
      </w:pPr>
      <w:r>
        <w:rPr>
          <w:color w:val="ABB1BE"/>
        </w:rPr>
        <w:t>);</w:t>
      </w:r>
      <w:r>
        <w:rPr/>
      </w:r>
    </w:p>
    <w:p>
      <w:pPr>
        <w:pStyle w:val="BodyText"/>
        <w:spacing w:line="240" w:lineRule="auto"/>
        <w:ind w:left="201" w:right="5580"/>
        <w:jc w:val="center"/>
      </w:pPr>
      <w:r>
        <w:rPr>
          <w:color w:val="EE586E"/>
        </w:rPr>
        <w:t>MUX </w:t>
      </w:r>
      <w:r>
        <w:rPr>
          <w:color w:val="ABB1BE"/>
        </w:rPr>
        <w:t>#(</w:t>
      </w:r>
      <w:r>
        <w:rPr>
          <w:color w:val="D19A66"/>
        </w:rPr>
        <w:t>5</w:t>
      </w:r>
      <w:r>
        <w:rPr>
          <w:color w:val="ABB1BE"/>
        </w:rPr>
        <w:t>)</w:t>
      </w:r>
      <w:r>
        <w:rPr>
          <w:color w:val="ABB1BE"/>
          <w:spacing w:val="-7"/>
        </w:rPr>
        <w:t> </w:t>
      </w:r>
      <w:r>
        <w:rPr>
          <w:color w:val="EE586E"/>
        </w:rPr>
        <w:t>U_RegDst</w:t>
      </w:r>
      <w:r>
        <w:rPr>
          <w:color w:val="ABB1BE"/>
        </w:rPr>
        <w:t>(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.a(EX_Rt),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.b(EX_Rd),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.Ctrl({</w:t>
      </w:r>
      <w:r>
        <w:rPr>
          <w:color w:val="D19A66"/>
        </w:rPr>
        <w:t>1'b0</w:t>
      </w:r>
      <w:r>
        <w:rPr>
          <w:color w:val="ABB1BE"/>
        </w:rPr>
        <w:t>,EX_Ctrl_regDst})</w:t>
      </w:r>
      <w:r>
        <w:rPr/>
      </w:r>
    </w:p>
    <w:p>
      <w:pPr>
        <w:pStyle w:val="BodyText"/>
        <w:spacing w:line="240" w:lineRule="auto" w:before="42"/>
        <w:ind w:left="563" w:right="124"/>
        <w:jc w:val="left"/>
      </w:pPr>
      <w:r>
        <w:rPr>
          <w:color w:val="ABB1BE"/>
        </w:rPr>
        <w:t>);</w:t>
      </w:r>
      <w:r>
        <w:rPr/>
      </w:r>
    </w:p>
    <w:p>
      <w:pPr>
        <w:pStyle w:val="BodyText"/>
        <w:spacing w:line="240" w:lineRule="auto"/>
        <w:ind w:left="545" w:right="5579"/>
        <w:jc w:val="center"/>
      </w:pPr>
      <w:r>
        <w:rPr>
          <w:color w:val="EE586E"/>
        </w:rPr>
        <w:t>MUX </w:t>
      </w:r>
      <w:r>
        <w:rPr>
          <w:color w:val="ABB1BE"/>
        </w:rPr>
        <w:t>#(</w:t>
      </w:r>
      <w:r>
        <w:rPr>
          <w:color w:val="D19A66"/>
        </w:rPr>
        <w:t>32</w:t>
      </w:r>
      <w:r>
        <w:rPr>
          <w:color w:val="ABB1BE"/>
        </w:rPr>
        <w:t>)</w:t>
      </w:r>
      <w:r>
        <w:rPr>
          <w:color w:val="ABB1BE"/>
          <w:spacing w:val="-8"/>
        </w:rPr>
        <w:t> </w:t>
      </w:r>
      <w:r>
        <w:rPr>
          <w:color w:val="EE586E"/>
        </w:rPr>
        <w:t>U_ForwardA</w:t>
      </w:r>
      <w:r>
        <w:rPr>
          <w:color w:val="ABB1BE"/>
        </w:rPr>
        <w:t>(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.a(EX_reg_out1),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.b(U_Mem2Reg.out),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.c(ME_alu_out),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.Ctrl(ForwardA)</w:t>
      </w:r>
      <w:r>
        <w:rPr/>
      </w:r>
    </w:p>
    <w:p>
      <w:pPr>
        <w:pStyle w:val="BodyText"/>
        <w:spacing w:line="240" w:lineRule="auto" w:before="38"/>
        <w:ind w:left="563" w:right="124"/>
        <w:jc w:val="left"/>
      </w:pPr>
      <w:r>
        <w:rPr>
          <w:color w:val="ABB1BE"/>
        </w:rPr>
        <w:t>);</w:t>
      </w:r>
      <w:r>
        <w:rPr/>
      </w:r>
    </w:p>
    <w:p>
      <w:pPr>
        <w:pStyle w:val="BodyText"/>
        <w:spacing w:line="240" w:lineRule="auto"/>
        <w:ind w:left="563" w:right="124"/>
        <w:jc w:val="left"/>
      </w:pPr>
      <w:r>
        <w:rPr>
          <w:color w:val="EE586E"/>
        </w:rPr>
        <w:t>MUX </w:t>
      </w:r>
      <w:r>
        <w:rPr>
          <w:color w:val="ABB1BE"/>
        </w:rPr>
        <w:t>#(</w:t>
      </w:r>
      <w:r>
        <w:rPr>
          <w:color w:val="D19A66"/>
        </w:rPr>
        <w:t>32</w:t>
      </w:r>
      <w:r>
        <w:rPr>
          <w:color w:val="ABB1BE"/>
        </w:rPr>
        <w:t>)</w:t>
      </w:r>
      <w:r>
        <w:rPr>
          <w:color w:val="ABB1BE"/>
          <w:spacing w:val="-8"/>
        </w:rPr>
        <w:t> </w:t>
      </w:r>
      <w:r>
        <w:rPr>
          <w:color w:val="EE586E"/>
        </w:rPr>
        <w:t>U_ALUSrcA</w:t>
      </w:r>
      <w:r>
        <w:rPr>
          <w:color w:val="ABB1BE"/>
        </w:rPr>
        <w:t>(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.a(U_ForwardA.out),</w:t>
      </w:r>
      <w:r>
        <w:rPr/>
      </w:r>
    </w:p>
    <w:p>
      <w:pPr>
        <w:spacing w:before="37"/>
        <w:ind w:left="985" w:right="124" w:firstLine="0"/>
        <w:jc w:val="left"/>
        <w:rPr>
          <w:rFonts w:ascii="Consolas" w:hAnsi="Consolas" w:cs="Consolas" w:eastAsia="Consolas" w:hint="default"/>
          <w:sz w:val="21"/>
          <w:szCs w:val="21"/>
        </w:rPr>
      </w:pPr>
      <w:r>
        <w:rPr>
          <w:rFonts w:ascii="Consolas"/>
          <w:color w:val="ABB1BE"/>
          <w:sz w:val="21"/>
        </w:rPr>
        <w:t>.b(</w:t>
      </w:r>
      <w:r>
        <w:rPr>
          <w:rFonts w:ascii="Consolas"/>
          <w:color w:val="D19A66"/>
          <w:sz w:val="21"/>
        </w:rPr>
        <w:t>32'h00000010</w:t>
      </w:r>
      <w:r>
        <w:rPr>
          <w:rFonts w:ascii="Consolas"/>
          <w:color w:val="ABB1BE"/>
          <w:sz w:val="21"/>
        </w:rPr>
        <w:t>),</w:t>
      </w:r>
      <w:r>
        <w:rPr>
          <w:rFonts w:ascii="Consolas"/>
          <w:i/>
          <w:color w:val="7E848E"/>
          <w:sz w:val="21"/>
        </w:rPr>
        <w:t>//lui</w:t>
      </w:r>
      <w:r>
        <w:rPr>
          <w:rFonts w:ascii="Consolas"/>
          <w:sz w:val="21"/>
        </w:rPr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.c({{</w:t>
      </w:r>
      <w:r>
        <w:rPr>
          <w:color w:val="D19A66"/>
        </w:rPr>
        <w:t>27</w:t>
      </w:r>
      <w:r>
        <w:rPr>
          <w:color w:val="ABB1BE"/>
        </w:rPr>
        <w:t>{</w:t>
      </w:r>
      <w:r>
        <w:rPr>
          <w:color w:val="D19A66"/>
        </w:rPr>
        <w:t>1'b0</w:t>
      </w:r>
      <w:r>
        <w:rPr>
          <w:color w:val="ABB1BE"/>
        </w:rPr>
        <w:t>}},</w:t>
      </w:r>
      <w:r>
        <w:rPr>
          <w:color w:val="ABB1BE"/>
          <w:spacing w:val="-10"/>
        </w:rPr>
        <w:t> </w:t>
      </w:r>
      <w:r>
        <w:rPr>
          <w:color w:val="ABB1BE"/>
        </w:rPr>
        <w:t>EX_shamt}),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.Ctrl(EX_Ctrl_aluSrcA)</w:t>
      </w:r>
      <w:r>
        <w:rPr/>
      </w:r>
    </w:p>
    <w:p>
      <w:pPr>
        <w:pStyle w:val="BodyText"/>
        <w:spacing w:line="240" w:lineRule="auto"/>
        <w:ind w:left="563" w:right="124"/>
        <w:jc w:val="left"/>
      </w:pPr>
      <w:r>
        <w:rPr>
          <w:color w:val="ABB1BE"/>
        </w:rPr>
        <w:t>);</w:t>
      </w:r>
      <w:r>
        <w:rPr/>
      </w:r>
    </w:p>
    <w:p>
      <w:pPr>
        <w:pStyle w:val="BodyText"/>
        <w:spacing w:line="240" w:lineRule="auto" w:before="42"/>
        <w:ind w:left="545" w:right="5579"/>
        <w:jc w:val="center"/>
      </w:pPr>
      <w:r>
        <w:rPr>
          <w:color w:val="EE586E"/>
        </w:rPr>
        <w:t>MUX </w:t>
      </w:r>
      <w:r>
        <w:rPr>
          <w:color w:val="ABB1BE"/>
        </w:rPr>
        <w:t>#(</w:t>
      </w:r>
      <w:r>
        <w:rPr>
          <w:color w:val="D19A66"/>
        </w:rPr>
        <w:t>32</w:t>
      </w:r>
      <w:r>
        <w:rPr>
          <w:color w:val="ABB1BE"/>
        </w:rPr>
        <w:t>)</w:t>
      </w:r>
      <w:r>
        <w:rPr>
          <w:color w:val="ABB1BE"/>
          <w:spacing w:val="-8"/>
        </w:rPr>
        <w:t> </w:t>
      </w:r>
      <w:r>
        <w:rPr>
          <w:color w:val="EE586E"/>
        </w:rPr>
        <w:t>U_ForwardB</w:t>
      </w:r>
      <w:r>
        <w:rPr>
          <w:color w:val="ABB1BE"/>
        </w:rPr>
        <w:t>(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.a(EX_reg_out2),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.b(U_Mem2Reg.out),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.c(ME_alu_out),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.Ctrl(ForwardB)</w:t>
      </w:r>
      <w:r>
        <w:rPr/>
      </w:r>
    </w:p>
    <w:p>
      <w:pPr>
        <w:pStyle w:val="BodyText"/>
        <w:spacing w:line="240" w:lineRule="auto" w:before="42"/>
        <w:ind w:left="563" w:right="124"/>
        <w:jc w:val="left"/>
      </w:pPr>
      <w:r>
        <w:rPr>
          <w:color w:val="ABB1BE"/>
        </w:rPr>
        <w:t>);</w:t>
      </w:r>
      <w:r>
        <w:rPr/>
      </w:r>
    </w:p>
    <w:p>
      <w:pPr>
        <w:pStyle w:val="BodyText"/>
        <w:spacing w:line="240" w:lineRule="auto"/>
        <w:ind w:left="563" w:right="124"/>
        <w:jc w:val="left"/>
      </w:pPr>
      <w:r>
        <w:rPr>
          <w:color w:val="EE586E"/>
        </w:rPr>
        <w:t>MUX </w:t>
      </w:r>
      <w:r>
        <w:rPr>
          <w:color w:val="ABB1BE"/>
        </w:rPr>
        <w:t>#(</w:t>
      </w:r>
      <w:r>
        <w:rPr>
          <w:color w:val="D19A66"/>
        </w:rPr>
        <w:t>32</w:t>
      </w:r>
      <w:r>
        <w:rPr>
          <w:color w:val="ABB1BE"/>
        </w:rPr>
        <w:t>)</w:t>
      </w:r>
      <w:r>
        <w:rPr>
          <w:color w:val="ABB1BE"/>
          <w:spacing w:val="-8"/>
        </w:rPr>
        <w:t> </w:t>
      </w:r>
      <w:r>
        <w:rPr>
          <w:color w:val="EE586E"/>
        </w:rPr>
        <w:t>U_ALUSrcB</w:t>
      </w:r>
      <w:r>
        <w:rPr>
          <w:color w:val="ABB1BE"/>
        </w:rPr>
        <w:t>(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.a(U_ForwardB.out),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.b(EX_Ext_imm_16),</w:t>
      </w:r>
      <w:r>
        <w:rPr/>
      </w:r>
    </w:p>
    <w:p>
      <w:pPr>
        <w:spacing w:after="0" w:line="240" w:lineRule="auto"/>
        <w:jc w:val="left"/>
        <w:sectPr>
          <w:pgSz w:w="11910" w:h="16840"/>
          <w:pgMar w:top="1420" w:bottom="280" w:left="1660" w:right="1660"/>
        </w:sectPr>
      </w:pPr>
    </w:p>
    <w:p>
      <w:pPr>
        <w:pStyle w:val="BodyText"/>
        <w:spacing w:line="240" w:lineRule="auto" w:before="39"/>
        <w:ind w:right="124"/>
        <w:jc w:val="left"/>
      </w:pPr>
      <w:r>
        <w:rPr/>
        <w:pict>
          <v:group style="position:absolute;margin-left:88.608002pt;margin-top:72.019981pt;width:418.25pt;height:684.2pt;mso-position-horizontal-relative:page;mso-position-vertical-relative:page;z-index:-131296" coordorigin="1772,1440" coordsize="8365,13684">
            <v:group style="position:absolute;left:1772;top:1440;width:8365;height:284" coordorigin="1772,1440" coordsize="8365,284">
              <v:shape style="position:absolute;left:1772;top:1440;width:8365;height:284" coordorigin="1772,1440" coordsize="8365,284" path="m1772,1724l10137,1724,10137,1440,1772,1440,1772,1724xe" filled="true" fillcolor="#282c34" stroked="false">
                <v:path arrowok="t"/>
                <v:fill type="solid"/>
              </v:shape>
            </v:group>
            <v:group style="position:absolute;left:1772;top:1724;width:8365;height:288" coordorigin="1772,1724" coordsize="8365,288">
              <v:shape style="position:absolute;left:1772;top:1724;width:8365;height:288" coordorigin="1772,1724" coordsize="8365,288" path="m1772,2012l10137,2012,10137,1724,1772,1724,1772,2012xe" filled="true" fillcolor="#282c34" stroked="false">
                <v:path arrowok="t"/>
                <v:fill type="solid"/>
              </v:shape>
            </v:group>
            <v:group style="position:absolute;left:1772;top:2012;width:8365;height:284" coordorigin="1772,2012" coordsize="8365,284">
              <v:shape style="position:absolute;left:1772;top:2012;width:8365;height:284" coordorigin="1772,2012" coordsize="8365,284" path="m1772,2295l10137,2295,10137,2012,1772,2012,1772,2295xe" filled="true" fillcolor="#282c34" stroked="false">
                <v:path arrowok="t"/>
                <v:fill type="solid"/>
              </v:shape>
            </v:group>
            <v:group style="position:absolute;left:1772;top:2295;width:8365;height:289" coordorigin="1772,2295" coordsize="8365,289">
              <v:shape style="position:absolute;left:1772;top:2295;width:8365;height:289" coordorigin="1772,2295" coordsize="8365,289" path="m1772,2583l10137,2583,10137,2295,1772,2295,1772,2583xe" filled="true" fillcolor="#282c34" stroked="false">
                <v:path arrowok="t"/>
                <v:fill type="solid"/>
              </v:shape>
            </v:group>
            <v:group style="position:absolute;left:1772;top:2583;width:8365;height:284" coordorigin="1772,2583" coordsize="8365,284">
              <v:shape style="position:absolute;left:1772;top:2583;width:8365;height:284" coordorigin="1772,2583" coordsize="8365,284" path="m1772,2867l10137,2867,10137,2583,1772,2583,1772,2867xe" filled="true" fillcolor="#282c34" stroked="false">
                <v:path arrowok="t"/>
                <v:fill type="solid"/>
              </v:shape>
            </v:group>
            <v:group style="position:absolute;left:1772;top:2867;width:8365;height:284" coordorigin="1772,2867" coordsize="8365,284">
              <v:shape style="position:absolute;left:1772;top:2867;width:8365;height:284" coordorigin="1772,2867" coordsize="8365,284" path="m1772,3150l10137,3150,10137,2867,1772,2867,1772,3150xe" filled="true" fillcolor="#282c34" stroked="false">
                <v:path arrowok="t"/>
                <v:fill type="solid"/>
              </v:shape>
            </v:group>
            <v:group style="position:absolute;left:1772;top:3150;width:8365;height:288" coordorigin="1772,3150" coordsize="8365,288">
              <v:shape style="position:absolute;left:1772;top:3150;width:8365;height:288" coordorigin="1772,3150" coordsize="8365,288" path="m1772,3438l10137,3438,10137,3150,1772,3150,1772,3438xe" filled="true" fillcolor="#282c34" stroked="false">
                <v:path arrowok="t"/>
                <v:fill type="solid"/>
              </v:shape>
            </v:group>
            <v:group style="position:absolute;left:1772;top:3438;width:8365;height:284" coordorigin="1772,3438" coordsize="8365,284">
              <v:shape style="position:absolute;left:1772;top:3438;width:8365;height:284" coordorigin="1772,3438" coordsize="8365,284" path="m1772,3721l10137,3721,10137,3438,1772,3438,1772,3721xe" filled="true" fillcolor="#282c34" stroked="false">
                <v:path arrowok="t"/>
                <v:fill type="solid"/>
              </v:shape>
            </v:group>
            <v:group style="position:absolute;left:1772;top:3721;width:8365;height:284" coordorigin="1772,3721" coordsize="8365,284">
              <v:shape style="position:absolute;left:1772;top:3721;width:8365;height:284" coordorigin="1772,3721" coordsize="8365,284" path="m1772,4004l10137,4004,10137,3721,1772,3721,1772,4004xe" filled="true" fillcolor="#282c34" stroked="false">
                <v:path arrowok="t"/>
                <v:fill type="solid"/>
              </v:shape>
            </v:group>
            <v:group style="position:absolute;left:1772;top:4004;width:8365;height:289" coordorigin="1772,4004" coordsize="8365,289">
              <v:shape style="position:absolute;left:1772;top:4004;width:8365;height:289" coordorigin="1772,4004" coordsize="8365,289" path="m1772,4293l10137,4293,10137,4004,1772,4004,1772,4293xe" filled="true" fillcolor="#282c34" stroked="false">
                <v:path arrowok="t"/>
                <v:fill type="solid"/>
              </v:shape>
            </v:group>
            <v:group style="position:absolute;left:1772;top:4293;width:8365;height:284" coordorigin="1772,4293" coordsize="8365,284">
              <v:shape style="position:absolute;left:1772;top:4293;width:8365;height:284" coordorigin="1772,4293" coordsize="8365,284" path="m1772,4576l10137,4576,10137,4293,1772,4293,1772,4576xe" filled="true" fillcolor="#282c34" stroked="false">
                <v:path arrowok="t"/>
                <v:fill type="solid"/>
              </v:shape>
            </v:group>
            <v:group style="position:absolute;left:1772;top:4576;width:8365;height:288" coordorigin="1772,4576" coordsize="8365,288">
              <v:shape style="position:absolute;left:1772;top:4576;width:8365;height:288" coordorigin="1772,4576" coordsize="8365,288" path="m1772,4864l10137,4864,10137,4576,1772,4576,1772,4864xe" filled="true" fillcolor="#282c34" stroked="false">
                <v:path arrowok="t"/>
                <v:fill type="solid"/>
              </v:shape>
            </v:group>
            <v:group style="position:absolute;left:1772;top:4864;width:8365;height:284" coordorigin="1772,4864" coordsize="8365,284">
              <v:shape style="position:absolute;left:1772;top:4864;width:8365;height:284" coordorigin="1772,4864" coordsize="8365,284" path="m1772,5147l10137,5147,10137,4864,1772,4864,1772,5147xe" filled="true" fillcolor="#282c34" stroked="false">
                <v:path arrowok="t"/>
                <v:fill type="solid"/>
              </v:shape>
            </v:group>
            <v:group style="position:absolute;left:1772;top:5147;width:8365;height:284" coordorigin="1772,5147" coordsize="8365,284">
              <v:shape style="position:absolute;left:1772;top:5147;width:8365;height:284" coordorigin="1772,5147" coordsize="8365,284" path="m1772,5430l10137,5430,10137,5147,1772,5147,1772,5430xe" filled="true" fillcolor="#282c34" stroked="false">
                <v:path arrowok="t"/>
                <v:fill type="solid"/>
              </v:shape>
            </v:group>
            <v:group style="position:absolute;left:1772;top:5430;width:8365;height:288" coordorigin="1772,5430" coordsize="8365,288">
              <v:shape style="position:absolute;left:1772;top:5430;width:8365;height:288" coordorigin="1772,5430" coordsize="8365,288" path="m1772,5718l10137,5718,10137,5430,1772,5430,1772,5718xe" filled="true" fillcolor="#282c34" stroked="false">
                <v:path arrowok="t"/>
                <v:fill type="solid"/>
              </v:shape>
            </v:group>
            <v:group style="position:absolute;left:1772;top:5718;width:8365;height:284" coordorigin="1772,5718" coordsize="8365,284">
              <v:shape style="position:absolute;left:1772;top:5718;width:8365;height:284" coordorigin="1772,5718" coordsize="8365,284" path="m1772,6002l10137,6002,10137,5718,1772,5718,1772,6002xe" filled="true" fillcolor="#282c34" stroked="false">
                <v:path arrowok="t"/>
                <v:fill type="solid"/>
              </v:shape>
            </v:group>
            <v:group style="position:absolute;left:1772;top:6002;width:8365;height:284" coordorigin="1772,6002" coordsize="8365,284">
              <v:shape style="position:absolute;left:1772;top:6002;width:8365;height:284" coordorigin="1772,6002" coordsize="8365,284" path="m1772,6285l10137,6285,10137,6002,1772,6002,1772,6285xe" filled="true" fillcolor="#282c34" stroked="false">
                <v:path arrowok="t"/>
                <v:fill type="solid"/>
              </v:shape>
            </v:group>
            <v:group style="position:absolute;left:1772;top:6285;width:8365;height:288" coordorigin="1772,6285" coordsize="8365,288">
              <v:shape style="position:absolute;left:1772;top:6285;width:8365;height:288" coordorigin="1772,6285" coordsize="8365,288" path="m1772,6573l10137,6573,10137,6285,1772,6285,1772,6573xe" filled="true" fillcolor="#282c34" stroked="false">
                <v:path arrowok="t"/>
                <v:fill type="solid"/>
              </v:shape>
            </v:group>
            <v:group style="position:absolute;left:1772;top:6573;width:8365;height:284" coordorigin="1772,6573" coordsize="8365,284">
              <v:shape style="position:absolute;left:1772;top:6573;width:8365;height:284" coordorigin="1772,6573" coordsize="8365,284" path="m1772,6856l10137,6856,10137,6573,1772,6573,1772,6856xe" filled="true" fillcolor="#282c34" stroked="false">
                <v:path arrowok="t"/>
                <v:fill type="solid"/>
              </v:shape>
            </v:group>
            <v:group style="position:absolute;left:1772;top:6856;width:8365;height:288" coordorigin="1772,6856" coordsize="8365,288">
              <v:shape style="position:absolute;left:1772;top:6856;width:8365;height:288" coordorigin="1772,6856" coordsize="8365,288" path="m1772,7144l10137,7144,10137,6856,1772,6856,1772,7144xe" filled="true" fillcolor="#282c34" stroked="false">
                <v:path arrowok="t"/>
                <v:fill type="solid"/>
              </v:shape>
            </v:group>
            <v:group style="position:absolute;left:1772;top:7144;width:8365;height:284" coordorigin="1772,7144" coordsize="8365,284">
              <v:shape style="position:absolute;left:1772;top:7144;width:8365;height:284" coordorigin="1772,7144" coordsize="8365,284" path="m1772,7428l10137,7428,10137,7144,1772,7144,1772,7428xe" filled="true" fillcolor="#282c34" stroked="false">
                <v:path arrowok="t"/>
                <v:fill type="solid"/>
              </v:shape>
            </v:group>
            <v:group style="position:absolute;left:1772;top:7428;width:8365;height:284" coordorigin="1772,7428" coordsize="8365,284">
              <v:shape style="position:absolute;left:1772;top:7428;width:8365;height:284" coordorigin="1772,7428" coordsize="8365,284" path="m1772,7711l10137,7711,10137,7428,1772,7428,1772,7711xe" filled="true" fillcolor="#282c34" stroked="false">
                <v:path arrowok="t"/>
                <v:fill type="solid"/>
              </v:shape>
            </v:group>
            <v:group style="position:absolute;left:1772;top:7711;width:8365;height:288" coordorigin="1772,7711" coordsize="8365,288">
              <v:shape style="position:absolute;left:1772;top:7711;width:8365;height:288" coordorigin="1772,7711" coordsize="8365,288" path="m1772,7999l10137,7999,10137,7711,1772,7711,1772,7999xe" filled="true" fillcolor="#282c34" stroked="false">
                <v:path arrowok="t"/>
                <v:fill type="solid"/>
              </v:shape>
            </v:group>
            <v:group style="position:absolute;left:1772;top:7999;width:8365;height:284" coordorigin="1772,7999" coordsize="8365,284">
              <v:shape style="position:absolute;left:1772;top:7999;width:8365;height:284" coordorigin="1772,7999" coordsize="8365,284" path="m1772,8282l10137,8282,10137,7999,1772,7999,1772,8282xe" filled="true" fillcolor="#282c34" stroked="false">
                <v:path arrowok="t"/>
                <v:fill type="solid"/>
              </v:shape>
            </v:group>
            <v:group style="position:absolute;left:1772;top:8282;width:8365;height:284" coordorigin="1772,8282" coordsize="8365,284">
              <v:shape style="position:absolute;left:1772;top:8282;width:8365;height:284" coordorigin="1772,8282" coordsize="8365,284" path="m1772,8566l10137,8566,10137,8282,1772,8282,1772,8566xe" filled="true" fillcolor="#282c34" stroked="false">
                <v:path arrowok="t"/>
                <v:fill type="solid"/>
              </v:shape>
            </v:group>
            <v:group style="position:absolute;left:1772;top:8566;width:8365;height:288" coordorigin="1772,8566" coordsize="8365,288">
              <v:shape style="position:absolute;left:1772;top:8566;width:8365;height:288" coordorigin="1772,8566" coordsize="8365,288" path="m1772,8854l10137,8854,10137,8566,1772,8566,1772,8854xe" filled="true" fillcolor="#282c34" stroked="false">
                <v:path arrowok="t"/>
                <v:fill type="solid"/>
              </v:shape>
            </v:group>
            <v:group style="position:absolute;left:1772;top:8854;width:8365;height:284" coordorigin="1772,8854" coordsize="8365,284">
              <v:shape style="position:absolute;left:1772;top:8854;width:8365;height:284" coordorigin="1772,8854" coordsize="8365,284" path="m1772,9137l10137,9137,10137,8854,1772,8854,1772,9137xe" filled="true" fillcolor="#282c34" stroked="false">
                <v:path arrowok="t"/>
                <v:fill type="solid"/>
              </v:shape>
            </v:group>
            <v:group style="position:absolute;left:1772;top:9137;width:8365;height:288" coordorigin="1772,9137" coordsize="8365,288">
              <v:shape style="position:absolute;left:1772;top:9137;width:8365;height:288" coordorigin="1772,9137" coordsize="8365,288" path="m1772,9425l10137,9425,10137,9137,1772,9137,1772,9425xe" filled="true" fillcolor="#282c34" stroked="false">
                <v:path arrowok="t"/>
                <v:fill type="solid"/>
              </v:shape>
            </v:group>
            <v:group style="position:absolute;left:1772;top:9425;width:8365;height:284" coordorigin="1772,9425" coordsize="8365,284">
              <v:shape style="position:absolute;left:1772;top:9425;width:8365;height:284" coordorigin="1772,9425" coordsize="8365,284" path="m1772,9708l10137,9708,10137,9425,1772,9425,1772,9708xe" filled="true" fillcolor="#282c34" stroked="false">
                <v:path arrowok="t"/>
                <v:fill type="solid"/>
              </v:shape>
            </v:group>
            <v:group style="position:absolute;left:1772;top:9708;width:8365;height:284" coordorigin="1772,9708" coordsize="8365,284">
              <v:shape style="position:absolute;left:1772;top:9708;width:8365;height:284" coordorigin="1772,9708" coordsize="8365,284" path="m1772,9992l10137,9992,10137,9708,1772,9708,1772,9992xe" filled="true" fillcolor="#282c34" stroked="false">
                <v:path arrowok="t"/>
                <v:fill type="solid"/>
              </v:shape>
            </v:group>
            <v:group style="position:absolute;left:1772;top:9992;width:8365;height:288" coordorigin="1772,9992" coordsize="8365,288">
              <v:shape style="position:absolute;left:1772;top:9992;width:8365;height:288" coordorigin="1772,9992" coordsize="8365,288" path="m1772,10280l10137,10280,10137,9992,1772,9992,1772,10280xe" filled="true" fillcolor="#282c34" stroked="false">
                <v:path arrowok="t"/>
                <v:fill type="solid"/>
              </v:shape>
            </v:group>
            <v:group style="position:absolute;left:1772;top:10280;width:8365;height:284" coordorigin="1772,10280" coordsize="8365,284">
              <v:shape style="position:absolute;left:1772;top:10280;width:8365;height:284" coordorigin="1772,10280" coordsize="8365,284" path="m1772,10563l10137,10563,10137,10280,1772,10280,1772,10563xe" filled="true" fillcolor="#282c34" stroked="false">
                <v:path arrowok="t"/>
                <v:fill type="solid"/>
              </v:shape>
            </v:group>
            <v:group style="position:absolute;left:1772;top:10563;width:8365;height:284" coordorigin="1772,10563" coordsize="8365,284">
              <v:shape style="position:absolute;left:1772;top:10563;width:8365;height:284" coordorigin="1772,10563" coordsize="8365,284" path="m1772,10847l10137,10847,10137,10563,1772,10563,1772,10847xe" filled="true" fillcolor="#282c34" stroked="false">
                <v:path arrowok="t"/>
                <v:fill type="solid"/>
              </v:shape>
            </v:group>
            <v:group style="position:absolute;left:1772;top:10847;width:8365;height:288" coordorigin="1772,10847" coordsize="8365,288">
              <v:shape style="position:absolute;left:1772;top:10847;width:8365;height:288" coordorigin="1772,10847" coordsize="8365,288" path="m1772,11135l10137,11135,10137,10847,1772,10847,1772,11135xe" filled="true" fillcolor="#282c34" stroked="false">
                <v:path arrowok="t"/>
                <v:fill type="solid"/>
              </v:shape>
            </v:group>
            <v:group style="position:absolute;left:1772;top:11135;width:8365;height:284" coordorigin="1772,11135" coordsize="8365,284">
              <v:shape style="position:absolute;left:1772;top:11135;width:8365;height:284" coordorigin="1772,11135" coordsize="8365,284" path="m1772,11418l10137,11418,10137,11135,1772,11135,1772,11418xe" filled="true" fillcolor="#282c34" stroked="false">
                <v:path arrowok="t"/>
                <v:fill type="solid"/>
              </v:shape>
            </v:group>
            <v:group style="position:absolute;left:1772;top:11418;width:8365;height:288" coordorigin="1772,11418" coordsize="8365,288">
              <v:shape style="position:absolute;left:1772;top:11418;width:8365;height:288" coordorigin="1772,11418" coordsize="8365,288" path="m1772,11706l10137,11706,10137,11418,1772,11418,1772,11706xe" filled="true" fillcolor="#282c34" stroked="false">
                <v:path arrowok="t"/>
                <v:fill type="solid"/>
              </v:shape>
            </v:group>
            <v:group style="position:absolute;left:1772;top:11706;width:8365;height:284" coordorigin="1772,11706" coordsize="8365,284">
              <v:shape style="position:absolute;left:1772;top:11706;width:8365;height:284" coordorigin="1772,11706" coordsize="8365,284" path="m1772,11989l10137,11989,10137,11706,1772,11706,1772,11989xe" filled="true" fillcolor="#282c34" stroked="false">
                <v:path arrowok="t"/>
                <v:fill type="solid"/>
              </v:shape>
            </v:group>
            <v:group style="position:absolute;left:1772;top:11989;width:8365;height:284" coordorigin="1772,11989" coordsize="8365,284">
              <v:shape style="position:absolute;left:1772;top:11989;width:8365;height:284" coordorigin="1772,11989" coordsize="8365,284" path="m1772,12272l10137,12272,10137,11989,1772,11989,1772,12272xe" filled="true" fillcolor="#282c34" stroked="false">
                <v:path arrowok="t"/>
                <v:fill type="solid"/>
              </v:shape>
            </v:group>
            <v:group style="position:absolute;left:1772;top:12272;width:8365;height:289" coordorigin="1772,12272" coordsize="8365,289">
              <v:shape style="position:absolute;left:1772;top:12272;width:8365;height:289" coordorigin="1772,12272" coordsize="8365,289" path="m1772,12561l10137,12561,10137,12272,1772,12272,1772,12561xe" filled="true" fillcolor="#282c34" stroked="false">
                <v:path arrowok="t"/>
                <v:fill type="solid"/>
              </v:shape>
            </v:group>
            <v:group style="position:absolute;left:1772;top:12561;width:8365;height:284" coordorigin="1772,12561" coordsize="8365,284">
              <v:shape style="position:absolute;left:1772;top:12561;width:8365;height:284" coordorigin="1772,12561" coordsize="8365,284" path="m1772,12844l10137,12844,10137,12561,1772,12561,1772,12844xe" filled="true" fillcolor="#282c34" stroked="false">
                <v:path arrowok="t"/>
                <v:fill type="solid"/>
              </v:shape>
            </v:group>
            <v:group style="position:absolute;left:1772;top:12844;width:8365;height:284" coordorigin="1772,12844" coordsize="8365,284">
              <v:shape style="position:absolute;left:1772;top:12844;width:8365;height:284" coordorigin="1772,12844" coordsize="8365,284" path="m1772,13127l10137,13127,10137,12844,1772,12844,1772,13127xe" filled="true" fillcolor="#282c34" stroked="false">
                <v:path arrowok="t"/>
                <v:fill type="solid"/>
              </v:shape>
            </v:group>
            <v:group style="position:absolute;left:1772;top:13127;width:8365;height:288" coordorigin="1772,13127" coordsize="8365,288">
              <v:shape style="position:absolute;left:1772;top:13127;width:8365;height:288" coordorigin="1772,13127" coordsize="8365,288" path="m1772,13415l10137,13415,10137,13127,1772,13127,1772,13415xe" filled="true" fillcolor="#282c34" stroked="false">
                <v:path arrowok="t"/>
                <v:fill type="solid"/>
              </v:shape>
            </v:group>
            <v:group style="position:absolute;left:1772;top:13415;width:8365;height:284" coordorigin="1772,13415" coordsize="8365,284">
              <v:shape style="position:absolute;left:1772;top:13415;width:8365;height:284" coordorigin="1772,13415" coordsize="8365,284" path="m1772,13698l10137,13698,10137,13415,1772,13415,1772,13698xe" filled="true" fillcolor="#282c34" stroked="false">
                <v:path arrowok="t"/>
                <v:fill type="solid"/>
              </v:shape>
            </v:group>
            <v:group style="position:absolute;left:1772;top:13698;width:8365;height:288" coordorigin="1772,13698" coordsize="8365,288">
              <v:shape style="position:absolute;left:1772;top:13698;width:8365;height:288" coordorigin="1772,13698" coordsize="8365,288" path="m1772,13986l10137,13986,10137,13698,1772,13698,1772,13986xe" filled="true" fillcolor="#282c34" stroked="false">
                <v:path arrowok="t"/>
                <v:fill type="solid"/>
              </v:shape>
            </v:group>
            <v:group style="position:absolute;left:1772;top:13986;width:8365;height:284" coordorigin="1772,13986" coordsize="8365,284">
              <v:shape style="position:absolute;left:1772;top:13986;width:8365;height:284" coordorigin="1772,13986" coordsize="8365,284" path="m1772,14270l10137,14270,10137,13986,1772,13986,1772,14270xe" filled="true" fillcolor="#282c34" stroked="false">
                <v:path arrowok="t"/>
                <v:fill type="solid"/>
              </v:shape>
            </v:group>
            <v:group style="position:absolute;left:1772;top:14270;width:8365;height:284" coordorigin="1772,14270" coordsize="8365,284">
              <v:shape style="position:absolute;left:1772;top:14270;width:8365;height:284" coordorigin="1772,14270" coordsize="8365,284" path="m1772,14553l10137,14553,10137,14270,1772,14270,1772,14553xe" filled="true" fillcolor="#282c34" stroked="false">
                <v:path arrowok="t"/>
                <v:fill type="solid"/>
              </v:shape>
            </v:group>
            <v:group style="position:absolute;left:1772;top:14553;width:8365;height:288" coordorigin="1772,14553" coordsize="8365,288">
              <v:shape style="position:absolute;left:1772;top:14553;width:8365;height:288" coordorigin="1772,14553" coordsize="8365,288" path="m1772,14841l10137,14841,10137,14553,1772,14553,1772,14841xe" filled="true" fillcolor="#282c34" stroked="false">
                <v:path arrowok="t"/>
                <v:fill type="solid"/>
              </v:shape>
            </v:group>
            <v:group style="position:absolute;left:1772;top:14841;width:8365;height:284" coordorigin="1772,14841" coordsize="8365,284">
              <v:shape style="position:absolute;left:1772;top:14841;width:8365;height:284" coordorigin="1772,14841" coordsize="8365,284" path="m1772,15124l10137,15124,10137,14841,1772,14841,1772,15124xe" filled="true" fillcolor="#282c34" stroked="false">
                <v:path arrowok="t"/>
                <v:fill type="solid"/>
              </v:shape>
            </v:group>
            <w10:wrap type="none"/>
          </v:group>
        </w:pict>
      </w:r>
      <w:r>
        <w:rPr>
          <w:color w:val="ABB1BE"/>
        </w:rPr>
        <w:t>.Ctrl(EX_Ctrl_aluSrcB)</w:t>
      </w:r>
      <w:r>
        <w:rPr/>
      </w:r>
    </w:p>
    <w:p>
      <w:pPr>
        <w:pStyle w:val="BodyText"/>
        <w:spacing w:line="240" w:lineRule="auto"/>
        <w:ind w:left="563" w:right="124"/>
        <w:jc w:val="left"/>
      </w:pPr>
      <w:r>
        <w:rPr>
          <w:color w:val="ABB1BE"/>
        </w:rPr>
        <w:t>);</w:t>
      </w:r>
      <w:r>
        <w:rPr/>
      </w:r>
    </w:p>
    <w:p>
      <w:pPr>
        <w:pStyle w:val="BodyText"/>
        <w:spacing w:line="240" w:lineRule="auto" w:before="42"/>
        <w:ind w:left="563" w:right="124"/>
        <w:jc w:val="left"/>
      </w:pPr>
      <w:r>
        <w:rPr>
          <w:color w:val="EE586E"/>
        </w:rPr>
        <w:t>ALU</w:t>
      </w:r>
      <w:r>
        <w:rPr>
          <w:color w:val="EE586E"/>
          <w:spacing w:val="-4"/>
        </w:rPr>
        <w:t> </w:t>
      </w:r>
      <w:r>
        <w:rPr>
          <w:color w:val="EE586E"/>
        </w:rPr>
        <w:t>U_ALU</w:t>
      </w:r>
      <w:r>
        <w:rPr>
          <w:color w:val="ABB1BE"/>
        </w:rPr>
        <w:t>(</w:t>
      </w:r>
      <w:r>
        <w:rPr/>
      </w:r>
    </w:p>
    <w:p>
      <w:pPr>
        <w:pStyle w:val="BodyText"/>
        <w:spacing w:line="240" w:lineRule="auto" w:before="38"/>
        <w:ind w:right="124"/>
        <w:jc w:val="left"/>
      </w:pPr>
      <w:r>
        <w:rPr>
          <w:color w:val="ABB1BE"/>
        </w:rPr>
        <w:t>.input1(U_ALUSrcA.out),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.input2(U_ALUSrcB.out),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.aluop(EX_Ctrl_alu),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.out(EX_alu_out)</w:t>
      </w:r>
      <w:r>
        <w:rPr/>
      </w:r>
    </w:p>
    <w:p>
      <w:pPr>
        <w:pStyle w:val="BodyText"/>
        <w:spacing w:line="240" w:lineRule="auto" w:before="42"/>
        <w:ind w:left="563" w:right="124"/>
        <w:jc w:val="left"/>
      </w:pPr>
      <w:r>
        <w:rPr>
          <w:color w:val="ABB1BE"/>
        </w:rPr>
        <w:t>);</w:t>
      </w:r>
      <w:r>
        <w:rPr/>
      </w:r>
    </w:p>
    <w:p>
      <w:pPr>
        <w:spacing w:line="240" w:lineRule="auto" w:before="11"/>
        <w:ind w:right="0"/>
        <w:rPr>
          <w:rFonts w:ascii="Consolas" w:hAnsi="Consolas" w:cs="Consolas" w:eastAsia="Consolas" w:hint="default"/>
          <w:sz w:val="21"/>
          <w:szCs w:val="21"/>
        </w:rPr>
      </w:pPr>
    </w:p>
    <w:p>
      <w:pPr>
        <w:pStyle w:val="BodyText"/>
        <w:spacing w:line="240" w:lineRule="auto" w:before="63"/>
        <w:ind w:left="563" w:right="124"/>
        <w:jc w:val="left"/>
      </w:pPr>
      <w:r>
        <w:rPr>
          <w:color w:val="EE586E"/>
        </w:rPr>
        <w:t>EX_ME</w:t>
      </w:r>
      <w:r>
        <w:rPr>
          <w:color w:val="EE586E"/>
          <w:spacing w:val="-4"/>
        </w:rPr>
        <w:t> </w:t>
      </w:r>
      <w:r>
        <w:rPr>
          <w:color w:val="EE586E"/>
        </w:rPr>
        <w:t>U_EXME</w:t>
      </w:r>
      <w:r>
        <w:rPr>
          <w:color w:val="ABB1BE"/>
        </w:rPr>
        <w:t>(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.clk(clk),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.rst(rst),</w:t>
      </w:r>
      <w:r>
        <w:rPr/>
      </w:r>
    </w:p>
    <w:p>
      <w:pPr>
        <w:spacing w:line="240" w:lineRule="auto" w:before="4"/>
        <w:ind w:right="0"/>
        <w:rPr>
          <w:rFonts w:ascii="Consolas" w:hAnsi="Consolas" w:cs="Consolas" w:eastAsia="Consolas" w:hint="default"/>
          <w:sz w:val="22"/>
          <w:szCs w:val="22"/>
        </w:rPr>
      </w:pPr>
    </w:p>
    <w:p>
      <w:pPr>
        <w:pStyle w:val="BodyText"/>
        <w:spacing w:line="240" w:lineRule="auto" w:before="63"/>
        <w:ind w:right="124"/>
        <w:jc w:val="left"/>
      </w:pPr>
      <w:r>
        <w:rPr>
          <w:color w:val="ABB1BE"/>
        </w:rPr>
        <w:t>.regin1(EX_alu_out),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.regin2(U_ForwardB.out),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.regin3(U_RegDst.out),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.mem2regin(EX_Ctrl_Mem2Reg),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.memwrin(EX_Ctrl_MemWr),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.regwrin(EX_Ctrl_regWr),</w:t>
      </w:r>
      <w:r>
        <w:rPr/>
      </w:r>
    </w:p>
    <w:p>
      <w:pPr>
        <w:spacing w:line="240" w:lineRule="auto" w:before="4"/>
        <w:ind w:right="0"/>
        <w:rPr>
          <w:rFonts w:ascii="Consolas" w:hAnsi="Consolas" w:cs="Consolas" w:eastAsia="Consolas" w:hint="default"/>
          <w:sz w:val="22"/>
          <w:szCs w:val="22"/>
        </w:rPr>
      </w:pPr>
    </w:p>
    <w:p>
      <w:pPr>
        <w:pStyle w:val="BodyText"/>
        <w:spacing w:line="240" w:lineRule="auto" w:before="63"/>
        <w:ind w:right="124"/>
        <w:jc w:val="left"/>
      </w:pPr>
      <w:r>
        <w:rPr>
          <w:color w:val="ABB1BE"/>
        </w:rPr>
        <w:t>.regout1(ME_alu_out),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.regout2(ME_mem_write_data),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.regout3(ME_reg_write_import),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.mem2regout(ME_Ctrl_Mem2Reg),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.memwrout(ME_Ctrl_MemWr),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.regwrout(ME_Ctrl_regWr)</w:t>
      </w:r>
      <w:r>
        <w:rPr/>
      </w:r>
    </w:p>
    <w:p>
      <w:pPr>
        <w:pStyle w:val="BodyText"/>
        <w:spacing w:line="240" w:lineRule="auto" w:before="42"/>
        <w:ind w:left="563" w:right="124"/>
        <w:jc w:val="left"/>
      </w:pPr>
      <w:r>
        <w:rPr>
          <w:color w:val="ABB1BE"/>
        </w:rPr>
        <w:t>);</w:t>
      </w:r>
      <w:r>
        <w:rPr/>
      </w:r>
    </w:p>
    <w:p>
      <w:pPr>
        <w:pStyle w:val="BodyText"/>
        <w:spacing w:line="240" w:lineRule="auto"/>
        <w:ind w:left="563" w:right="124"/>
        <w:jc w:val="left"/>
      </w:pPr>
      <w:r>
        <w:rPr>
          <w:color w:val="EE586E"/>
        </w:rPr>
        <w:t>Mem</w:t>
      </w:r>
      <w:r>
        <w:rPr>
          <w:color w:val="EE586E"/>
          <w:spacing w:val="-4"/>
        </w:rPr>
        <w:t> </w:t>
      </w:r>
      <w:r>
        <w:rPr>
          <w:color w:val="EE586E"/>
        </w:rPr>
        <w:t>U_Mem</w:t>
      </w:r>
      <w:r>
        <w:rPr>
          <w:color w:val="ABB1BE"/>
        </w:rPr>
        <w:t>(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.clk(clk),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.import(ME_alu_out),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.write_data(ME_mem_write_data),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.memWr(ME_Ctrl_MemWr),</w:t>
      </w:r>
      <w:r>
        <w:rPr/>
      </w:r>
    </w:p>
    <w:p>
      <w:pPr>
        <w:spacing w:line="240" w:lineRule="auto" w:before="12"/>
        <w:ind w:right="0"/>
        <w:rPr>
          <w:rFonts w:ascii="Consolas" w:hAnsi="Consolas" w:cs="Consolas" w:eastAsia="Consolas" w:hint="default"/>
          <w:sz w:val="21"/>
          <w:szCs w:val="21"/>
        </w:rPr>
      </w:pPr>
    </w:p>
    <w:p>
      <w:pPr>
        <w:pStyle w:val="BodyText"/>
        <w:spacing w:line="240" w:lineRule="auto" w:before="63"/>
        <w:ind w:right="124"/>
        <w:jc w:val="left"/>
      </w:pPr>
      <w:r>
        <w:rPr>
          <w:color w:val="ABB1BE"/>
        </w:rPr>
        <w:t>.read_out(ME_Mem_out)</w:t>
      </w:r>
      <w:r>
        <w:rPr/>
      </w:r>
    </w:p>
    <w:p>
      <w:pPr>
        <w:pStyle w:val="BodyText"/>
        <w:spacing w:line="240" w:lineRule="auto" w:before="42"/>
        <w:ind w:left="563" w:right="124"/>
        <w:jc w:val="left"/>
      </w:pPr>
      <w:r>
        <w:rPr>
          <w:color w:val="ABB1BE"/>
        </w:rPr>
        <w:t>);</w:t>
      </w:r>
      <w:r>
        <w:rPr/>
      </w:r>
    </w:p>
    <w:p>
      <w:pPr>
        <w:pStyle w:val="BodyText"/>
        <w:spacing w:line="240" w:lineRule="auto"/>
        <w:ind w:left="563" w:right="124"/>
        <w:jc w:val="left"/>
      </w:pPr>
      <w:r>
        <w:rPr>
          <w:color w:val="EE586E"/>
        </w:rPr>
        <w:t>ME_WB</w:t>
      </w:r>
      <w:r>
        <w:rPr>
          <w:color w:val="EE586E"/>
          <w:spacing w:val="-4"/>
        </w:rPr>
        <w:t> </w:t>
      </w:r>
      <w:r>
        <w:rPr>
          <w:color w:val="EE586E"/>
        </w:rPr>
        <w:t>U_MEWB</w:t>
      </w:r>
      <w:r>
        <w:rPr>
          <w:color w:val="ABB1BE"/>
        </w:rPr>
        <w:t>(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.clk(clk),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.rst(rst),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.regin1(ME_alu_out),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.regin2(ME_Mem_out),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.regin3(ME_reg_write_import),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.mem2regin(ME_Ctrl_Mem2Reg),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.regwrin(ME_Ctrl_regWr),</w:t>
      </w:r>
      <w:r>
        <w:rPr/>
      </w:r>
    </w:p>
    <w:p>
      <w:pPr>
        <w:spacing w:line="240" w:lineRule="auto" w:before="5"/>
        <w:ind w:right="0"/>
        <w:rPr>
          <w:rFonts w:ascii="Consolas" w:hAnsi="Consolas" w:cs="Consolas" w:eastAsia="Consolas" w:hint="default"/>
          <w:sz w:val="22"/>
          <w:szCs w:val="22"/>
        </w:rPr>
      </w:pPr>
    </w:p>
    <w:p>
      <w:pPr>
        <w:pStyle w:val="BodyText"/>
        <w:spacing w:line="240" w:lineRule="auto" w:before="63"/>
        <w:ind w:right="124"/>
        <w:jc w:val="left"/>
      </w:pPr>
      <w:r>
        <w:rPr>
          <w:color w:val="ABB1BE"/>
        </w:rPr>
        <w:t>.regout1(WB_alu_out),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.regout2(WB_mem_out),</w:t>
      </w:r>
      <w:r>
        <w:rPr/>
      </w:r>
    </w:p>
    <w:p>
      <w:pPr>
        <w:pStyle w:val="BodyText"/>
        <w:spacing w:line="240" w:lineRule="auto"/>
        <w:ind w:right="124"/>
        <w:jc w:val="left"/>
      </w:pPr>
      <w:r>
        <w:rPr>
          <w:color w:val="ABB1BE"/>
        </w:rPr>
        <w:t>.regout3(WB_reg_write_import),</w:t>
      </w:r>
      <w:r>
        <w:rPr/>
      </w:r>
    </w:p>
    <w:p>
      <w:pPr>
        <w:pStyle w:val="BodyText"/>
        <w:spacing w:line="240" w:lineRule="auto" w:before="42"/>
        <w:ind w:right="124"/>
        <w:jc w:val="left"/>
      </w:pPr>
      <w:r>
        <w:rPr>
          <w:color w:val="ABB1BE"/>
        </w:rPr>
        <w:t>.mem2regout(WB_Ctrl_Mem2Reg),</w:t>
      </w:r>
      <w:r>
        <w:rPr/>
      </w:r>
    </w:p>
    <w:p>
      <w:pPr>
        <w:spacing w:after="0" w:line="240" w:lineRule="auto"/>
        <w:jc w:val="left"/>
        <w:sectPr>
          <w:pgSz w:w="11910" w:h="16840"/>
          <w:pgMar w:top="1420" w:bottom="280" w:left="1660" w:right="1660"/>
        </w:sectPr>
      </w:pPr>
    </w:p>
    <w:p>
      <w:pPr>
        <w:spacing w:line="240" w:lineRule="auto"/>
        <w:ind w:left="112" w:right="0" w:firstLine="0"/>
        <w:rPr>
          <w:rFonts w:ascii="Consolas" w:hAnsi="Consolas" w:cs="Consolas" w:eastAsia="Consolas" w:hint="default"/>
          <w:sz w:val="20"/>
          <w:szCs w:val="20"/>
        </w:rPr>
      </w:pPr>
      <w:r>
        <w:rPr>
          <w:rFonts w:ascii="Consolas" w:hAnsi="Consolas" w:cs="Consolas" w:eastAsia="Consolas" w:hint="default"/>
          <w:sz w:val="20"/>
          <w:szCs w:val="20"/>
        </w:rPr>
        <w:pict>
          <v:shape style="width:418.25pt;height:356.3pt;mso-position-horizontal-relative:char;mso-position-vertical-relative:line" type="#_x0000_t202" filled="true" fillcolor="#282c34" stroked="false">
            <w10:anchorlock/>
            <v:textbox inset="0,0,0,0">
              <w:txbxContent>
                <w:p>
                  <w:pPr>
                    <w:pStyle w:val="BodyText"/>
                    <w:spacing w:line="240" w:lineRule="auto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.regwrout(WB_Ctrl_regWr)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451" w:right="0"/>
                    <w:jc w:val="left"/>
                  </w:pPr>
                  <w:r>
                    <w:rPr>
                      <w:color w:val="ABB1BE"/>
                    </w:rPr>
                    <w:t>);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451" w:right="0"/>
                    <w:jc w:val="left"/>
                  </w:pPr>
                  <w:r>
                    <w:rPr>
                      <w:color w:val="EE586E"/>
                    </w:rPr>
                    <w:t>MUX </w:t>
                  </w:r>
                  <w:r>
                    <w:rPr>
                      <w:color w:val="ABB1BE"/>
                    </w:rPr>
                    <w:t>#(</w:t>
                  </w:r>
                  <w:r>
                    <w:rPr>
                      <w:color w:val="D19A66"/>
                    </w:rPr>
                    <w:t>32</w:t>
                  </w:r>
                  <w:r>
                    <w:rPr>
                      <w:color w:val="ABB1BE"/>
                    </w:rPr>
                    <w:t>)</w:t>
                  </w:r>
                  <w:r>
                    <w:rPr>
                      <w:color w:val="ABB1BE"/>
                      <w:spacing w:val="-8"/>
                    </w:rPr>
                    <w:t> </w:t>
                  </w:r>
                  <w:r>
                    <w:rPr>
                      <w:color w:val="EE586E"/>
                    </w:rPr>
                    <w:t>U_Mem2Reg</w:t>
                  </w:r>
                  <w:r>
                    <w:rPr>
                      <w:color w:val="ABB1BE"/>
                    </w:rPr>
                    <w:t>(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38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.a(WB_alu_out),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.b(WB_mem_out),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.Ctrl({</w:t>
                  </w:r>
                  <w:r>
                    <w:rPr>
                      <w:color w:val="D19A66"/>
                    </w:rPr>
                    <w:t>1'b0</w:t>
                  </w:r>
                  <w:r>
                    <w:rPr>
                      <w:color w:val="ABB1BE"/>
                    </w:rPr>
                    <w:t>,WB_Ctrl_Mem2Reg})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451" w:right="0"/>
                    <w:jc w:val="left"/>
                  </w:pPr>
                  <w:r>
                    <w:rPr>
                      <w:color w:val="ABB1BE"/>
                    </w:rPr>
                    <w:t>);</w:t>
                  </w:r>
                  <w:r>
                    <w:rPr/>
                  </w:r>
                </w:p>
                <w:p>
                  <w:pPr>
                    <w:spacing w:line="240" w:lineRule="auto" w:before="9"/>
                    <w:rPr>
                      <w:rFonts w:ascii="Consolas" w:hAnsi="Consolas" w:cs="Consolas" w:eastAsia="Consolas" w:hint="default"/>
                      <w:sz w:val="27"/>
                      <w:szCs w:val="27"/>
                    </w:rPr>
                  </w:pPr>
                </w:p>
                <w:p>
                  <w:pPr>
                    <w:pStyle w:val="BodyText"/>
                    <w:spacing w:line="240" w:lineRule="auto" w:before="0"/>
                    <w:ind w:left="451" w:right="0"/>
                    <w:jc w:val="left"/>
                  </w:pPr>
                  <w:r>
                    <w:rPr>
                      <w:color w:val="EE586E"/>
                    </w:rPr>
                    <w:t>Forward</w:t>
                  </w:r>
                  <w:r>
                    <w:rPr>
                      <w:color w:val="EE586E"/>
                      <w:spacing w:val="-5"/>
                    </w:rPr>
                    <w:t> </w:t>
                  </w:r>
                  <w:r>
                    <w:rPr>
                      <w:color w:val="EE586E"/>
                    </w:rPr>
                    <w:t>U_Forward</w:t>
                  </w:r>
                  <w:r>
                    <w:rPr>
                      <w:color w:val="ABB1BE"/>
                    </w:rPr>
                    <w:t>(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.ID_Rs(ID_instr[</w:t>
                  </w:r>
                  <w:r>
                    <w:rPr>
                      <w:color w:val="D19A66"/>
                    </w:rPr>
                    <w:t>25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21</w:t>
                  </w:r>
                  <w:r>
                    <w:rPr>
                      <w:color w:val="ABB1BE"/>
                    </w:rPr>
                    <w:t>]),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.ID_Rt(ID_instr[</w:t>
                  </w:r>
                  <w:r>
                    <w:rPr>
                      <w:color w:val="D19A66"/>
                    </w:rPr>
                    <w:t>20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16</w:t>
                  </w:r>
                  <w:r>
                    <w:rPr>
                      <w:color w:val="ABB1BE"/>
                    </w:rPr>
                    <w:t>]),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.EX_Rs(EX_Rs),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.EX_Rt(EX_Rt),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.EX_writeimport(U_RegDst.out),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.ME_writeimport(ME_reg_write_import),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.WB_writeimport(WB_reg_write_import),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.EXRegWr(EX_Ctrl_regWr),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.MERegWr(ME_Ctrl_regWr),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.WBRegWr(WB_Ctrl_regWr),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.ForwardA(ForwardA),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.ForwardB(ForwardB),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.ForwardC(ForwardC),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.ForwardD(ForwardD)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451" w:right="0"/>
                    <w:jc w:val="left"/>
                  </w:pPr>
                  <w:r>
                    <w:rPr>
                      <w:color w:val="ABB1BE"/>
                    </w:rPr>
                    <w:t>);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28" w:right="0"/>
                    <w:jc w:val="left"/>
                    <w:rPr>
                      <w:rFonts w:ascii="Consolas" w:hAnsi="Consolas" w:cs="Consolas" w:eastAsia="Consolas" w:hint="default"/>
                    </w:rPr>
                  </w:pPr>
                  <w:r>
                    <w:rPr>
                      <w:color w:val="D45FDE"/>
                    </w:rPr>
                    <w:t>endmodule</w:t>
                  </w:r>
                  <w:r>
                    <w:rPr>
                      <w:color w:val="D45FDE"/>
                      <w:spacing w:val="-4"/>
                    </w:rPr>
                    <w:t> </w:t>
                  </w:r>
                  <w:r>
                    <w:rPr>
                      <w:rFonts w:ascii="Consolas"/>
                      <w:i/>
                      <w:color w:val="7E848E"/>
                    </w:rPr>
                    <w:t>//</w:t>
                  </w:r>
                  <w:r>
                    <w:rPr>
                      <w:rFonts w:ascii="Consolas"/>
                    </w:rPr>
                  </w:r>
                </w:p>
              </w:txbxContent>
            </v:textbox>
            <v:fill type="solid"/>
          </v:shape>
        </w:pict>
      </w:r>
      <w:r>
        <w:rPr>
          <w:rFonts w:ascii="Consolas" w:hAnsi="Consolas" w:cs="Consolas" w:eastAsia="Consolas" w:hint="default"/>
          <w:sz w:val="20"/>
          <w:szCs w:val="20"/>
        </w:rPr>
      </w:r>
    </w:p>
    <w:p>
      <w:pPr>
        <w:spacing w:line="307" w:lineRule="exact" w:before="0"/>
        <w:ind w:left="140" w:right="124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z w:val="24"/>
          <w:szCs w:val="24"/>
        </w:rPr>
        <w:t>2)</w:t>
      </w:r>
      <w:r>
        <w:rPr>
          <w:rFonts w:ascii="Consolas" w:hAnsi="Consolas" w:cs="Consolas" w:eastAsia="Consolas" w:hint="default"/>
          <w:b/>
          <w:bCs/>
          <w:spacing w:val="-39"/>
          <w:sz w:val="24"/>
          <w:szCs w:val="24"/>
        </w:rPr>
        <w:t> </w:t>
      </w:r>
      <w:r>
        <w:rPr>
          <w:rFonts w:ascii="宋体" w:hAnsi="宋体" w:cs="宋体" w:eastAsia="宋体" w:hint="default"/>
          <w:b/>
          <w:bCs/>
          <w:sz w:val="24"/>
          <w:szCs w:val="24"/>
        </w:rPr>
        <w:t>原理说明（此处</w:t>
      </w:r>
      <w:r>
        <w:rPr>
          <w:rFonts w:ascii="宋体" w:hAnsi="宋体" w:cs="宋体" w:eastAsia="宋体" w:hint="default"/>
          <w:b/>
          <w:bCs/>
          <w:color w:val="0462C1"/>
          <w:sz w:val="24"/>
          <w:szCs w:val="24"/>
        </w:rPr>
      </w:r>
      <w:hyperlink w:history="true" w:anchor="_bookmark52">
        <w:r>
          <w:rPr>
            <w:rFonts w:ascii="宋体" w:hAnsi="宋体" w:cs="宋体" w:eastAsia="宋体" w:hint="default"/>
            <w:b/>
            <w:bCs/>
            <w:color w:val="0462C1"/>
            <w:sz w:val="24"/>
            <w:szCs w:val="24"/>
            <w:u w:val="single" w:color="0462C1"/>
          </w:rPr>
          <w:t>跳回</w:t>
        </w:r>
        <w:r>
          <w:rPr>
            <w:rFonts w:ascii="宋体" w:hAnsi="宋体" w:cs="宋体" w:eastAsia="宋体" w:hint="default"/>
            <w:b/>
            <w:bCs/>
            <w:color w:val="0462C1"/>
            <w:sz w:val="24"/>
            <w:szCs w:val="24"/>
          </w:rPr>
        </w:r>
      </w:hyperlink>
      <w:r>
        <w:rPr>
          <w:rFonts w:ascii="宋体" w:hAnsi="宋体" w:cs="宋体" w:eastAsia="宋体" w:hint="default"/>
          <w:b/>
          <w:bCs/>
          <w:sz w:val="24"/>
          <w:szCs w:val="24"/>
        </w:rPr>
        <w:t>）</w:t>
      </w:r>
      <w:r>
        <w:rPr>
          <w:rFonts w:ascii="宋体" w:hAnsi="宋体" w:cs="宋体" w:eastAsia="宋体" w:hint="default"/>
          <w:sz w:val="24"/>
          <w:szCs w:val="24"/>
        </w:rPr>
      </w:r>
    </w:p>
    <w:p>
      <w:pPr>
        <w:pStyle w:val="Heading4"/>
        <w:spacing w:line="240" w:lineRule="auto" w:before="130"/>
        <w:ind w:left="500" w:right="0"/>
        <w:jc w:val="left"/>
      </w:pPr>
      <w:r>
        <w:rPr>
          <w:rFonts w:ascii="Consolas" w:hAnsi="Consolas" w:cs="Consolas" w:eastAsia="Consolas" w:hint="default"/>
        </w:rPr>
        <w:t>MIPS</w:t>
      </w:r>
      <w:r>
        <w:rPr>
          <w:rFonts w:ascii="Consolas" w:hAnsi="Consolas" w:cs="Consolas" w:eastAsia="Consolas" w:hint="default"/>
          <w:spacing w:val="-11"/>
        </w:rPr>
        <w:t> </w:t>
      </w:r>
      <w:r>
        <w:rPr>
          <w:spacing w:val="3"/>
        </w:rPr>
        <w:t>模型机负责的是模块之间的相互接线，除此之外基本没有运算，结合</w:t>
      </w:r>
      <w:r>
        <w:rPr/>
      </w:r>
    </w:p>
    <w:p>
      <w:pPr>
        <w:pStyle w:val="Heading4"/>
        <w:spacing w:line="240" w:lineRule="auto"/>
        <w:ind w:right="124"/>
        <w:jc w:val="left"/>
      </w:pPr>
      <w:r>
        <w:rPr>
          <w:rFonts w:ascii="Consolas" w:hAnsi="Consolas" w:cs="Consolas" w:eastAsia="Consolas" w:hint="default"/>
          <w:color w:val="0462C1"/>
        </w:rPr>
      </w:r>
      <w:hyperlink w:history="true" w:anchor="_bookmark11">
        <w:r>
          <w:rPr>
            <w:rFonts w:ascii="Consolas" w:hAnsi="Consolas" w:cs="Consolas" w:eastAsia="Consolas" w:hint="default"/>
            <w:color w:val="0462C1"/>
            <w:u w:val="single" w:color="0462C1"/>
          </w:rPr>
          <w:t>CPU</w:t>
        </w:r>
        <w:r>
          <w:rPr>
            <w:rFonts w:ascii="Consolas" w:hAnsi="Consolas" w:cs="Consolas" w:eastAsia="Consolas" w:hint="default"/>
            <w:color w:val="0462C1"/>
            <w:spacing w:val="-78"/>
            <w:u w:val="single" w:color="0462C1"/>
          </w:rPr>
          <w:t> </w:t>
        </w:r>
        <w:r>
          <w:rPr>
            <w:color w:val="0462C1"/>
            <w:u w:val="single" w:color="0462C1"/>
          </w:rPr>
          <w:t>总体结构</w:t>
        </w:r>
        <w:r>
          <w:rPr>
            <w:color w:val="0462C1"/>
          </w:rPr>
        </w:r>
      </w:hyperlink>
      <w:r>
        <w:rPr/>
        <w:t>可以更快地理解源码的结构。</w:t>
      </w:r>
    </w:p>
    <w:p>
      <w:pPr>
        <w:spacing w:line="240" w:lineRule="auto" w:before="1"/>
        <w:ind w:right="0"/>
        <w:rPr>
          <w:rFonts w:ascii="宋体" w:hAnsi="宋体" w:cs="宋体" w:eastAsia="宋体" w:hint="default"/>
          <w:sz w:val="20"/>
          <w:szCs w:val="20"/>
        </w:rPr>
      </w:pPr>
    </w:p>
    <w:p>
      <w:pPr>
        <w:pStyle w:val="Heading2"/>
        <w:spacing w:line="240" w:lineRule="auto" w:before="12"/>
        <w:ind w:left="140" w:right="124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53" w:id="62"/>
      <w:bookmarkEnd w:id="62"/>
      <w:r>
        <w:rPr>
          <w:b w:val="0"/>
          <w:bCs w:val="0"/>
        </w:rPr>
      </w:r>
      <w:r>
        <w:rPr/>
        <w:t>2.5.</w:t>
      </w:r>
      <w:r>
        <w:rPr>
          <w:spacing w:val="-68"/>
        </w:rPr>
        <w:t> </w:t>
      </w:r>
      <w:r>
        <w:rPr>
          <w:rFonts w:ascii="黑体" w:hAnsi="黑体" w:cs="黑体" w:eastAsia="黑体" w:hint="default"/>
          <w:spacing w:val="2"/>
        </w:rPr>
        <w:t>设计结果分析</w:t>
      </w:r>
      <w:r>
        <w:rPr>
          <w:rFonts w:ascii="黑体" w:hAnsi="黑体" w:cs="黑体" w:eastAsia="黑体" w:hint="default"/>
          <w:b w:val="0"/>
          <w:bCs w:val="0"/>
          <w:spacing w:val="2"/>
        </w:rPr>
      </w:r>
    </w:p>
    <w:p>
      <w:pPr>
        <w:spacing w:line="240" w:lineRule="auto" w:before="11"/>
        <w:ind w:right="0"/>
        <w:rPr>
          <w:rFonts w:ascii="黑体" w:hAnsi="黑体" w:cs="黑体" w:eastAsia="黑体" w:hint="default"/>
          <w:b/>
          <w:bCs/>
          <w:sz w:val="23"/>
          <w:szCs w:val="23"/>
        </w:rPr>
      </w:pPr>
    </w:p>
    <w:p>
      <w:pPr>
        <w:pStyle w:val="Heading3"/>
        <w:spacing w:line="240" w:lineRule="auto"/>
        <w:ind w:right="124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54" w:id="63"/>
      <w:bookmarkEnd w:id="63"/>
      <w:r>
        <w:rPr>
          <w:b w:val="0"/>
          <w:bCs w:val="0"/>
        </w:rPr>
      </w:r>
      <w:r>
        <w:rPr/>
        <w:t>2.5.1.</w:t>
      </w:r>
      <w:r>
        <w:rPr>
          <w:spacing w:val="-86"/>
        </w:rPr>
        <w:t> </w:t>
      </w:r>
      <w:r>
        <w:rPr>
          <w:rFonts w:ascii="黑体" w:hAnsi="黑体" w:cs="黑体" w:eastAsia="黑体" w:hint="default"/>
        </w:rPr>
        <w:t>测试文件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12" w:after="0"/>
        <w:ind w:right="0"/>
        <w:rPr>
          <w:rFonts w:ascii="黑体" w:hAnsi="黑体" w:cs="黑体" w:eastAsia="黑体" w:hint="default"/>
          <w:b/>
          <w:bCs/>
          <w:sz w:val="26"/>
          <w:szCs w:val="26"/>
        </w:rPr>
      </w:pPr>
    </w:p>
    <w:tbl>
      <w:tblPr>
        <w:tblW w:w="0" w:type="auto"/>
        <w:jc w:val="left"/>
        <w:tblInd w:w="11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3"/>
        <w:gridCol w:w="442"/>
        <w:gridCol w:w="461"/>
        <w:gridCol w:w="1433"/>
        <w:gridCol w:w="397"/>
        <w:gridCol w:w="345"/>
        <w:gridCol w:w="231"/>
        <w:gridCol w:w="4643"/>
      </w:tblGrid>
      <w:tr>
        <w:trPr>
          <w:trHeight w:val="570" w:hRule="exact"/>
        </w:trPr>
        <w:tc>
          <w:tcPr>
            <w:tcW w:w="4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282C34"/>
          </w:tcPr>
          <w:p>
            <w:pPr>
              <w:pStyle w:val="TableParagraph"/>
              <w:spacing w:line="245" w:lineRule="exact"/>
              <w:ind w:left="28" w:right="0"/>
              <w:jc w:val="left"/>
              <w:rPr>
                <w:rFonts w:ascii="Consolas" w:hAnsi="Consolas" w:cs="Consolas" w:eastAsia="Consolas" w:hint="default"/>
                <w:sz w:val="21"/>
                <w:szCs w:val="21"/>
              </w:rPr>
            </w:pPr>
            <w:r>
              <w:rPr>
                <w:rFonts w:ascii="Consolas"/>
                <w:color w:val="ABB1BE"/>
                <w:sz w:val="21"/>
              </w:rPr>
              <w:t>L0:</w:t>
            </w:r>
            <w:r>
              <w:rPr>
                <w:rFonts w:ascii="Consolas"/>
                <w:sz w:val="21"/>
              </w:rPr>
            </w:r>
          </w:p>
        </w:tc>
        <w:tc>
          <w:tcPr>
            <w:tcW w:w="4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282C34"/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黑体" w:hAnsi="黑体" w:cs="黑体" w:eastAsia="黑体" w:hint="default"/>
                <w:b/>
                <w:bCs/>
                <w:sz w:val="21"/>
                <w:szCs w:val="21"/>
              </w:rPr>
            </w:pPr>
          </w:p>
          <w:p>
            <w:pPr>
              <w:pStyle w:val="TableParagraph"/>
              <w:spacing w:line="240" w:lineRule="auto"/>
              <w:ind w:right="17"/>
              <w:jc w:val="center"/>
              <w:rPr>
                <w:rFonts w:ascii="Consolas" w:hAnsi="Consolas" w:cs="Consolas" w:eastAsia="Consolas" w:hint="default"/>
                <w:sz w:val="21"/>
                <w:szCs w:val="21"/>
              </w:rPr>
            </w:pPr>
            <w:r>
              <w:rPr>
                <w:rFonts w:ascii="Consolas"/>
                <w:color w:val="ABB1BE"/>
                <w:sz w:val="21"/>
              </w:rPr>
              <w:t>lui</w:t>
            </w:r>
            <w:r>
              <w:rPr>
                <w:rFonts w:ascii="Consolas"/>
                <w:sz w:val="21"/>
              </w:rPr>
            </w:r>
          </w:p>
        </w:tc>
        <w:tc>
          <w:tcPr>
            <w:tcW w:w="4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282C34"/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黑体" w:hAnsi="黑体" w:cs="黑体" w:eastAsia="黑体" w:hint="default"/>
                <w:b/>
                <w:bCs/>
                <w:sz w:val="21"/>
                <w:szCs w:val="21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Consolas" w:hAnsi="Consolas" w:cs="Consolas" w:eastAsia="Consolas" w:hint="default"/>
                <w:sz w:val="21"/>
                <w:szCs w:val="21"/>
              </w:rPr>
            </w:pPr>
            <w:r>
              <w:rPr>
                <w:rFonts w:ascii="Consolas"/>
                <w:color w:val="ABB1BE"/>
                <w:sz w:val="21"/>
              </w:rPr>
              <w:t>$1,</w:t>
            </w:r>
            <w:r>
              <w:rPr>
                <w:rFonts w:ascii="Consolas"/>
                <w:sz w:val="21"/>
              </w:rPr>
            </w:r>
          </w:p>
        </w:tc>
        <w:tc>
          <w:tcPr>
            <w:tcW w:w="14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282C34"/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黑体" w:hAnsi="黑体" w:cs="黑体" w:eastAsia="黑体" w:hint="default"/>
                <w:b/>
                <w:bCs/>
                <w:sz w:val="21"/>
                <w:szCs w:val="21"/>
              </w:rPr>
            </w:pPr>
          </w:p>
          <w:p>
            <w:pPr>
              <w:pStyle w:val="TableParagraph"/>
              <w:spacing w:line="240" w:lineRule="auto"/>
              <w:ind w:left="57" w:right="0"/>
              <w:jc w:val="left"/>
              <w:rPr>
                <w:rFonts w:ascii="Consolas" w:hAnsi="Consolas" w:cs="Consolas" w:eastAsia="Consolas" w:hint="default"/>
                <w:sz w:val="21"/>
                <w:szCs w:val="21"/>
              </w:rPr>
            </w:pPr>
            <w:r>
              <w:rPr>
                <w:rFonts w:ascii="Consolas"/>
                <w:color w:val="ABB1BE"/>
                <w:sz w:val="21"/>
              </w:rPr>
              <w:t>0x1000</w:t>
            </w:r>
            <w:r>
              <w:rPr>
                <w:rFonts w:ascii="Consolas"/>
                <w:sz w:val="21"/>
              </w:rPr>
            </w:r>
          </w:p>
        </w:tc>
        <w:tc>
          <w:tcPr>
            <w:tcW w:w="5616" w:type="dxa"/>
            <w:gridSpan w:val="4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282C34"/>
          </w:tcPr>
          <w:p>
            <w:pPr/>
          </w:p>
        </w:tc>
      </w:tr>
      <w:tr>
        <w:trPr>
          <w:trHeight w:val="286" w:hRule="exact"/>
        </w:trPr>
        <w:tc>
          <w:tcPr>
            <w:tcW w:w="4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282C34"/>
          </w:tcPr>
          <w:p>
            <w:pPr/>
          </w:p>
        </w:tc>
        <w:tc>
          <w:tcPr>
            <w:tcW w:w="4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282C34"/>
          </w:tcPr>
          <w:p>
            <w:pPr>
              <w:pStyle w:val="TableParagraph"/>
              <w:spacing w:line="246" w:lineRule="exact"/>
              <w:ind w:right="17"/>
              <w:jc w:val="center"/>
              <w:rPr>
                <w:rFonts w:ascii="Consolas" w:hAnsi="Consolas" w:cs="Consolas" w:eastAsia="Consolas" w:hint="default"/>
                <w:sz w:val="21"/>
                <w:szCs w:val="21"/>
              </w:rPr>
            </w:pPr>
            <w:r>
              <w:rPr>
                <w:rFonts w:ascii="Consolas"/>
                <w:color w:val="ABB1BE"/>
                <w:sz w:val="21"/>
              </w:rPr>
              <w:t>ori</w:t>
            </w:r>
            <w:r>
              <w:rPr>
                <w:rFonts w:ascii="Consolas"/>
                <w:sz w:val="21"/>
              </w:rPr>
            </w:r>
          </w:p>
        </w:tc>
        <w:tc>
          <w:tcPr>
            <w:tcW w:w="4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282C34"/>
          </w:tcPr>
          <w:p>
            <w:pPr>
              <w:pStyle w:val="TableParagraph"/>
              <w:spacing w:line="246" w:lineRule="exact"/>
              <w:ind w:right="0"/>
              <w:jc w:val="center"/>
              <w:rPr>
                <w:rFonts w:ascii="Consolas" w:hAnsi="Consolas" w:cs="Consolas" w:eastAsia="Consolas" w:hint="default"/>
                <w:sz w:val="21"/>
                <w:szCs w:val="21"/>
              </w:rPr>
            </w:pPr>
            <w:r>
              <w:rPr>
                <w:rFonts w:ascii="Consolas"/>
                <w:color w:val="ABB1BE"/>
                <w:sz w:val="21"/>
              </w:rPr>
              <w:t>$1,</w:t>
            </w:r>
            <w:r>
              <w:rPr>
                <w:rFonts w:ascii="Consolas"/>
                <w:sz w:val="21"/>
              </w:rPr>
            </w:r>
          </w:p>
        </w:tc>
        <w:tc>
          <w:tcPr>
            <w:tcW w:w="14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282C34"/>
          </w:tcPr>
          <w:p>
            <w:pPr>
              <w:pStyle w:val="TableParagraph"/>
              <w:spacing w:line="246" w:lineRule="exact"/>
              <w:ind w:left="57" w:right="0"/>
              <w:jc w:val="left"/>
              <w:rPr>
                <w:rFonts w:ascii="Consolas" w:hAnsi="Consolas" w:cs="Consolas" w:eastAsia="Consolas" w:hint="default"/>
                <w:sz w:val="21"/>
                <w:szCs w:val="21"/>
              </w:rPr>
            </w:pPr>
            <w:r>
              <w:rPr>
                <w:rFonts w:ascii="Consolas"/>
                <w:color w:val="ABB1BE"/>
                <w:sz w:val="21"/>
              </w:rPr>
              <w:t>$1,</w:t>
            </w:r>
            <w:r>
              <w:rPr>
                <w:rFonts w:ascii="Consolas"/>
                <w:color w:val="ABB1BE"/>
                <w:spacing w:val="-5"/>
                <w:sz w:val="21"/>
              </w:rPr>
              <w:t> </w:t>
            </w:r>
            <w:r>
              <w:rPr>
                <w:rFonts w:ascii="Consolas"/>
                <w:color w:val="ABB1BE"/>
                <w:sz w:val="21"/>
              </w:rPr>
              <w:t>0x2211</w:t>
            </w:r>
            <w:r>
              <w:rPr>
                <w:rFonts w:ascii="Consolas"/>
                <w:sz w:val="21"/>
              </w:rPr>
            </w:r>
          </w:p>
        </w:tc>
        <w:tc>
          <w:tcPr>
            <w:tcW w:w="39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282C34"/>
          </w:tcPr>
          <w:p>
            <w:pPr>
              <w:pStyle w:val="TableParagraph"/>
              <w:spacing w:line="246" w:lineRule="exact"/>
              <w:ind w:right="55"/>
              <w:jc w:val="right"/>
              <w:rPr>
                <w:rFonts w:ascii="Consolas" w:hAnsi="Consolas" w:cs="Consolas" w:eastAsia="Consolas" w:hint="default"/>
                <w:sz w:val="21"/>
                <w:szCs w:val="21"/>
              </w:rPr>
            </w:pPr>
            <w:r>
              <w:rPr>
                <w:rFonts w:ascii="Consolas"/>
                <w:color w:val="ABB1BE"/>
                <w:sz w:val="21"/>
              </w:rPr>
              <w:t>#</w:t>
            </w:r>
            <w:r>
              <w:rPr>
                <w:rFonts w:ascii="Consolas"/>
                <w:sz w:val="21"/>
              </w:rPr>
            </w:r>
          </w:p>
        </w:tc>
        <w:tc>
          <w:tcPr>
            <w:tcW w:w="3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282C34"/>
          </w:tcPr>
          <w:p>
            <w:pPr>
              <w:pStyle w:val="TableParagraph"/>
              <w:spacing w:line="246" w:lineRule="exact"/>
              <w:ind w:right="0"/>
              <w:jc w:val="center"/>
              <w:rPr>
                <w:rFonts w:ascii="Consolas" w:hAnsi="Consolas" w:cs="Consolas" w:eastAsia="Consolas" w:hint="default"/>
                <w:sz w:val="21"/>
                <w:szCs w:val="21"/>
              </w:rPr>
            </w:pPr>
            <w:r>
              <w:rPr>
                <w:rFonts w:ascii="Consolas"/>
                <w:color w:val="ABB1BE"/>
                <w:sz w:val="21"/>
              </w:rPr>
              <w:t>$1</w:t>
            </w:r>
            <w:r>
              <w:rPr>
                <w:rFonts w:ascii="Consolas"/>
                <w:sz w:val="21"/>
              </w:rPr>
            </w:r>
          </w:p>
        </w:tc>
        <w:tc>
          <w:tcPr>
            <w:tcW w:w="2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282C34"/>
          </w:tcPr>
          <w:p>
            <w:pPr>
              <w:pStyle w:val="TableParagraph"/>
              <w:spacing w:line="246" w:lineRule="exact"/>
              <w:ind w:right="0"/>
              <w:jc w:val="center"/>
              <w:rPr>
                <w:rFonts w:ascii="Consolas" w:hAnsi="Consolas" w:cs="Consolas" w:eastAsia="Consolas" w:hint="default"/>
                <w:sz w:val="21"/>
                <w:szCs w:val="21"/>
              </w:rPr>
            </w:pPr>
            <w:r>
              <w:rPr>
                <w:rFonts w:ascii="Consolas"/>
                <w:color w:val="ABB1BE"/>
                <w:sz w:val="21"/>
              </w:rPr>
              <w:t>=</w:t>
            </w:r>
            <w:r>
              <w:rPr>
                <w:rFonts w:ascii="Consolas"/>
                <w:sz w:val="21"/>
              </w:rPr>
            </w:r>
          </w:p>
        </w:tc>
        <w:tc>
          <w:tcPr>
            <w:tcW w:w="464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282C34"/>
          </w:tcPr>
          <w:p>
            <w:pPr>
              <w:pStyle w:val="TableParagraph"/>
              <w:spacing w:line="246" w:lineRule="exact"/>
              <w:ind w:left="57" w:right="0"/>
              <w:jc w:val="left"/>
              <w:rPr>
                <w:rFonts w:ascii="Consolas" w:hAnsi="Consolas" w:cs="Consolas" w:eastAsia="Consolas" w:hint="default"/>
                <w:sz w:val="21"/>
                <w:szCs w:val="21"/>
              </w:rPr>
            </w:pPr>
            <w:r>
              <w:rPr>
                <w:rFonts w:ascii="Consolas"/>
                <w:color w:val="ABB1BE"/>
                <w:sz w:val="21"/>
              </w:rPr>
              <w:t>0x10002211</w:t>
            </w:r>
            <w:r>
              <w:rPr>
                <w:rFonts w:ascii="Consolas"/>
                <w:sz w:val="21"/>
              </w:rPr>
            </w:r>
          </w:p>
        </w:tc>
      </w:tr>
      <w:tr>
        <w:trPr>
          <w:trHeight w:val="286" w:hRule="exact"/>
        </w:trPr>
        <w:tc>
          <w:tcPr>
            <w:tcW w:w="4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282C34"/>
          </w:tcPr>
          <w:p>
            <w:pPr/>
          </w:p>
        </w:tc>
        <w:tc>
          <w:tcPr>
            <w:tcW w:w="4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282C34"/>
          </w:tcPr>
          <w:p>
            <w:pPr>
              <w:pStyle w:val="TableParagraph"/>
              <w:spacing w:line="240" w:lineRule="auto" w:before="2"/>
              <w:ind w:right="17"/>
              <w:jc w:val="center"/>
              <w:rPr>
                <w:rFonts w:ascii="Consolas" w:hAnsi="Consolas" w:cs="Consolas" w:eastAsia="Consolas" w:hint="default"/>
                <w:sz w:val="21"/>
                <w:szCs w:val="21"/>
              </w:rPr>
            </w:pPr>
            <w:r>
              <w:rPr>
                <w:rFonts w:ascii="Consolas"/>
                <w:color w:val="ABB1BE"/>
                <w:sz w:val="21"/>
              </w:rPr>
              <w:t>lui</w:t>
            </w:r>
            <w:r>
              <w:rPr>
                <w:rFonts w:ascii="Consolas"/>
                <w:sz w:val="21"/>
              </w:rPr>
            </w:r>
          </w:p>
        </w:tc>
        <w:tc>
          <w:tcPr>
            <w:tcW w:w="4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282C34"/>
          </w:tcPr>
          <w:p>
            <w:pPr>
              <w:pStyle w:val="TableParagraph"/>
              <w:spacing w:line="240" w:lineRule="auto" w:before="2"/>
              <w:ind w:right="0"/>
              <w:jc w:val="center"/>
              <w:rPr>
                <w:rFonts w:ascii="Consolas" w:hAnsi="Consolas" w:cs="Consolas" w:eastAsia="Consolas" w:hint="default"/>
                <w:sz w:val="21"/>
                <w:szCs w:val="21"/>
              </w:rPr>
            </w:pPr>
            <w:r>
              <w:rPr>
                <w:rFonts w:ascii="Consolas"/>
                <w:color w:val="ABB1BE"/>
                <w:sz w:val="21"/>
              </w:rPr>
              <w:t>$2,</w:t>
            </w:r>
            <w:r>
              <w:rPr>
                <w:rFonts w:ascii="Consolas"/>
                <w:sz w:val="21"/>
              </w:rPr>
            </w:r>
          </w:p>
        </w:tc>
        <w:tc>
          <w:tcPr>
            <w:tcW w:w="14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282C34"/>
          </w:tcPr>
          <w:p>
            <w:pPr>
              <w:pStyle w:val="TableParagraph"/>
              <w:spacing w:line="240" w:lineRule="auto" w:before="2"/>
              <w:ind w:left="57" w:right="0"/>
              <w:jc w:val="left"/>
              <w:rPr>
                <w:rFonts w:ascii="Consolas" w:hAnsi="Consolas" w:cs="Consolas" w:eastAsia="Consolas" w:hint="default"/>
                <w:sz w:val="21"/>
                <w:szCs w:val="21"/>
              </w:rPr>
            </w:pPr>
            <w:r>
              <w:rPr>
                <w:rFonts w:ascii="Consolas"/>
                <w:color w:val="ABB1BE"/>
                <w:sz w:val="21"/>
              </w:rPr>
              <w:t>0x1000</w:t>
            </w:r>
            <w:r>
              <w:rPr>
                <w:rFonts w:ascii="Consolas"/>
                <w:sz w:val="21"/>
              </w:rPr>
            </w:r>
          </w:p>
        </w:tc>
        <w:tc>
          <w:tcPr>
            <w:tcW w:w="39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282C34"/>
          </w:tcPr>
          <w:p>
            <w:pPr/>
          </w:p>
        </w:tc>
        <w:tc>
          <w:tcPr>
            <w:tcW w:w="3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282C34"/>
          </w:tcPr>
          <w:p>
            <w:pPr/>
          </w:p>
        </w:tc>
        <w:tc>
          <w:tcPr>
            <w:tcW w:w="2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282C34"/>
          </w:tcPr>
          <w:p>
            <w:pPr/>
          </w:p>
        </w:tc>
        <w:tc>
          <w:tcPr>
            <w:tcW w:w="464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282C34"/>
          </w:tcPr>
          <w:p>
            <w:pPr/>
          </w:p>
        </w:tc>
      </w:tr>
      <w:tr>
        <w:trPr>
          <w:trHeight w:val="283" w:hRule="exact"/>
        </w:trPr>
        <w:tc>
          <w:tcPr>
            <w:tcW w:w="4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282C34"/>
          </w:tcPr>
          <w:p>
            <w:pPr/>
          </w:p>
        </w:tc>
        <w:tc>
          <w:tcPr>
            <w:tcW w:w="4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282C34"/>
          </w:tcPr>
          <w:p>
            <w:pPr>
              <w:pStyle w:val="TableParagraph"/>
              <w:spacing w:line="246" w:lineRule="exact"/>
              <w:ind w:right="17"/>
              <w:jc w:val="center"/>
              <w:rPr>
                <w:rFonts w:ascii="Consolas" w:hAnsi="Consolas" w:cs="Consolas" w:eastAsia="Consolas" w:hint="default"/>
                <w:sz w:val="21"/>
                <w:szCs w:val="21"/>
              </w:rPr>
            </w:pPr>
            <w:r>
              <w:rPr>
                <w:rFonts w:ascii="Consolas"/>
                <w:color w:val="ABB1BE"/>
                <w:sz w:val="21"/>
              </w:rPr>
              <w:t>ori</w:t>
            </w:r>
            <w:r>
              <w:rPr>
                <w:rFonts w:ascii="Consolas"/>
                <w:sz w:val="21"/>
              </w:rPr>
            </w:r>
          </w:p>
        </w:tc>
        <w:tc>
          <w:tcPr>
            <w:tcW w:w="4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282C34"/>
          </w:tcPr>
          <w:p>
            <w:pPr>
              <w:pStyle w:val="TableParagraph"/>
              <w:spacing w:line="246" w:lineRule="exact"/>
              <w:ind w:right="0"/>
              <w:jc w:val="center"/>
              <w:rPr>
                <w:rFonts w:ascii="Consolas" w:hAnsi="Consolas" w:cs="Consolas" w:eastAsia="Consolas" w:hint="default"/>
                <w:sz w:val="21"/>
                <w:szCs w:val="21"/>
              </w:rPr>
            </w:pPr>
            <w:r>
              <w:rPr>
                <w:rFonts w:ascii="Consolas"/>
                <w:color w:val="ABB1BE"/>
                <w:sz w:val="21"/>
              </w:rPr>
              <w:t>$2,</w:t>
            </w:r>
            <w:r>
              <w:rPr>
                <w:rFonts w:ascii="Consolas"/>
                <w:sz w:val="21"/>
              </w:rPr>
            </w:r>
          </w:p>
        </w:tc>
        <w:tc>
          <w:tcPr>
            <w:tcW w:w="14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282C34"/>
          </w:tcPr>
          <w:p>
            <w:pPr>
              <w:pStyle w:val="TableParagraph"/>
              <w:spacing w:line="246" w:lineRule="exact"/>
              <w:ind w:left="57" w:right="0"/>
              <w:jc w:val="left"/>
              <w:rPr>
                <w:rFonts w:ascii="Consolas" w:hAnsi="Consolas" w:cs="Consolas" w:eastAsia="Consolas" w:hint="default"/>
                <w:sz w:val="21"/>
                <w:szCs w:val="21"/>
              </w:rPr>
            </w:pPr>
            <w:r>
              <w:rPr>
                <w:rFonts w:ascii="Consolas"/>
                <w:color w:val="ABB1BE"/>
                <w:sz w:val="21"/>
              </w:rPr>
              <w:t>$2,</w:t>
            </w:r>
            <w:r>
              <w:rPr>
                <w:rFonts w:ascii="Consolas"/>
                <w:color w:val="ABB1BE"/>
                <w:spacing w:val="-5"/>
                <w:sz w:val="21"/>
              </w:rPr>
              <w:t> </w:t>
            </w:r>
            <w:r>
              <w:rPr>
                <w:rFonts w:ascii="Consolas"/>
                <w:color w:val="ABB1BE"/>
                <w:sz w:val="21"/>
              </w:rPr>
              <w:t>0x4433</w:t>
            </w:r>
            <w:r>
              <w:rPr>
                <w:rFonts w:ascii="Consolas"/>
                <w:sz w:val="21"/>
              </w:rPr>
            </w:r>
          </w:p>
        </w:tc>
        <w:tc>
          <w:tcPr>
            <w:tcW w:w="39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282C34"/>
          </w:tcPr>
          <w:p>
            <w:pPr>
              <w:pStyle w:val="TableParagraph"/>
              <w:spacing w:line="246" w:lineRule="exact"/>
              <w:ind w:right="55"/>
              <w:jc w:val="right"/>
              <w:rPr>
                <w:rFonts w:ascii="Consolas" w:hAnsi="Consolas" w:cs="Consolas" w:eastAsia="Consolas" w:hint="default"/>
                <w:sz w:val="21"/>
                <w:szCs w:val="21"/>
              </w:rPr>
            </w:pPr>
            <w:r>
              <w:rPr>
                <w:rFonts w:ascii="Consolas"/>
                <w:color w:val="ABB1BE"/>
                <w:sz w:val="21"/>
              </w:rPr>
              <w:t>#</w:t>
            </w:r>
            <w:r>
              <w:rPr>
                <w:rFonts w:ascii="Consolas"/>
                <w:sz w:val="21"/>
              </w:rPr>
            </w:r>
          </w:p>
        </w:tc>
        <w:tc>
          <w:tcPr>
            <w:tcW w:w="3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282C34"/>
          </w:tcPr>
          <w:p>
            <w:pPr>
              <w:pStyle w:val="TableParagraph"/>
              <w:spacing w:line="246" w:lineRule="exact"/>
              <w:ind w:right="0"/>
              <w:jc w:val="center"/>
              <w:rPr>
                <w:rFonts w:ascii="Consolas" w:hAnsi="Consolas" w:cs="Consolas" w:eastAsia="Consolas" w:hint="default"/>
                <w:sz w:val="21"/>
                <w:szCs w:val="21"/>
              </w:rPr>
            </w:pPr>
            <w:r>
              <w:rPr>
                <w:rFonts w:ascii="Consolas"/>
                <w:color w:val="ABB1BE"/>
                <w:sz w:val="21"/>
              </w:rPr>
              <w:t>$2</w:t>
            </w:r>
            <w:r>
              <w:rPr>
                <w:rFonts w:ascii="Consolas"/>
                <w:sz w:val="21"/>
              </w:rPr>
            </w:r>
          </w:p>
        </w:tc>
        <w:tc>
          <w:tcPr>
            <w:tcW w:w="2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282C34"/>
          </w:tcPr>
          <w:p>
            <w:pPr>
              <w:pStyle w:val="TableParagraph"/>
              <w:spacing w:line="246" w:lineRule="exact"/>
              <w:ind w:right="0"/>
              <w:jc w:val="center"/>
              <w:rPr>
                <w:rFonts w:ascii="Consolas" w:hAnsi="Consolas" w:cs="Consolas" w:eastAsia="Consolas" w:hint="default"/>
                <w:sz w:val="21"/>
                <w:szCs w:val="21"/>
              </w:rPr>
            </w:pPr>
            <w:r>
              <w:rPr>
                <w:rFonts w:ascii="Consolas"/>
                <w:color w:val="ABB1BE"/>
                <w:sz w:val="21"/>
              </w:rPr>
              <w:t>=</w:t>
            </w:r>
            <w:r>
              <w:rPr>
                <w:rFonts w:ascii="Consolas"/>
                <w:sz w:val="21"/>
              </w:rPr>
            </w:r>
          </w:p>
        </w:tc>
        <w:tc>
          <w:tcPr>
            <w:tcW w:w="464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282C34"/>
          </w:tcPr>
          <w:p>
            <w:pPr>
              <w:pStyle w:val="TableParagraph"/>
              <w:spacing w:line="246" w:lineRule="exact"/>
              <w:ind w:left="57" w:right="0"/>
              <w:jc w:val="left"/>
              <w:rPr>
                <w:rFonts w:ascii="Consolas" w:hAnsi="Consolas" w:cs="Consolas" w:eastAsia="Consolas" w:hint="default"/>
                <w:sz w:val="21"/>
                <w:szCs w:val="21"/>
              </w:rPr>
            </w:pPr>
            <w:r>
              <w:rPr>
                <w:rFonts w:ascii="Consolas"/>
                <w:color w:val="ABB1BE"/>
                <w:sz w:val="21"/>
              </w:rPr>
              <w:t>0x10004433</w:t>
            </w:r>
            <w:r>
              <w:rPr>
                <w:rFonts w:ascii="Consolas"/>
                <w:sz w:val="21"/>
              </w:rPr>
            </w:r>
          </w:p>
        </w:tc>
      </w:tr>
      <w:tr>
        <w:trPr>
          <w:trHeight w:val="247" w:hRule="exact"/>
        </w:trPr>
        <w:tc>
          <w:tcPr>
            <w:tcW w:w="4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282C34"/>
          </w:tcPr>
          <w:p>
            <w:pPr/>
          </w:p>
        </w:tc>
        <w:tc>
          <w:tcPr>
            <w:tcW w:w="4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282C34"/>
          </w:tcPr>
          <w:p>
            <w:pPr>
              <w:pStyle w:val="TableParagraph"/>
              <w:spacing w:line="246" w:lineRule="exact"/>
              <w:ind w:right="17"/>
              <w:jc w:val="center"/>
              <w:rPr>
                <w:rFonts w:ascii="Consolas" w:hAnsi="Consolas" w:cs="Consolas" w:eastAsia="Consolas" w:hint="default"/>
                <w:sz w:val="21"/>
                <w:szCs w:val="21"/>
              </w:rPr>
            </w:pPr>
            <w:r>
              <w:rPr>
                <w:rFonts w:ascii="Consolas"/>
                <w:color w:val="ABB1BE"/>
                <w:sz w:val="21"/>
              </w:rPr>
              <w:t>add</w:t>
            </w:r>
            <w:r>
              <w:rPr>
                <w:rFonts w:ascii="Consolas"/>
                <w:sz w:val="21"/>
              </w:rPr>
            </w:r>
          </w:p>
        </w:tc>
        <w:tc>
          <w:tcPr>
            <w:tcW w:w="4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282C34"/>
          </w:tcPr>
          <w:p>
            <w:pPr>
              <w:pStyle w:val="TableParagraph"/>
              <w:spacing w:line="246" w:lineRule="exact"/>
              <w:ind w:right="0"/>
              <w:jc w:val="center"/>
              <w:rPr>
                <w:rFonts w:ascii="Consolas" w:hAnsi="Consolas" w:cs="Consolas" w:eastAsia="Consolas" w:hint="default"/>
                <w:sz w:val="21"/>
                <w:szCs w:val="21"/>
              </w:rPr>
            </w:pPr>
            <w:r>
              <w:rPr>
                <w:rFonts w:ascii="Consolas"/>
                <w:color w:val="ABB1BE"/>
                <w:sz w:val="21"/>
              </w:rPr>
              <w:t>$3,</w:t>
            </w:r>
            <w:r>
              <w:rPr>
                <w:rFonts w:ascii="Consolas"/>
                <w:sz w:val="21"/>
              </w:rPr>
            </w:r>
          </w:p>
        </w:tc>
        <w:tc>
          <w:tcPr>
            <w:tcW w:w="14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282C34"/>
          </w:tcPr>
          <w:p>
            <w:pPr>
              <w:pStyle w:val="TableParagraph"/>
              <w:spacing w:line="246" w:lineRule="exact"/>
              <w:ind w:left="57" w:right="0"/>
              <w:jc w:val="left"/>
              <w:rPr>
                <w:rFonts w:ascii="Consolas" w:hAnsi="Consolas" w:cs="Consolas" w:eastAsia="Consolas" w:hint="default"/>
                <w:sz w:val="21"/>
                <w:szCs w:val="21"/>
              </w:rPr>
            </w:pPr>
            <w:r>
              <w:rPr>
                <w:rFonts w:ascii="Consolas"/>
                <w:color w:val="ABB1BE"/>
                <w:sz w:val="21"/>
              </w:rPr>
              <w:t>$2,</w:t>
            </w:r>
            <w:r>
              <w:rPr>
                <w:rFonts w:ascii="Consolas"/>
                <w:color w:val="ABB1BE"/>
                <w:spacing w:val="-3"/>
                <w:sz w:val="21"/>
              </w:rPr>
              <w:t> </w:t>
            </w:r>
            <w:r>
              <w:rPr>
                <w:rFonts w:ascii="Consolas"/>
                <w:color w:val="ABB1BE"/>
                <w:sz w:val="21"/>
              </w:rPr>
              <w:t>$1</w:t>
            </w:r>
            <w:r>
              <w:rPr>
                <w:rFonts w:ascii="Consolas"/>
                <w:sz w:val="21"/>
              </w:rPr>
            </w:r>
          </w:p>
        </w:tc>
        <w:tc>
          <w:tcPr>
            <w:tcW w:w="39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282C34"/>
          </w:tcPr>
          <w:p>
            <w:pPr>
              <w:pStyle w:val="TableParagraph"/>
              <w:spacing w:line="246" w:lineRule="exact"/>
              <w:ind w:right="55"/>
              <w:jc w:val="right"/>
              <w:rPr>
                <w:rFonts w:ascii="Consolas" w:hAnsi="Consolas" w:cs="Consolas" w:eastAsia="Consolas" w:hint="default"/>
                <w:sz w:val="21"/>
                <w:szCs w:val="21"/>
              </w:rPr>
            </w:pPr>
            <w:r>
              <w:rPr>
                <w:rFonts w:ascii="Consolas"/>
                <w:color w:val="ABB1BE"/>
                <w:sz w:val="21"/>
              </w:rPr>
              <w:t>#</w:t>
            </w:r>
            <w:r>
              <w:rPr>
                <w:rFonts w:ascii="Consolas"/>
                <w:sz w:val="21"/>
              </w:rPr>
            </w:r>
          </w:p>
        </w:tc>
        <w:tc>
          <w:tcPr>
            <w:tcW w:w="34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282C34"/>
          </w:tcPr>
          <w:p>
            <w:pPr>
              <w:pStyle w:val="TableParagraph"/>
              <w:spacing w:line="246" w:lineRule="exact"/>
              <w:ind w:right="0"/>
              <w:jc w:val="center"/>
              <w:rPr>
                <w:rFonts w:ascii="Consolas" w:hAnsi="Consolas" w:cs="Consolas" w:eastAsia="Consolas" w:hint="default"/>
                <w:sz w:val="21"/>
                <w:szCs w:val="21"/>
              </w:rPr>
            </w:pPr>
            <w:r>
              <w:rPr>
                <w:rFonts w:ascii="Consolas"/>
                <w:color w:val="ABB1BE"/>
                <w:sz w:val="21"/>
              </w:rPr>
              <w:t>$3</w:t>
            </w:r>
            <w:r>
              <w:rPr>
                <w:rFonts w:ascii="Consolas"/>
                <w:sz w:val="21"/>
              </w:rPr>
            </w:r>
          </w:p>
        </w:tc>
        <w:tc>
          <w:tcPr>
            <w:tcW w:w="23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282C34"/>
          </w:tcPr>
          <w:p>
            <w:pPr>
              <w:pStyle w:val="TableParagraph"/>
              <w:spacing w:line="246" w:lineRule="exact"/>
              <w:ind w:right="0"/>
              <w:jc w:val="center"/>
              <w:rPr>
                <w:rFonts w:ascii="Consolas" w:hAnsi="Consolas" w:cs="Consolas" w:eastAsia="Consolas" w:hint="default"/>
                <w:sz w:val="21"/>
                <w:szCs w:val="21"/>
              </w:rPr>
            </w:pPr>
            <w:r>
              <w:rPr>
                <w:rFonts w:ascii="Consolas"/>
                <w:color w:val="ABB1BE"/>
                <w:sz w:val="21"/>
              </w:rPr>
              <w:t>=</w:t>
            </w:r>
            <w:r>
              <w:rPr>
                <w:rFonts w:ascii="Consolas"/>
                <w:sz w:val="21"/>
              </w:rPr>
            </w:r>
          </w:p>
        </w:tc>
        <w:tc>
          <w:tcPr>
            <w:tcW w:w="464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282C34"/>
          </w:tcPr>
          <w:p>
            <w:pPr>
              <w:pStyle w:val="TableParagraph"/>
              <w:spacing w:line="246" w:lineRule="exact"/>
              <w:ind w:left="57" w:right="0"/>
              <w:jc w:val="left"/>
              <w:rPr>
                <w:rFonts w:ascii="Consolas" w:hAnsi="Consolas" w:cs="Consolas" w:eastAsia="Consolas" w:hint="default"/>
                <w:sz w:val="21"/>
                <w:szCs w:val="21"/>
              </w:rPr>
            </w:pPr>
            <w:r>
              <w:rPr>
                <w:rFonts w:ascii="Consolas"/>
                <w:color w:val="ABB1BE"/>
                <w:sz w:val="21"/>
              </w:rPr>
              <w:t>0x20006644</w:t>
            </w:r>
            <w:r>
              <w:rPr>
                <w:rFonts w:ascii="Consolas"/>
                <w:sz w:val="21"/>
              </w:rPr>
            </w:r>
          </w:p>
        </w:tc>
      </w:tr>
      <w:tr>
        <w:trPr>
          <w:trHeight w:val="1996" w:hRule="exact"/>
        </w:trPr>
        <w:tc>
          <w:tcPr>
            <w:tcW w:w="8365" w:type="dxa"/>
            <w:gridSpan w:val="8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282C34"/>
          </w:tcPr>
          <w:p>
            <w:pPr>
              <w:pStyle w:val="TableParagraph"/>
              <w:tabs>
                <w:tab w:pos="892" w:val="left" w:leader="none"/>
                <w:tab w:pos="2972" w:val="left" w:leader="none"/>
              </w:tabs>
              <w:spacing w:line="240" w:lineRule="auto" w:before="40"/>
              <w:ind w:left="451" w:right="0"/>
              <w:jc w:val="left"/>
              <w:rPr>
                <w:rFonts w:ascii="Consolas" w:hAnsi="Consolas" w:cs="Consolas" w:eastAsia="Consolas" w:hint="default"/>
                <w:sz w:val="21"/>
                <w:szCs w:val="21"/>
              </w:rPr>
            </w:pPr>
            <w:r>
              <w:rPr>
                <w:rFonts w:ascii="Consolas"/>
                <w:color w:val="ABB1BE"/>
                <w:spacing w:val="-1"/>
                <w:sz w:val="21"/>
              </w:rPr>
              <w:t>sw</w:t>
              <w:tab/>
              <w:t>$3,</w:t>
            </w:r>
            <w:r>
              <w:rPr>
                <w:rFonts w:ascii="Consolas"/>
                <w:color w:val="ABB1BE"/>
                <w:spacing w:val="5"/>
                <w:sz w:val="21"/>
              </w:rPr>
              <w:t> </w:t>
            </w:r>
            <w:r>
              <w:rPr>
                <w:rFonts w:ascii="Consolas"/>
                <w:color w:val="ABB1BE"/>
                <w:spacing w:val="-1"/>
                <w:sz w:val="21"/>
              </w:rPr>
              <w:t>0($0)</w:t>
              <w:tab/>
            </w:r>
            <w:r>
              <w:rPr>
                <w:rFonts w:ascii="Consolas"/>
                <w:color w:val="ABB1BE"/>
                <w:sz w:val="21"/>
              </w:rPr>
              <w:t># </w:t>
            </w:r>
            <w:r>
              <w:rPr>
                <w:rFonts w:ascii="Consolas"/>
                <w:color w:val="ABB1BE"/>
                <w:spacing w:val="-1"/>
                <w:sz w:val="21"/>
              </w:rPr>
              <w:t>0($0)</w:t>
            </w:r>
            <w:r>
              <w:rPr>
                <w:rFonts w:ascii="Consolas"/>
                <w:color w:val="ABB1BE"/>
                <w:sz w:val="21"/>
              </w:rPr>
              <w:t> =</w:t>
            </w:r>
            <w:r>
              <w:rPr>
                <w:rFonts w:ascii="Consolas"/>
                <w:color w:val="ABB1BE"/>
                <w:spacing w:val="7"/>
                <w:sz w:val="21"/>
              </w:rPr>
              <w:t> </w:t>
            </w:r>
            <w:r>
              <w:rPr>
                <w:rFonts w:ascii="Consolas"/>
                <w:color w:val="ABB1BE"/>
                <w:spacing w:val="-1"/>
                <w:sz w:val="21"/>
              </w:rPr>
              <w:t>0x20006644</w:t>
            </w:r>
            <w:r>
              <w:rPr>
                <w:rFonts w:ascii="Consolas"/>
                <w:sz w:val="21"/>
              </w:rPr>
            </w:r>
          </w:p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黑体" w:hAnsi="黑体" w:cs="黑体" w:eastAsia="黑体" w:hint="default"/>
                <w:b/>
                <w:bCs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left="451" w:right="0"/>
              <w:jc w:val="left"/>
              <w:rPr>
                <w:rFonts w:ascii="Consolas" w:hAnsi="Consolas" w:cs="Consolas" w:eastAsia="Consolas" w:hint="default"/>
                <w:sz w:val="21"/>
                <w:szCs w:val="21"/>
              </w:rPr>
            </w:pPr>
            <w:r>
              <w:rPr>
                <w:rFonts w:ascii="Consolas"/>
                <w:color w:val="ABB1BE"/>
                <w:sz w:val="21"/>
              </w:rPr>
              <w:t>lui $4,</w:t>
            </w:r>
            <w:r>
              <w:rPr>
                <w:rFonts w:ascii="Consolas"/>
                <w:color w:val="ABB1BE"/>
                <w:spacing w:val="-6"/>
                <w:sz w:val="21"/>
              </w:rPr>
              <w:t> </w:t>
            </w:r>
            <w:r>
              <w:rPr>
                <w:rFonts w:ascii="Consolas"/>
                <w:color w:val="ABB1BE"/>
                <w:sz w:val="21"/>
              </w:rPr>
              <w:t>0x3000</w:t>
            </w:r>
            <w:r>
              <w:rPr>
                <w:rFonts w:ascii="Consolas"/>
                <w:sz w:val="21"/>
              </w:rPr>
            </w:r>
          </w:p>
          <w:p>
            <w:pPr>
              <w:pStyle w:val="TableParagraph"/>
              <w:tabs>
                <w:tab w:pos="2972" w:val="left" w:leader="none"/>
              </w:tabs>
              <w:spacing w:line="240" w:lineRule="auto" w:before="42"/>
              <w:ind w:left="451" w:right="0"/>
              <w:jc w:val="left"/>
              <w:rPr>
                <w:rFonts w:ascii="Consolas" w:hAnsi="Consolas" w:cs="Consolas" w:eastAsia="Consolas" w:hint="default"/>
                <w:sz w:val="21"/>
                <w:szCs w:val="21"/>
              </w:rPr>
            </w:pPr>
            <w:r>
              <w:rPr>
                <w:rFonts w:ascii="Consolas"/>
                <w:color w:val="ABB1BE"/>
                <w:sz w:val="21"/>
              </w:rPr>
              <w:t>ori $4,</w:t>
            </w:r>
            <w:r>
              <w:rPr>
                <w:rFonts w:ascii="Consolas"/>
                <w:color w:val="ABB1BE"/>
                <w:spacing w:val="-4"/>
                <w:sz w:val="21"/>
              </w:rPr>
              <w:t> </w:t>
            </w:r>
            <w:r>
              <w:rPr>
                <w:rFonts w:ascii="Consolas"/>
                <w:color w:val="ABB1BE"/>
                <w:sz w:val="21"/>
              </w:rPr>
              <w:t>$4,</w:t>
            </w:r>
            <w:r>
              <w:rPr>
                <w:rFonts w:ascii="Consolas"/>
                <w:color w:val="ABB1BE"/>
                <w:spacing w:val="-3"/>
                <w:sz w:val="21"/>
              </w:rPr>
              <w:t> </w:t>
            </w:r>
            <w:r>
              <w:rPr>
                <w:rFonts w:ascii="Consolas"/>
                <w:color w:val="ABB1BE"/>
                <w:sz w:val="21"/>
              </w:rPr>
              <w:t>0x5566</w:t>
              <w:tab/>
              <w:t># $4 =</w:t>
            </w:r>
            <w:r>
              <w:rPr>
                <w:rFonts w:ascii="Consolas"/>
                <w:color w:val="ABB1BE"/>
                <w:spacing w:val="-7"/>
                <w:sz w:val="21"/>
              </w:rPr>
              <w:t> </w:t>
            </w:r>
            <w:r>
              <w:rPr>
                <w:rFonts w:ascii="Consolas"/>
                <w:color w:val="ABB1BE"/>
                <w:sz w:val="21"/>
              </w:rPr>
              <w:t>0x30005566</w:t>
            </w:r>
            <w:r>
              <w:rPr>
                <w:rFonts w:ascii="Consolas"/>
                <w:sz w:val="21"/>
              </w:rPr>
            </w:r>
          </w:p>
          <w:p>
            <w:pPr>
              <w:pStyle w:val="TableParagraph"/>
              <w:tabs>
                <w:tab w:pos="2972" w:val="left" w:leader="none"/>
              </w:tabs>
              <w:spacing w:line="240" w:lineRule="auto" w:before="37"/>
              <w:ind w:left="451" w:right="0"/>
              <w:jc w:val="left"/>
              <w:rPr>
                <w:rFonts w:ascii="Consolas" w:hAnsi="Consolas" w:cs="Consolas" w:eastAsia="Consolas" w:hint="default"/>
                <w:sz w:val="21"/>
                <w:szCs w:val="21"/>
              </w:rPr>
            </w:pPr>
            <w:r>
              <w:rPr>
                <w:rFonts w:ascii="Consolas"/>
                <w:color w:val="ABB1BE"/>
                <w:sz w:val="21"/>
              </w:rPr>
              <w:t>sub $5,</w:t>
            </w:r>
            <w:r>
              <w:rPr>
                <w:rFonts w:ascii="Consolas"/>
                <w:color w:val="ABB1BE"/>
                <w:spacing w:val="-4"/>
                <w:sz w:val="21"/>
              </w:rPr>
              <w:t> </w:t>
            </w:r>
            <w:r>
              <w:rPr>
                <w:rFonts w:ascii="Consolas"/>
                <w:color w:val="ABB1BE"/>
                <w:sz w:val="21"/>
              </w:rPr>
              <w:t>$3,</w:t>
            </w:r>
            <w:r>
              <w:rPr>
                <w:rFonts w:ascii="Consolas"/>
                <w:color w:val="ABB1BE"/>
                <w:spacing w:val="-2"/>
                <w:sz w:val="21"/>
              </w:rPr>
              <w:t> </w:t>
            </w:r>
            <w:r>
              <w:rPr>
                <w:rFonts w:ascii="Consolas"/>
                <w:color w:val="ABB1BE"/>
                <w:sz w:val="21"/>
              </w:rPr>
              <w:t>$4</w:t>
              <w:tab/>
              <w:t># $5 =</w:t>
            </w:r>
            <w:r>
              <w:rPr>
                <w:rFonts w:ascii="Consolas"/>
                <w:color w:val="ABB1BE"/>
                <w:spacing w:val="-7"/>
                <w:sz w:val="21"/>
              </w:rPr>
              <w:t> </w:t>
            </w:r>
            <w:r>
              <w:rPr>
                <w:rFonts w:ascii="Consolas"/>
                <w:color w:val="ABB1BE"/>
                <w:sz w:val="21"/>
              </w:rPr>
              <w:t>0xf00010de</w:t>
            </w:r>
            <w:r>
              <w:rPr>
                <w:rFonts w:ascii="Consolas"/>
                <w:sz w:val="21"/>
              </w:rPr>
            </w:r>
          </w:p>
          <w:p>
            <w:pPr>
              <w:pStyle w:val="TableParagraph"/>
              <w:tabs>
                <w:tab w:pos="2972" w:val="left" w:leader="none"/>
              </w:tabs>
              <w:spacing w:line="240" w:lineRule="auto" w:before="42"/>
              <w:ind w:left="451" w:right="0"/>
              <w:jc w:val="left"/>
              <w:rPr>
                <w:rFonts w:ascii="Consolas" w:hAnsi="Consolas" w:cs="Consolas" w:eastAsia="Consolas" w:hint="default"/>
                <w:sz w:val="21"/>
                <w:szCs w:val="21"/>
              </w:rPr>
            </w:pPr>
            <w:r>
              <w:rPr>
                <w:rFonts w:ascii="Consolas"/>
                <w:color w:val="ABB1BE"/>
                <w:sz w:val="21"/>
              </w:rPr>
              <w:t>sw</w:t>
            </w:r>
            <w:r>
              <w:rPr>
                <w:rFonts w:ascii="Consolas"/>
                <w:color w:val="ABB1BE"/>
                <w:spacing w:val="-3"/>
                <w:sz w:val="21"/>
              </w:rPr>
              <w:t> </w:t>
            </w:r>
            <w:r>
              <w:rPr>
                <w:rFonts w:ascii="Consolas"/>
                <w:color w:val="ABB1BE"/>
                <w:sz w:val="21"/>
              </w:rPr>
              <w:t>$5,</w:t>
            </w:r>
            <w:r>
              <w:rPr>
                <w:rFonts w:ascii="Consolas"/>
                <w:color w:val="ABB1BE"/>
                <w:spacing w:val="-3"/>
                <w:sz w:val="21"/>
              </w:rPr>
              <w:t> </w:t>
            </w:r>
            <w:r>
              <w:rPr>
                <w:rFonts w:ascii="Consolas"/>
                <w:color w:val="ABB1BE"/>
                <w:sz w:val="21"/>
              </w:rPr>
              <w:t>4($0)</w:t>
              <w:tab/>
              <w:t># 4($0) =</w:t>
            </w:r>
            <w:r>
              <w:rPr>
                <w:rFonts w:ascii="Consolas"/>
                <w:color w:val="ABB1BE"/>
                <w:spacing w:val="-8"/>
                <w:sz w:val="21"/>
              </w:rPr>
              <w:t> </w:t>
            </w:r>
            <w:r>
              <w:rPr>
                <w:rFonts w:ascii="Consolas"/>
                <w:color w:val="ABB1BE"/>
                <w:sz w:val="21"/>
              </w:rPr>
              <w:t>0xf00010de</w:t>
            </w:r>
            <w:r>
              <w:rPr>
                <w:rFonts w:ascii="Consolas"/>
                <w:sz w:val="21"/>
              </w:rPr>
            </w:r>
          </w:p>
        </w:tc>
      </w:tr>
    </w:tbl>
    <w:p>
      <w:pPr>
        <w:spacing w:after="0" w:line="240" w:lineRule="auto"/>
        <w:jc w:val="left"/>
        <w:rPr>
          <w:rFonts w:ascii="Consolas" w:hAnsi="Consolas" w:cs="Consolas" w:eastAsia="Consolas" w:hint="default"/>
          <w:sz w:val="21"/>
          <w:szCs w:val="21"/>
        </w:rPr>
        <w:sectPr>
          <w:pgSz w:w="11910" w:h="16840"/>
          <w:pgMar w:top="1420" w:bottom="280" w:left="1660" w:right="1660"/>
        </w:sectPr>
      </w:pPr>
    </w:p>
    <w:p>
      <w:pPr>
        <w:spacing w:line="240" w:lineRule="auto" w:before="0"/>
        <w:ind w:right="0"/>
        <w:rPr>
          <w:rFonts w:ascii="黑体" w:hAnsi="黑体" w:cs="黑体" w:eastAsia="黑体" w:hint="default"/>
          <w:b/>
          <w:bCs/>
          <w:sz w:val="20"/>
          <w:szCs w:val="20"/>
        </w:rPr>
      </w:pPr>
    </w:p>
    <w:p>
      <w:pPr>
        <w:spacing w:line="240" w:lineRule="auto" w:before="0"/>
        <w:ind w:right="0"/>
        <w:rPr>
          <w:rFonts w:ascii="黑体" w:hAnsi="黑体" w:cs="黑体" w:eastAsia="黑体" w:hint="default"/>
          <w:b/>
          <w:bCs/>
          <w:sz w:val="20"/>
          <w:szCs w:val="20"/>
        </w:rPr>
      </w:pPr>
    </w:p>
    <w:p>
      <w:pPr>
        <w:spacing w:line="240" w:lineRule="auto" w:before="4"/>
        <w:ind w:right="0"/>
        <w:rPr>
          <w:rFonts w:ascii="黑体" w:hAnsi="黑体" w:cs="黑体" w:eastAsia="黑体" w:hint="default"/>
          <w:b/>
          <w:bCs/>
          <w:sz w:val="28"/>
          <w:szCs w:val="28"/>
        </w:rPr>
      </w:pPr>
    </w:p>
    <w:p>
      <w:pPr>
        <w:pStyle w:val="BodyText"/>
        <w:spacing w:line="240" w:lineRule="auto" w:before="0"/>
        <w:ind w:left="140" w:right="-17"/>
        <w:jc w:val="left"/>
      </w:pPr>
      <w:r>
        <w:rPr>
          <w:color w:val="ABB1BE"/>
          <w:spacing w:val="-1"/>
        </w:rPr>
        <w:t>L1:</w:t>
      </w:r>
      <w:r>
        <w:rPr/>
      </w:r>
    </w:p>
    <w:p>
      <w:pPr>
        <w:spacing w:line="240" w:lineRule="auto" w:before="9"/>
        <w:ind w:right="0"/>
        <w:rPr>
          <w:rFonts w:ascii="Consolas" w:hAnsi="Consolas" w:cs="Consolas" w:eastAsia="Consolas" w:hint="default"/>
          <w:sz w:val="27"/>
          <w:szCs w:val="27"/>
        </w:rPr>
      </w:pPr>
    </w:p>
    <w:p>
      <w:pPr>
        <w:pStyle w:val="BodyText"/>
        <w:spacing w:line="240" w:lineRule="auto" w:before="0"/>
        <w:ind w:left="140" w:right="-17"/>
        <w:jc w:val="left"/>
      </w:pPr>
      <w:r>
        <w:rPr>
          <w:color w:val="ABB1BE"/>
          <w:spacing w:val="-1"/>
        </w:rPr>
        <w:t>L2:</w:t>
      </w:r>
      <w:r>
        <w:rPr/>
      </w:r>
    </w:p>
    <w:p>
      <w:pPr>
        <w:spacing w:line="240" w:lineRule="auto" w:before="0"/>
        <w:ind w:right="0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Consolas" w:hAnsi="Consolas" w:cs="Consolas" w:eastAsia="Consolas" w:hint="default"/>
          <w:sz w:val="20"/>
          <w:szCs w:val="20"/>
        </w:rPr>
      </w:pPr>
    </w:p>
    <w:p>
      <w:pPr>
        <w:pStyle w:val="BodyText"/>
        <w:spacing w:line="240" w:lineRule="auto" w:before="140"/>
        <w:ind w:left="140" w:right="-17"/>
        <w:jc w:val="left"/>
      </w:pPr>
      <w:r>
        <w:rPr>
          <w:color w:val="ABB1BE"/>
          <w:spacing w:val="-1"/>
        </w:rPr>
        <w:t>L3:</w:t>
      </w:r>
      <w:r>
        <w:rPr/>
      </w:r>
    </w:p>
    <w:p>
      <w:pPr>
        <w:pStyle w:val="BodyText"/>
        <w:tabs>
          <w:tab w:pos="2557" w:val="left" w:leader="none"/>
        </w:tabs>
        <w:spacing w:line="240" w:lineRule="auto" w:before="39"/>
        <w:ind w:left="36" w:right="0"/>
        <w:jc w:val="left"/>
      </w:pPr>
      <w:r>
        <w:rPr/>
        <w:br w:type="column"/>
      </w:r>
      <w:r>
        <w:rPr>
          <w:color w:val="ABB1BE"/>
        </w:rPr>
        <w:t>lw</w:t>
      </w:r>
      <w:r>
        <w:rPr>
          <w:color w:val="ABB1BE"/>
          <w:spacing w:val="-3"/>
        </w:rPr>
        <w:t> </w:t>
      </w:r>
      <w:r>
        <w:rPr>
          <w:color w:val="ABB1BE"/>
        </w:rPr>
        <w:t>$6,</w:t>
      </w:r>
      <w:r>
        <w:rPr>
          <w:color w:val="ABB1BE"/>
          <w:spacing w:val="-3"/>
        </w:rPr>
        <w:t> </w:t>
      </w:r>
      <w:r>
        <w:rPr>
          <w:color w:val="ABB1BE"/>
        </w:rPr>
        <w:t>0($0)</w:t>
        <w:tab/>
        <w:t># $s6 =</w:t>
      </w:r>
      <w:r>
        <w:rPr>
          <w:color w:val="ABB1BE"/>
          <w:spacing w:val="-8"/>
        </w:rPr>
        <w:t> </w:t>
      </w:r>
      <w:r>
        <w:rPr>
          <w:color w:val="ABB1BE"/>
        </w:rPr>
        <w:t>0x20006644</w:t>
      </w:r>
      <w:r>
        <w:rPr/>
      </w:r>
    </w:p>
    <w:p>
      <w:pPr>
        <w:pStyle w:val="BodyText"/>
        <w:tabs>
          <w:tab w:pos="2557" w:val="left" w:leader="none"/>
        </w:tabs>
        <w:spacing w:line="280" w:lineRule="auto"/>
        <w:ind w:left="36" w:right="3884"/>
        <w:jc w:val="left"/>
      </w:pPr>
      <w:r>
        <w:rPr/>
        <w:pict>
          <v:group style="position:absolute;margin-left:88.608002pt;margin-top:-14.17085pt;width:418.25pt;height:370.7pt;mso-position-horizontal-relative:page;mso-position-vertical-relative:paragraph;z-index:-131224" coordorigin="1772,-283" coordsize="8365,7414">
            <v:group style="position:absolute;left:1772;top:-283;width:8365;height:284" coordorigin="1772,-283" coordsize="8365,284">
              <v:shape style="position:absolute;left:1772;top:-283;width:8365;height:284" coordorigin="1772,-283" coordsize="8365,284" path="m1772,0l10137,0,10137,-283,1772,-283,1772,0xe" filled="true" fillcolor="#282c34" stroked="false">
                <v:path arrowok="t"/>
                <v:fill type="solid"/>
              </v:shape>
            </v:group>
            <v:group style="position:absolute;left:1772;top:0;width:8365;height:288" coordorigin="1772,0" coordsize="8365,288">
              <v:shape style="position:absolute;left:1772;top:0;width:8365;height:288" coordorigin="1772,0" coordsize="8365,288" path="m1772,288l10137,288,10137,0,1772,0,1772,288xe" filled="true" fillcolor="#282c34" stroked="false">
                <v:path arrowok="t"/>
                <v:fill type="solid"/>
              </v:shape>
            </v:group>
            <v:group style="position:absolute;left:1772;top:288;width:8365;height:284" coordorigin="1772,288" coordsize="8365,284">
              <v:shape style="position:absolute;left:1772;top:288;width:8365;height:284" coordorigin="1772,288" coordsize="8365,284" path="m1772,571l10137,571,10137,288,1772,288,1772,571xe" filled="true" fillcolor="#282c34" stroked="false">
                <v:path arrowok="t"/>
                <v:fill type="solid"/>
              </v:shape>
            </v:group>
            <v:group style="position:absolute;left:1772;top:571;width:8365;height:289" coordorigin="1772,571" coordsize="8365,289">
              <v:shape style="position:absolute;left:1772;top:571;width:8365;height:289" coordorigin="1772,571" coordsize="8365,289" path="m1772,860l10137,860,10137,571,1772,571,1772,860xe" filled="true" fillcolor="#282c34" stroked="false">
                <v:path arrowok="t"/>
                <v:fill type="solid"/>
              </v:shape>
            </v:group>
            <v:group style="position:absolute;left:1772;top:860;width:8365;height:284" coordorigin="1772,860" coordsize="8365,284">
              <v:shape style="position:absolute;left:1772;top:860;width:8365;height:284" coordorigin="1772,860" coordsize="8365,284" path="m1772,1143l10137,1143,10137,860,1772,860,1772,1143xe" filled="true" fillcolor="#282c34" stroked="false">
                <v:path arrowok="t"/>
                <v:fill type="solid"/>
              </v:shape>
            </v:group>
            <v:group style="position:absolute;left:1772;top:1143;width:8365;height:284" coordorigin="1772,1143" coordsize="8365,284">
              <v:shape style="position:absolute;left:1772;top:1143;width:8365;height:284" coordorigin="1772,1143" coordsize="8365,284" path="m1772,1426l10137,1426,10137,1143,1772,1143,1772,1426xe" filled="true" fillcolor="#282c34" stroked="false">
                <v:path arrowok="t"/>
                <v:fill type="solid"/>
              </v:shape>
            </v:group>
            <v:group style="position:absolute;left:1772;top:1426;width:8365;height:288" coordorigin="1772,1426" coordsize="8365,288">
              <v:shape style="position:absolute;left:1772;top:1426;width:8365;height:288" coordorigin="1772,1426" coordsize="8365,288" path="m1772,1714l10137,1714,10137,1426,1772,1426,1772,1714xe" filled="true" fillcolor="#282c34" stroked="false">
                <v:path arrowok="t"/>
                <v:fill type="solid"/>
              </v:shape>
            </v:group>
            <v:group style="position:absolute;left:1772;top:1714;width:8365;height:284" coordorigin="1772,1714" coordsize="8365,284">
              <v:shape style="position:absolute;left:1772;top:1714;width:8365;height:284" coordorigin="1772,1714" coordsize="8365,284" path="m1772,1997l10137,1997,10137,1714,1772,1714,1772,1997xe" filled="true" fillcolor="#282c34" stroked="false">
                <v:path arrowok="t"/>
                <v:fill type="solid"/>
              </v:shape>
            </v:group>
            <v:group style="position:absolute;left:1772;top:1997;width:8365;height:284" coordorigin="1772,1997" coordsize="8365,284">
              <v:shape style="position:absolute;left:1772;top:1997;width:8365;height:284" coordorigin="1772,1997" coordsize="8365,284" path="m1772,2280l10137,2280,10137,1997,1772,1997,1772,2280xe" filled="true" fillcolor="#282c34" stroked="false">
                <v:path arrowok="t"/>
                <v:fill type="solid"/>
              </v:shape>
            </v:group>
            <v:group style="position:absolute;left:1772;top:2280;width:8365;height:289" coordorigin="1772,2280" coordsize="8365,289">
              <v:shape style="position:absolute;left:1772;top:2280;width:8365;height:289" coordorigin="1772,2280" coordsize="8365,289" path="m1772,2569l10137,2569,10137,2280,1772,2280,1772,2569xe" filled="true" fillcolor="#282c34" stroked="false">
                <v:path arrowok="t"/>
                <v:fill type="solid"/>
              </v:shape>
            </v:group>
            <v:group style="position:absolute;left:1772;top:2569;width:8365;height:284" coordorigin="1772,2569" coordsize="8365,284">
              <v:shape style="position:absolute;left:1772;top:2569;width:8365;height:284" coordorigin="1772,2569" coordsize="8365,284" path="m1772,2852l10137,2852,10137,2569,1772,2569,1772,2852xe" filled="true" fillcolor="#282c34" stroked="false">
                <v:path arrowok="t"/>
                <v:fill type="solid"/>
              </v:shape>
            </v:group>
            <v:group style="position:absolute;left:1772;top:2852;width:8365;height:288" coordorigin="1772,2852" coordsize="8365,288">
              <v:shape style="position:absolute;left:1772;top:2852;width:8365;height:288" coordorigin="1772,2852" coordsize="8365,288" path="m1772,3140l10137,3140,10137,2852,1772,2852,1772,3140xe" filled="true" fillcolor="#282c34" stroked="false">
                <v:path arrowok="t"/>
                <v:fill type="solid"/>
              </v:shape>
            </v:group>
            <v:group style="position:absolute;left:1772;top:3140;width:8365;height:284" coordorigin="1772,3140" coordsize="8365,284">
              <v:shape style="position:absolute;left:1772;top:3140;width:8365;height:284" coordorigin="1772,3140" coordsize="8365,284" path="m1772,3423l10137,3423,10137,3140,1772,3140,1772,3423xe" filled="true" fillcolor="#282c34" stroked="false">
                <v:path arrowok="t"/>
                <v:fill type="solid"/>
              </v:shape>
            </v:group>
            <v:group style="position:absolute;left:1772;top:3423;width:8365;height:284" coordorigin="1772,3423" coordsize="8365,284">
              <v:shape style="position:absolute;left:1772;top:3423;width:8365;height:284" coordorigin="1772,3423" coordsize="8365,284" path="m1772,3706l10137,3706,10137,3423,1772,3423,1772,3706xe" filled="true" fillcolor="#282c34" stroked="false">
                <v:path arrowok="t"/>
                <v:fill type="solid"/>
              </v:shape>
            </v:group>
            <v:group style="position:absolute;left:1772;top:3706;width:8365;height:288" coordorigin="1772,3706" coordsize="8365,288">
              <v:shape style="position:absolute;left:1772;top:3706;width:8365;height:288" coordorigin="1772,3706" coordsize="8365,288" path="m1772,3994l10137,3994,10137,3706,1772,3706,1772,3994xe" filled="true" fillcolor="#282c34" stroked="false">
                <v:path arrowok="t"/>
                <v:fill type="solid"/>
              </v:shape>
            </v:group>
            <v:group style="position:absolute;left:1772;top:3995;width:8365;height:284" coordorigin="1772,3995" coordsize="8365,284">
              <v:shape style="position:absolute;left:1772;top:3995;width:8365;height:284" coordorigin="1772,3995" coordsize="8365,284" path="m1772,4278l10137,4278,10137,3995,1772,3995,1772,4278xe" filled="true" fillcolor="#282c34" stroked="false">
                <v:path arrowok="t"/>
                <v:fill type="solid"/>
              </v:shape>
            </v:group>
            <v:group style="position:absolute;left:1772;top:4278;width:8365;height:284" coordorigin="1772,4278" coordsize="8365,284">
              <v:shape style="position:absolute;left:1772;top:4278;width:8365;height:284" coordorigin="1772,4278" coordsize="8365,284" path="m1772,4561l10137,4561,10137,4278,1772,4278,1772,4561xe" filled="true" fillcolor="#282c34" stroked="false">
                <v:path arrowok="t"/>
                <v:fill type="solid"/>
              </v:shape>
            </v:group>
            <v:group style="position:absolute;left:1772;top:4561;width:8365;height:288" coordorigin="1772,4561" coordsize="8365,288">
              <v:shape style="position:absolute;left:1772;top:4561;width:8365;height:288" coordorigin="1772,4561" coordsize="8365,288" path="m1772,4849l10137,4849,10137,4561,1772,4561,1772,4849xe" filled="true" fillcolor="#282c34" stroked="false">
                <v:path arrowok="t"/>
                <v:fill type="solid"/>
              </v:shape>
            </v:group>
            <v:group style="position:absolute;left:1772;top:4849;width:8365;height:284" coordorigin="1772,4849" coordsize="8365,284">
              <v:shape style="position:absolute;left:1772;top:4849;width:8365;height:284" coordorigin="1772,4849" coordsize="8365,284" path="m1772,5133l10137,5133,10137,4849,1772,4849,1772,5133xe" filled="true" fillcolor="#282c34" stroked="false">
                <v:path arrowok="t"/>
                <v:fill type="solid"/>
              </v:shape>
            </v:group>
            <v:group style="position:absolute;left:1772;top:5133;width:8365;height:288" coordorigin="1772,5133" coordsize="8365,288">
              <v:shape style="position:absolute;left:1772;top:5133;width:8365;height:288" coordorigin="1772,5133" coordsize="8365,288" path="m1772,5421l10137,5421,10137,5133,1772,5133,1772,5421xe" filled="true" fillcolor="#282c34" stroked="false">
                <v:path arrowok="t"/>
                <v:fill type="solid"/>
              </v:shape>
            </v:group>
            <v:group style="position:absolute;left:1772;top:5421;width:8365;height:284" coordorigin="1772,5421" coordsize="8365,284">
              <v:shape style="position:absolute;left:1772;top:5421;width:8365;height:284" coordorigin="1772,5421" coordsize="8365,284" path="m1772,5704l10137,5704,10137,5421,1772,5421,1772,5704xe" filled="true" fillcolor="#282c34" stroked="false">
                <v:path arrowok="t"/>
                <v:fill type="solid"/>
              </v:shape>
            </v:group>
            <v:group style="position:absolute;left:1772;top:5704;width:8365;height:284" coordorigin="1772,5704" coordsize="8365,284">
              <v:shape style="position:absolute;left:1772;top:5704;width:8365;height:284" coordorigin="1772,5704" coordsize="8365,284" path="m1772,5987l10137,5987,10137,5704,1772,5704,1772,5987xe" filled="true" fillcolor="#282c34" stroked="false">
                <v:path arrowok="t"/>
                <v:fill type="solid"/>
              </v:shape>
            </v:group>
            <v:group style="position:absolute;left:1772;top:5987;width:8365;height:288" coordorigin="1772,5987" coordsize="8365,288">
              <v:shape style="position:absolute;left:1772;top:5987;width:8365;height:288" coordorigin="1772,5987" coordsize="8365,288" path="m1772,6275l10137,6275,10137,5987,1772,5987,1772,6275xe" filled="true" fillcolor="#282c34" stroked="false">
                <v:path arrowok="t"/>
                <v:fill type="solid"/>
              </v:shape>
            </v:group>
            <v:group style="position:absolute;left:1772;top:6275;width:8365;height:284" coordorigin="1772,6275" coordsize="8365,284">
              <v:shape style="position:absolute;left:1772;top:6275;width:8365;height:284" coordorigin="1772,6275" coordsize="8365,284" path="m1772,6559l10137,6559,10137,6275,1772,6275,1772,6559xe" filled="true" fillcolor="#282c34" stroked="false">
                <v:path arrowok="t"/>
                <v:fill type="solid"/>
              </v:shape>
            </v:group>
            <v:group style="position:absolute;left:1772;top:6559;width:8365;height:284" coordorigin="1772,6559" coordsize="8365,284">
              <v:shape style="position:absolute;left:1772;top:6559;width:8365;height:284" coordorigin="1772,6559" coordsize="8365,284" path="m1772,6842l10137,6842,10137,6559,1772,6559,1772,6842xe" filled="true" fillcolor="#282c34" stroked="false">
                <v:path arrowok="t"/>
                <v:fill type="solid"/>
              </v:shape>
            </v:group>
            <v:group style="position:absolute;left:1772;top:6842;width:8365;height:288" coordorigin="1772,6842" coordsize="8365,288">
              <v:shape style="position:absolute;left:1772;top:6842;width:8365;height:288" coordorigin="1772,6842" coordsize="8365,288" path="m1772,7130l10137,7130,10137,6842,1772,6842,1772,7130xe" filled="true" fillcolor="#282c34" stroked="false">
                <v:path arrowok="t"/>
                <v:fill type="solid"/>
              </v:shape>
            </v:group>
            <w10:wrap type="none"/>
          </v:group>
        </w:pict>
      </w:r>
      <w:r>
        <w:rPr>
          <w:color w:val="ABB1BE"/>
        </w:rPr>
        <w:t>slti</w:t>
      </w:r>
      <w:r>
        <w:rPr>
          <w:color w:val="ABB1BE"/>
          <w:spacing w:val="-6"/>
        </w:rPr>
        <w:t> </w:t>
      </w:r>
      <w:r>
        <w:rPr>
          <w:color w:val="ABB1BE"/>
        </w:rPr>
        <w:t>$7,$6,0x7fff</w:t>
        <w:tab/>
        <w:t># $7 =</w:t>
      </w:r>
      <w:r>
        <w:rPr>
          <w:color w:val="ABB1BE"/>
          <w:spacing w:val="-5"/>
        </w:rPr>
        <w:t> </w:t>
      </w:r>
      <w:r>
        <w:rPr>
          <w:color w:val="ABB1BE"/>
        </w:rPr>
        <w:t>0</w:t>
      </w:r>
      <w:r>
        <w:rPr>
          <w:color w:val="ABB1BE"/>
          <w:spacing w:val="-2"/>
        </w:rPr>
        <w:t> </w:t>
      </w:r>
      <w:r>
        <w:rPr>
          <w:color w:val="ABB1BE"/>
        </w:rPr>
        <w:t>$6&gt;$5</w:t>
      </w:r>
      <w:r>
        <w:rPr>
          <w:color w:val="ABB1BE"/>
          <w:spacing w:val="-1"/>
          <w:w w:val="100"/>
        </w:rPr>
        <w:t> </w:t>
      </w:r>
      <w:r>
        <w:rPr>
          <w:color w:val="ABB1BE"/>
        </w:rPr>
        <w:t>beq $7,</w:t>
      </w:r>
      <w:r>
        <w:rPr>
          <w:color w:val="ABB1BE"/>
          <w:spacing w:val="-4"/>
        </w:rPr>
        <w:t> </w:t>
      </w:r>
      <w:r>
        <w:rPr>
          <w:color w:val="ABB1BE"/>
        </w:rPr>
        <w:t>$0,</w:t>
      </w:r>
      <w:r>
        <w:rPr>
          <w:color w:val="ABB1BE"/>
          <w:spacing w:val="-2"/>
        </w:rPr>
        <w:t> </w:t>
      </w:r>
      <w:r>
        <w:rPr>
          <w:color w:val="ABB1BE"/>
        </w:rPr>
        <w:t>L2</w:t>
        <w:tab/>
        <w:t># goto</w:t>
      </w:r>
      <w:r>
        <w:rPr>
          <w:color w:val="ABB1BE"/>
          <w:spacing w:val="-5"/>
        </w:rPr>
        <w:t> </w:t>
      </w:r>
      <w:r>
        <w:rPr>
          <w:color w:val="ABB1BE"/>
        </w:rPr>
        <w:t>L2</w:t>
      </w:r>
      <w:r>
        <w:rPr/>
      </w:r>
    </w:p>
    <w:p>
      <w:pPr>
        <w:spacing w:line="240" w:lineRule="auto" w:before="3"/>
        <w:ind w:right="0"/>
        <w:rPr>
          <w:rFonts w:ascii="Consolas" w:hAnsi="Consolas" w:cs="Consolas" w:eastAsia="Consolas" w:hint="default"/>
          <w:sz w:val="24"/>
          <w:szCs w:val="24"/>
        </w:rPr>
      </w:pPr>
    </w:p>
    <w:p>
      <w:pPr>
        <w:pStyle w:val="BodyText"/>
        <w:tabs>
          <w:tab w:pos="363" w:val="left" w:leader="none"/>
        </w:tabs>
        <w:spacing w:line="240" w:lineRule="auto" w:before="0"/>
        <w:ind w:left="36" w:right="0"/>
        <w:jc w:val="left"/>
      </w:pPr>
      <w:r>
        <w:rPr>
          <w:color w:val="ABB1BE"/>
        </w:rPr>
        <w:t>j</w:t>
        <w:tab/>
        <w:t>L3</w:t>
      </w:r>
      <w:r>
        <w:rPr/>
      </w:r>
    </w:p>
    <w:p>
      <w:pPr>
        <w:spacing w:line="240" w:lineRule="auto" w:before="4"/>
        <w:ind w:right="0"/>
        <w:rPr>
          <w:rFonts w:ascii="Consolas" w:hAnsi="Consolas" w:cs="Consolas" w:eastAsia="Consolas" w:hint="default"/>
          <w:sz w:val="27"/>
          <w:szCs w:val="27"/>
        </w:rPr>
      </w:pPr>
    </w:p>
    <w:p>
      <w:pPr>
        <w:pStyle w:val="BodyText"/>
        <w:tabs>
          <w:tab w:pos="2557" w:val="left" w:leader="none"/>
        </w:tabs>
        <w:spacing w:line="240" w:lineRule="auto" w:before="0"/>
        <w:ind w:left="36" w:right="0"/>
        <w:jc w:val="left"/>
      </w:pPr>
      <w:r>
        <w:rPr>
          <w:color w:val="ABB1BE"/>
        </w:rPr>
        <w:t>slt $8,</w:t>
      </w:r>
      <w:r>
        <w:rPr>
          <w:color w:val="ABB1BE"/>
          <w:spacing w:val="-3"/>
        </w:rPr>
        <w:t> </w:t>
      </w:r>
      <w:r>
        <w:rPr>
          <w:color w:val="ABB1BE"/>
        </w:rPr>
        <w:t>$2,</w:t>
      </w:r>
      <w:r>
        <w:rPr>
          <w:color w:val="ABB1BE"/>
          <w:spacing w:val="-2"/>
        </w:rPr>
        <w:t> </w:t>
      </w:r>
      <w:r>
        <w:rPr>
          <w:color w:val="ABB1BE"/>
        </w:rPr>
        <w:t>$3</w:t>
        <w:tab/>
        <w:t># $2 = 0x10004433 &lt; $3 = 0x20006644, $8 =</w:t>
      </w:r>
      <w:r>
        <w:rPr>
          <w:color w:val="ABB1BE"/>
          <w:spacing w:val="-8"/>
        </w:rPr>
        <w:t> </w:t>
      </w:r>
      <w:r>
        <w:rPr>
          <w:color w:val="ABB1BE"/>
        </w:rPr>
        <w:t>1</w:t>
      </w:r>
      <w:r>
        <w:rPr/>
      </w:r>
    </w:p>
    <w:p>
      <w:pPr>
        <w:pStyle w:val="BodyText"/>
        <w:tabs>
          <w:tab w:pos="2557" w:val="left" w:leader="none"/>
        </w:tabs>
        <w:spacing w:line="554" w:lineRule="auto" w:before="42"/>
        <w:ind w:left="36" w:right="3538"/>
        <w:jc w:val="left"/>
      </w:pPr>
      <w:r>
        <w:rPr/>
        <w:pict>
          <v:shape style="position:absolute;margin-left:109.419998pt;margin-top:44.816532pt;width:233.25pt;height:117.05pt;mso-position-horizontal-relative:page;mso-position-vertical-relative:paragraph;z-index:21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29"/>
                    <w:gridCol w:w="576"/>
                    <w:gridCol w:w="1386"/>
                    <w:gridCol w:w="339"/>
                    <w:gridCol w:w="460"/>
                    <w:gridCol w:w="231"/>
                    <w:gridCol w:w="1244"/>
                  </w:tblGrid>
                  <w:tr>
                    <w:trPr>
                      <w:trHeight w:val="284" w:hRule="exact"/>
                    </w:trPr>
                    <w:tc>
                      <w:tcPr>
                        <w:tcW w:w="42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0" w:lineRule="auto"/>
                          <w:ind w:right="10"/>
                          <w:jc w:val="center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sll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  <w:tc>
                      <w:tcPr>
                        <w:tcW w:w="57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0" w:lineRule="auto"/>
                          <w:ind w:left="67" w:right="0"/>
                          <w:jc w:val="left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$10,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  <w:tc>
                      <w:tcPr>
                        <w:tcW w:w="138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0" w:lineRule="auto"/>
                          <w:ind w:left="67" w:right="0"/>
                          <w:jc w:val="left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$9,</w:t>
                        </w:r>
                        <w:r>
                          <w:rPr>
                            <w:rFonts w:ascii="Consolas"/>
                            <w:color w:val="ABB1BE"/>
                            <w:spacing w:val="-2"/>
                            <w:sz w:val="21"/>
                          </w:rPr>
                          <w:t> </w:t>
                        </w: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5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  <w:tc>
                      <w:tcPr>
                        <w:tcW w:w="33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0" w:lineRule="auto"/>
                          <w:ind w:right="55"/>
                          <w:jc w:val="right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#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0" w:lineRule="auto"/>
                          <w:ind w:right="55"/>
                          <w:jc w:val="right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pacing w:val="-1"/>
                            <w:sz w:val="21"/>
                          </w:rPr>
                          <w:t>$10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  <w:tc>
                      <w:tcPr>
                        <w:tcW w:w="23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center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  <w:tc>
                      <w:tcPr>
                        <w:tcW w:w="124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0" w:lineRule="auto"/>
                          <w:ind w:left="57" w:right="0"/>
                          <w:jc w:val="left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0x00000200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</w:tr>
                  <w:tr>
                    <w:trPr>
                      <w:trHeight w:val="427" w:hRule="exact"/>
                    </w:trPr>
                    <w:tc>
                      <w:tcPr>
                        <w:tcW w:w="42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6" w:lineRule="exact"/>
                          <w:ind w:right="10"/>
                          <w:jc w:val="center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srl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  <w:tc>
                      <w:tcPr>
                        <w:tcW w:w="57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6" w:lineRule="exact"/>
                          <w:ind w:left="67" w:right="0"/>
                          <w:jc w:val="left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$11,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  <w:tc>
                      <w:tcPr>
                        <w:tcW w:w="138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6" w:lineRule="exact"/>
                          <w:ind w:left="67" w:right="0"/>
                          <w:jc w:val="left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$10,</w:t>
                        </w:r>
                        <w:r>
                          <w:rPr>
                            <w:rFonts w:ascii="Consolas"/>
                            <w:color w:val="ABB1BE"/>
                            <w:spacing w:val="-2"/>
                            <w:sz w:val="21"/>
                          </w:rPr>
                          <w:t> </w:t>
                        </w: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4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  <w:tc>
                      <w:tcPr>
                        <w:tcW w:w="33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6" w:lineRule="exact"/>
                          <w:ind w:right="55"/>
                          <w:jc w:val="right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#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6" w:lineRule="exact"/>
                          <w:ind w:right="55"/>
                          <w:jc w:val="right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pacing w:val="-1"/>
                            <w:sz w:val="21"/>
                          </w:rPr>
                          <w:t>$11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  <w:tc>
                      <w:tcPr>
                        <w:tcW w:w="23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6" w:lineRule="exact"/>
                          <w:ind w:right="0"/>
                          <w:jc w:val="center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  <w:tc>
                      <w:tcPr>
                        <w:tcW w:w="124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6" w:lineRule="exact"/>
                          <w:ind w:left="57" w:right="0"/>
                          <w:jc w:val="left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0x00000020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</w:tr>
                  <w:tr>
                    <w:trPr>
                      <w:trHeight w:val="427" w:hRule="exact"/>
                    </w:trPr>
                    <w:tc>
                      <w:tcPr>
                        <w:tcW w:w="42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0" w:lineRule="auto" w:before="143"/>
                          <w:ind w:right="10"/>
                          <w:jc w:val="center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ori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  <w:tc>
                      <w:tcPr>
                        <w:tcW w:w="57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0" w:lineRule="auto" w:before="143"/>
                          <w:ind w:left="67" w:right="0"/>
                          <w:jc w:val="left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$13,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  <w:tc>
                      <w:tcPr>
                        <w:tcW w:w="138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0" w:lineRule="auto" w:before="143"/>
                          <w:ind w:left="67" w:right="0"/>
                          <w:jc w:val="left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$0,</w:t>
                        </w:r>
                        <w:r>
                          <w:rPr>
                            <w:rFonts w:ascii="Consolas"/>
                            <w:color w:val="ABB1BE"/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0x1234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  <w:tc>
                      <w:tcPr>
                        <w:tcW w:w="33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0" w:lineRule="auto" w:before="143"/>
                          <w:ind w:right="55"/>
                          <w:jc w:val="right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#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0" w:lineRule="auto" w:before="143"/>
                          <w:ind w:right="55"/>
                          <w:jc w:val="right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pacing w:val="-1"/>
                            <w:sz w:val="21"/>
                          </w:rPr>
                          <w:t>$13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  <w:tc>
                      <w:tcPr>
                        <w:tcW w:w="23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0" w:lineRule="auto" w:before="143"/>
                          <w:ind w:right="0"/>
                          <w:jc w:val="center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  <w:tc>
                      <w:tcPr>
                        <w:tcW w:w="124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0" w:lineRule="auto" w:before="143"/>
                          <w:ind w:left="57" w:right="0"/>
                          <w:jc w:val="left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0x1234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</w:tr>
                  <w:tr>
                    <w:trPr>
                      <w:trHeight w:val="286" w:hRule="exact"/>
                    </w:trPr>
                    <w:tc>
                      <w:tcPr>
                        <w:tcW w:w="42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6" w:lineRule="exact"/>
                          <w:ind w:right="10"/>
                          <w:jc w:val="center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ori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  <w:tc>
                      <w:tcPr>
                        <w:tcW w:w="57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6" w:lineRule="exact"/>
                          <w:ind w:left="67" w:right="0"/>
                          <w:jc w:val="left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$14,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  <w:tc>
                      <w:tcPr>
                        <w:tcW w:w="138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6" w:lineRule="exact"/>
                          <w:ind w:left="67" w:right="0"/>
                          <w:jc w:val="left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$0,</w:t>
                        </w:r>
                        <w:r>
                          <w:rPr>
                            <w:rFonts w:ascii="Consolas"/>
                            <w:color w:val="ABB1BE"/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0xff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  <w:tc>
                      <w:tcPr>
                        <w:tcW w:w="33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6" w:lineRule="exact"/>
                          <w:ind w:right="55"/>
                          <w:jc w:val="right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#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6" w:lineRule="exact"/>
                          <w:ind w:right="55"/>
                          <w:jc w:val="right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pacing w:val="-1"/>
                            <w:sz w:val="21"/>
                          </w:rPr>
                          <w:t>$13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  <w:tc>
                      <w:tcPr>
                        <w:tcW w:w="23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6" w:lineRule="exact"/>
                          <w:ind w:right="0"/>
                          <w:jc w:val="center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  <w:tc>
                      <w:tcPr>
                        <w:tcW w:w="124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6" w:lineRule="exact"/>
                          <w:ind w:left="57" w:right="0"/>
                          <w:jc w:val="left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0xff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</w:tr>
                  <w:tr>
                    <w:trPr>
                      <w:trHeight w:val="286" w:hRule="exact"/>
                    </w:trPr>
                    <w:tc>
                      <w:tcPr>
                        <w:tcW w:w="42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0" w:lineRule="auto" w:before="2"/>
                          <w:ind w:right="10"/>
                          <w:jc w:val="center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and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  <w:tc>
                      <w:tcPr>
                        <w:tcW w:w="57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0" w:lineRule="auto" w:before="2"/>
                          <w:ind w:left="67" w:right="0"/>
                          <w:jc w:val="left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$15,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  <w:tc>
                      <w:tcPr>
                        <w:tcW w:w="138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0" w:lineRule="auto" w:before="2"/>
                          <w:ind w:left="67" w:right="0"/>
                          <w:jc w:val="left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$13,</w:t>
                        </w:r>
                        <w:r>
                          <w:rPr>
                            <w:rFonts w:ascii="Consolas"/>
                            <w:color w:val="ABB1BE"/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$14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  <w:tc>
                      <w:tcPr>
                        <w:tcW w:w="33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0" w:lineRule="auto" w:before="2"/>
                          <w:ind w:right="55"/>
                          <w:jc w:val="right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#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0" w:lineRule="auto" w:before="2"/>
                          <w:ind w:right="55"/>
                          <w:jc w:val="right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pacing w:val="-1"/>
                            <w:sz w:val="21"/>
                          </w:rPr>
                          <w:t>$15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  <w:tc>
                      <w:tcPr>
                        <w:tcW w:w="23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0" w:lineRule="auto" w:before="2"/>
                          <w:ind w:right="0"/>
                          <w:jc w:val="center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  <w:tc>
                      <w:tcPr>
                        <w:tcW w:w="124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0" w:lineRule="auto" w:before="2"/>
                          <w:ind w:left="57" w:right="0"/>
                          <w:jc w:val="left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0x34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</w:tr>
                  <w:tr>
                    <w:trPr>
                      <w:trHeight w:val="283" w:hRule="exact"/>
                    </w:trPr>
                    <w:tc>
                      <w:tcPr>
                        <w:tcW w:w="42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6" w:lineRule="exact"/>
                          <w:ind w:right="10"/>
                          <w:jc w:val="center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lui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  <w:tc>
                      <w:tcPr>
                        <w:tcW w:w="57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6" w:lineRule="exact"/>
                          <w:ind w:left="67" w:right="0"/>
                          <w:jc w:val="left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$16,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  <w:tc>
                      <w:tcPr>
                        <w:tcW w:w="138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6" w:lineRule="exact"/>
                          <w:ind w:left="67" w:right="0"/>
                          <w:jc w:val="left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0xffff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  <w:tc>
                      <w:tcPr>
                        <w:tcW w:w="33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6" w:lineRule="exact"/>
                          <w:ind w:right="55"/>
                          <w:jc w:val="right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#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6" w:lineRule="exact"/>
                          <w:ind w:right="55"/>
                          <w:jc w:val="right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pacing w:val="-1"/>
                            <w:sz w:val="21"/>
                          </w:rPr>
                          <w:t>$17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  <w:tc>
                      <w:tcPr>
                        <w:tcW w:w="23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6" w:lineRule="exact"/>
                          <w:ind w:right="0"/>
                          <w:jc w:val="center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  <w:tc>
                      <w:tcPr>
                        <w:tcW w:w="124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6" w:lineRule="exact"/>
                          <w:ind w:left="57" w:right="0"/>
                          <w:jc w:val="left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0xffff0000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</w:tr>
                  <w:tr>
                    <w:trPr>
                      <w:trHeight w:val="347" w:hRule="exact"/>
                    </w:trPr>
                    <w:tc>
                      <w:tcPr>
                        <w:tcW w:w="42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6" w:lineRule="exact"/>
                          <w:ind w:right="125"/>
                          <w:jc w:val="center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or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  <w:tc>
                      <w:tcPr>
                        <w:tcW w:w="57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6" w:lineRule="exact"/>
                          <w:ind w:left="47" w:right="0"/>
                          <w:jc w:val="left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$17,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  <w:tc>
                      <w:tcPr>
                        <w:tcW w:w="138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6" w:lineRule="exact"/>
                          <w:ind w:left="47" w:right="0"/>
                          <w:jc w:val="left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$13,</w:t>
                        </w:r>
                        <w:r>
                          <w:rPr>
                            <w:rFonts w:ascii="Consolas"/>
                            <w:color w:val="ABB1BE"/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$16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  <w:tc>
                      <w:tcPr>
                        <w:tcW w:w="33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6" w:lineRule="exact"/>
                          <w:ind w:right="55"/>
                          <w:jc w:val="right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#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6" w:lineRule="exact"/>
                          <w:ind w:right="55"/>
                          <w:jc w:val="right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pacing w:val="-1"/>
                            <w:sz w:val="21"/>
                          </w:rPr>
                          <w:t>$17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  <w:tc>
                      <w:tcPr>
                        <w:tcW w:w="23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6" w:lineRule="exact"/>
                          <w:ind w:right="0"/>
                          <w:jc w:val="center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  <w:tc>
                      <w:tcPr>
                        <w:tcW w:w="124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282C34"/>
                      </w:tcPr>
                      <w:p>
                        <w:pPr>
                          <w:pStyle w:val="TableParagraph"/>
                          <w:spacing w:line="246" w:lineRule="exact"/>
                          <w:ind w:left="57" w:right="0"/>
                          <w:jc w:val="left"/>
                          <w:rPr>
                            <w:rFonts w:ascii="Consolas" w:hAnsi="Consolas" w:cs="Consolas" w:eastAsia="Consolas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onsolas"/>
                            <w:color w:val="ABB1BE"/>
                            <w:sz w:val="21"/>
                          </w:rPr>
                          <w:t>0xffff1234</w:t>
                        </w:r>
                        <w:r>
                          <w:rPr>
                            <w:rFonts w:ascii="Consolas"/>
                            <w:sz w:val="21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color w:val="ABB1BE"/>
        </w:rPr>
        <w:t>bne $8,</w:t>
      </w:r>
      <w:r>
        <w:rPr>
          <w:color w:val="ABB1BE"/>
          <w:spacing w:val="-4"/>
        </w:rPr>
        <w:t> </w:t>
      </w:r>
      <w:r>
        <w:rPr>
          <w:color w:val="ABB1BE"/>
        </w:rPr>
        <w:t>$0,</w:t>
      </w:r>
      <w:r>
        <w:rPr>
          <w:color w:val="ABB1BE"/>
          <w:spacing w:val="-2"/>
        </w:rPr>
        <w:t> </w:t>
      </w:r>
      <w:r>
        <w:rPr>
          <w:color w:val="ABB1BE"/>
        </w:rPr>
        <w:t>L1</w:t>
        <w:tab/>
        <w:t># $8 = 1,</w:t>
      </w:r>
      <w:r>
        <w:rPr>
          <w:color w:val="ABB1BE"/>
          <w:spacing w:val="-7"/>
        </w:rPr>
        <w:t> </w:t>
      </w:r>
      <w:r>
        <w:rPr>
          <w:color w:val="ABB1BE"/>
        </w:rPr>
        <w:t>goto</w:t>
      </w:r>
      <w:r>
        <w:rPr>
          <w:color w:val="ABB1BE"/>
          <w:spacing w:val="-2"/>
        </w:rPr>
        <w:t> </w:t>
      </w:r>
      <w:r>
        <w:rPr>
          <w:color w:val="ABB1BE"/>
        </w:rPr>
        <w:t>L1</w:t>
      </w:r>
      <w:r>
        <w:rPr>
          <w:color w:val="ABB1BE"/>
          <w:spacing w:val="-1"/>
          <w:w w:val="100"/>
        </w:rPr>
        <w:t> </w:t>
      </w:r>
      <w:r>
        <w:rPr>
          <w:color w:val="ABB1BE"/>
        </w:rPr>
        <w:t>ori $9,</w:t>
      </w:r>
      <w:r>
        <w:rPr>
          <w:color w:val="ABB1BE"/>
          <w:spacing w:val="-4"/>
        </w:rPr>
        <w:t> </w:t>
      </w:r>
      <w:r>
        <w:rPr>
          <w:color w:val="ABB1BE"/>
        </w:rPr>
        <w:t>$0,</w:t>
      </w:r>
      <w:r>
        <w:rPr>
          <w:color w:val="ABB1BE"/>
          <w:spacing w:val="-3"/>
        </w:rPr>
        <w:t> </w:t>
      </w:r>
      <w:r>
        <w:rPr>
          <w:color w:val="ABB1BE"/>
        </w:rPr>
        <w:t>0x10</w:t>
        <w:tab/>
        <w:t># $9 =</w:t>
      </w:r>
      <w:r>
        <w:rPr>
          <w:color w:val="ABB1BE"/>
          <w:spacing w:val="-7"/>
        </w:rPr>
        <w:t> </w:t>
      </w:r>
      <w:r>
        <w:rPr>
          <w:color w:val="ABB1BE"/>
        </w:rPr>
        <w:t>0x00000010</w:t>
      </w:r>
      <w:r>
        <w:rPr/>
      </w:r>
    </w:p>
    <w:p>
      <w:pPr>
        <w:spacing w:after="0" w:line="554" w:lineRule="auto"/>
        <w:jc w:val="left"/>
        <w:sectPr>
          <w:pgSz w:w="11910" w:h="16840"/>
          <w:pgMar w:top="1420" w:bottom="280" w:left="1660" w:right="1660"/>
          <w:cols w:num="2" w:equalWidth="0">
            <w:col w:w="487" w:space="40"/>
            <w:col w:w="8063"/>
          </w:cols>
        </w:sectPr>
      </w:pPr>
    </w:p>
    <w:p>
      <w:pPr>
        <w:spacing w:line="240" w:lineRule="auto" w:before="0"/>
        <w:ind w:right="0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line="240" w:lineRule="auto" w:before="7"/>
        <w:ind w:right="0"/>
        <w:rPr>
          <w:rFonts w:ascii="Consolas" w:hAnsi="Consolas" w:cs="Consolas" w:eastAsia="Consolas" w:hint="default"/>
          <w:sz w:val="29"/>
          <w:szCs w:val="29"/>
        </w:rPr>
      </w:pPr>
    </w:p>
    <w:p>
      <w:pPr>
        <w:pStyle w:val="BodyText"/>
        <w:spacing w:line="278" w:lineRule="auto" w:before="63"/>
        <w:ind w:left="563" w:right="883"/>
        <w:jc w:val="both"/>
      </w:pPr>
      <w:r>
        <w:rPr>
          <w:color w:val="ABB1BE"/>
        </w:rPr>
        <w:t>addu $18, $2, $1  # $18 = 10004433 + 10002211 = 0x20006644 subu $19, $3, $4    # $19 = 20006644 </w:t>
      </w:r>
      <w:r>
        <w:rPr>
          <w:rFonts w:ascii="Consolas" w:hAnsi="Consolas" w:cs="Consolas" w:eastAsia="Consolas" w:hint="default"/>
          <w:color w:val="ABB1BE"/>
        </w:rPr>
        <w:t>– </w:t>
      </w:r>
      <w:r>
        <w:rPr>
          <w:color w:val="ABB1BE"/>
        </w:rPr>
        <w:t>30005566 = 0xf00010de lw $20, 0($0)         # $20 =</w:t>
      </w:r>
      <w:r>
        <w:rPr>
          <w:color w:val="ABB1BE"/>
          <w:spacing w:val="-29"/>
        </w:rPr>
        <w:t> </w:t>
      </w:r>
      <w:r>
        <w:rPr>
          <w:color w:val="ABB1BE"/>
        </w:rPr>
        <w:t>0x20006644</w:t>
      </w:r>
      <w:r>
        <w:rPr/>
      </w:r>
    </w:p>
    <w:p>
      <w:pPr>
        <w:pStyle w:val="BodyText"/>
        <w:tabs>
          <w:tab w:pos="3084" w:val="left" w:leader="none"/>
        </w:tabs>
        <w:spacing w:line="278" w:lineRule="auto" w:before="0"/>
        <w:ind w:left="563" w:right="3193"/>
        <w:jc w:val="left"/>
      </w:pPr>
      <w:r>
        <w:rPr>
          <w:color w:val="ABB1BE"/>
        </w:rPr>
        <w:t>sw</w:t>
      </w:r>
      <w:r>
        <w:rPr>
          <w:color w:val="ABB1BE"/>
          <w:spacing w:val="-3"/>
        </w:rPr>
        <w:t> </w:t>
      </w:r>
      <w:r>
        <w:rPr>
          <w:color w:val="ABB1BE"/>
        </w:rPr>
        <w:t>$20,</w:t>
      </w:r>
      <w:r>
        <w:rPr>
          <w:color w:val="ABB1BE"/>
          <w:spacing w:val="-3"/>
        </w:rPr>
        <w:t> </w:t>
      </w:r>
      <w:r>
        <w:rPr>
          <w:color w:val="ABB1BE"/>
        </w:rPr>
        <w:t>8($0)</w:t>
        <w:tab/>
        <w:t># 8($0)</w:t>
      </w:r>
      <w:r>
        <w:rPr>
          <w:color w:val="ABB1BE"/>
          <w:spacing w:val="-6"/>
        </w:rPr>
        <w:t> </w:t>
      </w:r>
      <w:r>
        <w:rPr>
          <w:color w:val="ABB1BE"/>
        </w:rPr>
        <w:t>=</w:t>
      </w:r>
      <w:r>
        <w:rPr>
          <w:color w:val="ABB1BE"/>
          <w:spacing w:val="-2"/>
        </w:rPr>
        <w:t> </w:t>
      </w:r>
      <w:r>
        <w:rPr>
          <w:color w:val="ABB1BE"/>
        </w:rPr>
        <w:t>0x20006644</w:t>
      </w:r>
      <w:r>
        <w:rPr>
          <w:color w:val="ABB1BE"/>
          <w:spacing w:val="-1"/>
          <w:w w:val="100"/>
        </w:rPr>
        <w:t> </w:t>
      </w:r>
      <w:r>
        <w:rPr>
          <w:color w:val="ABB1BE"/>
        </w:rPr>
        <w:t>addi</w:t>
      </w:r>
      <w:r>
        <w:rPr>
          <w:color w:val="ABB1BE"/>
          <w:spacing w:val="-4"/>
        </w:rPr>
        <w:t> </w:t>
      </w:r>
      <w:r>
        <w:rPr>
          <w:color w:val="ABB1BE"/>
        </w:rPr>
        <w:t>$21,$20,</w:t>
      </w:r>
      <w:r>
        <w:rPr>
          <w:color w:val="ABB1BE"/>
          <w:spacing w:val="-4"/>
        </w:rPr>
        <w:t> </w:t>
      </w:r>
      <w:r>
        <w:rPr>
          <w:color w:val="ABB1BE"/>
        </w:rPr>
        <w:t>0x1000</w:t>
        <w:tab/>
        <w:t># $21</w:t>
      </w:r>
      <w:r>
        <w:rPr>
          <w:color w:val="ABB1BE"/>
          <w:spacing w:val="-6"/>
        </w:rPr>
        <w:t> </w:t>
      </w:r>
      <w:r>
        <w:rPr>
          <w:color w:val="ABB1BE"/>
        </w:rPr>
        <w:t>=</w:t>
      </w:r>
      <w:r>
        <w:rPr>
          <w:color w:val="ABB1BE"/>
          <w:spacing w:val="-2"/>
        </w:rPr>
        <w:t> </w:t>
      </w:r>
      <w:r>
        <w:rPr>
          <w:color w:val="ABB1BE"/>
        </w:rPr>
        <w:t>0x20007644</w:t>
      </w:r>
      <w:r>
        <w:rPr>
          <w:color w:val="ABB1BE"/>
          <w:spacing w:val="-1"/>
          <w:w w:val="100"/>
        </w:rPr>
        <w:t> </w:t>
      </w:r>
      <w:r>
        <w:rPr>
          <w:color w:val="ABB1BE"/>
        </w:rPr>
        <w:t>addi $22,$20, -0x1000 # $22 =</w:t>
      </w:r>
      <w:r>
        <w:rPr>
          <w:color w:val="ABB1BE"/>
          <w:spacing w:val="-31"/>
        </w:rPr>
        <w:t> </w:t>
      </w:r>
      <w:r>
        <w:rPr>
          <w:color w:val="ABB1BE"/>
        </w:rPr>
        <w:t>0x20005644</w:t>
      </w:r>
      <w:r>
        <w:rPr/>
      </w:r>
    </w:p>
    <w:p>
      <w:pPr>
        <w:pStyle w:val="BodyText"/>
        <w:tabs>
          <w:tab w:pos="889" w:val="left" w:leader="none"/>
        </w:tabs>
        <w:spacing w:line="244" w:lineRule="exact" w:before="0"/>
        <w:ind w:left="563" w:right="124"/>
        <w:jc w:val="left"/>
      </w:pPr>
      <w:r>
        <w:rPr>
          <w:color w:val="ABB1BE"/>
        </w:rPr>
        <w:t>j</w:t>
        <w:tab/>
        <w:t>L0</w:t>
      </w:r>
      <w:r>
        <w:rPr/>
      </w:r>
    </w:p>
    <w:p>
      <w:pPr>
        <w:pStyle w:val="Heading3"/>
        <w:spacing w:line="240" w:lineRule="auto" w:before="123"/>
        <w:ind w:right="124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55" w:id="64"/>
      <w:bookmarkEnd w:id="64"/>
      <w:r>
        <w:rPr>
          <w:b w:val="0"/>
          <w:bCs w:val="0"/>
        </w:rPr>
      </w:r>
      <w:r>
        <w:rPr/>
        <w:t>2.5.2.</w:t>
      </w:r>
      <w:r>
        <w:rPr>
          <w:spacing w:val="-87"/>
        </w:rPr>
        <w:t> </w:t>
      </w:r>
      <w:r>
        <w:rPr>
          <w:rFonts w:ascii="黑体" w:hAnsi="黑体" w:cs="黑体" w:eastAsia="黑体" w:hint="default"/>
        </w:rPr>
        <w:t>测试机器码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4" w:after="0"/>
        <w:ind w:right="0"/>
        <w:rPr>
          <w:rFonts w:ascii="黑体" w:hAnsi="黑体" w:cs="黑体" w:eastAsia="黑体" w:hint="default"/>
          <w:b/>
          <w:bCs/>
          <w:sz w:val="27"/>
          <w:szCs w:val="27"/>
        </w:rPr>
      </w:pPr>
    </w:p>
    <w:p>
      <w:pPr>
        <w:spacing w:line="240" w:lineRule="auto"/>
        <w:ind w:left="112" w:right="0" w:firstLine="0"/>
        <w:rPr>
          <w:rFonts w:ascii="黑体" w:hAnsi="黑体" w:cs="黑体" w:eastAsia="黑体" w:hint="default"/>
          <w:sz w:val="20"/>
          <w:szCs w:val="20"/>
        </w:rPr>
      </w:pPr>
      <w:r>
        <w:rPr>
          <w:rFonts w:ascii="黑体" w:hAnsi="黑体" w:cs="黑体" w:eastAsia="黑体" w:hint="default"/>
          <w:sz w:val="20"/>
          <w:szCs w:val="20"/>
        </w:rPr>
        <w:pict>
          <v:shape style="width:418.25pt;height:283.3pt;mso-position-horizontal-relative:char;mso-position-vertical-relative:line" type="#_x0000_t202" filled="true" fillcolor="#282c34" stroked="false">
            <w10:anchorlock/>
            <v:textbox inset="0,0,0,0">
              <w:txbxContent>
                <w:p>
                  <w:pPr>
                    <w:pStyle w:val="BodyText"/>
                    <w:spacing w:line="245" w:lineRule="exact" w:before="0"/>
                    <w:ind w:left="28" w:right="0"/>
                    <w:jc w:val="both"/>
                  </w:pPr>
                  <w:r>
                    <w:rPr>
                      <w:color w:val="ABB1BE"/>
                    </w:rPr>
                    <w:t>3c011000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28" w:right="0"/>
                    <w:jc w:val="both"/>
                  </w:pPr>
                  <w:r>
                    <w:rPr>
                      <w:color w:val="ABB1BE"/>
                    </w:rPr>
                    <w:t>34212211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28" w:right="0"/>
                    <w:jc w:val="both"/>
                  </w:pPr>
                  <w:r>
                    <w:rPr>
                      <w:color w:val="ABB1BE"/>
                    </w:rPr>
                    <w:t>3c021000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38"/>
                    <w:ind w:left="28" w:right="0"/>
                    <w:jc w:val="both"/>
                  </w:pPr>
                  <w:r>
                    <w:rPr>
                      <w:color w:val="ABB1BE"/>
                    </w:rPr>
                    <w:t>34424433</w:t>
                  </w:r>
                  <w:r>
                    <w:rPr/>
                  </w:r>
                </w:p>
                <w:p>
                  <w:pPr>
                    <w:pStyle w:val="BodyText"/>
                    <w:spacing w:line="276" w:lineRule="auto" w:before="42"/>
                    <w:ind w:left="28" w:right="7412"/>
                    <w:jc w:val="both"/>
                  </w:pPr>
                  <w:r>
                    <w:rPr>
                      <w:color w:val="ABB1BE"/>
                      <w:spacing w:val="-1"/>
                    </w:rPr>
                    <w:t>00411820 ac030000 3c043000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5"/>
                    <w:ind w:left="28" w:right="0"/>
                    <w:jc w:val="both"/>
                  </w:pPr>
                  <w:r>
                    <w:rPr>
                      <w:color w:val="ABB1BE"/>
                    </w:rPr>
                    <w:t>34845566</w:t>
                  </w:r>
                  <w:r>
                    <w:rPr/>
                  </w:r>
                </w:p>
                <w:p>
                  <w:pPr>
                    <w:pStyle w:val="BodyText"/>
                    <w:spacing w:line="278" w:lineRule="auto"/>
                    <w:ind w:left="28" w:right="7412"/>
                    <w:jc w:val="both"/>
                  </w:pPr>
                  <w:r>
                    <w:rPr>
                      <w:color w:val="ABB1BE"/>
                      <w:spacing w:val="-1"/>
                    </w:rPr>
                    <w:t>00642822 ac050004 8c060000</w:t>
                  </w:r>
                  <w:r>
                    <w:rPr/>
                  </w:r>
                </w:p>
                <w:p>
                  <w:pPr>
                    <w:pStyle w:val="BodyText"/>
                    <w:spacing w:line="280" w:lineRule="auto" w:before="0"/>
                    <w:ind w:left="28" w:right="7412"/>
                    <w:jc w:val="both"/>
                  </w:pPr>
                  <w:r>
                    <w:rPr>
                      <w:color w:val="ABB1BE"/>
                      <w:spacing w:val="-1"/>
                    </w:rPr>
                    <w:t>28c77fff 10e00001</w:t>
                  </w:r>
                  <w:r>
                    <w:rPr/>
                  </w:r>
                </w:p>
                <w:p>
                  <w:pPr>
                    <w:pStyle w:val="BodyText"/>
                    <w:spacing w:line="241" w:lineRule="exact" w:before="0"/>
                    <w:ind w:left="28" w:right="0"/>
                    <w:jc w:val="both"/>
                  </w:pPr>
                  <w:r>
                    <w:rPr>
                      <w:color w:val="ABB1BE"/>
                    </w:rPr>
                    <w:t>08000c10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28" w:right="0"/>
                    <w:jc w:val="both"/>
                  </w:pPr>
                  <w:r>
                    <w:rPr>
                      <w:color w:val="ABB1BE"/>
                    </w:rPr>
                    <w:t>0043402a</w:t>
                  </w:r>
                  <w:r>
                    <w:rPr/>
                  </w:r>
                </w:p>
                <w:p>
                  <w:pPr>
                    <w:pStyle w:val="BodyText"/>
                    <w:spacing w:line="276" w:lineRule="auto" w:before="42"/>
                    <w:ind w:left="28" w:right="7412"/>
                    <w:jc w:val="both"/>
                  </w:pPr>
                  <w:r>
                    <w:rPr>
                      <w:color w:val="ABB1BE"/>
                      <w:spacing w:val="-1"/>
                    </w:rPr>
                    <w:t>1500fffd 34090010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0"/>
                    <w:ind w:left="28" w:right="0"/>
                    <w:jc w:val="both"/>
                  </w:pPr>
                  <w:r>
                    <w:rPr>
                      <w:color w:val="ABB1BE"/>
                    </w:rPr>
                    <w:t>00095140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28" w:right="0"/>
                    <w:jc w:val="both"/>
                  </w:pPr>
                  <w:r>
                    <w:rPr>
                      <w:color w:val="ABB1BE"/>
                    </w:rPr>
                    <w:t>000a5902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28" w:right="0"/>
                    <w:jc w:val="both"/>
                  </w:pPr>
                  <w:r>
                    <w:rPr>
                      <w:color w:val="ABB1BE"/>
                    </w:rPr>
                    <w:t>340d1234</w:t>
                  </w:r>
                  <w:r>
                    <w:rPr/>
                  </w:r>
                </w:p>
              </w:txbxContent>
            </v:textbox>
            <v:fill type="solid"/>
          </v:shape>
        </w:pict>
      </w:r>
      <w:r>
        <w:rPr>
          <w:rFonts w:ascii="黑体" w:hAnsi="黑体" w:cs="黑体" w:eastAsia="黑体" w:hint="default"/>
          <w:sz w:val="20"/>
          <w:szCs w:val="20"/>
        </w:rPr>
      </w:r>
    </w:p>
    <w:p>
      <w:pPr>
        <w:spacing w:after="0" w:line="240" w:lineRule="auto"/>
        <w:rPr>
          <w:rFonts w:ascii="黑体" w:hAnsi="黑体" w:cs="黑体" w:eastAsia="黑体" w:hint="default"/>
          <w:sz w:val="20"/>
          <w:szCs w:val="20"/>
        </w:rPr>
        <w:sectPr>
          <w:type w:val="continuous"/>
          <w:pgSz w:w="11910" w:h="16840"/>
          <w:pgMar w:top="1400" w:bottom="280" w:left="1660" w:right="1660"/>
        </w:sectPr>
      </w:pPr>
    </w:p>
    <w:p>
      <w:pPr>
        <w:spacing w:line="240" w:lineRule="auto"/>
        <w:ind w:left="112" w:right="0" w:firstLine="0"/>
        <w:rPr>
          <w:rFonts w:ascii="黑体" w:hAnsi="黑体" w:cs="黑体" w:eastAsia="黑体" w:hint="default"/>
          <w:sz w:val="20"/>
          <w:szCs w:val="20"/>
        </w:rPr>
      </w:pPr>
      <w:r>
        <w:rPr>
          <w:rFonts w:ascii="黑体" w:hAnsi="黑体" w:cs="黑体" w:eastAsia="黑体" w:hint="default"/>
          <w:sz w:val="20"/>
          <w:szCs w:val="20"/>
        </w:rPr>
        <w:pict>
          <v:shape style="width:418.25pt;height:156.8pt;mso-position-horizontal-relative:char;mso-position-vertical-relative:line" type="#_x0000_t202" filled="true" fillcolor="#282c34" stroked="false">
            <w10:anchorlock/>
            <v:textbox inset="0,0,0,0">
              <w:txbxContent>
                <w:p>
                  <w:pPr>
                    <w:pStyle w:val="BodyText"/>
                    <w:spacing w:line="276" w:lineRule="auto"/>
                    <w:ind w:left="28" w:right="7412"/>
                    <w:jc w:val="both"/>
                  </w:pPr>
                  <w:r>
                    <w:rPr>
                      <w:color w:val="ABB1BE"/>
                      <w:spacing w:val="-1"/>
                    </w:rPr>
                    <w:t>340e00ff 01ae7824</w:t>
                  </w:r>
                  <w:r>
                    <w:rPr/>
                  </w:r>
                </w:p>
                <w:p>
                  <w:pPr>
                    <w:pStyle w:val="BodyText"/>
                    <w:spacing w:line="276" w:lineRule="auto" w:before="5"/>
                    <w:ind w:left="28" w:right="7412"/>
                    <w:jc w:val="both"/>
                  </w:pPr>
                  <w:r>
                    <w:rPr>
                      <w:color w:val="ABB1BE"/>
                      <w:spacing w:val="-1"/>
                    </w:rPr>
                    <w:t>3c10ffff 01b08825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5"/>
                    <w:ind w:left="28" w:right="0"/>
                    <w:jc w:val="both"/>
                  </w:pPr>
                  <w:r>
                    <w:rPr>
                      <w:color w:val="ABB1BE"/>
                    </w:rPr>
                    <w:t>00419021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28" w:right="0"/>
                    <w:jc w:val="both"/>
                  </w:pPr>
                  <w:r>
                    <w:rPr>
                      <w:color w:val="ABB1BE"/>
                    </w:rPr>
                    <w:t>00649823</w:t>
                  </w:r>
                  <w:r>
                    <w:rPr/>
                  </w:r>
                </w:p>
                <w:p>
                  <w:pPr>
                    <w:pStyle w:val="BodyText"/>
                    <w:spacing w:line="278" w:lineRule="auto"/>
                    <w:ind w:left="28" w:right="7412"/>
                    <w:jc w:val="both"/>
                  </w:pPr>
                  <w:r>
                    <w:rPr>
                      <w:color w:val="ABB1BE"/>
                      <w:spacing w:val="-1"/>
                    </w:rPr>
                    <w:t>8c140000 ac140008 22951000</w:t>
                  </w:r>
                  <w:r>
                    <w:rPr/>
                  </w:r>
                </w:p>
                <w:p>
                  <w:pPr>
                    <w:pStyle w:val="BodyText"/>
                    <w:spacing w:line="244" w:lineRule="exact" w:before="0"/>
                    <w:ind w:left="28" w:right="0"/>
                    <w:jc w:val="both"/>
                  </w:pPr>
                  <w:r>
                    <w:rPr>
                      <w:color w:val="ABB1BE"/>
                    </w:rPr>
                    <w:t>2296f000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28" w:right="0"/>
                    <w:jc w:val="both"/>
                  </w:pPr>
                  <w:r>
                    <w:rPr>
                      <w:color w:val="ABB1BE"/>
                    </w:rPr>
                    <w:t>08000c00</w:t>
                  </w:r>
                  <w:r>
                    <w:rPr/>
                  </w:r>
                </w:p>
              </w:txbxContent>
            </v:textbox>
            <v:fill type="solid"/>
          </v:shape>
        </w:pict>
      </w:r>
      <w:r>
        <w:rPr>
          <w:rFonts w:ascii="黑体" w:hAnsi="黑体" w:cs="黑体" w:eastAsia="黑体" w:hint="default"/>
          <w:sz w:val="20"/>
          <w:szCs w:val="20"/>
        </w:rPr>
      </w:r>
    </w:p>
    <w:p>
      <w:pPr>
        <w:spacing w:line="240" w:lineRule="auto" w:before="3"/>
        <w:ind w:right="0"/>
        <w:rPr>
          <w:rFonts w:ascii="黑体" w:hAnsi="黑体" w:cs="黑体" w:eastAsia="黑体" w:hint="default"/>
          <w:b/>
          <w:bCs/>
          <w:sz w:val="7"/>
          <w:szCs w:val="7"/>
        </w:rPr>
      </w:pPr>
    </w:p>
    <w:p>
      <w:pPr>
        <w:pStyle w:val="Heading3"/>
        <w:spacing w:line="240" w:lineRule="auto" w:before="26"/>
        <w:ind w:right="124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56" w:id="65"/>
      <w:bookmarkEnd w:id="65"/>
      <w:r>
        <w:rPr>
          <w:b w:val="0"/>
          <w:bCs w:val="0"/>
        </w:rPr>
      </w:r>
      <w:r>
        <w:rPr/>
        <w:t>2.5.3.</w:t>
      </w:r>
      <w:r>
        <w:rPr>
          <w:spacing w:val="-88"/>
        </w:rPr>
        <w:t> </w:t>
      </w:r>
      <w:r>
        <w:rPr>
          <w:rFonts w:ascii="黑体" w:hAnsi="黑体" w:cs="黑体" w:eastAsia="黑体" w:hint="default"/>
        </w:rPr>
        <w:t>测试结果分析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9"/>
        <w:ind w:right="0"/>
        <w:rPr>
          <w:rFonts w:ascii="黑体" w:hAnsi="黑体" w:cs="黑体" w:eastAsia="黑体" w:hint="default"/>
          <w:b/>
          <w:bCs/>
          <w:sz w:val="21"/>
          <w:szCs w:val="21"/>
        </w:rPr>
      </w:pPr>
    </w:p>
    <w:p>
      <w:pPr>
        <w:pStyle w:val="Heading4"/>
        <w:spacing w:line="357" w:lineRule="auto" w:before="0"/>
        <w:ind w:right="138" w:firstLine="422"/>
        <w:jc w:val="both"/>
      </w:pPr>
      <w:r>
        <w:rPr>
          <w:spacing w:val="-2"/>
        </w:rPr>
        <w:t>测试结果分析主要由指令构成，因为需要分析的指令太多，所以并没有选择</w:t>
      </w:r>
      <w:r>
        <w:rPr/>
        <w:t> </w:t>
      </w:r>
      <w:r>
        <w:rPr/>
      </w:r>
      <w:r>
        <w:rPr>
          <w:spacing w:val="-3"/>
        </w:rPr>
        <w:t>所有的指令，而选择了具有难度的几块指令进行比较详细的解释，这样其他的指 </w:t>
      </w:r>
      <w:r>
        <w:rPr>
          <w:spacing w:val="-3"/>
        </w:rPr>
      </w:r>
      <w:r>
        <w:rPr/>
        <w:t>令也不会有很多的问题，甚至可以说相当简单。</w:t>
      </w:r>
    </w:p>
    <w:p>
      <w:pPr>
        <w:pStyle w:val="Heading4"/>
        <w:spacing w:line="328" w:lineRule="auto" w:before="34"/>
        <w:ind w:right="139" w:firstLine="422"/>
        <w:jc w:val="both"/>
      </w:pPr>
      <w:r>
        <w:rPr>
          <w:spacing w:val="-4"/>
        </w:rPr>
        <w:t>此处更多会考虑数据转发和控制冒险，分别关注于</w:t>
      </w:r>
      <w:r>
        <w:rPr>
          <w:spacing w:val="-53"/>
        </w:rPr>
        <w:t> </w:t>
      </w:r>
      <w:r>
        <w:rPr>
          <w:rFonts w:ascii="Consolas" w:hAnsi="Consolas" w:cs="Consolas" w:eastAsia="Consolas" w:hint="default"/>
        </w:rPr>
        <w:t>ALU</w:t>
      </w:r>
      <w:r>
        <w:rPr>
          <w:rFonts w:ascii="Consolas" w:hAnsi="Consolas" w:cs="Consolas" w:eastAsia="Consolas" w:hint="default"/>
          <w:spacing w:val="-71"/>
        </w:rPr>
        <w:t> </w:t>
      </w:r>
      <w:r>
        <w:rPr/>
        <w:t>是否获得了正确的数 和是否进行了正确的</w:t>
      </w:r>
      <w:r>
        <w:rPr>
          <w:spacing w:val="-61"/>
        </w:rPr>
        <w:t> </w:t>
      </w:r>
      <w:r>
        <w:rPr>
          <w:rFonts w:ascii="Consolas" w:hAnsi="Consolas" w:cs="Consolas" w:eastAsia="Consolas" w:hint="default"/>
        </w:rPr>
        <w:t>PC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修改。</w:t>
      </w:r>
    </w:p>
    <w:p>
      <w:pPr>
        <w:tabs>
          <w:tab w:pos="1403" w:val="left" w:leader="none"/>
        </w:tabs>
        <w:spacing w:before="146"/>
        <w:ind w:left="140" w:right="124" w:firstLine="0"/>
        <w:jc w:val="left"/>
        <w:rPr>
          <w:rFonts w:ascii="黑体" w:hAnsi="黑体" w:cs="黑体" w:eastAsia="黑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pacing w:val="-1"/>
          <w:sz w:val="24"/>
          <w:szCs w:val="24"/>
        </w:rPr>
        <w:t>2.5.3.1.</w:t>
        <w:tab/>
      </w:r>
      <w:r>
        <w:rPr>
          <w:rFonts w:ascii="黑体" w:hAnsi="黑体" w:cs="黑体" w:eastAsia="黑体" w:hint="default"/>
          <w:b/>
          <w:bCs/>
          <w:sz w:val="24"/>
          <w:szCs w:val="24"/>
        </w:rPr>
        <w:t>简单的数据转发</w:t>
      </w:r>
      <w:r>
        <w:rPr>
          <w:rFonts w:ascii="黑体" w:hAnsi="黑体" w:cs="黑体" w:eastAsia="黑体" w:hint="default"/>
          <w:sz w:val="24"/>
          <w:szCs w:val="24"/>
        </w:rPr>
      </w:r>
    </w:p>
    <w:p>
      <w:pPr>
        <w:spacing w:line="240" w:lineRule="auto" w:before="10"/>
        <w:ind w:right="0"/>
        <w:rPr>
          <w:rFonts w:ascii="黑体" w:hAnsi="黑体" w:cs="黑体" w:eastAsia="黑体" w:hint="default"/>
          <w:b/>
          <w:bCs/>
          <w:sz w:val="18"/>
          <w:szCs w:val="18"/>
        </w:rPr>
      </w:pPr>
    </w:p>
    <w:p>
      <w:pPr>
        <w:pStyle w:val="Heading4"/>
        <w:spacing w:line="240" w:lineRule="auto" w:before="0"/>
        <w:ind w:left="563" w:right="124"/>
        <w:jc w:val="left"/>
      </w:pPr>
      <w:r>
        <w:rPr/>
        <w:t>指令如下：</w:t>
      </w:r>
    </w:p>
    <w:p>
      <w:pPr>
        <w:spacing w:line="240" w:lineRule="auto" w:before="3" w:after="0"/>
        <w:ind w:right="0"/>
        <w:rPr>
          <w:rFonts w:ascii="宋体" w:hAnsi="宋体" w:cs="宋体" w:eastAsia="宋体" w:hint="default"/>
          <w:sz w:val="17"/>
          <w:szCs w:val="17"/>
        </w:rPr>
      </w:pPr>
    </w:p>
    <w:p>
      <w:pPr>
        <w:spacing w:line="240" w:lineRule="auto"/>
        <w:ind w:left="112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z w:val="20"/>
          <w:szCs w:val="20"/>
        </w:rPr>
        <w:pict>
          <v:group style="width:418.25pt;height:40.950pt;mso-position-horizontal-relative:char;mso-position-vertical-relative:line" coordorigin="0,0" coordsize="8365,819">
            <v:group style="position:absolute;left:0;top:0;width:8365;height:251" coordorigin="0,0" coordsize="8365,251">
              <v:shape style="position:absolute;left:0;top:0;width:8365;height:251" coordorigin="0,0" coordsize="8365,251" path="m0,250l8365,250,8365,0,0,0,0,250xe" filled="true" fillcolor="#282c34" stroked="false">
                <v:path arrowok="t"/>
                <v:fill type="solid"/>
              </v:shape>
            </v:group>
            <v:group style="position:absolute;left:0;top:250;width:8365;height:284" coordorigin="0,250" coordsize="8365,284">
              <v:shape style="position:absolute;left:0;top:250;width:8365;height:284" coordorigin="0,250" coordsize="8365,284" path="m0,533l8365,533,8365,250,0,250,0,533xe" filled="true" fillcolor="#282c34" stroked="false">
                <v:path arrowok="t"/>
                <v:fill type="solid"/>
              </v:shape>
            </v:group>
            <v:group style="position:absolute;left:0;top:533;width:8365;height:284" coordorigin="0,533" coordsize="8365,284">
              <v:shape style="position:absolute;left:0;top:533;width:8365;height:284" coordorigin="0,533" coordsize="8365,284" path="m0,816l8365,816,8365,533,0,533,0,816xe" filled="true" fillcolor="#282c34" stroked="false">
                <v:path arrowok="t"/>
                <v:fill type="solid"/>
              </v:shape>
              <v:shape style="position:absolute;left:29;top:36;width:346;height:212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pacing w:val="-1"/>
                          <w:sz w:val="21"/>
                        </w:rPr>
                        <w:t>L0: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451;top:324;width:2074;height:495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lui $1,</w:t>
                      </w:r>
                      <w:r>
                        <w:rPr>
                          <w:rFonts w:ascii="Consolas"/>
                          <w:color w:val="ABB1BE"/>
                          <w:spacing w:val="-7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0x1000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ori $1, $1,</w:t>
                      </w:r>
                      <w:r>
                        <w:rPr>
                          <w:rFonts w:ascii="Consolas"/>
                          <w:color w:val="ABB1BE"/>
                          <w:spacing w:val="-9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0x2211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2972;top:607;width:1959;height:212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# $1 =</w:t>
                      </w:r>
                      <w:r>
                        <w:rPr>
                          <w:rFonts w:ascii="Consolas"/>
                          <w:color w:val="ABB1BE"/>
                          <w:spacing w:val="-8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0x10002211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spacing w:after="0" w:line="240" w:lineRule="auto"/>
        <w:rPr>
          <w:rFonts w:ascii="宋体" w:hAnsi="宋体" w:cs="宋体" w:eastAsia="宋体" w:hint="default"/>
          <w:sz w:val="20"/>
          <w:szCs w:val="20"/>
        </w:rPr>
        <w:sectPr>
          <w:pgSz w:w="11910" w:h="16840"/>
          <w:pgMar w:top="1420" w:bottom="280" w:left="1660" w:right="1660"/>
        </w:sectPr>
      </w:pPr>
    </w:p>
    <w:p>
      <w:pPr>
        <w:pStyle w:val="Heading4"/>
        <w:spacing w:line="240" w:lineRule="auto" w:before="6"/>
        <w:ind w:left="563" w:right="85"/>
        <w:jc w:val="left"/>
      </w:pPr>
      <w:r>
        <w:rPr/>
        <w:t>对应的</w:t>
      </w:r>
      <w:r>
        <w:rPr>
          <w:spacing w:val="-63"/>
        </w:rPr>
        <w:t> </w:t>
      </w:r>
      <w:r>
        <w:rPr>
          <w:rFonts w:ascii="Consolas" w:hAnsi="Consolas" w:cs="Consolas" w:eastAsia="Consolas" w:hint="default"/>
        </w:rPr>
        <w:t>modelsim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仿真图如下：</w:t>
      </w:r>
    </w:p>
    <w:p>
      <w:pPr>
        <w:spacing w:line="240" w:lineRule="auto" w:before="7"/>
        <w:ind w:right="0"/>
        <w:rPr>
          <w:rFonts w:ascii="宋体" w:hAnsi="宋体" w:cs="宋体" w:eastAsia="宋体" w:hint="default"/>
          <w:sz w:val="9"/>
          <w:szCs w:val="9"/>
        </w:rPr>
      </w:pPr>
    </w:p>
    <w:p>
      <w:pPr>
        <w:spacing w:line="240" w:lineRule="auto"/>
        <w:ind w:left="136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z w:val="20"/>
          <w:szCs w:val="20"/>
        </w:rPr>
        <w:drawing>
          <wp:inline distT="0" distB="0" distL="0" distR="0">
            <wp:extent cx="5275160" cy="3865911"/>
            <wp:effectExtent l="0" t="0" r="0" b="0"/>
            <wp:docPr id="7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160" cy="386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spacing w:before="138"/>
        <w:ind w:left="2743" w:right="85" w:firstLine="0"/>
        <w:jc w:val="left"/>
        <w:rPr>
          <w:rFonts w:ascii="黑体" w:hAnsi="黑体" w:cs="黑体" w:eastAsia="黑体" w:hint="default"/>
          <w:sz w:val="20"/>
          <w:szCs w:val="20"/>
        </w:rPr>
      </w:pPr>
      <w:r>
        <w:rPr>
          <w:rFonts w:ascii="黑体" w:hAnsi="黑体" w:cs="黑体" w:eastAsia="黑体" w:hint="default"/>
          <w:sz w:val="20"/>
          <w:szCs w:val="20"/>
        </w:rPr>
        <w:t>图 </w:t>
      </w:r>
      <w:r>
        <w:rPr>
          <w:rFonts w:ascii="Consolas" w:hAnsi="Consolas" w:cs="Consolas" w:eastAsia="Consolas" w:hint="default"/>
          <w:sz w:val="20"/>
          <w:szCs w:val="20"/>
        </w:rPr>
        <w:t>2-5-1</w:t>
      </w:r>
      <w:r>
        <w:rPr>
          <w:rFonts w:ascii="Consolas" w:hAnsi="Consolas" w:cs="Consolas" w:eastAsia="Consolas" w:hint="default"/>
          <w:spacing w:val="-58"/>
          <w:sz w:val="20"/>
          <w:szCs w:val="20"/>
        </w:rPr>
        <w:t> </w:t>
      </w:r>
      <w:r>
        <w:rPr>
          <w:rFonts w:ascii="黑体" w:hAnsi="黑体" w:cs="黑体" w:eastAsia="黑体" w:hint="default"/>
          <w:sz w:val="20"/>
          <w:szCs w:val="20"/>
        </w:rPr>
        <w:t>简单的数据转发的仿真图</w:t>
      </w:r>
    </w:p>
    <w:p>
      <w:pPr>
        <w:pStyle w:val="Heading4"/>
        <w:spacing w:line="328" w:lineRule="auto" w:before="5"/>
        <w:ind w:right="85" w:firstLine="422"/>
        <w:jc w:val="left"/>
      </w:pPr>
      <w:r>
        <w:rPr/>
        <w:t>当</w:t>
      </w:r>
      <w:r>
        <w:rPr>
          <w:spacing w:val="-63"/>
        </w:rPr>
        <w:t> </w:t>
      </w:r>
      <w:r>
        <w:rPr>
          <w:rFonts w:ascii="Consolas" w:hAnsi="Consolas" w:cs="Consolas" w:eastAsia="Consolas" w:hint="default"/>
        </w:rPr>
        <w:t>ALU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处在</w:t>
      </w:r>
      <w:r>
        <w:rPr>
          <w:spacing w:val="-63"/>
        </w:rPr>
        <w:t> </w:t>
      </w:r>
      <w:r>
        <w:rPr>
          <w:rFonts w:ascii="Consolas" w:hAnsi="Consolas" w:cs="Consolas" w:eastAsia="Consolas" w:hint="default"/>
        </w:rPr>
        <w:t>ori</w:t>
      </w:r>
      <w:r>
        <w:rPr>
          <w:rFonts w:ascii="Consolas" w:hAnsi="Consolas" w:cs="Consolas" w:eastAsia="Consolas" w:hint="default"/>
          <w:spacing w:val="28"/>
        </w:rPr>
        <w:t> </w:t>
      </w:r>
      <w:r>
        <w:rPr>
          <w:rFonts w:ascii="Consolas" w:hAnsi="Consolas" w:cs="Consolas" w:eastAsia="Consolas" w:hint="default"/>
        </w:rPr>
        <w:t>$1,</w:t>
      </w:r>
      <w:r>
        <w:rPr>
          <w:rFonts w:ascii="Consolas" w:hAnsi="Consolas" w:cs="Consolas" w:eastAsia="Consolas" w:hint="default"/>
          <w:spacing w:val="23"/>
        </w:rPr>
        <w:t> </w:t>
      </w:r>
      <w:r>
        <w:rPr>
          <w:rFonts w:ascii="Consolas" w:hAnsi="Consolas" w:cs="Consolas" w:eastAsia="Consolas" w:hint="default"/>
        </w:rPr>
        <w:t>$1,</w:t>
      </w:r>
      <w:r>
        <w:rPr>
          <w:rFonts w:ascii="Consolas" w:hAnsi="Consolas" w:cs="Consolas" w:eastAsia="Consolas" w:hint="default"/>
          <w:spacing w:val="23"/>
        </w:rPr>
        <w:t> </w:t>
      </w:r>
      <w:r>
        <w:rPr>
          <w:rFonts w:ascii="Consolas" w:hAnsi="Consolas" w:cs="Consolas" w:eastAsia="Consolas" w:hint="default"/>
        </w:rPr>
        <w:t>0x2211</w:t>
      </w:r>
      <w:r>
        <w:rPr>
          <w:rFonts w:ascii="Consolas" w:hAnsi="Consolas" w:cs="Consolas" w:eastAsia="Consolas" w:hint="default"/>
          <w:spacing w:val="-74"/>
        </w:rPr>
        <w:t> </w:t>
      </w:r>
      <w:r>
        <w:rPr/>
        <w:t>指令时，</w:t>
      </w:r>
      <w:r>
        <w:rPr>
          <w:rFonts w:ascii="Consolas" w:hAnsi="Consolas" w:cs="Consolas" w:eastAsia="Consolas" w:hint="default"/>
        </w:rPr>
        <w:t>lui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处理结果已经抵达</w:t>
      </w:r>
      <w:r>
        <w:rPr>
          <w:spacing w:val="-62"/>
        </w:rPr>
        <w:t> </w:t>
      </w:r>
      <w:r>
        <w:rPr>
          <w:rFonts w:ascii="Consolas" w:hAnsi="Consolas" w:cs="Consolas" w:eastAsia="Consolas" w:hint="default"/>
        </w:rPr>
        <w:t>ME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级， </w:t>
      </w:r>
      <w:r>
        <w:rPr>
          <w:spacing w:val="-3"/>
        </w:rPr>
        <w:t>因此需要从数据转发单元直接从此处转发出数据。从仿真图可以看出，</w:t>
      </w:r>
      <w:r>
        <w:rPr>
          <w:rFonts w:ascii="Consolas" w:hAnsi="Consolas" w:cs="Consolas" w:eastAsia="Consolas" w:hint="default"/>
          <w:spacing w:val="-3"/>
        </w:rPr>
        <w:t>ALU </w:t>
      </w:r>
      <w:r>
        <w:rPr/>
        <w:t>此处 </w:t>
      </w:r>
      <w:r>
        <w:rPr>
          <w:spacing w:val="-9"/>
        </w:rPr>
        <w:t>输出正确，通过转发单元，</w:t>
      </w:r>
      <w:r>
        <w:rPr>
          <w:rFonts w:ascii="Consolas" w:hAnsi="Consolas" w:cs="Consolas" w:eastAsia="Consolas" w:hint="default"/>
          <w:spacing w:val="-9"/>
        </w:rPr>
        <w:t>input1</w:t>
      </w:r>
      <w:r>
        <w:rPr>
          <w:rFonts w:ascii="Consolas" w:hAnsi="Consolas" w:cs="Consolas" w:eastAsia="Consolas" w:hint="default"/>
          <w:spacing w:val="-60"/>
        </w:rPr>
        <w:t> </w:t>
      </w:r>
      <w:r>
        <w:rPr>
          <w:spacing w:val="-4"/>
        </w:rPr>
        <w:t>得到了正确的输入，因而进行了正确的运算。</w:t>
      </w:r>
    </w:p>
    <w:p>
      <w:pPr>
        <w:pStyle w:val="Heading4"/>
        <w:spacing w:line="331" w:lineRule="auto" w:before="21"/>
        <w:ind w:right="85" w:firstLine="422"/>
        <w:jc w:val="left"/>
      </w:pPr>
      <w:r>
        <w:rPr>
          <w:spacing w:val="-4"/>
        </w:rPr>
        <w:t>此处并没有对于其他的内容进行太多的解释，因为从</w:t>
      </w:r>
      <w:r>
        <w:rPr>
          <w:spacing w:val="-51"/>
        </w:rPr>
        <w:t> </w:t>
      </w:r>
      <w:r>
        <w:rPr>
          <w:rFonts w:ascii="Consolas" w:hAnsi="Consolas" w:cs="Consolas" w:eastAsia="Consolas" w:hint="default"/>
          <w:color w:val="0462C1"/>
          <w:spacing w:val="-51"/>
        </w:rPr>
      </w:r>
      <w:hyperlink w:history="true" w:anchor="_bookmark11">
        <w:r>
          <w:rPr>
            <w:rFonts w:ascii="Consolas" w:hAnsi="Consolas" w:cs="Consolas" w:eastAsia="Consolas" w:hint="default"/>
            <w:color w:val="0462C1"/>
            <w:u w:val="single" w:color="0462C1"/>
          </w:rPr>
          <w:t>CPU</w:t>
        </w:r>
        <w:r>
          <w:rPr>
            <w:rFonts w:ascii="Consolas" w:hAnsi="Consolas" w:cs="Consolas" w:eastAsia="Consolas" w:hint="default"/>
            <w:color w:val="0462C1"/>
            <w:spacing w:val="-69"/>
            <w:u w:val="single" w:color="0462C1"/>
          </w:rPr>
          <w:t> </w:t>
        </w:r>
        <w:r>
          <w:rPr>
            <w:color w:val="0462C1"/>
            <w:u w:val="single" w:color="0462C1"/>
          </w:rPr>
          <w:t>总体结构</w:t>
        </w:r>
        <w:r>
          <w:rPr>
            <w:color w:val="0462C1"/>
          </w:rPr>
        </w:r>
      </w:hyperlink>
      <w:r>
        <w:rPr/>
        <w:t>可以看出， </w:t>
      </w:r>
      <w:r>
        <w:rPr/>
        <w:t>大部分数据流都是顺着</w:t>
      </w:r>
      <w:r>
        <w:rPr>
          <w:rFonts w:ascii="Cambria Math" w:hAnsi="Cambria Math" w:cs="Cambria Math" w:eastAsia="Cambria Math" w:hint="default"/>
        </w:rPr>
        <w:t>IF → ID → EX → ME → WB</w:t>
      </w:r>
      <w:r>
        <w:rPr/>
        <w:t>进行流动的，因此只需要观察 需要回头的数据流动即可。</w:t>
      </w:r>
    </w:p>
    <w:p>
      <w:pPr>
        <w:tabs>
          <w:tab w:pos="1403" w:val="left" w:leader="none"/>
        </w:tabs>
        <w:spacing w:before="185"/>
        <w:ind w:left="140" w:right="85" w:firstLine="0"/>
        <w:jc w:val="left"/>
        <w:rPr>
          <w:rFonts w:ascii="黑体" w:hAnsi="黑体" w:cs="黑体" w:eastAsia="黑体" w:hint="default"/>
          <w:sz w:val="24"/>
          <w:szCs w:val="24"/>
        </w:rPr>
      </w:pPr>
      <w:bookmarkStart w:name="_bookmark57" w:id="66"/>
      <w:bookmarkEnd w:id="66"/>
      <w:r>
        <w:rPr/>
      </w:r>
      <w:r>
        <w:rPr>
          <w:rFonts w:ascii="Consolas" w:hAnsi="Consolas" w:cs="Consolas" w:eastAsia="Consolas" w:hint="default"/>
          <w:b/>
          <w:bCs/>
          <w:spacing w:val="-1"/>
          <w:sz w:val="24"/>
          <w:szCs w:val="24"/>
        </w:rPr>
        <w:t>2.5.3.2.</w:t>
        <w:tab/>
      </w:r>
      <w:r>
        <w:rPr>
          <w:rFonts w:ascii="黑体" w:hAnsi="黑体" w:cs="黑体" w:eastAsia="黑体" w:hint="default"/>
          <w:b/>
          <w:bCs/>
          <w:spacing w:val="-1"/>
          <w:sz w:val="24"/>
          <w:szCs w:val="24"/>
        </w:rPr>
        <w:t>复杂的数据转发</w:t>
      </w:r>
      <w:r>
        <w:rPr>
          <w:rFonts w:ascii="Consolas" w:hAnsi="Consolas" w:cs="Consolas" w:eastAsia="Consolas" w:hint="default"/>
          <w:b/>
          <w:bCs/>
          <w:spacing w:val="-1"/>
          <w:sz w:val="24"/>
          <w:szCs w:val="24"/>
        </w:rPr>
        <w:t>-negedge</w:t>
      </w:r>
      <w:r>
        <w:rPr>
          <w:rFonts w:ascii="Consolas" w:hAnsi="Consolas" w:cs="Consolas" w:eastAsia="Consolas" w:hint="default"/>
          <w:b/>
          <w:bCs/>
          <w:spacing w:val="-70"/>
          <w:sz w:val="24"/>
          <w:szCs w:val="24"/>
        </w:rPr>
        <w:t> </w:t>
      </w:r>
      <w:r>
        <w:rPr>
          <w:rFonts w:ascii="黑体" w:hAnsi="黑体" w:cs="黑体" w:eastAsia="黑体" w:hint="default"/>
          <w:b/>
          <w:bCs/>
          <w:spacing w:val="1"/>
          <w:sz w:val="24"/>
          <w:szCs w:val="24"/>
        </w:rPr>
        <w:t>的重要性</w:t>
      </w:r>
      <w:r>
        <w:rPr>
          <w:rFonts w:ascii="黑体" w:hAnsi="黑体" w:cs="黑体" w:eastAsia="黑体" w:hint="default"/>
          <w:spacing w:val="1"/>
          <w:sz w:val="24"/>
          <w:szCs w:val="24"/>
        </w:rPr>
      </w:r>
    </w:p>
    <w:p>
      <w:pPr>
        <w:spacing w:line="240" w:lineRule="auto" w:before="10"/>
        <w:ind w:right="0"/>
        <w:rPr>
          <w:rFonts w:ascii="黑体" w:hAnsi="黑体" w:cs="黑体" w:eastAsia="黑体" w:hint="default"/>
          <w:b/>
          <w:bCs/>
          <w:sz w:val="18"/>
          <w:szCs w:val="18"/>
        </w:rPr>
      </w:pPr>
    </w:p>
    <w:p>
      <w:pPr>
        <w:pStyle w:val="Heading4"/>
        <w:spacing w:line="240" w:lineRule="auto" w:before="0"/>
        <w:ind w:left="500" w:right="85"/>
        <w:jc w:val="left"/>
      </w:pPr>
      <w:r>
        <w:rPr/>
        <w:t>指令如下：</w:t>
      </w:r>
    </w:p>
    <w:p>
      <w:pPr>
        <w:spacing w:line="240" w:lineRule="auto" w:before="3" w:after="0"/>
        <w:ind w:right="0"/>
        <w:rPr>
          <w:rFonts w:ascii="宋体" w:hAnsi="宋体" w:cs="宋体" w:eastAsia="宋体" w:hint="default"/>
          <w:sz w:val="17"/>
          <w:szCs w:val="17"/>
        </w:rPr>
      </w:pPr>
    </w:p>
    <w:p>
      <w:pPr>
        <w:spacing w:line="240" w:lineRule="auto"/>
        <w:ind w:left="112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z w:val="20"/>
          <w:szCs w:val="20"/>
        </w:rPr>
        <w:pict>
          <v:group style="width:418.25pt;height:55.2pt;mso-position-horizontal-relative:char;mso-position-vertical-relative:line" coordorigin="0,0" coordsize="8365,1104">
            <v:group style="position:absolute;left:0;top:0;width:8365;height:250" coordorigin="0,0" coordsize="8365,250">
              <v:shape style="position:absolute;left:0;top:0;width:8365;height:250" coordorigin="0,0" coordsize="8365,250" path="m0,250l8365,250,8365,0,0,0,0,250xe" filled="true" fillcolor="#282c34" stroked="false">
                <v:path arrowok="t"/>
                <v:fill type="solid"/>
              </v:shape>
            </v:group>
            <v:group style="position:absolute;left:0;top:250;width:8365;height:284" coordorigin="0,250" coordsize="8365,284">
              <v:shape style="position:absolute;left:0;top:250;width:8365;height:284" coordorigin="0,250" coordsize="8365,284" path="m0,533l8365,533,8365,250,0,250,0,533xe" filled="true" fillcolor="#282c34" stroked="false">
                <v:path arrowok="t"/>
                <v:fill type="solid"/>
              </v:shape>
            </v:group>
            <v:group style="position:absolute;left:0;top:533;width:8365;height:284" coordorigin="0,533" coordsize="8365,284">
              <v:shape style="position:absolute;left:0;top:533;width:8365;height:284" coordorigin="0,533" coordsize="8365,284" path="m0,816l8365,816,8365,533,0,533,0,816xe" filled="true" fillcolor="#282c34" stroked="false">
                <v:path arrowok="t"/>
                <v:fill type="solid"/>
              </v:shape>
            </v:group>
            <v:group style="position:absolute;left:0;top:816;width:8365;height:288" coordorigin="0,816" coordsize="8365,288">
              <v:shape style="position:absolute;left:0;top:816;width:8365;height:288" coordorigin="0,816" coordsize="8365,288" path="m0,1104l8365,1104,8365,816,0,816,0,1104xe" filled="true" fillcolor="#282c34" stroked="false">
                <v:path arrowok="t"/>
                <v:fill type="solid"/>
              </v:shape>
              <v:shape style="position:absolute;left:451;top:35;width:2074;height:1066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ori $1, $1,</w:t>
                      </w:r>
                      <w:r>
                        <w:rPr>
                          <w:rFonts w:ascii="Consolas"/>
                          <w:color w:val="ABB1BE"/>
                          <w:spacing w:val="-9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0x2211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  <w:p>
                      <w:pPr>
                        <w:spacing w:line="280" w:lineRule="atLeast" w:before="8"/>
                        <w:ind w:left="0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lui $2, 0x1000 ori $2, $2,</w:t>
                      </w:r>
                      <w:r>
                        <w:rPr>
                          <w:rFonts w:ascii="Consolas"/>
                          <w:color w:val="ABB1BE"/>
                          <w:spacing w:val="-8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0x4433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add $3, $2,</w:t>
                      </w:r>
                      <w:r>
                        <w:rPr>
                          <w:rFonts w:ascii="Consolas"/>
                          <w:color w:val="ABB1BE"/>
                          <w:spacing w:val="-7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$1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2972;top:35;width:1959;height:212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# $1 =</w:t>
                      </w:r>
                      <w:r>
                        <w:rPr>
                          <w:rFonts w:ascii="Consolas"/>
                          <w:color w:val="ABB1BE"/>
                          <w:spacing w:val="-8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0x10002211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2972;top:606;width:1959;height:495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# $2 =</w:t>
                      </w:r>
                      <w:r>
                        <w:rPr>
                          <w:rFonts w:ascii="Consolas"/>
                          <w:color w:val="ABB1BE"/>
                          <w:spacing w:val="-8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0x10004433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# $3 =</w:t>
                      </w:r>
                      <w:r>
                        <w:rPr>
                          <w:rFonts w:ascii="Consolas"/>
                          <w:color w:val="ABB1BE"/>
                          <w:spacing w:val="-8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0x20006644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pStyle w:val="Heading4"/>
        <w:spacing w:line="289" w:lineRule="exact" w:before="0"/>
        <w:ind w:left="500" w:right="85"/>
        <w:jc w:val="left"/>
      </w:pPr>
      <w:r>
        <w:rPr/>
        <w:t>对应的</w:t>
      </w:r>
      <w:r>
        <w:rPr>
          <w:spacing w:val="-63"/>
        </w:rPr>
        <w:t> </w:t>
      </w:r>
      <w:r>
        <w:rPr>
          <w:rFonts w:ascii="Consolas" w:hAnsi="Consolas" w:cs="Consolas" w:eastAsia="Consolas" w:hint="default"/>
        </w:rPr>
        <w:t>modelsim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仿真图如下：</w:t>
      </w:r>
    </w:p>
    <w:p>
      <w:pPr>
        <w:spacing w:after="0" w:line="289" w:lineRule="exact"/>
        <w:jc w:val="left"/>
        <w:sectPr>
          <w:pgSz w:w="11910" w:h="16840"/>
          <w:pgMar w:top="1380" w:bottom="280" w:left="1660" w:right="1460"/>
        </w:sectPr>
      </w:pPr>
    </w:p>
    <w:p>
      <w:pPr>
        <w:spacing w:line="240" w:lineRule="auto"/>
        <w:ind w:left="140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z w:val="20"/>
          <w:szCs w:val="20"/>
        </w:rPr>
        <w:drawing>
          <wp:inline distT="0" distB="0" distL="0" distR="0">
            <wp:extent cx="5291844" cy="3496055"/>
            <wp:effectExtent l="0" t="0" r="0" b="0"/>
            <wp:docPr id="9" name="image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844" cy="34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spacing w:line="240" w:lineRule="auto" w:before="5"/>
        <w:ind w:right="0"/>
        <w:rPr>
          <w:rFonts w:ascii="宋体" w:hAnsi="宋体" w:cs="宋体" w:eastAsia="宋体" w:hint="default"/>
          <w:sz w:val="6"/>
          <w:szCs w:val="6"/>
        </w:rPr>
      </w:pPr>
    </w:p>
    <w:p>
      <w:pPr>
        <w:spacing w:before="39"/>
        <w:ind w:left="2743" w:right="124" w:firstLine="0"/>
        <w:jc w:val="left"/>
        <w:rPr>
          <w:rFonts w:ascii="黑体" w:hAnsi="黑体" w:cs="黑体" w:eastAsia="黑体" w:hint="default"/>
          <w:sz w:val="20"/>
          <w:szCs w:val="20"/>
        </w:rPr>
      </w:pPr>
      <w:r>
        <w:rPr>
          <w:rFonts w:ascii="黑体" w:hAnsi="黑体" w:cs="黑体" w:eastAsia="黑体" w:hint="default"/>
          <w:sz w:val="20"/>
          <w:szCs w:val="20"/>
        </w:rPr>
        <w:t>图 </w:t>
      </w:r>
      <w:r>
        <w:rPr>
          <w:rFonts w:ascii="Consolas" w:hAnsi="Consolas" w:cs="Consolas" w:eastAsia="Consolas" w:hint="default"/>
          <w:sz w:val="20"/>
          <w:szCs w:val="20"/>
        </w:rPr>
        <w:t>2-5-2</w:t>
      </w:r>
      <w:r>
        <w:rPr>
          <w:rFonts w:ascii="Consolas" w:hAnsi="Consolas" w:cs="Consolas" w:eastAsia="Consolas" w:hint="default"/>
          <w:spacing w:val="-58"/>
          <w:sz w:val="20"/>
          <w:szCs w:val="20"/>
        </w:rPr>
        <w:t> </w:t>
      </w:r>
      <w:r>
        <w:rPr>
          <w:rFonts w:ascii="黑体" w:hAnsi="黑体" w:cs="黑体" w:eastAsia="黑体" w:hint="default"/>
          <w:sz w:val="20"/>
          <w:szCs w:val="20"/>
        </w:rPr>
        <w:t>复杂的数据转发的仿真图</w:t>
      </w:r>
    </w:p>
    <w:p>
      <w:pPr>
        <w:pStyle w:val="Heading4"/>
        <w:spacing w:line="328" w:lineRule="auto" w:before="6"/>
        <w:ind w:right="134" w:firstLine="360"/>
        <w:jc w:val="both"/>
      </w:pPr>
      <w:r>
        <w:rPr>
          <w:spacing w:val="-5"/>
        </w:rPr>
        <w:t>这里非常容易出现问题，这里也会对于</w:t>
      </w:r>
      <w:r>
        <w:rPr>
          <w:color w:val="0462C1"/>
          <w:spacing w:val="-5"/>
        </w:rPr>
      </w:r>
      <w:hyperlink w:history="true" w:anchor="_bookmark15">
        <w:r>
          <w:rPr>
            <w:color w:val="0462C1"/>
            <w:spacing w:val="-5"/>
            <w:u w:val="single" w:color="0462C1"/>
          </w:rPr>
          <w:t>寄存器组（</w:t>
        </w:r>
        <w:r>
          <w:rPr>
            <w:rFonts w:ascii="Consolas" w:hAnsi="Consolas" w:cs="Consolas" w:eastAsia="Consolas" w:hint="default"/>
            <w:color w:val="0462C1"/>
            <w:spacing w:val="-5"/>
            <w:u w:val="single" w:color="0462C1"/>
          </w:rPr>
          <w:t>RegFile</w:t>
        </w:r>
        <w:r>
          <w:rPr>
            <w:color w:val="0462C1"/>
            <w:spacing w:val="-5"/>
            <w:u w:val="single" w:color="0462C1"/>
          </w:rPr>
          <w:t>）</w:t>
        </w:r>
        <w:r>
          <w:rPr>
            <w:color w:val="0462C1"/>
            <w:spacing w:val="-5"/>
          </w:rPr>
        </w:r>
      </w:hyperlink>
      <w:r>
        <w:rPr>
          <w:spacing w:val="-5"/>
        </w:rPr>
        <w:t>里面提出的进行 </w:t>
      </w:r>
      <w:r>
        <w:rPr>
          <w:spacing w:val="-5"/>
        </w:rPr>
      </w:r>
      <w:r>
        <w:rPr/>
        <w:t>详细的解释。也是</w:t>
      </w:r>
      <w:r>
        <w:rPr>
          <w:spacing w:val="-62"/>
        </w:rPr>
        <w:t> </w:t>
      </w:r>
      <w:r>
        <w:rPr>
          <w:rFonts w:ascii="Consolas" w:hAnsi="Consolas" w:cs="Consolas" w:eastAsia="Consolas" w:hint="default"/>
        </w:rPr>
        <w:t>negedge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出现的最核心原因。</w:t>
      </w:r>
    </w:p>
    <w:p>
      <w:pPr>
        <w:pStyle w:val="Heading4"/>
        <w:spacing w:line="328" w:lineRule="auto" w:before="21"/>
        <w:ind w:right="138" w:firstLine="360"/>
        <w:jc w:val="both"/>
      </w:pPr>
      <w:r>
        <w:rPr/>
        <w:t>理论上需要回头的数据是</w:t>
      </w:r>
      <w:r>
        <w:rPr>
          <w:rFonts w:ascii="Consolas" w:hAnsi="Consolas" w:cs="Consolas" w:eastAsia="Consolas" w:hint="default"/>
        </w:rPr>
        <w:t>$1 </w:t>
      </w:r>
      <w:r>
        <w:rPr/>
        <w:t>和</w:t>
      </w:r>
      <w:r>
        <w:rPr>
          <w:rFonts w:ascii="Consolas" w:hAnsi="Consolas" w:cs="Consolas" w:eastAsia="Consolas" w:hint="default"/>
        </w:rPr>
        <w:t>$2</w:t>
      </w:r>
      <w:r>
        <w:rPr/>
        <w:t>，在第一条 </w:t>
      </w:r>
      <w:r>
        <w:rPr>
          <w:rFonts w:ascii="Consolas" w:hAnsi="Consolas" w:cs="Consolas" w:eastAsia="Consolas" w:hint="default"/>
        </w:rPr>
        <w:t>lui</w:t>
      </w:r>
      <w:r>
        <w:rPr>
          <w:rFonts w:ascii="Consolas" w:hAnsi="Consolas" w:cs="Consolas" w:eastAsia="Consolas" w:hint="default"/>
          <w:spacing w:val="-90"/>
        </w:rPr>
        <w:t> </w:t>
      </w:r>
      <w:r>
        <w:rPr/>
        <w:t>指令只需要进行正常的处 </w:t>
      </w:r>
      <w:r>
        <w:rPr>
          <w:spacing w:val="-8"/>
        </w:rPr>
        <w:t>理；在</w:t>
      </w:r>
      <w:r>
        <w:rPr>
          <w:spacing w:val="-62"/>
        </w:rPr>
        <w:t> </w:t>
      </w:r>
      <w:r>
        <w:rPr>
          <w:rFonts w:ascii="Consolas" w:hAnsi="Consolas" w:cs="Consolas" w:eastAsia="Consolas" w:hint="default"/>
        </w:rPr>
        <w:t>ori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指令中需要将</w:t>
      </w:r>
      <w:r>
        <w:rPr>
          <w:rFonts w:ascii="Consolas" w:hAnsi="Consolas" w:cs="Consolas" w:eastAsia="Consolas" w:hint="default"/>
        </w:rPr>
        <w:t>$2</w:t>
      </w:r>
      <w:r>
        <w:rPr>
          <w:rFonts w:ascii="Consolas" w:hAnsi="Consolas" w:cs="Consolas" w:eastAsia="Consolas" w:hint="default"/>
          <w:spacing w:val="-70"/>
        </w:rPr>
        <w:t> </w:t>
      </w:r>
      <w:r>
        <w:rPr/>
        <w:t>从</w:t>
      </w:r>
      <w:r>
        <w:rPr>
          <w:spacing w:val="-62"/>
        </w:rPr>
        <w:t> </w:t>
      </w:r>
      <w:r>
        <w:rPr>
          <w:rFonts w:ascii="Consolas" w:hAnsi="Consolas" w:cs="Consolas" w:eastAsia="Consolas" w:hint="default"/>
        </w:rPr>
        <w:t>ME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级转发回</w:t>
      </w:r>
      <w:r>
        <w:rPr>
          <w:spacing w:val="-61"/>
        </w:rPr>
        <w:t> </w:t>
      </w:r>
      <w:r>
        <w:rPr>
          <w:rFonts w:ascii="Consolas" w:hAnsi="Consolas" w:cs="Consolas" w:eastAsia="Consolas" w:hint="default"/>
        </w:rPr>
        <w:t>EX</w:t>
      </w:r>
      <w:r>
        <w:rPr>
          <w:rFonts w:ascii="Consolas" w:hAnsi="Consolas" w:cs="Consolas" w:eastAsia="Consolas" w:hint="default"/>
          <w:spacing w:val="-76"/>
        </w:rPr>
        <w:t> </w:t>
      </w:r>
      <w:r>
        <w:rPr>
          <w:spacing w:val="-7"/>
        </w:rPr>
        <w:t>级；在</w:t>
      </w:r>
      <w:r>
        <w:rPr>
          <w:spacing w:val="-61"/>
        </w:rPr>
        <w:t> </w:t>
      </w:r>
      <w:r>
        <w:rPr>
          <w:rFonts w:ascii="Consolas" w:hAnsi="Consolas" w:cs="Consolas" w:eastAsia="Consolas" w:hint="default"/>
        </w:rPr>
        <w:t>add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中需要将</w:t>
      </w:r>
      <w:r>
        <w:rPr>
          <w:rFonts w:ascii="Consolas" w:hAnsi="Consolas" w:cs="Consolas" w:eastAsia="Consolas" w:hint="default"/>
        </w:rPr>
        <w:t>$2</w:t>
      </w:r>
      <w:r>
        <w:rPr>
          <w:rFonts w:ascii="Consolas" w:hAnsi="Consolas" w:cs="Consolas" w:eastAsia="Consolas" w:hint="default"/>
          <w:spacing w:val="-70"/>
        </w:rPr>
        <w:t> </w:t>
      </w:r>
      <w:r>
        <w:rPr/>
        <w:t>从</w:t>
      </w:r>
      <w:r>
        <w:rPr>
          <w:spacing w:val="-62"/>
        </w:rPr>
        <w:t> </w:t>
      </w:r>
      <w:r>
        <w:rPr>
          <w:rFonts w:ascii="Consolas" w:hAnsi="Consolas" w:cs="Consolas" w:eastAsia="Consolas" w:hint="default"/>
        </w:rPr>
        <w:t>ME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级 转发回</w:t>
      </w:r>
      <w:r>
        <w:rPr>
          <w:spacing w:val="-65"/>
        </w:rPr>
        <w:t> </w:t>
      </w:r>
      <w:r>
        <w:rPr>
          <w:rFonts w:ascii="Consolas" w:hAnsi="Consolas" w:cs="Consolas" w:eastAsia="Consolas" w:hint="default"/>
        </w:rPr>
        <w:t>EX</w:t>
      </w:r>
      <w:r>
        <w:rPr/>
        <w:t>，并且将</w:t>
      </w:r>
      <w:r>
        <w:rPr>
          <w:rFonts w:ascii="Consolas" w:hAnsi="Consolas" w:cs="Consolas" w:eastAsia="Consolas" w:hint="default"/>
        </w:rPr>
        <w:t>$1</w:t>
      </w:r>
      <w:r>
        <w:rPr>
          <w:rFonts w:ascii="Consolas" w:hAnsi="Consolas" w:cs="Consolas" w:eastAsia="Consolas" w:hint="default"/>
          <w:spacing w:val="-79"/>
        </w:rPr>
        <w:t> </w:t>
      </w:r>
      <w:r>
        <w:rPr/>
        <w:t>从寄存器中重新读取。虽然</w:t>
      </w:r>
      <w:r>
        <w:rPr>
          <w:rFonts w:ascii="Consolas" w:hAnsi="Consolas" w:cs="Consolas" w:eastAsia="Consolas" w:hint="default"/>
        </w:rPr>
        <w:t>$2</w:t>
      </w:r>
      <w:r>
        <w:rPr>
          <w:rFonts w:ascii="Consolas" w:hAnsi="Consolas" w:cs="Consolas" w:eastAsia="Consolas" w:hint="default"/>
          <w:spacing w:val="-74"/>
        </w:rPr>
        <w:t> </w:t>
      </w:r>
      <w:r>
        <w:rPr/>
        <w:t>在</w:t>
      </w:r>
      <w:r>
        <w:rPr>
          <w:spacing w:val="-64"/>
        </w:rPr>
        <w:t> </w:t>
      </w:r>
      <w:r>
        <w:rPr>
          <w:rFonts w:ascii="Consolas" w:hAnsi="Consolas" w:cs="Consolas" w:eastAsia="Consolas" w:hint="default"/>
        </w:rPr>
        <w:t>WB</w:t>
      </w:r>
      <w:r>
        <w:rPr>
          <w:rFonts w:ascii="Consolas" w:hAnsi="Consolas" w:cs="Consolas" w:eastAsia="Consolas" w:hint="default"/>
          <w:spacing w:val="-79"/>
        </w:rPr>
        <w:t> </w:t>
      </w:r>
      <w:r>
        <w:rPr/>
        <w:t>级中也有数据，但是 这不是最新的，因此不需要过多考虑，而且这也不是核心问题。</w:t>
      </w:r>
    </w:p>
    <w:p>
      <w:pPr>
        <w:pStyle w:val="Heading4"/>
        <w:spacing w:line="328" w:lineRule="auto" w:before="62"/>
        <w:ind w:right="134" w:firstLine="360"/>
        <w:jc w:val="both"/>
      </w:pPr>
      <w:r>
        <w:rPr>
          <w:spacing w:val="-12"/>
        </w:rPr>
        <w:t>核心问题在于，</w:t>
      </w:r>
      <w:r>
        <w:rPr>
          <w:rFonts w:ascii="Consolas" w:hAnsi="Consolas" w:cs="Consolas" w:eastAsia="Consolas" w:hint="default"/>
          <w:spacing w:val="-12"/>
        </w:rPr>
        <w:t>$1</w:t>
      </w:r>
      <w:r>
        <w:rPr>
          <w:rFonts w:ascii="Consolas" w:hAnsi="Consolas" w:cs="Consolas" w:eastAsia="Consolas" w:hint="default"/>
          <w:spacing w:val="-72"/>
        </w:rPr>
        <w:t> </w:t>
      </w:r>
      <w:r>
        <w:rPr/>
        <w:t>此时刚好从</w:t>
      </w:r>
      <w:r>
        <w:rPr>
          <w:spacing w:val="-56"/>
        </w:rPr>
        <w:t> </w:t>
      </w:r>
      <w:r>
        <w:rPr>
          <w:rFonts w:ascii="Consolas" w:hAnsi="Consolas" w:cs="Consolas" w:eastAsia="Consolas" w:hint="default"/>
          <w:spacing w:val="1"/>
        </w:rPr>
        <w:t>WB</w:t>
      </w:r>
      <w:r>
        <w:rPr>
          <w:rFonts w:ascii="Consolas" w:hAnsi="Consolas" w:cs="Consolas" w:eastAsia="Consolas" w:hint="default"/>
          <w:spacing w:val="-72"/>
        </w:rPr>
        <w:t> </w:t>
      </w:r>
      <w:r>
        <w:rPr>
          <w:spacing w:val="-7"/>
        </w:rPr>
        <w:t>出来写入寄存器，如果写入信号是和</w:t>
      </w:r>
      <w:r>
        <w:rPr>
          <w:spacing w:val="-55"/>
        </w:rPr>
        <w:t> </w:t>
      </w:r>
      <w:r>
        <w:rPr>
          <w:rFonts w:ascii="Consolas" w:hAnsi="Consolas" w:cs="Consolas" w:eastAsia="Consolas" w:hint="default"/>
          <w:spacing w:val="-1"/>
        </w:rPr>
        <w:t>ID/EX</w:t>
      </w:r>
      <w:r>
        <w:rPr>
          <w:rFonts w:ascii="Consolas" w:hAnsi="Consolas" w:cs="Consolas" w:eastAsia="Consolas" w:hint="default"/>
        </w:rPr>
        <w:t> </w:t>
      </w:r>
      <w:r>
        <w:rPr>
          <w:rFonts w:ascii="Consolas" w:hAnsi="Consolas" w:cs="Consolas" w:eastAsia="Consolas" w:hint="default"/>
        </w:rPr>
      </w:r>
      <w:r>
        <w:rPr/>
        <w:t>一样的</w:t>
      </w:r>
      <w:r>
        <w:rPr>
          <w:spacing w:val="-43"/>
        </w:rPr>
        <w:t> </w:t>
      </w:r>
      <w:r>
        <w:rPr>
          <w:rFonts w:ascii="Consolas" w:hAnsi="Consolas" w:cs="Consolas" w:eastAsia="Consolas" w:hint="default"/>
        </w:rPr>
        <w:t>posedge</w:t>
      </w:r>
      <w:r>
        <w:rPr/>
        <w:t>，那么会导致</w:t>
      </w:r>
      <w:r>
        <w:rPr>
          <w:spacing w:val="-37"/>
        </w:rPr>
        <w:t> </w:t>
      </w:r>
      <w:r>
        <w:rPr>
          <w:rFonts w:ascii="Consolas" w:hAnsi="Consolas" w:cs="Consolas" w:eastAsia="Consolas" w:hint="default"/>
        </w:rPr>
        <w:t>ID/EX</w:t>
      </w:r>
      <w:r>
        <w:rPr>
          <w:rFonts w:ascii="Consolas" w:hAnsi="Consolas" w:cs="Consolas" w:eastAsia="Consolas" w:hint="default"/>
          <w:spacing w:val="-57"/>
        </w:rPr>
        <w:t> </w:t>
      </w:r>
      <w:r>
        <w:rPr/>
        <w:t>获得的寄存器值不是最新（时序电路的特 </w:t>
      </w:r>
      <w:r>
        <w:rPr>
          <w:spacing w:val="-7"/>
        </w:rPr>
        <w:t>点），从而导致计算错误。因此写入信号必须在</w:t>
      </w:r>
      <w:r>
        <w:rPr>
          <w:spacing w:val="-59"/>
        </w:rPr>
        <w:t> </w:t>
      </w:r>
      <w:r>
        <w:rPr>
          <w:rFonts w:ascii="Consolas" w:hAnsi="Consolas" w:cs="Consolas" w:eastAsia="Consolas" w:hint="default"/>
          <w:spacing w:val="-1"/>
        </w:rPr>
        <w:t>ID/EX</w:t>
      </w:r>
      <w:r>
        <w:rPr>
          <w:rFonts w:ascii="Consolas" w:hAnsi="Consolas" w:cs="Consolas" w:eastAsia="Consolas" w:hint="default"/>
          <w:spacing w:val="-74"/>
        </w:rPr>
        <w:t> </w:t>
      </w:r>
      <w:r>
        <w:rPr>
          <w:spacing w:val="-1"/>
        </w:rPr>
        <w:t>获得数据之前写入，而一</w:t>
      </w:r>
      <w:r>
        <w:rPr/>
        <w:t> </w:t>
      </w:r>
      <w:r>
        <w:rPr/>
        <w:t>个巧妙地的方法是</w:t>
      </w:r>
      <w:r>
        <w:rPr>
          <w:spacing w:val="-50"/>
        </w:rPr>
        <w:t> </w:t>
      </w:r>
      <w:r>
        <w:rPr>
          <w:rFonts w:ascii="Consolas" w:hAnsi="Consolas" w:cs="Consolas" w:eastAsia="Consolas" w:hint="default"/>
        </w:rPr>
        <w:t>negedge</w:t>
      </w:r>
      <w:r>
        <w:rPr>
          <w:rFonts w:ascii="Consolas" w:hAnsi="Consolas" w:cs="Consolas" w:eastAsia="Consolas" w:hint="default"/>
          <w:spacing w:val="-64"/>
        </w:rPr>
        <w:t> </w:t>
      </w:r>
      <w:r>
        <w:rPr/>
        <w:t>时写入，正好卡在</w:t>
      </w:r>
      <w:r>
        <w:rPr>
          <w:spacing w:val="-49"/>
        </w:rPr>
        <w:t> </w:t>
      </w:r>
      <w:r>
        <w:rPr>
          <w:rFonts w:ascii="Consolas" w:hAnsi="Consolas" w:cs="Consolas" w:eastAsia="Consolas" w:hint="default"/>
        </w:rPr>
        <w:t>ME/WB</w:t>
      </w:r>
      <w:r>
        <w:rPr>
          <w:rFonts w:ascii="Consolas" w:hAnsi="Consolas" w:cs="Consolas" w:eastAsia="Consolas" w:hint="default"/>
          <w:spacing w:val="-64"/>
        </w:rPr>
        <w:t> </w:t>
      </w:r>
      <w:r>
        <w:rPr/>
        <w:t>的</w:t>
      </w:r>
      <w:r>
        <w:rPr>
          <w:spacing w:val="-50"/>
        </w:rPr>
        <w:t> </w:t>
      </w:r>
      <w:r>
        <w:rPr>
          <w:rFonts w:ascii="Consolas" w:hAnsi="Consolas" w:cs="Consolas" w:eastAsia="Consolas" w:hint="default"/>
        </w:rPr>
        <w:t>posedge</w:t>
      </w:r>
      <w:r>
        <w:rPr>
          <w:rFonts w:ascii="Consolas" w:hAnsi="Consolas" w:cs="Consolas" w:eastAsia="Consolas" w:hint="default"/>
          <w:spacing w:val="-64"/>
        </w:rPr>
        <w:t> </w:t>
      </w:r>
      <w:r>
        <w:rPr/>
        <w:t>和</w:t>
      </w:r>
      <w:r>
        <w:rPr>
          <w:spacing w:val="-46"/>
        </w:rPr>
        <w:t> </w:t>
      </w:r>
      <w:r>
        <w:rPr>
          <w:rFonts w:ascii="Consolas" w:hAnsi="Consolas" w:cs="Consolas" w:eastAsia="Consolas" w:hint="default"/>
        </w:rPr>
        <w:t>ID/EX</w:t>
      </w:r>
      <w:r>
        <w:rPr>
          <w:rFonts w:ascii="Consolas" w:hAnsi="Consolas" w:cs="Consolas" w:eastAsia="Consolas" w:hint="default"/>
          <w:spacing w:val="-64"/>
        </w:rPr>
        <w:t> </w:t>
      </w:r>
      <w:r>
        <w:rPr/>
        <w:t>的 </w:t>
      </w:r>
      <w:r>
        <w:rPr>
          <w:rFonts w:ascii="Consolas" w:hAnsi="Consolas" w:cs="Consolas" w:eastAsia="Consolas" w:hint="default"/>
        </w:rPr>
        <w:t>posedge</w:t>
      </w:r>
      <w:r>
        <w:rPr>
          <w:rFonts w:ascii="Consolas" w:hAnsi="Consolas" w:cs="Consolas" w:eastAsia="Consolas" w:hint="default"/>
          <w:spacing w:val="-79"/>
        </w:rPr>
        <w:t> </w:t>
      </w:r>
      <w:r>
        <w:rPr/>
        <w:t>之间。</w:t>
      </w:r>
    </w:p>
    <w:p>
      <w:pPr>
        <w:pStyle w:val="Heading4"/>
        <w:spacing w:line="328" w:lineRule="auto" w:before="26"/>
        <w:ind w:right="139" w:firstLine="360"/>
        <w:jc w:val="both"/>
      </w:pPr>
      <w:r>
        <w:rPr>
          <w:spacing w:val="-3"/>
        </w:rPr>
        <w:t>从仿真结果可以看出，</w:t>
      </w:r>
      <w:r>
        <w:rPr>
          <w:rFonts w:ascii="Consolas" w:hAnsi="Consolas" w:cs="Consolas" w:eastAsia="Consolas" w:hint="default"/>
          <w:spacing w:val="-3"/>
        </w:rPr>
        <w:t>ALU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在最后的</w:t>
      </w:r>
      <w:r>
        <w:rPr>
          <w:spacing w:val="-57"/>
        </w:rPr>
        <w:t> </w:t>
      </w:r>
      <w:r>
        <w:rPr>
          <w:rFonts w:ascii="Consolas" w:hAnsi="Consolas" w:cs="Consolas" w:eastAsia="Consolas" w:hint="default"/>
        </w:rPr>
        <w:t>add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指令中获得了正确的</w:t>
      </w:r>
      <w:r>
        <w:rPr>
          <w:rFonts w:ascii="Consolas" w:hAnsi="Consolas" w:cs="Consolas" w:eastAsia="Consolas" w:hint="default"/>
        </w:rPr>
        <w:t>$1</w:t>
      </w:r>
      <w:r>
        <w:rPr>
          <w:rFonts w:ascii="Consolas" w:hAnsi="Consolas" w:cs="Consolas" w:eastAsia="Consolas" w:hint="default"/>
          <w:spacing w:val="-76"/>
        </w:rPr>
        <w:t> </w:t>
      </w:r>
      <w:r>
        <w:rPr>
          <w:spacing w:val="-7"/>
        </w:rPr>
        <w:t>值，这个值 </w:t>
      </w:r>
      <w:r>
        <w:rPr/>
        <w:t>从</w:t>
      </w:r>
      <w:r>
        <w:rPr>
          <w:spacing w:val="-63"/>
        </w:rPr>
        <w:t> </w:t>
      </w:r>
      <w:r>
        <w:rPr>
          <w:rFonts w:ascii="Consolas" w:hAnsi="Consolas" w:cs="Consolas" w:eastAsia="Consolas" w:hint="default"/>
        </w:rPr>
        <w:t>ForwardB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的</w:t>
      </w:r>
      <w:r>
        <w:rPr>
          <w:spacing w:val="-58"/>
        </w:rPr>
        <w:t> </w:t>
      </w:r>
      <w:r>
        <w:rPr>
          <w:rFonts w:ascii="Consolas" w:hAnsi="Consolas" w:cs="Consolas" w:eastAsia="Consolas" w:hint="default"/>
        </w:rPr>
        <w:t>0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号选择端口输出，也是我们期望的数据流动。</w:t>
      </w:r>
    </w:p>
    <w:p>
      <w:pPr>
        <w:tabs>
          <w:tab w:pos="1403" w:val="left" w:leader="none"/>
        </w:tabs>
        <w:spacing w:before="141"/>
        <w:ind w:left="140" w:right="124" w:firstLine="0"/>
        <w:jc w:val="left"/>
        <w:rPr>
          <w:rFonts w:ascii="黑体" w:hAnsi="黑体" w:cs="黑体" w:eastAsia="黑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pacing w:val="-1"/>
          <w:sz w:val="24"/>
          <w:szCs w:val="24"/>
        </w:rPr>
        <w:t>2.5.3.3.</w:t>
        <w:tab/>
      </w:r>
      <w:r>
        <w:rPr>
          <w:rFonts w:ascii="黑体" w:hAnsi="黑体" w:cs="黑体" w:eastAsia="黑体" w:hint="default"/>
          <w:b/>
          <w:bCs/>
          <w:sz w:val="24"/>
          <w:szCs w:val="24"/>
        </w:rPr>
        <w:t>指令</w:t>
      </w:r>
      <w:r>
        <w:rPr>
          <w:rFonts w:ascii="黑体" w:hAnsi="黑体" w:cs="黑体" w:eastAsia="黑体" w:hint="default"/>
          <w:b/>
          <w:bCs/>
          <w:spacing w:val="-56"/>
          <w:sz w:val="24"/>
          <w:szCs w:val="24"/>
        </w:rPr>
        <w:t> </w:t>
      </w:r>
      <w:r>
        <w:rPr>
          <w:rFonts w:ascii="Consolas" w:hAnsi="Consolas" w:cs="Consolas" w:eastAsia="Consolas" w:hint="default"/>
          <w:b/>
          <w:bCs/>
          <w:spacing w:val="-2"/>
          <w:sz w:val="24"/>
          <w:szCs w:val="24"/>
        </w:rPr>
        <w:t>lw</w:t>
      </w:r>
      <w:r>
        <w:rPr>
          <w:rFonts w:ascii="Consolas" w:hAnsi="Consolas" w:cs="Consolas" w:eastAsia="Consolas" w:hint="default"/>
          <w:b/>
          <w:bCs/>
          <w:spacing w:val="-74"/>
          <w:sz w:val="24"/>
          <w:szCs w:val="24"/>
        </w:rPr>
        <w:t> </w:t>
      </w:r>
      <w:r>
        <w:rPr>
          <w:rFonts w:ascii="黑体" w:hAnsi="黑体" w:cs="黑体" w:eastAsia="黑体" w:hint="default"/>
          <w:b/>
          <w:bCs/>
          <w:sz w:val="24"/>
          <w:szCs w:val="24"/>
        </w:rPr>
        <w:t>的冒险</w:t>
      </w:r>
      <w:r>
        <w:rPr>
          <w:rFonts w:ascii="黑体" w:hAnsi="黑体" w:cs="黑体" w:eastAsia="黑体" w:hint="default"/>
          <w:sz w:val="24"/>
          <w:szCs w:val="24"/>
        </w:rPr>
      </w:r>
    </w:p>
    <w:p>
      <w:pPr>
        <w:spacing w:line="240" w:lineRule="auto" w:before="4"/>
        <w:ind w:right="0"/>
        <w:rPr>
          <w:rFonts w:ascii="黑体" w:hAnsi="黑体" w:cs="黑体" w:eastAsia="黑体" w:hint="default"/>
          <w:b/>
          <w:bCs/>
          <w:sz w:val="28"/>
          <w:szCs w:val="28"/>
        </w:rPr>
      </w:pPr>
    </w:p>
    <w:p>
      <w:pPr>
        <w:pStyle w:val="Heading4"/>
        <w:spacing w:line="240" w:lineRule="auto" w:before="0"/>
        <w:ind w:left="563" w:right="124"/>
        <w:jc w:val="left"/>
      </w:pPr>
      <w:r>
        <w:rPr/>
        <w:t>指令如下：</w:t>
      </w:r>
    </w:p>
    <w:p>
      <w:pPr>
        <w:spacing w:line="240" w:lineRule="auto" w:before="4"/>
        <w:ind w:right="0"/>
        <w:rPr>
          <w:rFonts w:ascii="宋体" w:hAnsi="宋体" w:cs="宋体" w:eastAsia="宋体" w:hint="default"/>
          <w:sz w:val="7"/>
          <w:szCs w:val="7"/>
        </w:rPr>
      </w:pPr>
    </w:p>
    <w:p>
      <w:pPr>
        <w:spacing w:line="240" w:lineRule="auto"/>
        <w:ind w:left="112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z w:val="20"/>
          <w:szCs w:val="20"/>
        </w:rPr>
        <w:pict>
          <v:group style="width:418.25pt;height:26.75pt;mso-position-horizontal-relative:char;mso-position-vertical-relative:line" coordorigin="0,0" coordsize="8365,535">
            <v:group style="position:absolute;left:0;top:0;width:8365;height:250" coordorigin="0,0" coordsize="8365,250">
              <v:shape style="position:absolute;left:0;top:0;width:8365;height:250" coordorigin="0,0" coordsize="8365,250" path="m0,250l8365,250,8365,0,0,0,0,250xe" filled="true" fillcolor="#282c34" stroked="false">
                <v:path arrowok="t"/>
                <v:fill type="solid"/>
              </v:shape>
            </v:group>
            <v:group style="position:absolute;left:0;top:250;width:8365;height:284" coordorigin="0,250" coordsize="8365,284">
              <v:shape style="position:absolute;left:0;top:250;width:8365;height:284" coordorigin="0,250" coordsize="8365,284" path="m0,533l8365,533,8365,250,0,250,0,533xe" filled="true" fillcolor="#282c34" stroked="false">
                <v:path arrowok="t"/>
                <v:fill type="solid"/>
              </v:shape>
              <v:shape style="position:absolute;left:451;top:35;width:1383;height:500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sw $5,</w:t>
                      </w:r>
                      <w:r>
                        <w:rPr>
                          <w:rFonts w:ascii="Consolas"/>
                          <w:color w:val="ABB1BE"/>
                          <w:spacing w:val="-6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4($0)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  <w:p>
                      <w:pPr>
                        <w:spacing w:before="42"/>
                        <w:ind w:left="0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lw $6,</w:t>
                      </w:r>
                      <w:r>
                        <w:rPr>
                          <w:rFonts w:ascii="Consolas"/>
                          <w:color w:val="ABB1BE"/>
                          <w:spacing w:val="-6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0($0)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2972;top:35;width:2304;height:500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# 4($0) =</w:t>
                      </w:r>
                      <w:r>
                        <w:rPr>
                          <w:rFonts w:ascii="Consolas"/>
                          <w:color w:val="ABB1BE"/>
                          <w:spacing w:val="-9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0xf00010de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  <w:p>
                      <w:pPr>
                        <w:spacing w:before="42"/>
                        <w:ind w:left="0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# $s6 =</w:t>
                      </w:r>
                      <w:r>
                        <w:rPr>
                          <w:rFonts w:ascii="Consolas"/>
                          <w:color w:val="ABB1BE"/>
                          <w:spacing w:val="-8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0x20006644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spacing w:after="0" w:line="240" w:lineRule="auto"/>
        <w:rPr>
          <w:rFonts w:ascii="宋体" w:hAnsi="宋体" w:cs="宋体" w:eastAsia="宋体" w:hint="default"/>
          <w:sz w:val="20"/>
          <w:szCs w:val="20"/>
        </w:rPr>
        <w:sectPr>
          <w:pgSz w:w="11910" w:h="16840"/>
          <w:pgMar w:top="1420" w:bottom="280" w:left="1660" w:right="1660"/>
        </w:sectPr>
      </w:pPr>
    </w:p>
    <w:p>
      <w:pPr>
        <w:spacing w:line="240" w:lineRule="auto"/>
        <w:ind w:left="112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z w:val="20"/>
          <w:szCs w:val="20"/>
        </w:rPr>
        <w:pict>
          <v:shape style="width:418.25pt;height:14.2pt;mso-position-horizontal-relative:char;mso-position-vertical-relative:line" type="#_x0000_t202" filled="true" fillcolor="#282c34" stroked="false">
            <w10:anchorlock/>
            <v:textbox inset="0,0,0,0">
              <w:txbxContent>
                <w:p>
                  <w:pPr>
                    <w:pStyle w:val="BodyText"/>
                    <w:tabs>
                      <w:tab w:pos="2972" w:val="left" w:leader="none"/>
                    </w:tabs>
                    <w:spacing w:line="240" w:lineRule="auto"/>
                    <w:ind w:left="451" w:right="0"/>
                    <w:jc w:val="left"/>
                  </w:pPr>
                  <w:r>
                    <w:rPr>
                      <w:color w:val="ABB1BE"/>
                    </w:rPr>
                    <w:t>slti</w:t>
                  </w:r>
                  <w:r>
                    <w:rPr>
                      <w:color w:val="ABB1BE"/>
                      <w:spacing w:val="-6"/>
                    </w:rPr>
                    <w:t> </w:t>
                  </w:r>
                  <w:r>
                    <w:rPr>
                      <w:color w:val="ABB1BE"/>
                    </w:rPr>
                    <w:t>$7,$6,0x7fff</w:t>
                    <w:tab/>
                    <w:t># $7 = 0</w:t>
                  </w:r>
                  <w:r>
                    <w:rPr>
                      <w:color w:val="ABB1BE"/>
                      <w:spacing w:val="-8"/>
                    </w:rPr>
                    <w:t> </w:t>
                  </w:r>
                  <w:r>
                    <w:rPr>
                      <w:color w:val="ABB1BE"/>
                    </w:rPr>
                    <w:t>$6&gt;$5</w:t>
                  </w:r>
                  <w:r>
                    <w:rPr/>
                  </w:r>
                </w:p>
              </w:txbxContent>
            </v:textbox>
            <v:fill type="solid"/>
          </v:shape>
        </w:pict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spacing w:line="240" w:lineRule="auto" w:before="13"/>
        <w:ind w:right="0"/>
        <w:rPr>
          <w:rFonts w:ascii="宋体" w:hAnsi="宋体" w:cs="宋体" w:eastAsia="宋体" w:hint="default"/>
          <w:sz w:val="4"/>
          <w:szCs w:val="4"/>
        </w:rPr>
      </w:pPr>
    </w:p>
    <w:p>
      <w:pPr>
        <w:pStyle w:val="Heading4"/>
        <w:spacing w:line="240" w:lineRule="auto" w:before="26"/>
        <w:ind w:left="563" w:right="124"/>
        <w:jc w:val="left"/>
      </w:pPr>
      <w:r>
        <w:rPr/>
        <w:t>对应的仿真图如下：</w:t>
      </w:r>
    </w:p>
    <w:p>
      <w:pPr>
        <w:spacing w:line="240" w:lineRule="auto" w:before="10"/>
        <w:ind w:right="0"/>
        <w:rPr>
          <w:rFonts w:ascii="宋体" w:hAnsi="宋体" w:cs="宋体" w:eastAsia="宋体" w:hint="default"/>
          <w:sz w:val="6"/>
          <w:szCs w:val="6"/>
        </w:rPr>
      </w:pPr>
    </w:p>
    <w:p>
      <w:pPr>
        <w:spacing w:line="240" w:lineRule="auto"/>
        <w:ind w:left="136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z w:val="20"/>
          <w:szCs w:val="20"/>
        </w:rPr>
        <w:drawing>
          <wp:inline distT="0" distB="0" distL="0" distR="0">
            <wp:extent cx="5264549" cy="4076700"/>
            <wp:effectExtent l="0" t="0" r="0" b="0"/>
            <wp:docPr id="11" name="image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549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spacing w:before="168"/>
        <w:ind w:left="545" w:right="536" w:firstLine="0"/>
        <w:jc w:val="center"/>
        <w:rPr>
          <w:rFonts w:ascii="黑体" w:hAnsi="黑体" w:cs="黑体" w:eastAsia="黑体" w:hint="default"/>
          <w:sz w:val="20"/>
          <w:szCs w:val="20"/>
        </w:rPr>
      </w:pPr>
      <w:r>
        <w:rPr>
          <w:rFonts w:ascii="黑体" w:hAnsi="黑体" w:cs="黑体" w:eastAsia="黑体" w:hint="default"/>
          <w:sz w:val="20"/>
          <w:szCs w:val="20"/>
        </w:rPr>
        <w:t>图</w:t>
      </w:r>
      <w:r>
        <w:rPr>
          <w:rFonts w:ascii="黑体" w:hAnsi="黑体" w:cs="黑体" w:eastAsia="黑体" w:hint="default"/>
          <w:spacing w:val="-51"/>
          <w:sz w:val="20"/>
          <w:szCs w:val="20"/>
        </w:rPr>
        <w:t> </w:t>
      </w:r>
      <w:r>
        <w:rPr>
          <w:rFonts w:ascii="Consolas" w:hAnsi="Consolas" w:cs="Consolas" w:eastAsia="Consolas" w:hint="default"/>
          <w:sz w:val="20"/>
          <w:szCs w:val="20"/>
        </w:rPr>
        <w:t>2-5-3</w:t>
      </w:r>
      <w:r>
        <w:rPr>
          <w:rFonts w:ascii="Consolas" w:hAnsi="Consolas" w:cs="Consolas" w:eastAsia="Consolas" w:hint="default"/>
          <w:spacing w:val="3"/>
          <w:sz w:val="20"/>
          <w:szCs w:val="20"/>
        </w:rPr>
        <w:t> </w:t>
      </w:r>
      <w:r>
        <w:rPr>
          <w:rFonts w:ascii="Consolas" w:hAnsi="Consolas" w:cs="Consolas" w:eastAsia="Consolas" w:hint="default"/>
          <w:sz w:val="20"/>
          <w:szCs w:val="20"/>
        </w:rPr>
        <w:t>lw</w:t>
      </w:r>
      <w:r>
        <w:rPr>
          <w:rFonts w:ascii="Consolas" w:hAnsi="Consolas" w:cs="Consolas" w:eastAsia="Consolas" w:hint="default"/>
          <w:spacing w:val="-62"/>
          <w:sz w:val="20"/>
          <w:szCs w:val="20"/>
        </w:rPr>
        <w:t> </w:t>
      </w:r>
      <w:r>
        <w:rPr>
          <w:rFonts w:ascii="黑体" w:hAnsi="黑体" w:cs="黑体" w:eastAsia="黑体" w:hint="default"/>
          <w:sz w:val="20"/>
          <w:szCs w:val="20"/>
        </w:rPr>
        <w:t>冒险的仿真图</w:t>
      </w:r>
    </w:p>
    <w:p>
      <w:pPr>
        <w:pStyle w:val="Heading4"/>
        <w:spacing w:line="352" w:lineRule="auto" w:before="130"/>
        <w:ind w:right="132" w:firstLine="422"/>
        <w:jc w:val="both"/>
      </w:pPr>
      <w:r>
        <w:rPr>
          <w:spacing w:val="-2"/>
        </w:rPr>
        <w:t>注意到这里的仿真和之前的输出信息不一样，因为这里不主要关注获得的数</w:t>
      </w:r>
      <w:r>
        <w:rPr/>
        <w:t> </w:t>
      </w:r>
      <w:r>
        <w:rPr/>
        <w:t>据是否正确，而更需要关注</w:t>
      </w:r>
      <w:r>
        <w:rPr>
          <w:spacing w:val="-59"/>
        </w:rPr>
        <w:t> </w:t>
      </w:r>
      <w:r>
        <w:rPr>
          <w:rFonts w:ascii="Consolas" w:hAnsi="Consolas" w:cs="Consolas" w:eastAsia="Consolas" w:hint="default"/>
        </w:rPr>
        <w:t>PC</w:t>
      </w:r>
      <w:r>
        <w:rPr>
          <w:rFonts w:ascii="Consolas" w:hAnsi="Consolas" w:cs="Consolas" w:eastAsia="Consolas" w:hint="default"/>
          <w:spacing w:val="-75"/>
        </w:rPr>
        <w:t> </w:t>
      </w:r>
      <w:r>
        <w:rPr/>
        <w:t>的跳转是否有问题。</w:t>
      </w:r>
    </w:p>
    <w:p>
      <w:pPr>
        <w:pStyle w:val="Heading4"/>
        <w:spacing w:line="324" w:lineRule="auto" w:before="0"/>
        <w:ind w:right="134" w:firstLine="422"/>
        <w:jc w:val="both"/>
      </w:pPr>
      <w:r>
        <w:rPr>
          <w:spacing w:val="-7"/>
        </w:rPr>
        <w:t>理论上这里需要进行一次冒险，让</w:t>
      </w:r>
      <w:r>
        <w:rPr>
          <w:spacing w:val="-61"/>
        </w:rPr>
        <w:t> </w:t>
      </w:r>
      <w:r>
        <w:rPr>
          <w:rFonts w:ascii="Consolas" w:hAnsi="Consolas" w:cs="Consolas" w:eastAsia="Consolas" w:hint="default"/>
          <w:spacing w:val="1"/>
        </w:rPr>
        <w:t>PC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暂停</w:t>
      </w:r>
      <w:r>
        <w:rPr>
          <w:rFonts w:ascii="Consolas" w:hAnsi="Consolas" w:cs="Consolas" w:eastAsia="Consolas" w:hint="default"/>
        </w:rPr>
        <w:t>+4</w:t>
      </w:r>
      <w:r>
        <w:rPr>
          <w:rFonts w:ascii="Consolas" w:hAnsi="Consolas" w:cs="Consolas" w:eastAsia="Consolas" w:hint="default"/>
          <w:spacing w:val="-71"/>
        </w:rPr>
        <w:t> </w:t>
      </w:r>
      <w:r>
        <w:rPr>
          <w:spacing w:val="-26"/>
        </w:rPr>
        <w:t>一次。在</w:t>
      </w:r>
      <w:r>
        <w:rPr>
          <w:spacing w:val="-61"/>
        </w:rPr>
        <w:t> </w:t>
      </w:r>
      <w:r>
        <w:rPr>
          <w:rFonts w:ascii="Consolas" w:hAnsi="Consolas" w:cs="Consolas" w:eastAsia="Consolas" w:hint="default"/>
          <w:spacing w:val="-1"/>
        </w:rPr>
        <w:t>ALU</w:t>
      </w:r>
      <w:r>
        <w:rPr>
          <w:rFonts w:ascii="Consolas" w:hAnsi="Consolas" w:cs="Consolas" w:eastAsia="Consolas" w:hint="default"/>
          <w:spacing w:val="-76"/>
        </w:rPr>
        <w:t> </w:t>
      </w:r>
      <w:r>
        <w:rPr>
          <w:spacing w:val="2"/>
        </w:rPr>
        <w:t>进行</w:t>
      </w:r>
      <w:r>
        <w:rPr>
          <w:spacing w:val="-61"/>
        </w:rPr>
        <w:t> </w:t>
      </w:r>
      <w:r>
        <w:rPr>
          <w:rFonts w:ascii="Consolas" w:hAnsi="Consolas" w:cs="Consolas" w:eastAsia="Consolas" w:hint="default"/>
          <w:spacing w:val="1"/>
        </w:rPr>
        <w:t>sw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运算时， </w:t>
      </w:r>
      <w:r>
        <w:rPr>
          <w:rFonts w:ascii="Consolas" w:hAnsi="Consolas" w:cs="Consolas" w:eastAsia="Consolas" w:hint="default"/>
        </w:rPr>
        <w:t>ID</w:t>
      </w:r>
      <w:r>
        <w:rPr>
          <w:rFonts w:ascii="Consolas" w:hAnsi="Consolas" w:cs="Consolas" w:eastAsia="Consolas" w:hint="default"/>
          <w:spacing w:val="-79"/>
        </w:rPr>
        <w:t> </w:t>
      </w:r>
      <w:r>
        <w:rPr/>
        <w:t>级正在处理</w:t>
      </w:r>
      <w:r>
        <w:rPr>
          <w:spacing w:val="-64"/>
        </w:rPr>
        <w:t> </w:t>
      </w:r>
      <w:r>
        <w:rPr>
          <w:rFonts w:ascii="Consolas" w:hAnsi="Consolas" w:cs="Consolas" w:eastAsia="Consolas" w:hint="default"/>
        </w:rPr>
        <w:t>lw</w:t>
      </w:r>
      <w:r>
        <w:rPr>
          <w:rFonts w:ascii="Consolas" w:hAnsi="Consolas" w:cs="Consolas" w:eastAsia="Consolas" w:hint="default"/>
          <w:spacing w:val="-79"/>
        </w:rPr>
        <w:t> </w:t>
      </w:r>
      <w:r>
        <w:rPr/>
        <w:t>指令，由于除了寄存器写入都不需要</w:t>
      </w:r>
      <w:r>
        <w:rPr>
          <w:spacing w:val="-63"/>
        </w:rPr>
        <w:t> </w:t>
      </w:r>
      <w:r>
        <w:rPr>
          <w:rFonts w:ascii="Consolas" w:hAnsi="Consolas" w:cs="Consolas" w:eastAsia="Consolas" w:hint="default"/>
        </w:rPr>
        <w:t>clk</w:t>
      </w:r>
      <w:r>
        <w:rPr/>
        <w:t>，因此</w:t>
      </w:r>
      <w:r>
        <w:rPr>
          <w:spacing w:val="-60"/>
        </w:rPr>
        <w:t> </w:t>
      </w:r>
      <w:r>
        <w:rPr>
          <w:rFonts w:ascii="Consolas" w:hAnsi="Consolas" w:cs="Consolas" w:eastAsia="Consolas" w:hint="default"/>
        </w:rPr>
        <w:t>hazard</w:t>
      </w:r>
      <w:r>
        <w:rPr>
          <w:rFonts w:ascii="Consolas" w:hAnsi="Consolas" w:cs="Consolas" w:eastAsia="Consolas" w:hint="default"/>
          <w:spacing w:val="-78"/>
        </w:rPr>
        <w:t> </w:t>
      </w:r>
      <w:r>
        <w:rPr/>
        <w:t>立即 变成高电平；经过一个</w:t>
      </w:r>
      <w:r>
        <w:rPr>
          <w:spacing w:val="-64"/>
        </w:rPr>
        <w:t> </w:t>
      </w:r>
      <w:r>
        <w:rPr>
          <w:rFonts w:ascii="Consolas" w:hAnsi="Consolas" w:cs="Consolas" w:eastAsia="Consolas" w:hint="default"/>
        </w:rPr>
        <w:t>clk</w:t>
      </w:r>
      <w:r>
        <w:rPr>
          <w:rFonts w:ascii="Consolas" w:hAnsi="Consolas" w:cs="Consolas" w:eastAsia="Consolas" w:hint="default"/>
          <w:spacing w:val="-79"/>
        </w:rPr>
        <w:t> </w:t>
      </w:r>
      <w:r>
        <w:rPr/>
        <w:t>之后</w:t>
      </w:r>
      <w:r>
        <w:rPr>
          <w:spacing w:val="-60"/>
        </w:rPr>
        <w:t> </w:t>
      </w:r>
      <w:r>
        <w:rPr>
          <w:rFonts w:ascii="Consolas" w:hAnsi="Consolas" w:cs="Consolas" w:eastAsia="Consolas" w:hint="default"/>
        </w:rPr>
        <w:t>ID</w:t>
      </w:r>
      <w:r>
        <w:rPr>
          <w:rFonts w:ascii="Consolas" w:hAnsi="Consolas" w:cs="Consolas" w:eastAsia="Consolas" w:hint="default"/>
          <w:spacing w:val="-79"/>
        </w:rPr>
        <w:t> </w:t>
      </w:r>
      <w:r>
        <w:rPr/>
        <w:t>的内容清空，</w:t>
      </w:r>
      <w:r>
        <w:rPr>
          <w:rFonts w:ascii="Consolas" w:hAnsi="Consolas" w:cs="Consolas" w:eastAsia="Consolas" w:hint="default"/>
        </w:rPr>
        <w:t>EX</w:t>
      </w:r>
      <w:r>
        <w:rPr>
          <w:rFonts w:ascii="Consolas" w:hAnsi="Consolas" w:cs="Consolas" w:eastAsia="Consolas" w:hint="default"/>
          <w:spacing w:val="-79"/>
        </w:rPr>
        <w:t> </w:t>
      </w:r>
      <w:r>
        <w:rPr/>
        <w:t>继续处理</w:t>
      </w:r>
      <w:r>
        <w:rPr>
          <w:spacing w:val="-59"/>
        </w:rPr>
        <w:t> </w:t>
      </w:r>
      <w:r>
        <w:rPr>
          <w:rFonts w:ascii="Consolas" w:hAnsi="Consolas" w:cs="Consolas" w:eastAsia="Consolas" w:hint="default"/>
        </w:rPr>
        <w:t>lw</w:t>
      </w:r>
      <w:r>
        <w:rPr>
          <w:rFonts w:ascii="Consolas" w:hAnsi="Consolas" w:cs="Consolas" w:eastAsia="Consolas" w:hint="default"/>
          <w:spacing w:val="-79"/>
        </w:rPr>
        <w:t> </w:t>
      </w:r>
      <w:r>
        <w:rPr/>
        <w:t>指令，还需要 </w:t>
      </w:r>
      <w:r>
        <w:rPr>
          <w:rFonts w:ascii="Consolas" w:hAnsi="Consolas" w:cs="Consolas" w:eastAsia="Consolas" w:hint="default"/>
        </w:rPr>
        <w:t>ME</w:t>
      </w:r>
      <w:r>
        <w:rPr>
          <w:rFonts w:ascii="Consolas" w:hAnsi="Consolas" w:cs="Consolas" w:eastAsia="Consolas" w:hint="default"/>
          <w:spacing w:val="-72"/>
        </w:rPr>
        <w:t> </w:t>
      </w:r>
      <w:r>
        <w:rPr/>
        <w:t>和</w:t>
      </w:r>
      <w:r>
        <w:rPr>
          <w:spacing w:val="-63"/>
        </w:rPr>
        <w:t> </w:t>
      </w:r>
      <w:r>
        <w:rPr>
          <w:rFonts w:ascii="Consolas" w:hAnsi="Consolas" w:cs="Consolas" w:eastAsia="Consolas" w:hint="default"/>
        </w:rPr>
        <w:t>WB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才能从寄存器中获得正确的值。</w:t>
      </w:r>
    </w:p>
    <w:p>
      <w:pPr>
        <w:pStyle w:val="Heading4"/>
        <w:spacing w:line="324" w:lineRule="auto" w:before="22"/>
        <w:ind w:right="132" w:firstLine="422"/>
        <w:jc w:val="both"/>
      </w:pPr>
      <w:r>
        <w:rPr/>
        <w:t>实际上在上一部分指令中我们将写入信号修改成了 </w:t>
      </w:r>
      <w:r>
        <w:rPr>
          <w:rFonts w:ascii="Consolas" w:hAnsi="Consolas" w:cs="Consolas" w:eastAsia="Consolas" w:hint="default"/>
        </w:rPr>
        <w:t>negedge</w:t>
      </w:r>
      <w:r>
        <w:rPr/>
        <w:t>，因此在</w:t>
      </w:r>
      <w:r>
        <w:rPr>
          <w:spacing w:val="-50"/>
        </w:rPr>
        <w:t> </w:t>
      </w:r>
      <w:r>
        <w:rPr>
          <w:rFonts w:ascii="Consolas" w:hAnsi="Consolas" w:cs="Consolas" w:eastAsia="Consolas" w:hint="default"/>
        </w:rPr>
        <w:t>slti </w:t>
      </w:r>
      <w:r>
        <w:rPr>
          <w:spacing w:val="6"/>
        </w:rPr>
        <w:t>在刚进入 </w:t>
      </w:r>
      <w:r>
        <w:rPr>
          <w:rFonts w:ascii="Consolas" w:hAnsi="Consolas" w:cs="Consolas" w:eastAsia="Consolas" w:hint="default"/>
        </w:rPr>
        <w:t>ID </w:t>
      </w:r>
      <w:r>
        <w:rPr>
          <w:spacing w:val="9"/>
        </w:rPr>
        <w:t>级时，此时刚经过 </w:t>
      </w:r>
      <w:r>
        <w:rPr>
          <w:rFonts w:ascii="Consolas" w:hAnsi="Consolas" w:cs="Consolas" w:eastAsia="Consolas" w:hint="default"/>
          <w:spacing w:val="6"/>
        </w:rPr>
        <w:t>posedge</w:t>
      </w:r>
      <w:r>
        <w:rPr>
          <w:spacing w:val="6"/>
        </w:rPr>
        <w:t>，读取了错误的值，但是在下一个 </w:t>
      </w:r>
      <w:r>
        <w:rPr>
          <w:rFonts w:ascii="Consolas" w:hAnsi="Consolas" w:cs="Consolas" w:eastAsia="Consolas" w:hint="default"/>
        </w:rPr>
        <w:t>posedge</w:t>
      </w:r>
      <w:r>
        <w:rPr>
          <w:rFonts w:ascii="Consolas" w:hAnsi="Consolas" w:cs="Consolas" w:eastAsia="Consolas" w:hint="default"/>
          <w:spacing w:val="-79"/>
        </w:rPr>
        <w:t> </w:t>
      </w:r>
      <w:r>
        <w:rPr/>
        <w:t>之前寄存器已经写入了新的内容，因此可以将正确的值送到</w:t>
      </w:r>
      <w:r>
        <w:rPr>
          <w:spacing w:val="-63"/>
        </w:rPr>
        <w:t> </w:t>
      </w:r>
      <w:r>
        <w:rPr>
          <w:rFonts w:ascii="Consolas" w:hAnsi="Consolas" w:cs="Consolas" w:eastAsia="Consolas" w:hint="default"/>
        </w:rPr>
        <w:t>EX</w:t>
      </w:r>
      <w:r>
        <w:rPr/>
        <w:t>。</w:t>
      </w:r>
    </w:p>
    <w:p>
      <w:pPr>
        <w:pStyle w:val="Heading4"/>
        <w:spacing w:line="324" w:lineRule="auto" w:before="17"/>
        <w:ind w:right="134" w:firstLine="422"/>
        <w:jc w:val="both"/>
      </w:pPr>
      <w:r>
        <w:rPr>
          <w:spacing w:val="-3"/>
        </w:rPr>
        <w:t>从仿真图来看，</w:t>
      </w:r>
      <w:r>
        <w:rPr>
          <w:rFonts w:ascii="Consolas" w:hAnsi="Consolas" w:cs="Consolas" w:eastAsia="Consolas" w:hint="default"/>
          <w:spacing w:val="-3"/>
        </w:rPr>
        <w:t>lw</w:t>
      </w:r>
      <w:r>
        <w:rPr>
          <w:rFonts w:ascii="Consolas" w:hAnsi="Consolas" w:cs="Consolas" w:eastAsia="Consolas" w:hint="default"/>
          <w:spacing w:val="-103"/>
        </w:rPr>
        <w:t> </w:t>
      </w:r>
      <w:r>
        <w:rPr/>
        <w:t>产生了正确的冒险，这是因为</w:t>
      </w:r>
      <w:r>
        <w:rPr>
          <w:spacing w:val="-89"/>
        </w:rPr>
        <w:t> </w:t>
      </w:r>
      <w:r>
        <w:rPr>
          <w:rFonts w:ascii="Consolas" w:hAnsi="Consolas" w:cs="Consolas" w:eastAsia="Consolas" w:hint="default"/>
        </w:rPr>
        <w:t>ID_Rt==IF_Rs</w:t>
      </w:r>
      <w:r>
        <w:rPr/>
        <w:t>，并且因为 </w:t>
      </w:r>
      <w:r>
        <w:rPr>
          <w:rFonts w:ascii="Consolas" w:hAnsi="Consolas" w:cs="Consolas" w:eastAsia="Consolas" w:hint="default"/>
        </w:rPr>
        <w:t>mem2reg==1</w:t>
      </w:r>
      <w:r>
        <w:rPr/>
        <w:t>。在产生</w:t>
      </w:r>
      <w:r>
        <w:rPr>
          <w:spacing w:val="-59"/>
        </w:rPr>
        <w:t> </w:t>
      </w:r>
      <w:r>
        <w:rPr>
          <w:rFonts w:ascii="Consolas" w:hAnsi="Consolas" w:cs="Consolas" w:eastAsia="Consolas" w:hint="default"/>
        </w:rPr>
        <w:t>hazard</w:t>
      </w:r>
      <w:r>
        <w:rPr>
          <w:rFonts w:ascii="Consolas" w:hAnsi="Consolas" w:cs="Consolas" w:eastAsia="Consolas" w:hint="default"/>
          <w:spacing w:val="-78"/>
        </w:rPr>
        <w:t> </w:t>
      </w:r>
      <w:r>
        <w:rPr/>
        <w:t>之后一个</w:t>
      </w:r>
      <w:r>
        <w:rPr>
          <w:spacing w:val="-60"/>
        </w:rPr>
        <w:t> </w:t>
      </w:r>
      <w:r>
        <w:rPr>
          <w:rFonts w:ascii="Consolas" w:hAnsi="Consolas" w:cs="Consolas" w:eastAsia="Consolas" w:hint="default"/>
          <w:spacing w:val="-3"/>
        </w:rPr>
        <w:t>clk</w:t>
      </w:r>
      <w:r>
        <w:rPr>
          <w:spacing w:val="-3"/>
        </w:rPr>
        <w:t>，寄存器确实清空了，此时</w:t>
      </w:r>
      <w:r>
        <w:rPr>
          <w:spacing w:val="-64"/>
        </w:rPr>
        <w:t> </w:t>
      </w:r>
      <w:r>
        <w:rPr>
          <w:rFonts w:ascii="Consolas" w:hAnsi="Consolas" w:cs="Consolas" w:eastAsia="Consolas" w:hint="default"/>
        </w:rPr>
        <w:t>EX</w:t>
      </w:r>
      <w:r>
        <w:rPr>
          <w:rFonts w:ascii="Consolas" w:hAnsi="Consolas" w:cs="Consolas" w:eastAsia="Consolas" w:hint="default"/>
          <w:spacing w:val="-79"/>
        </w:rPr>
        <w:t> </w:t>
      </w:r>
      <w:r>
        <w:rPr/>
        <w:t>级正 在处理</w:t>
      </w:r>
      <w:r>
        <w:rPr>
          <w:spacing w:val="-46"/>
        </w:rPr>
        <w:t> </w:t>
      </w:r>
      <w:r>
        <w:rPr>
          <w:rFonts w:ascii="Consolas" w:hAnsi="Consolas" w:cs="Consolas" w:eastAsia="Consolas" w:hint="default"/>
          <w:spacing w:val="-6"/>
        </w:rPr>
        <w:t>lw</w:t>
      </w:r>
      <w:r>
        <w:rPr>
          <w:spacing w:val="-6"/>
        </w:rPr>
        <w:t>。之后也确实如同分析一样获得了正确的值，程序给出了正确的结果。</w:t>
      </w:r>
    </w:p>
    <w:p>
      <w:pPr>
        <w:spacing w:after="0" w:line="324" w:lineRule="auto"/>
        <w:jc w:val="both"/>
        <w:sectPr>
          <w:pgSz w:w="11910" w:h="16840"/>
          <w:pgMar w:top="1420" w:bottom="280" w:left="1660" w:right="1660"/>
        </w:sectPr>
      </w:pPr>
    </w:p>
    <w:p>
      <w:pPr>
        <w:tabs>
          <w:tab w:pos="1403" w:val="left" w:leader="none"/>
        </w:tabs>
        <w:spacing w:before="6"/>
        <w:ind w:left="140" w:right="124" w:firstLine="0"/>
        <w:jc w:val="left"/>
        <w:rPr>
          <w:rFonts w:ascii="黑体" w:hAnsi="黑体" w:cs="黑体" w:eastAsia="黑体" w:hint="default"/>
          <w:sz w:val="24"/>
          <w:szCs w:val="24"/>
        </w:rPr>
      </w:pPr>
      <w:r>
        <w:rPr>
          <w:rFonts w:ascii="Consolas" w:hAnsi="Consolas" w:cs="Consolas" w:eastAsia="Consolas" w:hint="default"/>
          <w:b/>
          <w:bCs/>
          <w:spacing w:val="-1"/>
          <w:sz w:val="24"/>
          <w:szCs w:val="24"/>
        </w:rPr>
        <w:t>2.5.3.4.</w:t>
        <w:tab/>
      </w:r>
      <w:r>
        <w:rPr>
          <w:rFonts w:ascii="黑体" w:hAnsi="黑体" w:cs="黑体" w:eastAsia="黑体" w:hint="default"/>
          <w:b/>
          <w:bCs/>
          <w:sz w:val="24"/>
          <w:szCs w:val="24"/>
        </w:rPr>
        <w:t>指令</w:t>
      </w:r>
      <w:r>
        <w:rPr>
          <w:rFonts w:ascii="黑体" w:hAnsi="黑体" w:cs="黑体" w:eastAsia="黑体" w:hint="default"/>
          <w:b/>
          <w:bCs/>
          <w:spacing w:val="-56"/>
          <w:sz w:val="24"/>
          <w:szCs w:val="24"/>
        </w:rPr>
        <w:t> </w:t>
      </w:r>
      <w:r>
        <w:rPr>
          <w:rFonts w:ascii="Consolas" w:hAnsi="Consolas" w:cs="Consolas" w:eastAsia="Consolas" w:hint="default"/>
          <w:b/>
          <w:bCs/>
          <w:spacing w:val="-2"/>
          <w:sz w:val="24"/>
          <w:szCs w:val="24"/>
        </w:rPr>
        <w:t>j/beq/bne</w:t>
      </w:r>
      <w:r>
        <w:rPr>
          <w:rFonts w:ascii="Consolas" w:hAnsi="Consolas" w:cs="Consolas" w:eastAsia="Consolas" w:hint="default"/>
          <w:b/>
          <w:bCs/>
          <w:spacing w:val="-73"/>
          <w:sz w:val="24"/>
          <w:szCs w:val="24"/>
        </w:rPr>
        <w:t> </w:t>
      </w:r>
      <w:r>
        <w:rPr>
          <w:rFonts w:ascii="黑体" w:hAnsi="黑体" w:cs="黑体" w:eastAsia="黑体" w:hint="default"/>
          <w:b/>
          <w:bCs/>
          <w:spacing w:val="1"/>
          <w:sz w:val="24"/>
          <w:szCs w:val="24"/>
        </w:rPr>
        <w:t>的冒险</w:t>
      </w:r>
      <w:r>
        <w:rPr>
          <w:rFonts w:ascii="Consolas" w:hAnsi="Consolas" w:cs="Consolas" w:eastAsia="Consolas" w:hint="default"/>
          <w:b/>
          <w:bCs/>
          <w:spacing w:val="1"/>
          <w:sz w:val="24"/>
          <w:szCs w:val="24"/>
        </w:rPr>
        <w:t>-</w:t>
      </w:r>
      <w:r>
        <w:rPr>
          <w:rFonts w:ascii="黑体" w:hAnsi="黑体" w:cs="黑体" w:eastAsia="黑体" w:hint="default"/>
          <w:b/>
          <w:bCs/>
          <w:spacing w:val="1"/>
          <w:sz w:val="24"/>
          <w:szCs w:val="24"/>
        </w:rPr>
        <w:t>连续跳转</w:t>
      </w:r>
      <w:r>
        <w:rPr>
          <w:rFonts w:ascii="黑体" w:hAnsi="黑体" w:cs="黑体" w:eastAsia="黑体" w:hint="default"/>
          <w:spacing w:val="1"/>
          <w:sz w:val="24"/>
          <w:szCs w:val="24"/>
        </w:rPr>
      </w:r>
    </w:p>
    <w:p>
      <w:pPr>
        <w:spacing w:line="240" w:lineRule="auto" w:before="10"/>
        <w:ind w:right="0"/>
        <w:rPr>
          <w:rFonts w:ascii="黑体" w:hAnsi="黑体" w:cs="黑体" w:eastAsia="黑体" w:hint="default"/>
          <w:b/>
          <w:bCs/>
          <w:sz w:val="18"/>
          <w:szCs w:val="18"/>
        </w:rPr>
      </w:pPr>
    </w:p>
    <w:p>
      <w:pPr>
        <w:pStyle w:val="Heading4"/>
        <w:spacing w:line="240" w:lineRule="auto" w:before="0"/>
        <w:ind w:left="500" w:right="124"/>
        <w:jc w:val="left"/>
      </w:pPr>
      <w:r>
        <w:rPr/>
        <w:t>指令如下：</w:t>
      </w:r>
    </w:p>
    <w:p>
      <w:pPr>
        <w:spacing w:line="240" w:lineRule="auto" w:before="8" w:after="0"/>
        <w:ind w:right="0"/>
        <w:rPr>
          <w:rFonts w:ascii="宋体" w:hAnsi="宋体" w:cs="宋体" w:eastAsia="宋体" w:hint="default"/>
          <w:sz w:val="17"/>
          <w:szCs w:val="17"/>
        </w:rPr>
      </w:pPr>
    </w:p>
    <w:p>
      <w:pPr>
        <w:spacing w:line="240" w:lineRule="auto"/>
        <w:ind w:left="112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z w:val="20"/>
          <w:szCs w:val="20"/>
        </w:rPr>
        <w:pict>
          <v:group style="width:418.25pt;height:126.35pt;mso-position-horizontal-relative:char;mso-position-vertical-relative:line" coordorigin="0,0" coordsize="8365,2527">
            <v:group style="position:absolute;left:0;top:0;width:8365;height:245" coordorigin="0,0" coordsize="8365,245">
              <v:shape style="position:absolute;left:0;top:0;width:8365;height:245" coordorigin="0,0" coordsize="8365,245" path="m0,245l8365,245,8365,0,0,0,0,245xe" filled="true" fillcolor="#282c34" stroked="false">
                <v:path arrowok="t"/>
                <v:fill type="solid"/>
              </v:shape>
            </v:group>
            <v:group style="position:absolute;left:0;top:245;width:8365;height:284" coordorigin="0,245" coordsize="8365,284">
              <v:shape style="position:absolute;left:0;top:245;width:8365;height:284" coordorigin="0,245" coordsize="8365,284" path="m0,528l8365,528,8365,245,0,245,0,528xe" filled="true" fillcolor="#282c34" stroked="false">
                <v:path arrowok="t"/>
                <v:fill type="solid"/>
              </v:shape>
            </v:group>
            <v:group style="position:absolute;left:0;top:528;width:8365;height:288" coordorigin="0,528" coordsize="8365,288">
              <v:shape style="position:absolute;left:0;top:528;width:8365;height:288" coordorigin="0,528" coordsize="8365,288" path="m0,816l8365,816,8365,528,0,528,0,816xe" filled="true" fillcolor="#282c34" stroked="false">
                <v:path arrowok="t"/>
                <v:fill type="solid"/>
              </v:shape>
            </v:group>
            <v:group style="position:absolute;left:0;top:816;width:8365;height:284" coordorigin="0,816" coordsize="8365,284">
              <v:shape style="position:absolute;left:0;top:816;width:8365;height:284" coordorigin="0,816" coordsize="8365,284" path="m0,1099l8365,1099,8365,816,0,816,0,1099xe" filled="true" fillcolor="#282c34" stroked="false">
                <v:path arrowok="t"/>
                <v:fill type="solid"/>
              </v:shape>
            </v:group>
            <v:group style="position:absolute;left:0;top:1099;width:8365;height:284" coordorigin="0,1099" coordsize="8365,284">
              <v:shape style="position:absolute;left:0;top:1099;width:8365;height:284" coordorigin="0,1099" coordsize="8365,284" path="m0,1382l8365,1382,8365,1099,0,1099,0,1382xe" filled="true" fillcolor="#282c34" stroked="false">
                <v:path arrowok="t"/>
                <v:fill type="solid"/>
              </v:shape>
            </v:group>
            <v:group style="position:absolute;left:0;top:1382;width:8365;height:289" coordorigin="0,1382" coordsize="8365,289">
              <v:shape style="position:absolute;left:0;top:1382;width:8365;height:289" coordorigin="0,1382" coordsize="8365,289" path="m0,1671l8365,1671,8365,1382,0,1382,0,1671xe" filled="true" fillcolor="#282c34" stroked="false">
                <v:path arrowok="t"/>
                <v:fill type="solid"/>
              </v:shape>
            </v:group>
            <v:group style="position:absolute;left:0;top:1671;width:8365;height:284" coordorigin="0,1671" coordsize="8365,284">
              <v:shape style="position:absolute;left:0;top:1671;width:8365;height:284" coordorigin="0,1671" coordsize="8365,284" path="m0,1954l8365,1954,8365,1671,0,1671,0,1954xe" filled="true" fillcolor="#282c34" stroked="false">
                <v:path arrowok="t"/>
                <v:fill type="solid"/>
              </v:shape>
            </v:group>
            <v:group style="position:absolute;left:0;top:1954;width:8365;height:288" coordorigin="0,1954" coordsize="8365,288">
              <v:shape style="position:absolute;left:0;top:1954;width:8365;height:288" coordorigin="0,1954" coordsize="8365,288" path="m0,2242l8365,2242,8365,1954,0,1954,0,2242xe" filled="true" fillcolor="#282c34" stroked="false">
                <v:path arrowok="t"/>
                <v:fill type="solid"/>
              </v:shape>
            </v:group>
            <v:group style="position:absolute;left:0;top:2242;width:8365;height:284" coordorigin="0,2242" coordsize="8365,284">
              <v:shape style="position:absolute;left:0;top:2242;width:8365;height:284" coordorigin="0,2242" coordsize="8365,284" path="m0,2525l8365,2525,8365,2242,0,2242,0,2525xe" filled="true" fillcolor="#282c34" stroked="false">
                <v:path arrowok="t"/>
                <v:fill type="solid"/>
              </v:shape>
              <v:shape style="position:absolute;left:451;top:35;width:1959;height:495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slti</w:t>
                      </w:r>
                      <w:r>
                        <w:rPr>
                          <w:rFonts w:ascii="Consolas"/>
                          <w:color w:val="ABB1BE"/>
                          <w:spacing w:val="-7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$7,$6,0x7fff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beq $7, $0,</w:t>
                      </w:r>
                      <w:r>
                        <w:rPr>
                          <w:rFonts w:ascii="Consolas"/>
                          <w:color w:val="ABB1BE"/>
                          <w:spacing w:val="-7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L2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2972;top:35;width:1613;height:495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# $7 = 0</w:t>
                      </w:r>
                      <w:r>
                        <w:rPr>
                          <w:rFonts w:ascii="Consolas"/>
                          <w:color w:val="ABB1BE"/>
                          <w:spacing w:val="-8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$6&gt;$5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  <w:p>
                      <w:pPr>
                        <w:spacing w:before="37"/>
                        <w:ind w:left="0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# goto</w:t>
                      </w:r>
                      <w:r>
                        <w:rPr>
                          <w:rFonts w:ascii="Consolas"/>
                          <w:color w:val="ABB1BE"/>
                          <w:spacing w:val="-5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L2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29;top:602;width:346;height:212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pacing w:val="-1"/>
                          <w:sz w:val="21"/>
                        </w:rPr>
                        <w:t>L1: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451;top:890;width:558;height:212" type="#_x0000_t202" filled="false" stroked="false">
                <v:textbox inset="0,0,0,0">
                  <w:txbxContent>
                    <w:p>
                      <w:pPr>
                        <w:tabs>
                          <w:tab w:pos="326" w:val="left" w:leader="none"/>
                        </w:tabs>
                        <w:spacing w:line="210" w:lineRule="exact" w:before="0"/>
                        <w:ind w:left="0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j</w:t>
                        <w:tab/>
                      </w:r>
                      <w:r>
                        <w:rPr>
                          <w:rFonts w:ascii="Consolas"/>
                          <w:color w:val="ABB1BE"/>
                          <w:spacing w:val="-1"/>
                          <w:sz w:val="21"/>
                        </w:rPr>
                        <w:t>L3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29;top:1173;width:346;height:212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pacing w:val="-1"/>
                          <w:sz w:val="21"/>
                        </w:rPr>
                        <w:t>L2: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451;top:1456;width:1613;height:500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slt $8, $2,</w:t>
                      </w:r>
                      <w:r>
                        <w:rPr>
                          <w:rFonts w:ascii="Consolas"/>
                          <w:color w:val="ABB1BE"/>
                          <w:spacing w:val="-7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$3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  <w:p>
                      <w:pPr>
                        <w:spacing w:before="42"/>
                        <w:ind w:left="0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bne $8, $0,</w:t>
                      </w:r>
                      <w:r>
                        <w:rPr>
                          <w:rFonts w:ascii="Consolas"/>
                          <w:color w:val="ABB1BE"/>
                          <w:spacing w:val="-7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L1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2972;top:1456;width:4964;height:500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# $2 = 0x10004433 &lt; $3 = 0x20006644, $8 =</w:t>
                      </w:r>
                      <w:r>
                        <w:rPr>
                          <w:rFonts w:ascii="Consolas"/>
                          <w:color w:val="ABB1BE"/>
                          <w:spacing w:val="-12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  <w:p>
                      <w:pPr>
                        <w:spacing w:before="42"/>
                        <w:ind w:left="0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# $8 = 1, goto</w:t>
                      </w:r>
                      <w:r>
                        <w:rPr>
                          <w:rFonts w:ascii="Consolas"/>
                          <w:color w:val="ABB1BE"/>
                          <w:spacing w:val="-10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L1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29;top:2028;width:346;height:212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pacing w:val="-1"/>
                          <w:sz w:val="21"/>
                        </w:rPr>
                        <w:t>L3: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451;top:2316;width:1844;height:212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ori $9, $0,</w:t>
                      </w:r>
                      <w:r>
                        <w:rPr>
                          <w:rFonts w:ascii="Consolas"/>
                          <w:color w:val="ABB1BE"/>
                          <w:spacing w:val="-8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0x10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2972;top:2316;width:1959;height:212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# $9 =</w:t>
                      </w:r>
                      <w:r>
                        <w:rPr>
                          <w:rFonts w:ascii="Consolas"/>
                          <w:color w:val="ABB1BE"/>
                          <w:spacing w:val="-7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0x00000010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pStyle w:val="Heading4"/>
        <w:spacing w:line="259" w:lineRule="exact" w:before="0"/>
        <w:ind w:left="500" w:right="124"/>
        <w:jc w:val="left"/>
      </w:pPr>
      <w:r>
        <w:rPr/>
        <w:t>对应的仿真图如下（此处图比较多</w:t>
      </w:r>
      <w:r>
        <w:rPr>
          <w:spacing w:val="-120"/>
        </w:rPr>
        <w:t>）</w:t>
      </w:r>
      <w:r>
        <w:rPr/>
        <w:t>。</w:t>
      </w:r>
    </w:p>
    <w:p>
      <w:pPr>
        <w:spacing w:line="240" w:lineRule="auto" w:before="3" w:after="0"/>
        <w:ind w:right="0"/>
        <w:rPr>
          <w:rFonts w:ascii="宋体" w:hAnsi="宋体" w:cs="宋体" w:eastAsia="宋体" w:hint="default"/>
          <w:sz w:val="14"/>
          <w:szCs w:val="14"/>
        </w:rPr>
      </w:pPr>
    </w:p>
    <w:p>
      <w:pPr>
        <w:spacing w:line="240" w:lineRule="auto"/>
        <w:ind w:left="140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z w:val="20"/>
          <w:szCs w:val="20"/>
        </w:rPr>
        <w:drawing>
          <wp:inline distT="0" distB="0" distL="0" distR="0">
            <wp:extent cx="5257768" cy="4506658"/>
            <wp:effectExtent l="0" t="0" r="0" b="0"/>
            <wp:docPr id="13" name="image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768" cy="450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spacing w:line="240" w:lineRule="auto" w:before="7"/>
        <w:ind w:right="0"/>
        <w:rPr>
          <w:rFonts w:ascii="宋体" w:hAnsi="宋体" w:cs="宋体" w:eastAsia="宋体" w:hint="default"/>
          <w:sz w:val="22"/>
          <w:szCs w:val="22"/>
        </w:rPr>
      </w:pPr>
    </w:p>
    <w:p>
      <w:pPr>
        <w:spacing w:before="0"/>
        <w:ind w:left="2287" w:right="124" w:firstLine="0"/>
        <w:jc w:val="left"/>
        <w:rPr>
          <w:rFonts w:ascii="Consolas" w:hAnsi="Consolas" w:cs="Consolas" w:eastAsia="Consolas" w:hint="default"/>
          <w:sz w:val="20"/>
          <w:szCs w:val="20"/>
        </w:rPr>
      </w:pPr>
      <w:r>
        <w:rPr>
          <w:rFonts w:ascii="黑体" w:hAnsi="黑体" w:cs="黑体" w:eastAsia="黑体" w:hint="default"/>
          <w:sz w:val="20"/>
          <w:szCs w:val="20"/>
        </w:rPr>
        <w:t>图</w:t>
      </w:r>
      <w:r>
        <w:rPr>
          <w:rFonts w:ascii="黑体" w:hAnsi="黑体" w:cs="黑体" w:eastAsia="黑体" w:hint="default"/>
          <w:spacing w:val="-51"/>
          <w:sz w:val="20"/>
          <w:szCs w:val="20"/>
        </w:rPr>
        <w:t> </w:t>
      </w:r>
      <w:r>
        <w:rPr>
          <w:rFonts w:ascii="Consolas" w:hAnsi="Consolas" w:cs="Consolas" w:eastAsia="Consolas" w:hint="default"/>
          <w:sz w:val="20"/>
          <w:szCs w:val="20"/>
        </w:rPr>
        <w:t>2-5-4</w:t>
      </w:r>
      <w:r>
        <w:rPr>
          <w:rFonts w:ascii="Consolas" w:hAnsi="Consolas" w:cs="Consolas" w:eastAsia="Consolas" w:hint="default"/>
          <w:spacing w:val="-8"/>
          <w:sz w:val="20"/>
          <w:szCs w:val="20"/>
        </w:rPr>
        <w:t> </w:t>
      </w:r>
      <w:r>
        <w:rPr>
          <w:rFonts w:ascii="黑体" w:hAnsi="黑体" w:cs="黑体" w:eastAsia="黑体" w:hint="default"/>
          <w:sz w:val="20"/>
          <w:szCs w:val="20"/>
        </w:rPr>
        <w:t>指令</w:t>
      </w:r>
      <w:r>
        <w:rPr>
          <w:rFonts w:ascii="黑体" w:hAnsi="黑体" w:cs="黑体" w:eastAsia="黑体" w:hint="default"/>
          <w:spacing w:val="-51"/>
          <w:sz w:val="20"/>
          <w:szCs w:val="20"/>
        </w:rPr>
        <w:t> </w:t>
      </w:r>
      <w:r>
        <w:rPr>
          <w:rFonts w:ascii="Consolas" w:hAnsi="Consolas" w:cs="Consolas" w:eastAsia="Consolas" w:hint="default"/>
          <w:sz w:val="20"/>
          <w:szCs w:val="20"/>
        </w:rPr>
        <w:t>j/beq/bne</w:t>
      </w:r>
      <w:r>
        <w:rPr>
          <w:rFonts w:ascii="Consolas" w:hAnsi="Consolas" w:cs="Consolas" w:eastAsia="Consolas" w:hint="default"/>
          <w:spacing w:val="-62"/>
          <w:sz w:val="20"/>
          <w:szCs w:val="20"/>
        </w:rPr>
        <w:t> </w:t>
      </w:r>
      <w:r>
        <w:rPr>
          <w:rFonts w:ascii="黑体" w:hAnsi="黑体" w:cs="黑体" w:eastAsia="黑体" w:hint="default"/>
          <w:sz w:val="20"/>
          <w:szCs w:val="20"/>
        </w:rPr>
        <w:t>的冒险的仿真图</w:t>
      </w:r>
      <w:r>
        <w:rPr>
          <w:rFonts w:ascii="Consolas" w:hAnsi="Consolas" w:cs="Consolas" w:eastAsia="Consolas" w:hint="default"/>
          <w:sz w:val="20"/>
          <w:szCs w:val="20"/>
        </w:rPr>
        <w:t>-1</w:t>
      </w:r>
    </w:p>
    <w:p>
      <w:pPr>
        <w:spacing w:after="0"/>
        <w:jc w:val="left"/>
        <w:rPr>
          <w:rFonts w:ascii="Consolas" w:hAnsi="Consolas" w:cs="Consolas" w:eastAsia="Consolas" w:hint="default"/>
          <w:sz w:val="20"/>
          <w:szCs w:val="20"/>
        </w:rPr>
        <w:sectPr>
          <w:pgSz w:w="11910" w:h="16840"/>
          <w:pgMar w:top="1380" w:bottom="280" w:left="1660" w:right="1660"/>
        </w:sectPr>
      </w:pPr>
    </w:p>
    <w:p>
      <w:pPr>
        <w:spacing w:line="240" w:lineRule="auto"/>
        <w:ind w:left="116" w:right="0" w:firstLine="0"/>
        <w:rPr>
          <w:rFonts w:ascii="Consolas" w:hAnsi="Consolas" w:cs="Consolas" w:eastAsia="Consolas" w:hint="default"/>
          <w:sz w:val="20"/>
          <w:szCs w:val="20"/>
        </w:rPr>
      </w:pPr>
      <w:r>
        <w:rPr>
          <w:rFonts w:ascii="Consolas" w:hAnsi="Consolas" w:cs="Consolas" w:eastAsia="Consolas" w:hint="default"/>
          <w:sz w:val="20"/>
          <w:szCs w:val="20"/>
        </w:rPr>
        <w:drawing>
          <wp:inline distT="0" distB="0" distL="0" distR="0">
            <wp:extent cx="5277300" cy="4467606"/>
            <wp:effectExtent l="0" t="0" r="0" b="0"/>
            <wp:docPr id="1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7300" cy="446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 w:eastAsia="Consolas" w:hint="default"/>
          <w:sz w:val="20"/>
          <w:szCs w:val="20"/>
        </w:rPr>
      </w:r>
    </w:p>
    <w:p>
      <w:pPr>
        <w:spacing w:line="240" w:lineRule="auto" w:before="9"/>
        <w:ind w:right="0"/>
        <w:rPr>
          <w:rFonts w:ascii="Consolas" w:hAnsi="Consolas" w:cs="Consolas" w:eastAsia="Consolas" w:hint="default"/>
          <w:sz w:val="9"/>
          <w:szCs w:val="9"/>
        </w:rPr>
      </w:pPr>
    </w:p>
    <w:p>
      <w:pPr>
        <w:spacing w:before="39" w:after="39"/>
        <w:ind w:left="2267" w:right="113" w:firstLine="0"/>
        <w:jc w:val="left"/>
        <w:rPr>
          <w:rFonts w:ascii="Consolas" w:hAnsi="Consolas" w:cs="Consolas" w:eastAsia="Consolas" w:hint="default"/>
          <w:sz w:val="20"/>
          <w:szCs w:val="20"/>
        </w:rPr>
      </w:pPr>
      <w:r>
        <w:rPr>
          <w:rFonts w:ascii="黑体" w:hAnsi="黑体" w:cs="黑体" w:eastAsia="黑体" w:hint="default"/>
          <w:sz w:val="20"/>
          <w:szCs w:val="20"/>
        </w:rPr>
        <w:t>图</w:t>
      </w:r>
      <w:r>
        <w:rPr>
          <w:rFonts w:ascii="黑体" w:hAnsi="黑体" w:cs="黑体" w:eastAsia="黑体" w:hint="default"/>
          <w:spacing w:val="-51"/>
          <w:sz w:val="20"/>
          <w:szCs w:val="20"/>
        </w:rPr>
        <w:t> </w:t>
      </w:r>
      <w:r>
        <w:rPr>
          <w:rFonts w:ascii="Consolas" w:hAnsi="Consolas" w:cs="Consolas" w:eastAsia="Consolas" w:hint="default"/>
          <w:sz w:val="20"/>
          <w:szCs w:val="20"/>
        </w:rPr>
        <w:t>2-5-4</w:t>
      </w:r>
      <w:r>
        <w:rPr>
          <w:rFonts w:ascii="Consolas" w:hAnsi="Consolas" w:cs="Consolas" w:eastAsia="Consolas" w:hint="default"/>
          <w:spacing w:val="-8"/>
          <w:sz w:val="20"/>
          <w:szCs w:val="20"/>
        </w:rPr>
        <w:t> </w:t>
      </w:r>
      <w:r>
        <w:rPr>
          <w:rFonts w:ascii="黑体" w:hAnsi="黑体" w:cs="黑体" w:eastAsia="黑体" w:hint="default"/>
          <w:sz w:val="20"/>
          <w:szCs w:val="20"/>
        </w:rPr>
        <w:t>指令</w:t>
      </w:r>
      <w:r>
        <w:rPr>
          <w:rFonts w:ascii="黑体" w:hAnsi="黑体" w:cs="黑体" w:eastAsia="黑体" w:hint="default"/>
          <w:spacing w:val="-51"/>
          <w:sz w:val="20"/>
          <w:szCs w:val="20"/>
        </w:rPr>
        <w:t> </w:t>
      </w:r>
      <w:r>
        <w:rPr>
          <w:rFonts w:ascii="Consolas" w:hAnsi="Consolas" w:cs="Consolas" w:eastAsia="Consolas" w:hint="default"/>
          <w:sz w:val="20"/>
          <w:szCs w:val="20"/>
        </w:rPr>
        <w:t>j/beq/bne</w:t>
      </w:r>
      <w:r>
        <w:rPr>
          <w:rFonts w:ascii="Consolas" w:hAnsi="Consolas" w:cs="Consolas" w:eastAsia="Consolas" w:hint="default"/>
          <w:spacing w:val="-62"/>
          <w:sz w:val="20"/>
          <w:szCs w:val="20"/>
        </w:rPr>
        <w:t> </w:t>
      </w:r>
      <w:r>
        <w:rPr>
          <w:rFonts w:ascii="黑体" w:hAnsi="黑体" w:cs="黑体" w:eastAsia="黑体" w:hint="default"/>
          <w:sz w:val="20"/>
          <w:szCs w:val="20"/>
        </w:rPr>
        <w:t>的冒险的仿真图</w:t>
      </w:r>
      <w:r>
        <w:rPr>
          <w:rFonts w:ascii="Consolas" w:hAnsi="Consolas" w:cs="Consolas" w:eastAsia="Consolas" w:hint="default"/>
          <w:sz w:val="20"/>
          <w:szCs w:val="20"/>
        </w:rPr>
        <w:t>-2</w:t>
      </w:r>
    </w:p>
    <w:p>
      <w:pPr>
        <w:spacing w:line="240" w:lineRule="auto"/>
        <w:ind w:left="120" w:right="0" w:firstLine="0"/>
        <w:rPr>
          <w:rFonts w:ascii="Consolas" w:hAnsi="Consolas" w:cs="Consolas" w:eastAsia="Consolas" w:hint="default"/>
          <w:sz w:val="20"/>
          <w:szCs w:val="20"/>
        </w:rPr>
      </w:pPr>
      <w:r>
        <w:rPr>
          <w:rFonts w:ascii="Consolas" w:hAnsi="Consolas" w:cs="Consolas" w:eastAsia="Consolas" w:hint="default"/>
          <w:sz w:val="20"/>
          <w:szCs w:val="20"/>
        </w:rPr>
        <w:drawing>
          <wp:inline distT="0" distB="0" distL="0" distR="0">
            <wp:extent cx="5266442" cy="3789045"/>
            <wp:effectExtent l="0" t="0" r="0" b="0"/>
            <wp:docPr id="1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442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 w:eastAsia="Consolas" w:hint="default"/>
          <w:sz w:val="20"/>
          <w:szCs w:val="20"/>
        </w:rPr>
      </w:r>
    </w:p>
    <w:p>
      <w:pPr>
        <w:spacing w:after="0" w:line="240" w:lineRule="auto"/>
        <w:rPr>
          <w:rFonts w:ascii="Consolas" w:hAnsi="Consolas" w:cs="Consolas" w:eastAsia="Consolas" w:hint="default"/>
          <w:sz w:val="20"/>
          <w:szCs w:val="20"/>
        </w:rPr>
        <w:sectPr>
          <w:pgSz w:w="11910" w:h="16840"/>
          <w:pgMar w:top="1420" w:bottom="280" w:left="1680" w:right="1680"/>
        </w:sectPr>
      </w:pPr>
    </w:p>
    <w:p>
      <w:pPr>
        <w:spacing w:before="18"/>
        <w:ind w:left="2287" w:right="85" w:firstLine="0"/>
        <w:jc w:val="left"/>
        <w:rPr>
          <w:rFonts w:ascii="Consolas" w:hAnsi="Consolas" w:cs="Consolas" w:eastAsia="Consolas" w:hint="default"/>
          <w:sz w:val="20"/>
          <w:szCs w:val="20"/>
        </w:rPr>
      </w:pPr>
      <w:r>
        <w:rPr>
          <w:rFonts w:ascii="黑体" w:hAnsi="黑体" w:cs="黑体" w:eastAsia="黑体" w:hint="default"/>
          <w:sz w:val="20"/>
          <w:szCs w:val="20"/>
        </w:rPr>
        <w:t>图</w:t>
      </w:r>
      <w:r>
        <w:rPr>
          <w:rFonts w:ascii="黑体" w:hAnsi="黑体" w:cs="黑体" w:eastAsia="黑体" w:hint="default"/>
          <w:spacing w:val="-51"/>
          <w:sz w:val="20"/>
          <w:szCs w:val="20"/>
        </w:rPr>
        <w:t> </w:t>
      </w:r>
      <w:r>
        <w:rPr>
          <w:rFonts w:ascii="Consolas" w:hAnsi="Consolas" w:cs="Consolas" w:eastAsia="Consolas" w:hint="default"/>
          <w:sz w:val="20"/>
          <w:szCs w:val="20"/>
        </w:rPr>
        <w:t>2-5-4</w:t>
      </w:r>
      <w:r>
        <w:rPr>
          <w:rFonts w:ascii="Consolas" w:hAnsi="Consolas" w:cs="Consolas" w:eastAsia="Consolas" w:hint="default"/>
          <w:spacing w:val="-8"/>
          <w:sz w:val="20"/>
          <w:szCs w:val="20"/>
        </w:rPr>
        <w:t> </w:t>
      </w:r>
      <w:r>
        <w:rPr>
          <w:rFonts w:ascii="黑体" w:hAnsi="黑体" w:cs="黑体" w:eastAsia="黑体" w:hint="default"/>
          <w:sz w:val="20"/>
          <w:szCs w:val="20"/>
        </w:rPr>
        <w:t>指令</w:t>
      </w:r>
      <w:r>
        <w:rPr>
          <w:rFonts w:ascii="黑体" w:hAnsi="黑体" w:cs="黑体" w:eastAsia="黑体" w:hint="default"/>
          <w:spacing w:val="-51"/>
          <w:sz w:val="20"/>
          <w:szCs w:val="20"/>
        </w:rPr>
        <w:t> </w:t>
      </w:r>
      <w:r>
        <w:rPr>
          <w:rFonts w:ascii="Consolas" w:hAnsi="Consolas" w:cs="Consolas" w:eastAsia="Consolas" w:hint="default"/>
          <w:sz w:val="20"/>
          <w:szCs w:val="20"/>
        </w:rPr>
        <w:t>j/beq/bne</w:t>
      </w:r>
      <w:r>
        <w:rPr>
          <w:rFonts w:ascii="Consolas" w:hAnsi="Consolas" w:cs="Consolas" w:eastAsia="Consolas" w:hint="default"/>
          <w:spacing w:val="-62"/>
          <w:sz w:val="20"/>
          <w:szCs w:val="20"/>
        </w:rPr>
        <w:t> </w:t>
      </w:r>
      <w:r>
        <w:rPr>
          <w:rFonts w:ascii="黑体" w:hAnsi="黑体" w:cs="黑体" w:eastAsia="黑体" w:hint="default"/>
          <w:sz w:val="20"/>
          <w:szCs w:val="20"/>
        </w:rPr>
        <w:t>的冒险的仿真图</w:t>
      </w:r>
      <w:r>
        <w:rPr>
          <w:rFonts w:ascii="Consolas" w:hAnsi="Consolas" w:cs="Consolas" w:eastAsia="Consolas" w:hint="default"/>
          <w:sz w:val="20"/>
          <w:szCs w:val="20"/>
        </w:rPr>
        <w:t>-3</w:t>
      </w:r>
    </w:p>
    <w:p>
      <w:pPr>
        <w:pStyle w:val="Heading4"/>
        <w:spacing w:line="355" w:lineRule="auto" w:before="5"/>
        <w:ind w:right="318" w:firstLine="360"/>
        <w:jc w:val="left"/>
      </w:pPr>
      <w:r>
        <w:rPr/>
        <w:t>此处设计程序的连续跳转，也是一个相当难得点，我在调试的时候发现了一 个</w:t>
      </w:r>
      <w:r>
        <w:rPr>
          <w:spacing w:val="-61"/>
        </w:rPr>
        <w:t> </w:t>
      </w:r>
      <w:r>
        <w:rPr>
          <w:rFonts w:ascii="Consolas" w:hAnsi="Consolas" w:cs="Consolas" w:eastAsia="Consolas" w:hint="default"/>
        </w:rPr>
        <w:t>IF_ID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寄存器的错误才得以输出正确的结果，这个错误就是漏了</w:t>
      </w:r>
    </w:p>
    <w:p>
      <w:pPr>
        <w:pStyle w:val="BodyText"/>
        <w:tabs>
          <w:tab w:pos="985" w:val="left" w:leader="none"/>
          <w:tab w:pos="8477" w:val="left" w:leader="none"/>
        </w:tabs>
        <w:spacing w:line="231" w:lineRule="exact" w:before="63"/>
        <w:ind w:left="112" w:right="85"/>
        <w:jc w:val="left"/>
      </w:pPr>
      <w:r>
        <w:rPr>
          <w:color w:val="ABB1BE"/>
          <w:w w:val="100"/>
        </w:rPr>
      </w:r>
      <w:r>
        <w:rPr>
          <w:color w:val="ABB1BE"/>
          <w:w w:val="100"/>
          <w:shd w:fill="282C34" w:color="auto" w:val="clear"/>
        </w:rPr>
        <w:t> </w:t>
      </w:r>
      <w:r>
        <w:rPr>
          <w:color w:val="ABB1BE"/>
          <w:shd w:fill="282C34" w:color="auto" w:val="clear"/>
        </w:rPr>
        <w:tab/>
        <w:t>.regin1(IF_pc +</w:t>
      </w:r>
      <w:r>
        <w:rPr>
          <w:color w:val="ABB1BE"/>
          <w:spacing w:val="-8"/>
          <w:shd w:fill="282C34" w:color="auto" w:val="clear"/>
        </w:rPr>
        <w:t> </w:t>
      </w:r>
      <w:r>
        <w:rPr>
          <w:color w:val="D19A66"/>
          <w:shd w:fill="282C34" w:color="auto" w:val="clear"/>
        </w:rPr>
        <w:t>3'b100</w:t>
      </w:r>
      <w:r>
        <w:rPr>
          <w:color w:val="ABB1BE"/>
          <w:shd w:fill="282C34" w:color="auto" w:val="clear"/>
        </w:rPr>
        <w:t>),</w:t>
        <w:tab/>
      </w:r>
      <w:r>
        <w:rPr>
          <w:color w:val="ABB1BE"/>
        </w:rPr>
      </w:r>
      <w:r>
        <w:rPr/>
      </w:r>
    </w:p>
    <w:p>
      <w:pPr>
        <w:pStyle w:val="Heading4"/>
        <w:spacing w:line="325" w:lineRule="exact" w:before="0"/>
        <w:ind w:left="500" w:right="85"/>
        <w:jc w:val="left"/>
      </w:pPr>
      <w:r>
        <w:rPr/>
        <w:t>的</w:t>
      </w:r>
      <w:r>
        <w:rPr>
          <w:rFonts w:ascii="Consolas" w:hAnsi="Consolas" w:cs="Consolas" w:eastAsia="Consolas" w:hint="default"/>
        </w:rPr>
        <w:t>+4</w:t>
      </w:r>
      <w:r>
        <w:rPr/>
        <w:t>。具体原因会沿着指令分析一一解释清楚。</w:t>
      </w:r>
    </w:p>
    <w:p>
      <w:pPr>
        <w:pStyle w:val="Heading4"/>
        <w:spacing w:line="328" w:lineRule="auto"/>
        <w:ind w:right="339" w:firstLine="360"/>
        <w:jc w:val="both"/>
      </w:pPr>
      <w:r>
        <w:rPr/>
        <w:t>在</w:t>
      </w:r>
      <w:r>
        <w:rPr>
          <w:spacing w:val="-49"/>
        </w:rPr>
        <w:t> </w:t>
      </w:r>
      <w:r>
        <w:rPr>
          <w:rFonts w:ascii="Consolas" w:hAnsi="Consolas" w:cs="Consolas" w:eastAsia="Consolas" w:hint="default"/>
        </w:rPr>
        <w:t>ALU</w:t>
      </w:r>
      <w:r>
        <w:rPr>
          <w:rFonts w:ascii="Consolas" w:hAnsi="Consolas" w:cs="Consolas" w:eastAsia="Consolas" w:hint="default"/>
          <w:spacing w:val="-63"/>
        </w:rPr>
        <w:t> </w:t>
      </w:r>
      <w:r>
        <w:rPr/>
        <w:t>的</w:t>
      </w:r>
      <w:r>
        <w:rPr>
          <w:spacing w:val="-49"/>
        </w:rPr>
        <w:t> </w:t>
      </w:r>
      <w:r>
        <w:rPr>
          <w:rFonts w:ascii="Consolas" w:hAnsi="Consolas" w:cs="Consolas" w:eastAsia="Consolas" w:hint="default"/>
        </w:rPr>
        <w:t>slti</w:t>
      </w:r>
      <w:r>
        <w:rPr>
          <w:rFonts w:ascii="Consolas" w:hAnsi="Consolas" w:cs="Consolas" w:eastAsia="Consolas" w:hint="default"/>
          <w:spacing w:val="-63"/>
        </w:rPr>
        <w:t> </w:t>
      </w:r>
      <w:r>
        <w:rPr/>
        <w:t>运算的同时，</w:t>
      </w:r>
      <w:r>
        <w:rPr>
          <w:rFonts w:ascii="Consolas" w:hAnsi="Consolas" w:cs="Consolas" w:eastAsia="Consolas" w:hint="default"/>
        </w:rPr>
        <w:t>beq</w:t>
      </w:r>
      <w:r>
        <w:rPr>
          <w:rFonts w:ascii="Consolas" w:hAnsi="Consolas" w:cs="Consolas" w:eastAsia="Consolas" w:hint="default"/>
          <w:spacing w:val="-64"/>
        </w:rPr>
        <w:t> </w:t>
      </w:r>
      <w:r>
        <w:rPr/>
        <w:t>需要</w:t>
      </w:r>
      <w:r>
        <w:rPr>
          <w:spacing w:val="-44"/>
        </w:rPr>
        <w:t> </w:t>
      </w:r>
      <w:r>
        <w:rPr>
          <w:rFonts w:ascii="Consolas" w:hAnsi="Consolas" w:cs="Consolas" w:eastAsia="Consolas" w:hint="default"/>
        </w:rPr>
        <w:t>EX</w:t>
      </w:r>
      <w:r>
        <w:rPr>
          <w:rFonts w:ascii="Consolas" w:hAnsi="Consolas" w:cs="Consolas" w:eastAsia="Consolas" w:hint="default"/>
          <w:spacing w:val="-64"/>
        </w:rPr>
        <w:t> </w:t>
      </w:r>
      <w:r>
        <w:rPr/>
        <w:t>级的</w:t>
      </w:r>
      <w:r>
        <w:rPr>
          <w:rFonts w:ascii="Consolas" w:hAnsi="Consolas" w:cs="Consolas" w:eastAsia="Consolas" w:hint="default"/>
        </w:rPr>
        <w:t>$7</w:t>
      </w:r>
      <w:r>
        <w:rPr>
          <w:rFonts w:ascii="Consolas" w:hAnsi="Consolas" w:cs="Consolas" w:eastAsia="Consolas" w:hint="default"/>
          <w:spacing w:val="-63"/>
        </w:rPr>
        <w:t> </w:t>
      </w:r>
      <w:r>
        <w:rPr/>
        <w:t>才能获得正确的结果。此 处转发需要转发到</w:t>
      </w:r>
      <w:r>
        <w:rPr>
          <w:spacing w:val="-49"/>
        </w:rPr>
        <w:t> </w:t>
      </w:r>
      <w:r>
        <w:rPr>
          <w:rFonts w:ascii="Consolas" w:hAnsi="Consolas" w:cs="Consolas" w:eastAsia="Consolas" w:hint="default"/>
        </w:rPr>
        <w:t>ForwardC</w:t>
      </w:r>
      <w:r>
        <w:rPr/>
        <w:t>，之后和</w:t>
      </w:r>
      <w:r>
        <w:rPr>
          <w:rFonts w:ascii="Consolas" w:hAnsi="Consolas" w:cs="Consolas" w:eastAsia="Consolas" w:hint="default"/>
        </w:rPr>
        <w:t>$0</w:t>
      </w:r>
      <w:r>
        <w:rPr>
          <w:rFonts w:ascii="Consolas" w:hAnsi="Consolas" w:cs="Consolas" w:eastAsia="Consolas" w:hint="default"/>
          <w:spacing w:val="-64"/>
        </w:rPr>
        <w:t> </w:t>
      </w:r>
      <w:r>
        <w:rPr/>
        <w:t>读取出的</w:t>
      </w:r>
      <w:r>
        <w:rPr>
          <w:spacing w:val="-49"/>
        </w:rPr>
        <w:t> </w:t>
      </w:r>
      <w:r>
        <w:rPr>
          <w:rFonts w:ascii="Consolas" w:hAnsi="Consolas" w:cs="Consolas" w:eastAsia="Consolas" w:hint="default"/>
        </w:rPr>
        <w:t>0</w:t>
      </w:r>
      <w:r>
        <w:rPr>
          <w:rFonts w:ascii="Consolas" w:hAnsi="Consolas" w:cs="Consolas" w:eastAsia="Consolas" w:hint="default"/>
          <w:spacing w:val="-63"/>
        </w:rPr>
        <w:t> </w:t>
      </w:r>
      <w:r>
        <w:rPr/>
        <w:t>进入</w:t>
      </w:r>
      <w:r>
        <w:rPr>
          <w:spacing w:val="-49"/>
        </w:rPr>
        <w:t> </w:t>
      </w:r>
      <w:r>
        <w:rPr>
          <w:rFonts w:ascii="Consolas" w:hAnsi="Consolas" w:cs="Consolas" w:eastAsia="Consolas" w:hint="default"/>
        </w:rPr>
        <w:t>Equal</w:t>
      </w:r>
      <w:r>
        <w:rPr>
          <w:rFonts w:ascii="Consolas" w:hAnsi="Consolas" w:cs="Consolas" w:eastAsia="Consolas" w:hint="default"/>
          <w:spacing w:val="-63"/>
        </w:rPr>
        <w:t> </w:t>
      </w:r>
      <w:r>
        <w:rPr/>
        <w:t>进行比较，结 果使</w:t>
      </w:r>
      <w:r>
        <w:rPr>
          <w:spacing w:val="-24"/>
        </w:rPr>
        <w:t> </w:t>
      </w:r>
      <w:r>
        <w:rPr>
          <w:rFonts w:ascii="Consolas" w:hAnsi="Consolas" w:cs="Consolas" w:eastAsia="Consolas" w:hint="default"/>
        </w:rPr>
        <w:t>hazard</w:t>
      </w:r>
      <w:r>
        <w:rPr>
          <w:rFonts w:ascii="Consolas" w:hAnsi="Consolas" w:cs="Consolas" w:eastAsia="Consolas" w:hint="default"/>
          <w:spacing w:val="-37"/>
        </w:rPr>
        <w:t> </w:t>
      </w:r>
      <w:r>
        <w:rPr/>
        <w:t>为</w:t>
      </w:r>
      <w:r>
        <w:rPr>
          <w:spacing w:val="-24"/>
        </w:rPr>
        <w:t> </w:t>
      </w:r>
      <w:r>
        <w:rPr>
          <w:rFonts w:ascii="Consolas" w:hAnsi="Consolas" w:cs="Consolas" w:eastAsia="Consolas" w:hint="default"/>
        </w:rPr>
        <w:t>1</w:t>
      </w:r>
      <w:r>
        <w:rPr>
          <w:rFonts w:ascii="Consolas" w:hAnsi="Consolas" w:cs="Consolas" w:eastAsia="Consolas" w:hint="default"/>
          <w:spacing w:val="-38"/>
        </w:rPr>
        <w:t> </w:t>
      </w:r>
      <w:r>
        <w:rPr/>
        <w:t>从而产生阻塞。阻塞时发生跳转，指令跳转到</w:t>
      </w:r>
      <w:r>
        <w:rPr>
          <w:spacing w:val="-22"/>
        </w:rPr>
        <w:t> </w:t>
      </w:r>
      <w:r>
        <w:rPr>
          <w:rFonts w:ascii="Consolas" w:hAnsi="Consolas" w:cs="Consolas" w:eastAsia="Consolas" w:hint="default"/>
        </w:rPr>
        <w:t>0x3038</w:t>
      </w:r>
      <w:r>
        <w:rPr>
          <w:rFonts w:ascii="Consolas" w:hAnsi="Consolas" w:cs="Consolas" w:eastAsia="Consolas" w:hint="default"/>
          <w:spacing w:val="-38"/>
        </w:rPr>
        <w:t> </w:t>
      </w:r>
      <w:r>
        <w:rPr/>
        <w:t>处， </w:t>
      </w:r>
      <w:r>
        <w:rPr>
          <w:rFonts w:ascii="Consolas" w:hAnsi="Consolas" w:cs="Consolas" w:eastAsia="Consolas" w:hint="default"/>
        </w:rPr>
        <w:t>ID_IF</w:t>
      </w:r>
      <w:r>
        <w:rPr>
          <w:rFonts w:ascii="Consolas" w:hAnsi="Consolas" w:cs="Consolas" w:eastAsia="Consolas" w:hint="default"/>
          <w:spacing w:val="-79"/>
        </w:rPr>
        <w:t> </w:t>
      </w:r>
      <w:r>
        <w:rPr/>
        <w:t>清空，之后正常读取。</w:t>
      </w:r>
    </w:p>
    <w:p>
      <w:pPr>
        <w:pStyle w:val="Heading4"/>
        <w:spacing w:line="331" w:lineRule="auto" w:before="21"/>
        <w:ind w:right="339" w:firstLine="360"/>
        <w:jc w:val="both"/>
      </w:pPr>
      <w:r>
        <w:rPr/>
        <w:t>之后</w:t>
      </w:r>
      <w:r>
        <w:rPr>
          <w:spacing w:val="-61"/>
        </w:rPr>
        <w:t> </w:t>
      </w:r>
      <w:r>
        <w:rPr>
          <w:rFonts w:ascii="Consolas" w:hAnsi="Consolas" w:cs="Consolas" w:eastAsia="Consolas" w:hint="default"/>
        </w:rPr>
        <w:t>ALU</w:t>
      </w:r>
      <w:r>
        <w:rPr>
          <w:rFonts w:ascii="Consolas" w:hAnsi="Consolas" w:cs="Consolas" w:eastAsia="Consolas" w:hint="default"/>
          <w:spacing w:val="-74"/>
        </w:rPr>
        <w:t> </w:t>
      </w:r>
      <w:r>
        <w:rPr/>
        <w:t>进行了一次</w:t>
      </w:r>
      <w:r>
        <w:rPr>
          <w:spacing w:val="-56"/>
        </w:rPr>
        <w:t> </w:t>
      </w:r>
      <w:r>
        <w:rPr>
          <w:rFonts w:ascii="Consolas" w:hAnsi="Consolas" w:cs="Consolas" w:eastAsia="Consolas" w:hint="default"/>
        </w:rPr>
        <w:t>slt</w:t>
      </w:r>
      <w:r>
        <w:rPr>
          <w:rFonts w:ascii="Consolas" w:hAnsi="Consolas" w:cs="Consolas" w:eastAsia="Consolas" w:hint="default"/>
          <w:spacing w:val="-74"/>
        </w:rPr>
        <w:t> </w:t>
      </w:r>
      <w:r>
        <w:rPr/>
        <w:t>运算，同时</w:t>
      </w:r>
      <w:r>
        <w:rPr>
          <w:spacing w:val="-56"/>
        </w:rPr>
        <w:t> </w:t>
      </w:r>
      <w:r>
        <w:rPr>
          <w:rFonts w:ascii="Consolas" w:hAnsi="Consolas" w:cs="Consolas" w:eastAsia="Consolas" w:hint="default"/>
        </w:rPr>
        <w:t>ID</w:t>
      </w:r>
      <w:r>
        <w:rPr>
          <w:rFonts w:ascii="Consolas" w:hAnsi="Consolas" w:cs="Consolas" w:eastAsia="Consolas" w:hint="default"/>
          <w:spacing w:val="-74"/>
        </w:rPr>
        <w:t> </w:t>
      </w:r>
      <w:r>
        <w:rPr/>
        <w:t>发现了</w:t>
      </w:r>
      <w:r>
        <w:rPr>
          <w:spacing w:val="-61"/>
        </w:rPr>
        <w:t> </w:t>
      </w:r>
      <w:r>
        <w:rPr>
          <w:rFonts w:ascii="Consolas" w:hAnsi="Consolas" w:cs="Consolas" w:eastAsia="Consolas" w:hint="default"/>
        </w:rPr>
        <w:t>bne</w:t>
      </w:r>
      <w:r>
        <w:rPr>
          <w:rFonts w:ascii="Consolas" w:hAnsi="Consolas" w:cs="Consolas" w:eastAsia="Consolas" w:hint="default"/>
          <w:spacing w:val="-74"/>
        </w:rPr>
        <w:t> </w:t>
      </w:r>
      <w:r>
        <w:rPr/>
        <w:t>需要跳转，于是进行了 </w:t>
      </w:r>
      <w:r>
        <w:rPr>
          <w:spacing w:val="-5"/>
        </w:rPr>
        <w:t>同样的操作。最后等正常恢复读取之后立即读取到</w:t>
      </w:r>
      <w:r>
        <w:rPr>
          <w:spacing w:val="-56"/>
        </w:rPr>
        <w:t> </w:t>
      </w:r>
      <w:r>
        <w:rPr>
          <w:rFonts w:ascii="Consolas" w:hAnsi="Consolas" w:cs="Consolas" w:eastAsia="Consolas" w:hint="default"/>
          <w:spacing w:val="-32"/>
        </w:rPr>
        <w:t>j</w:t>
      </w:r>
      <w:r>
        <w:rPr>
          <w:spacing w:val="-32"/>
        </w:rPr>
        <w:t>，在</w:t>
      </w:r>
      <w:r>
        <w:rPr>
          <w:spacing w:val="-57"/>
        </w:rPr>
        <w:t> </w:t>
      </w:r>
      <w:r>
        <w:rPr>
          <w:rFonts w:ascii="Consolas" w:hAnsi="Consolas" w:cs="Consolas" w:eastAsia="Consolas" w:hint="default"/>
        </w:rPr>
        <w:t>IF</w:t>
      </w:r>
      <w:r>
        <w:rPr>
          <w:rFonts w:ascii="Consolas" w:hAnsi="Consolas" w:cs="Consolas" w:eastAsia="Consolas" w:hint="default"/>
          <w:spacing w:val="-72"/>
        </w:rPr>
        <w:t> </w:t>
      </w:r>
      <w:r>
        <w:rPr/>
        <w:t>级什么都不会发生， 但是等到</w:t>
      </w:r>
      <w:r>
        <w:rPr>
          <w:spacing w:val="-61"/>
        </w:rPr>
        <w:t> </w:t>
      </w:r>
      <w:r>
        <w:rPr>
          <w:rFonts w:ascii="Consolas" w:hAnsi="Consolas" w:cs="Consolas" w:eastAsia="Consolas" w:hint="default"/>
        </w:rPr>
        <w:t>ID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级就会产生和之前类似的效果。</w:t>
      </w:r>
    </w:p>
    <w:p>
      <w:pPr>
        <w:pStyle w:val="Heading4"/>
        <w:spacing w:line="328" w:lineRule="auto" w:before="18"/>
        <w:ind w:right="333" w:firstLine="360"/>
        <w:jc w:val="both"/>
      </w:pPr>
      <w:r>
        <w:rPr/>
        <w:t>由于在处理</w:t>
      </w:r>
      <w:r>
        <w:rPr>
          <w:spacing w:val="-61"/>
        </w:rPr>
        <w:t> </w:t>
      </w:r>
      <w:r>
        <w:rPr>
          <w:rFonts w:ascii="Consolas" w:hAnsi="Consolas" w:cs="Consolas" w:eastAsia="Consolas" w:hint="default"/>
        </w:rPr>
        <w:t>beq</w:t>
      </w:r>
      <w:r>
        <w:rPr>
          <w:rFonts w:ascii="Consolas" w:hAnsi="Consolas" w:cs="Consolas" w:eastAsia="Consolas" w:hint="default"/>
          <w:spacing w:val="-76"/>
        </w:rPr>
        <w:t> </w:t>
      </w:r>
      <w:r>
        <w:rPr>
          <w:spacing w:val="-6"/>
        </w:rPr>
        <w:t>时，所有的写入开关都没有打开，因此</w:t>
      </w:r>
      <w:r>
        <w:rPr>
          <w:spacing w:val="-59"/>
        </w:rPr>
        <w:t> </w:t>
      </w:r>
      <w:r>
        <w:rPr>
          <w:rFonts w:ascii="Consolas" w:hAnsi="Consolas" w:cs="Consolas" w:eastAsia="Consolas" w:hint="default"/>
        </w:rPr>
        <w:t>beq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在抵达</w:t>
      </w:r>
      <w:r>
        <w:rPr>
          <w:spacing w:val="-57"/>
        </w:rPr>
        <w:t> </w:t>
      </w:r>
      <w:r>
        <w:rPr>
          <w:rFonts w:ascii="Consolas" w:hAnsi="Consolas" w:cs="Consolas" w:eastAsia="Consolas" w:hint="default"/>
          <w:spacing w:val="-9"/>
        </w:rPr>
        <w:t>EX</w:t>
      </w:r>
      <w:r>
        <w:rPr>
          <w:spacing w:val="-9"/>
        </w:rPr>
        <w:t>，</w:t>
      </w:r>
      <w:r>
        <w:rPr>
          <w:rFonts w:ascii="Consolas" w:hAnsi="Consolas" w:cs="Consolas" w:eastAsia="Consolas" w:hint="default"/>
          <w:spacing w:val="-9"/>
        </w:rPr>
        <w:t>ME</w:t>
      </w:r>
      <w:r>
        <w:rPr>
          <w:spacing w:val="-9"/>
        </w:rPr>
        <w:t>， </w:t>
      </w:r>
      <w:r>
        <w:rPr>
          <w:rFonts w:ascii="Consolas" w:hAnsi="Consolas" w:cs="Consolas" w:eastAsia="Consolas" w:hint="default"/>
        </w:rPr>
        <w:t>WB</w:t>
      </w:r>
      <w:r>
        <w:rPr>
          <w:rFonts w:ascii="Consolas" w:hAnsi="Consolas" w:cs="Consolas" w:eastAsia="Consolas" w:hint="default"/>
          <w:spacing w:val="-75"/>
        </w:rPr>
        <w:t> </w:t>
      </w:r>
      <w:r>
        <w:rPr/>
        <w:t>之后虽然进行了很多的运算的，但是实际上什么都没有发生。</w:t>
      </w:r>
    </w:p>
    <w:p>
      <w:pPr>
        <w:pStyle w:val="Heading4"/>
        <w:spacing w:line="336" w:lineRule="auto" w:before="21"/>
        <w:ind w:right="330" w:firstLine="360"/>
        <w:jc w:val="right"/>
      </w:pPr>
      <w:r>
        <w:rPr/>
        <w:t>以上只是大致的分析应该发生什么，接下来结合仿真图进行更具体的分析。 </w:t>
      </w:r>
      <w:r>
        <w:rPr>
          <w:spacing w:val="-5"/>
        </w:rPr>
        <w:t>从第一张仿真图</w:t>
      </w:r>
      <w:r>
        <w:rPr>
          <w:rFonts w:ascii="Consolas" w:hAnsi="Consolas" w:cs="Consolas" w:eastAsia="Consolas" w:hint="default"/>
          <w:spacing w:val="-5"/>
        </w:rPr>
        <w:t>(beq)</w:t>
      </w:r>
      <w:r>
        <w:rPr>
          <w:spacing w:val="-5"/>
        </w:rPr>
        <w:t>可以看出，确实和大致分析的一样，但是有个细节确实 </w:t>
      </w:r>
      <w:r>
        <w:rPr/>
        <w:t>值得注意：</w:t>
      </w:r>
      <w:r>
        <w:rPr>
          <w:rFonts w:ascii="Consolas" w:hAnsi="Consolas" w:cs="Consolas" w:eastAsia="Consolas" w:hint="default"/>
        </w:rPr>
        <w:t>PC</w:t>
      </w:r>
      <w:r>
        <w:rPr>
          <w:rFonts w:ascii="Consolas" w:hAnsi="Consolas" w:cs="Consolas" w:eastAsia="Consolas" w:hint="default"/>
          <w:spacing w:val="-69"/>
        </w:rPr>
        <w:t> </w:t>
      </w:r>
      <w:r>
        <w:rPr/>
        <w:t>从</w:t>
      </w:r>
      <w:r>
        <w:rPr>
          <w:spacing w:val="-59"/>
        </w:rPr>
        <w:t> </w:t>
      </w:r>
      <w:r>
        <w:rPr>
          <w:rFonts w:ascii="Consolas" w:hAnsi="Consolas" w:cs="Consolas" w:eastAsia="Consolas" w:hint="default"/>
        </w:rPr>
        <w:t>0x3030</w:t>
      </w:r>
      <w:r>
        <w:rPr>
          <w:rFonts w:ascii="Consolas" w:hAnsi="Consolas" w:cs="Consolas" w:eastAsia="Consolas" w:hint="default"/>
          <w:spacing w:val="-72"/>
        </w:rPr>
        <w:t> </w:t>
      </w:r>
      <w:r>
        <w:rPr/>
        <w:t>跳转到</w:t>
      </w:r>
      <w:r>
        <w:rPr>
          <w:spacing w:val="-58"/>
        </w:rPr>
        <w:t> </w:t>
      </w:r>
      <w:r>
        <w:rPr>
          <w:rFonts w:ascii="Consolas" w:hAnsi="Consolas" w:cs="Consolas" w:eastAsia="Consolas" w:hint="default"/>
        </w:rPr>
        <w:t>0x3034</w:t>
      </w:r>
      <w:r>
        <w:rPr>
          <w:rFonts w:ascii="Consolas" w:hAnsi="Consolas" w:cs="Consolas" w:eastAsia="Consolas" w:hint="default"/>
          <w:spacing w:val="-73"/>
        </w:rPr>
        <w:t> </w:t>
      </w:r>
      <w:r>
        <w:rPr/>
        <w:t>之后才会跳转到</w:t>
      </w:r>
      <w:r>
        <w:rPr>
          <w:spacing w:val="-58"/>
        </w:rPr>
        <w:t> </w:t>
      </w:r>
      <w:r>
        <w:rPr>
          <w:rFonts w:ascii="Consolas" w:hAnsi="Consolas" w:cs="Consolas" w:eastAsia="Consolas" w:hint="default"/>
        </w:rPr>
        <w:t>0x3038</w:t>
      </w:r>
      <w:r>
        <w:rPr/>
        <w:t>。实际上，在 从</w:t>
      </w:r>
      <w:r>
        <w:rPr>
          <w:spacing w:val="-58"/>
        </w:rPr>
        <w:t> </w:t>
      </w:r>
      <w:r>
        <w:rPr>
          <w:rFonts w:ascii="Consolas" w:hAnsi="Consolas" w:cs="Consolas" w:eastAsia="Consolas" w:hint="default"/>
        </w:rPr>
        <w:t>0x3030</w:t>
      </w:r>
      <w:r>
        <w:rPr>
          <w:rFonts w:ascii="Consolas" w:hAnsi="Consolas" w:cs="Consolas" w:eastAsia="Consolas" w:hint="default"/>
          <w:spacing w:val="-71"/>
        </w:rPr>
        <w:t> </w:t>
      </w:r>
      <w:r>
        <w:rPr/>
        <w:t>变成</w:t>
      </w:r>
      <w:r>
        <w:rPr>
          <w:spacing w:val="-53"/>
        </w:rPr>
        <w:t> </w:t>
      </w:r>
      <w:r>
        <w:rPr>
          <w:rFonts w:ascii="Consolas" w:hAnsi="Consolas" w:cs="Consolas" w:eastAsia="Consolas" w:hint="default"/>
        </w:rPr>
        <w:t>0x3034</w:t>
      </w:r>
      <w:r>
        <w:rPr>
          <w:rFonts w:ascii="Consolas" w:hAnsi="Consolas" w:cs="Consolas" w:eastAsia="Consolas" w:hint="default"/>
          <w:spacing w:val="-71"/>
        </w:rPr>
        <w:t> </w:t>
      </w:r>
      <w:r>
        <w:rPr>
          <w:spacing w:val="-4"/>
        </w:rPr>
        <w:t>的时候，</w:t>
      </w:r>
      <w:r>
        <w:rPr>
          <w:rFonts w:ascii="Consolas" w:hAnsi="Consolas" w:cs="Consolas" w:eastAsia="Consolas" w:hint="default"/>
          <w:spacing w:val="-4"/>
        </w:rPr>
        <w:t>hazard=1</w:t>
      </w:r>
      <w:r>
        <w:rPr>
          <w:spacing w:val="-4"/>
        </w:rPr>
        <w:t>，这意味着清空指令还没有生效，并</w:t>
      </w:r>
      <w:r>
        <w:rPr/>
        <w:t> 且依照</w:t>
      </w:r>
      <w:r>
        <w:rPr>
          <w:spacing w:val="-77"/>
        </w:rPr>
        <w:t> </w:t>
      </w:r>
      <w:r>
        <w:rPr>
          <w:rFonts w:ascii="Consolas" w:hAnsi="Consolas" w:cs="Consolas" w:eastAsia="Consolas" w:hint="default"/>
        </w:rPr>
        <w:t>PC</w:t>
      </w:r>
      <w:r>
        <w:rPr>
          <w:rFonts w:ascii="Consolas" w:hAnsi="Consolas" w:cs="Consolas" w:eastAsia="Consolas" w:hint="default"/>
          <w:spacing w:val="-90"/>
        </w:rPr>
        <w:t> </w:t>
      </w:r>
      <w:r>
        <w:rPr/>
        <w:t>需要</w:t>
      </w:r>
      <w:r>
        <w:rPr>
          <w:spacing w:val="-73"/>
        </w:rPr>
        <w:t> </w:t>
      </w:r>
      <w:r>
        <w:rPr>
          <w:rFonts w:ascii="Consolas" w:hAnsi="Consolas" w:cs="Consolas" w:eastAsia="Consolas" w:hint="default"/>
        </w:rPr>
        <w:t>clk</w:t>
      </w:r>
      <w:r>
        <w:rPr>
          <w:rFonts w:ascii="Consolas" w:hAnsi="Consolas" w:cs="Consolas" w:eastAsia="Consolas" w:hint="default"/>
          <w:spacing w:val="-90"/>
        </w:rPr>
        <w:t> </w:t>
      </w:r>
      <w:r>
        <w:rPr/>
        <w:t>的特点，在需要分支</w:t>
      </w:r>
      <w:r>
        <w:rPr>
          <w:rFonts w:ascii="Consolas" w:hAnsi="Consolas" w:cs="Consolas" w:eastAsia="Consolas" w:hint="default"/>
        </w:rPr>
        <w:t>/</w:t>
      </w:r>
      <w:r>
        <w:rPr/>
        <w:t>跳转</w:t>
      </w:r>
      <w:r>
        <w:rPr>
          <w:rFonts w:ascii="Consolas" w:hAnsi="Consolas" w:cs="Consolas" w:eastAsia="Consolas" w:hint="default"/>
        </w:rPr>
        <w:t>/</w:t>
      </w:r>
      <w:r>
        <w:rPr/>
        <w:t>阻塞发生的时候，需要延后一个</w:t>
      </w:r>
    </w:p>
    <w:p>
      <w:pPr>
        <w:pStyle w:val="Heading4"/>
        <w:spacing w:line="328" w:lineRule="auto" w:before="17"/>
        <w:ind w:right="318"/>
        <w:jc w:val="left"/>
      </w:pPr>
      <w:r>
        <w:rPr>
          <w:rFonts w:ascii="Consolas" w:hAnsi="Consolas" w:cs="Consolas" w:eastAsia="Consolas" w:hint="default"/>
          <w:spacing w:val="-1"/>
        </w:rPr>
        <w:t>clk</w:t>
      </w:r>
      <w:r>
        <w:rPr>
          <w:rFonts w:ascii="Consolas" w:hAnsi="Consolas" w:cs="Consolas" w:eastAsia="Consolas" w:hint="default"/>
          <w:spacing w:val="-74"/>
        </w:rPr>
        <w:t> </w:t>
      </w:r>
      <w:r>
        <w:rPr>
          <w:spacing w:val="-2"/>
        </w:rPr>
        <w:t>才能将变化实施，这才有了似乎没有跳转的假象。后续将会证明这个假设是</w:t>
      </w:r>
      <w:r>
        <w:rPr/>
        <w:t> </w:t>
      </w:r>
      <w:r>
        <w:rPr/>
        <w:t>正确的。</w:t>
      </w:r>
    </w:p>
    <w:p>
      <w:pPr>
        <w:pStyle w:val="Heading4"/>
        <w:spacing w:line="328" w:lineRule="auto" w:before="62"/>
        <w:ind w:right="215" w:firstLine="360"/>
        <w:jc w:val="both"/>
      </w:pPr>
      <w:r>
        <w:rPr/>
        <w:t>在阻塞发生之后</w:t>
      </w:r>
      <w:r>
        <w:rPr>
          <w:rFonts w:ascii="Consolas" w:hAnsi="Consolas" w:cs="Consolas" w:eastAsia="Consolas" w:hint="default"/>
        </w:rPr>
        <w:t>(hazard=1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之后的一个</w:t>
      </w:r>
      <w:r>
        <w:rPr>
          <w:spacing w:val="-58"/>
        </w:rPr>
        <w:t> </w:t>
      </w:r>
      <w:r>
        <w:rPr>
          <w:rFonts w:ascii="Consolas" w:hAnsi="Consolas" w:cs="Consolas" w:eastAsia="Consolas" w:hint="default"/>
          <w:spacing w:val="-9"/>
        </w:rPr>
        <w:t>clk)</w:t>
      </w:r>
      <w:r>
        <w:rPr>
          <w:spacing w:val="-9"/>
        </w:rPr>
        <w:t>，</w:t>
      </w:r>
      <w:r>
        <w:rPr>
          <w:rFonts w:ascii="Consolas" w:hAnsi="Consolas" w:cs="Consolas" w:eastAsia="Consolas" w:hint="default"/>
          <w:spacing w:val="-9"/>
        </w:rPr>
        <w:t>ID</w:t>
      </w:r>
      <w:r>
        <w:rPr>
          <w:rFonts w:ascii="Consolas" w:hAnsi="Consolas" w:cs="Consolas" w:eastAsia="Consolas" w:hint="default"/>
          <w:spacing w:val="-78"/>
        </w:rPr>
        <w:t> </w:t>
      </w:r>
      <w:r>
        <w:rPr>
          <w:spacing w:val="-6"/>
        </w:rPr>
        <w:t>指令清空一次，此时</w:t>
      </w:r>
      <w:r>
        <w:rPr>
          <w:spacing w:val="-63"/>
        </w:rPr>
        <w:t> </w:t>
      </w:r>
      <w:r>
        <w:rPr>
          <w:rFonts w:ascii="Consolas" w:hAnsi="Consolas" w:cs="Consolas" w:eastAsia="Consolas" w:hint="default"/>
        </w:rPr>
        <w:t>IF</w:t>
      </w:r>
      <w:r>
        <w:rPr>
          <w:rFonts w:ascii="Consolas" w:hAnsi="Consolas" w:cs="Consolas" w:eastAsia="Consolas" w:hint="default"/>
          <w:spacing w:val="-78"/>
        </w:rPr>
        <w:t> </w:t>
      </w:r>
      <w:r>
        <w:rPr/>
        <w:t>已 经读取到新的指令 </w:t>
      </w:r>
      <w:r>
        <w:rPr>
          <w:rFonts w:ascii="Consolas" w:hAnsi="Consolas" w:cs="Consolas" w:eastAsia="Consolas" w:hint="default"/>
        </w:rPr>
        <w:t>slt</w:t>
      </w:r>
      <w:r>
        <w:rPr/>
        <w:t>，在下个周期进入 </w:t>
      </w:r>
      <w:r>
        <w:rPr>
          <w:rFonts w:ascii="Consolas" w:hAnsi="Consolas" w:cs="Consolas" w:eastAsia="Consolas" w:hint="default"/>
        </w:rPr>
        <w:t>ID</w:t>
      </w:r>
      <w:r>
        <w:rPr/>
        <w:t>，这确实做到了阻塞一次。在 </w:t>
      </w:r>
      <w:r>
        <w:rPr>
          <w:rFonts w:ascii="Consolas" w:hAnsi="Consolas" w:cs="Consolas" w:eastAsia="Consolas" w:hint="default"/>
        </w:rPr>
        <w:t>slt </w:t>
      </w:r>
      <w:r>
        <w:rPr>
          <w:spacing w:val="43"/>
        </w:rPr>
        <w:t>进入</w:t>
      </w:r>
      <w:r>
        <w:rPr>
          <w:spacing w:val="85"/>
        </w:rPr>
        <w:t> </w:t>
      </w:r>
      <w:r>
        <w:rPr>
          <w:rFonts w:ascii="Consolas" w:hAnsi="Consolas" w:cs="Consolas" w:eastAsia="Consolas" w:hint="default"/>
        </w:rPr>
        <w:t>EX</w:t>
      </w:r>
      <w:r>
        <w:rPr>
          <w:rFonts w:ascii="Consolas" w:hAnsi="Consolas" w:cs="Consolas" w:eastAsia="Consolas" w:hint="default"/>
          <w:spacing w:val="71"/>
        </w:rPr>
        <w:t> </w:t>
      </w:r>
      <w:r>
        <w:rPr/>
        <w:t>级</w:t>
      </w:r>
      <w:r>
        <w:rPr>
          <w:spacing w:val="-35"/>
        </w:rPr>
        <w:t> </w:t>
      </w:r>
      <w:r>
        <w:rPr/>
        <w:t>的</w:t>
      </w:r>
      <w:r>
        <w:rPr>
          <w:spacing w:val="-31"/>
        </w:rPr>
        <w:t> </w:t>
      </w:r>
      <w:r>
        <w:rPr/>
        <w:t>时</w:t>
      </w:r>
      <w:r>
        <w:rPr>
          <w:spacing w:val="-35"/>
        </w:rPr>
        <w:t> </w:t>
      </w:r>
      <w:r>
        <w:rPr/>
        <w:t>候</w:t>
      </w:r>
      <w:r>
        <w:rPr>
          <w:spacing w:val="-31"/>
        </w:rPr>
        <w:t> </w:t>
      </w:r>
      <w:r>
        <w:rPr/>
        <w:t>也</w:t>
      </w:r>
      <w:r>
        <w:rPr>
          <w:spacing w:val="-35"/>
        </w:rPr>
        <w:t> </w:t>
      </w:r>
      <w:r>
        <w:rPr/>
        <w:t>发</w:t>
      </w:r>
      <w:r>
        <w:rPr>
          <w:spacing w:val="-35"/>
        </w:rPr>
        <w:t> </w:t>
      </w:r>
      <w:r>
        <w:rPr/>
        <w:t>生</w:t>
      </w:r>
      <w:r>
        <w:rPr>
          <w:spacing w:val="-31"/>
        </w:rPr>
        <w:t> </w:t>
      </w:r>
      <w:r>
        <w:rPr/>
        <w:t>了</w:t>
      </w:r>
      <w:r>
        <w:rPr>
          <w:spacing w:val="-35"/>
        </w:rPr>
        <w:t> </w:t>
      </w:r>
      <w:r>
        <w:rPr/>
        <w:t>类</w:t>
      </w:r>
      <w:r>
        <w:rPr>
          <w:spacing w:val="-31"/>
        </w:rPr>
        <w:t> </w:t>
      </w:r>
      <w:r>
        <w:rPr/>
        <w:t>似</w:t>
      </w:r>
      <w:r>
        <w:rPr>
          <w:spacing w:val="-35"/>
        </w:rPr>
        <w:t> </w:t>
      </w:r>
      <w:r>
        <w:rPr/>
        <w:t>的</w:t>
      </w:r>
      <w:r>
        <w:rPr>
          <w:spacing w:val="-31"/>
        </w:rPr>
        <w:t> </w:t>
      </w:r>
      <w:r>
        <w:rPr/>
        <w:t>跳</w:t>
      </w:r>
      <w:r>
        <w:rPr>
          <w:spacing w:val="-35"/>
        </w:rPr>
        <w:t> </w:t>
      </w:r>
      <w:r>
        <w:rPr/>
        <w:t>转</w:t>
      </w:r>
      <w:r>
        <w:rPr>
          <w:spacing w:val="-35"/>
        </w:rPr>
        <w:t> </w:t>
      </w:r>
      <w:r>
        <w:rPr/>
        <w:t>，</w:t>
      </w:r>
      <w:r>
        <w:rPr>
          <w:spacing w:val="-31"/>
        </w:rPr>
        <w:t> </w:t>
      </w:r>
      <w:r>
        <w:rPr/>
        <w:t>观</w:t>
      </w:r>
      <w:r>
        <w:rPr>
          <w:spacing w:val="-35"/>
        </w:rPr>
        <w:t> </w:t>
      </w:r>
      <w:r>
        <w:rPr/>
        <w:t>察</w:t>
      </w:r>
      <w:r>
        <w:rPr>
          <w:spacing w:val="91"/>
        </w:rPr>
        <w:t> </w:t>
      </w:r>
      <w:r>
        <w:rPr>
          <w:rFonts w:ascii="Consolas" w:hAnsi="Consolas" w:cs="Consolas" w:eastAsia="Consolas" w:hint="default"/>
        </w:rPr>
        <w:t>PC</w:t>
      </w:r>
      <w:r>
        <w:rPr>
          <w:rFonts w:ascii="Consolas" w:hAnsi="Consolas" w:cs="Consolas" w:eastAsia="Consolas" w:hint="default"/>
          <w:spacing w:val="71"/>
        </w:rPr>
        <w:t> </w:t>
      </w:r>
      <w:r>
        <w:rPr/>
        <w:t>的</w:t>
      </w:r>
      <w:r>
        <w:rPr>
          <w:spacing w:val="-31"/>
        </w:rPr>
        <w:t> </w:t>
      </w:r>
      <w:r>
        <w:rPr/>
        <w:t>变</w:t>
      </w:r>
      <w:r>
        <w:rPr>
          <w:spacing w:val="-35"/>
        </w:rPr>
        <w:t> </w:t>
      </w:r>
      <w:r>
        <w:rPr/>
        <w:t>化</w:t>
      </w:r>
      <w:r>
        <w:rPr>
          <w:spacing w:val="-35"/>
        </w:rPr>
        <w:t> </w:t>
      </w:r>
      <w:r>
        <w:rPr/>
        <w:t>： </w:t>
      </w:r>
      <w:r>
        <w:rPr/>
      </w:r>
      <w:r>
        <w:rPr>
          <w:rFonts w:ascii="Consolas" w:hAnsi="Consolas" w:cs="Consolas" w:eastAsia="Consolas" w:hint="default"/>
          <w:spacing w:val="-6"/>
        </w:rPr>
        <w:t>0x303c-&gt;0x3040-&gt;0x3034</w:t>
      </w:r>
      <w:r>
        <w:rPr>
          <w:spacing w:val="-6"/>
        </w:rPr>
        <w:t>，对照</w:t>
      </w:r>
      <w:r>
        <w:rPr>
          <w:spacing w:val="-72"/>
        </w:rPr>
        <w:t> </w:t>
      </w:r>
      <w:r>
        <w:rPr>
          <w:rFonts w:ascii="Consolas" w:hAnsi="Consolas" w:cs="Consolas" w:eastAsia="Consolas" w:hint="default"/>
          <w:spacing w:val="-1"/>
        </w:rPr>
        <w:t>mars</w:t>
      </w:r>
      <w:r>
        <w:rPr>
          <w:rFonts w:ascii="Consolas" w:hAnsi="Consolas" w:cs="Consolas" w:eastAsia="Consolas" w:hint="default"/>
          <w:spacing w:val="-86"/>
        </w:rPr>
        <w:t> </w:t>
      </w:r>
      <w:r>
        <w:rPr/>
        <w:t>可以很明显的发现前面的解释是正确的，</w:t>
      </w:r>
    </w:p>
    <w:p>
      <w:pPr>
        <w:pStyle w:val="Heading4"/>
        <w:spacing w:line="331" w:lineRule="auto" w:before="21"/>
        <w:ind w:right="85"/>
        <w:jc w:val="left"/>
      </w:pPr>
      <w:r>
        <w:rPr>
          <w:rFonts w:ascii="Consolas" w:hAnsi="Consolas" w:cs="Consolas" w:eastAsia="Consolas" w:hint="default"/>
          <w:spacing w:val="-1"/>
        </w:rPr>
        <w:t>0x3034</w:t>
      </w:r>
      <w:r>
        <w:rPr>
          <w:rFonts w:ascii="Consolas" w:hAnsi="Consolas" w:cs="Consolas" w:eastAsia="Consolas" w:hint="default"/>
          <w:spacing w:val="-76"/>
        </w:rPr>
        <w:t> </w:t>
      </w:r>
      <w:r>
        <w:rPr/>
        <w:t>对应了</w:t>
      </w:r>
      <w:r>
        <w:rPr>
          <w:spacing w:val="-56"/>
        </w:rPr>
        <w:t> </w:t>
      </w:r>
      <w:r>
        <w:rPr>
          <w:rFonts w:ascii="Consolas" w:hAnsi="Consolas" w:cs="Consolas" w:eastAsia="Consolas" w:hint="default"/>
        </w:rPr>
        <w:t>j</w:t>
      </w:r>
      <w:r>
        <w:rPr>
          <w:rFonts w:ascii="Consolas" w:hAnsi="Consolas" w:cs="Consolas" w:eastAsia="Consolas" w:hint="default"/>
          <w:spacing w:val="-77"/>
        </w:rPr>
        <w:t> </w:t>
      </w:r>
      <w:r>
        <w:rPr>
          <w:spacing w:val="-24"/>
        </w:rPr>
        <w:t>指令。指令</w:t>
      </w:r>
      <w:r>
        <w:rPr>
          <w:spacing w:val="-56"/>
        </w:rPr>
        <w:t> </w:t>
      </w:r>
      <w:r>
        <w:rPr>
          <w:rFonts w:ascii="Consolas" w:hAnsi="Consolas" w:cs="Consolas" w:eastAsia="Consolas" w:hint="default"/>
        </w:rPr>
        <w:t>j</w:t>
      </w:r>
      <w:r>
        <w:rPr>
          <w:rFonts w:ascii="Consolas" w:hAnsi="Consolas" w:cs="Consolas" w:eastAsia="Consolas" w:hint="default"/>
          <w:spacing w:val="-77"/>
        </w:rPr>
        <w:t> </w:t>
      </w:r>
      <w:r>
        <w:rPr>
          <w:spacing w:val="-5"/>
        </w:rPr>
        <w:t>发生的时候也是类似，</w:t>
      </w:r>
      <w:r>
        <w:rPr>
          <w:rFonts w:ascii="Consolas" w:hAnsi="Consolas" w:cs="Consolas" w:eastAsia="Consolas" w:hint="default"/>
          <w:spacing w:val="-5"/>
        </w:rPr>
        <w:t>0x3034-&gt;0x3038-&gt;0x3040</w:t>
      </w:r>
      <w:r>
        <w:rPr>
          <w:spacing w:val="-5"/>
        </w:rPr>
        <w:t>，</w:t>
      </w:r>
      <w:r>
        <w:rPr/>
        <w:t> 这也是我们期望发生的。</w:t>
      </w:r>
    </w:p>
    <w:p>
      <w:pPr>
        <w:pStyle w:val="Heading4"/>
        <w:spacing w:line="328" w:lineRule="auto" w:before="61"/>
        <w:ind w:right="335" w:firstLine="360"/>
        <w:jc w:val="both"/>
      </w:pPr>
      <w:r>
        <w:rPr>
          <w:spacing w:val="-4"/>
        </w:rPr>
        <w:t>整个过程中，产生了</w:t>
      </w:r>
      <w:r>
        <w:rPr>
          <w:rFonts w:ascii="Consolas" w:hAnsi="Consolas" w:cs="Consolas" w:eastAsia="Consolas" w:hint="default"/>
          <w:spacing w:val="-4"/>
        </w:rPr>
        <w:t>$7,</w:t>
      </w:r>
      <w:r>
        <w:rPr>
          <w:rFonts w:ascii="Consolas" w:hAnsi="Consolas" w:cs="Consolas" w:eastAsia="Consolas" w:hint="default"/>
          <w:spacing w:val="-49"/>
        </w:rPr>
        <w:t> </w:t>
      </w:r>
      <w:r>
        <w:rPr>
          <w:rFonts w:ascii="Consolas" w:hAnsi="Consolas" w:cs="Consolas" w:eastAsia="Consolas" w:hint="default"/>
        </w:rPr>
        <w:t>$8</w:t>
      </w:r>
      <w:r>
        <w:rPr>
          <w:rFonts w:ascii="Consolas" w:hAnsi="Consolas" w:cs="Consolas" w:eastAsia="Consolas" w:hint="default"/>
          <w:spacing w:val="-85"/>
        </w:rPr>
        <w:t> </w:t>
      </w:r>
      <w:r>
        <w:rPr/>
        <w:t>两个寄存器需要写入，实际上由于我们将跳转放 在</w:t>
      </w:r>
      <w:r>
        <w:rPr>
          <w:spacing w:val="-60"/>
        </w:rPr>
        <w:t> </w:t>
      </w:r>
      <w:r>
        <w:rPr>
          <w:rFonts w:ascii="Consolas" w:hAnsi="Consolas" w:cs="Consolas" w:eastAsia="Consolas" w:hint="default"/>
        </w:rPr>
        <w:t>ID</w:t>
      </w:r>
      <w:r>
        <w:rPr>
          <w:rFonts w:ascii="Consolas" w:hAnsi="Consolas" w:cs="Consolas" w:eastAsia="Consolas" w:hint="default"/>
          <w:spacing w:val="-75"/>
        </w:rPr>
        <w:t> </w:t>
      </w:r>
      <w:r>
        <w:rPr/>
        <w:t>级，之后的运算完全不受影响，该写入就写入。</w:t>
      </w:r>
    </w:p>
    <w:p>
      <w:pPr>
        <w:spacing w:after="0" w:line="328" w:lineRule="auto"/>
        <w:jc w:val="both"/>
        <w:sectPr>
          <w:pgSz w:w="11910" w:h="16840"/>
          <w:pgMar w:top="1540" w:bottom="280" w:left="1660" w:right="1460"/>
        </w:sectPr>
      </w:pPr>
    </w:p>
    <w:p>
      <w:pPr>
        <w:pStyle w:val="Heading2"/>
        <w:spacing w:line="395" w:lineRule="exact"/>
        <w:ind w:right="0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58" w:id="67"/>
      <w:bookmarkEnd w:id="67"/>
      <w:r>
        <w:rPr>
          <w:b w:val="0"/>
          <w:bCs w:val="0"/>
        </w:rPr>
      </w:r>
      <w:r>
        <w:rPr/>
        <w:t>2.6.</w:t>
      </w:r>
      <w:r>
        <w:rPr>
          <w:spacing w:val="-59"/>
        </w:rPr>
        <w:t> </w:t>
      </w:r>
      <w:r>
        <w:rPr/>
        <w:t>FPGA</w:t>
      </w:r>
      <w:r>
        <w:rPr>
          <w:spacing w:val="-89"/>
        </w:rPr>
        <w:t> </w:t>
      </w:r>
      <w:r>
        <w:rPr>
          <w:rFonts w:ascii="黑体" w:hAnsi="黑体" w:cs="黑体" w:eastAsia="黑体" w:hint="default"/>
          <w:spacing w:val="2"/>
        </w:rPr>
        <w:t>开发板测试</w:t>
      </w:r>
      <w:r>
        <w:rPr>
          <w:rFonts w:ascii="黑体" w:hAnsi="黑体" w:cs="黑体" w:eastAsia="黑体" w:hint="default"/>
          <w:b w:val="0"/>
          <w:bCs w:val="0"/>
          <w:spacing w:val="2"/>
        </w:rPr>
      </w:r>
    </w:p>
    <w:p>
      <w:pPr>
        <w:spacing w:line="240" w:lineRule="auto" w:before="11"/>
        <w:ind w:right="0"/>
        <w:rPr>
          <w:rFonts w:ascii="黑体" w:hAnsi="黑体" w:cs="黑体" w:eastAsia="黑体" w:hint="default"/>
          <w:b/>
          <w:bCs/>
          <w:sz w:val="23"/>
          <w:szCs w:val="23"/>
        </w:rPr>
      </w:pPr>
    </w:p>
    <w:p>
      <w:pPr>
        <w:pStyle w:val="Heading3"/>
        <w:spacing w:line="240" w:lineRule="auto"/>
        <w:ind w:left="120" w:right="0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59" w:id="68"/>
      <w:bookmarkEnd w:id="68"/>
      <w:r>
        <w:rPr>
          <w:b w:val="0"/>
          <w:bCs w:val="0"/>
        </w:rPr>
      </w:r>
      <w:r>
        <w:rPr/>
        <w:t>2.6.1.</w:t>
      </w:r>
      <w:r>
        <w:rPr>
          <w:spacing w:val="-80"/>
        </w:rPr>
        <w:t> </w:t>
      </w:r>
      <w:r>
        <w:rPr>
          <w:spacing w:val="-3"/>
        </w:rPr>
        <w:t>FPGA</w:t>
      </w:r>
      <w:r>
        <w:rPr>
          <w:spacing w:val="-71"/>
        </w:rPr>
        <w:t> </w:t>
      </w:r>
      <w:r>
        <w:rPr>
          <w:rFonts w:ascii="黑体" w:hAnsi="黑体" w:cs="黑体" w:eastAsia="黑体" w:hint="default"/>
        </w:rPr>
        <w:t>开发板介绍及照片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9"/>
        <w:ind w:right="0"/>
        <w:rPr>
          <w:rFonts w:ascii="黑体" w:hAnsi="黑体" w:cs="黑体" w:eastAsia="黑体" w:hint="default"/>
          <w:b/>
          <w:bCs/>
          <w:sz w:val="21"/>
          <w:szCs w:val="21"/>
        </w:rPr>
      </w:pPr>
    </w:p>
    <w:p>
      <w:pPr>
        <w:pStyle w:val="Heading4"/>
        <w:spacing w:line="328" w:lineRule="auto" w:before="0"/>
        <w:ind w:left="120" w:right="105" w:firstLine="422"/>
        <w:jc w:val="left"/>
      </w:pPr>
      <w:r>
        <w:rPr>
          <w:rFonts w:ascii="Consolas" w:hAnsi="Consolas" w:cs="Consolas" w:eastAsia="Consolas" w:hint="default"/>
        </w:rPr>
        <w:t>Artix®-7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器件在单个成本优化的</w:t>
      </w:r>
      <w:r>
        <w:rPr>
          <w:spacing w:val="-62"/>
        </w:rPr>
        <w:t> </w:t>
      </w:r>
      <w:r>
        <w:rPr>
          <w:rFonts w:ascii="Consolas" w:hAnsi="Consolas" w:cs="Consolas" w:eastAsia="Consolas" w:hint="default"/>
        </w:rPr>
        <w:t>FPGA</w:t>
      </w:r>
      <w:r>
        <w:rPr>
          <w:rFonts w:ascii="Consolas" w:hAnsi="Consolas" w:cs="Consolas" w:eastAsia="Consolas" w:hint="default"/>
          <w:spacing w:val="-13"/>
        </w:rPr>
        <w:t> </w:t>
      </w:r>
      <w:r>
        <w:rPr/>
        <w:t>中提供了最高性能功耗比结构、</w:t>
      </w:r>
      <w:r>
        <w:rPr>
          <w:spacing w:val="-56"/>
        </w:rPr>
        <w:t> </w:t>
      </w:r>
      <w:r>
        <w:rPr/>
        <w:t>收 </w:t>
      </w:r>
      <w:r>
        <w:rPr/>
      </w:r>
      <w:r>
        <w:rPr>
          <w:spacing w:val="19"/>
        </w:rPr>
        <w:t>发器线速、</w:t>
      </w:r>
      <w:r>
        <w:rPr>
          <w:spacing w:val="-96"/>
        </w:rPr>
        <w:t> </w:t>
      </w:r>
      <w:r>
        <w:rPr>
          <w:rFonts w:ascii="Consolas" w:hAnsi="Consolas" w:cs="Consolas" w:eastAsia="Consolas" w:hint="default"/>
        </w:rPr>
        <w:t>DSP</w:t>
      </w:r>
      <w:r>
        <w:rPr>
          <w:rFonts w:ascii="Consolas" w:hAnsi="Consolas" w:cs="Consolas" w:eastAsia="Consolas" w:hint="default"/>
          <w:spacing w:val="5"/>
        </w:rPr>
        <w:t> </w:t>
      </w:r>
      <w:r>
        <w:rPr>
          <w:spacing w:val="20"/>
        </w:rPr>
        <w:t>处理能力以及</w:t>
      </w:r>
      <w:r>
        <w:rPr>
          <w:spacing w:val="25"/>
        </w:rPr>
        <w:t> </w:t>
      </w:r>
      <w:r>
        <w:rPr>
          <w:rFonts w:ascii="Consolas" w:hAnsi="Consolas" w:cs="Consolas" w:eastAsia="Consolas" w:hint="default"/>
        </w:rPr>
        <w:t>AMS</w:t>
      </w:r>
      <w:r>
        <w:rPr>
          <w:rFonts w:ascii="Consolas" w:hAnsi="Consolas" w:cs="Consolas" w:eastAsia="Consolas" w:hint="default"/>
          <w:spacing w:val="5"/>
        </w:rPr>
        <w:t> </w:t>
      </w:r>
      <w:r>
        <w:rPr>
          <w:spacing w:val="15"/>
        </w:rPr>
        <w:t>集成。</w:t>
      </w:r>
      <w:r>
        <w:rPr>
          <w:spacing w:val="-92"/>
        </w:rPr>
        <w:t> </w:t>
      </w:r>
      <w:r>
        <w:rPr>
          <w:spacing w:val="11"/>
        </w:rPr>
        <w:t>包含</w:t>
      </w:r>
      <w:r>
        <w:rPr>
          <w:spacing w:val="20"/>
        </w:rPr>
        <w:t> </w:t>
      </w:r>
      <w:r>
        <w:rPr>
          <w:rFonts w:ascii="Consolas" w:hAnsi="Consolas" w:cs="Consolas" w:eastAsia="Consolas" w:hint="default"/>
          <w:spacing w:val="7"/>
        </w:rPr>
        <w:t>MicroBlaze™</w:t>
      </w:r>
      <w:r>
        <w:rPr>
          <w:spacing w:val="7"/>
        </w:rPr>
        <w:t>软处理器和 </w:t>
      </w:r>
      <w:r>
        <w:rPr>
          <w:rFonts w:ascii="Consolas" w:hAnsi="Consolas" w:cs="Consolas" w:eastAsia="Consolas" w:hint="default"/>
        </w:rPr>
        <w:t>1,066Mb/s DDR3</w:t>
      </w:r>
      <w:r>
        <w:rPr>
          <w:rFonts w:ascii="Consolas" w:hAnsi="Consolas" w:cs="Consolas" w:eastAsia="Consolas" w:hint="default"/>
          <w:spacing w:val="-41"/>
        </w:rPr>
        <w:t> </w:t>
      </w:r>
      <w:r>
        <w:rPr/>
        <w:t>技术支持，此系列为各类成本功耗敏感型应用提供最大价值， 包括软件定义无线电、机器视觉照相以及低端无线回传。</w:t>
      </w:r>
    </w:p>
    <w:p>
      <w:pPr>
        <w:spacing w:line="240" w:lineRule="auto" w:before="5"/>
        <w:ind w:right="0"/>
        <w:rPr>
          <w:rFonts w:ascii="宋体" w:hAnsi="宋体" w:cs="宋体" w:eastAsia="宋体" w:hint="default"/>
          <w:sz w:val="7"/>
          <w:szCs w:val="7"/>
        </w:rPr>
      </w:pPr>
    </w:p>
    <w:p>
      <w:pPr>
        <w:spacing w:line="240" w:lineRule="auto"/>
        <w:ind w:left="120" w:right="85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z w:val="20"/>
          <w:szCs w:val="20"/>
        </w:rPr>
        <w:drawing>
          <wp:inline distT="0" distB="0" distL="0" distR="0">
            <wp:extent cx="5270101" cy="2777108"/>
            <wp:effectExtent l="0" t="0" r="0" b="0"/>
            <wp:docPr id="19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101" cy="277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spacing w:line="240" w:lineRule="auto" w:before="7"/>
        <w:ind w:right="0"/>
        <w:rPr>
          <w:rFonts w:ascii="宋体" w:hAnsi="宋体" w:cs="宋体" w:eastAsia="宋体" w:hint="default"/>
          <w:sz w:val="21"/>
          <w:szCs w:val="21"/>
        </w:rPr>
      </w:pPr>
    </w:p>
    <w:p>
      <w:pPr>
        <w:spacing w:before="0"/>
        <w:ind w:left="2084" w:right="0" w:firstLine="0"/>
        <w:jc w:val="left"/>
        <w:rPr>
          <w:rFonts w:ascii="Consolas" w:hAnsi="Consolas" w:cs="Consolas" w:eastAsia="Consolas" w:hint="default"/>
          <w:sz w:val="20"/>
          <w:szCs w:val="20"/>
        </w:rPr>
      </w:pPr>
      <w:r>
        <w:rPr>
          <w:rFonts w:ascii="黑体" w:hAnsi="黑体" w:cs="黑体" w:eastAsia="黑体" w:hint="default"/>
          <w:sz w:val="20"/>
          <w:szCs w:val="20"/>
        </w:rPr>
        <w:t>图</w:t>
      </w:r>
      <w:r>
        <w:rPr>
          <w:rFonts w:ascii="黑体" w:hAnsi="黑体" w:cs="黑体" w:eastAsia="黑体" w:hint="default"/>
          <w:spacing w:val="-52"/>
          <w:sz w:val="20"/>
          <w:szCs w:val="20"/>
        </w:rPr>
        <w:t> </w:t>
      </w:r>
      <w:r>
        <w:rPr>
          <w:rFonts w:ascii="Consolas" w:hAnsi="Consolas" w:cs="Consolas" w:eastAsia="Consolas" w:hint="default"/>
          <w:sz w:val="20"/>
          <w:szCs w:val="20"/>
        </w:rPr>
        <w:t>2-6-1 artix-7</w:t>
      </w:r>
      <w:r>
        <w:rPr>
          <w:rFonts w:ascii="Consolas" w:hAnsi="Consolas" w:cs="Consolas" w:eastAsia="Consolas" w:hint="default"/>
          <w:spacing w:val="-1"/>
          <w:sz w:val="20"/>
          <w:szCs w:val="20"/>
        </w:rPr>
        <w:t> </w:t>
      </w:r>
      <w:r>
        <w:rPr>
          <w:rFonts w:ascii="Consolas" w:hAnsi="Consolas" w:cs="Consolas" w:eastAsia="Consolas" w:hint="default"/>
          <w:sz w:val="20"/>
          <w:szCs w:val="20"/>
        </w:rPr>
        <w:t>FPGA</w:t>
      </w:r>
      <w:r>
        <w:rPr>
          <w:rFonts w:ascii="Consolas" w:hAnsi="Consolas" w:cs="Consolas" w:eastAsia="Consolas" w:hint="default"/>
          <w:spacing w:val="-63"/>
          <w:sz w:val="20"/>
          <w:szCs w:val="20"/>
        </w:rPr>
        <w:t> </w:t>
      </w:r>
      <w:r>
        <w:rPr>
          <w:rFonts w:ascii="黑体" w:hAnsi="黑体" w:cs="黑体" w:eastAsia="黑体" w:hint="default"/>
          <w:sz w:val="20"/>
          <w:szCs w:val="20"/>
        </w:rPr>
        <w:t>的图片介绍</w:t>
      </w:r>
      <w:r>
        <w:rPr>
          <w:rFonts w:ascii="Consolas" w:hAnsi="Consolas" w:cs="Consolas" w:eastAsia="Consolas" w:hint="default"/>
          <w:sz w:val="20"/>
          <w:szCs w:val="20"/>
        </w:rPr>
        <w:t>(xc7a100t)</w:t>
      </w:r>
    </w:p>
    <w:p>
      <w:pPr>
        <w:pStyle w:val="Heading3"/>
        <w:spacing w:line="240" w:lineRule="auto" w:before="159"/>
        <w:ind w:left="120" w:right="0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60" w:id="69"/>
      <w:bookmarkEnd w:id="69"/>
      <w:r>
        <w:rPr>
          <w:b w:val="0"/>
          <w:bCs w:val="0"/>
        </w:rPr>
      </w:r>
      <w:r>
        <w:rPr/>
        <w:t>2.6.2.</w:t>
      </w:r>
      <w:r>
        <w:rPr>
          <w:spacing w:val="-88"/>
        </w:rPr>
        <w:t> </w:t>
      </w:r>
      <w:r>
        <w:rPr>
          <w:rFonts w:ascii="黑体" w:hAnsi="黑体" w:cs="黑体" w:eastAsia="黑体" w:hint="default"/>
        </w:rPr>
        <w:t>测试显示方案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0"/>
        <w:ind w:right="0"/>
        <w:rPr>
          <w:rFonts w:ascii="黑体" w:hAnsi="黑体" w:cs="黑体" w:eastAsia="黑体" w:hint="default"/>
          <w:b/>
          <w:bCs/>
          <w:sz w:val="22"/>
          <w:szCs w:val="22"/>
        </w:rPr>
      </w:pPr>
    </w:p>
    <w:p>
      <w:pPr>
        <w:pStyle w:val="Heading4"/>
        <w:spacing w:line="328" w:lineRule="auto" w:before="0"/>
        <w:ind w:left="120" w:right="220" w:firstLine="422"/>
        <w:jc w:val="left"/>
      </w:pPr>
      <w:r>
        <w:rPr/>
        <w:t>由于是单周期的实验，所以我们只需要证明 </w:t>
      </w:r>
      <w:r>
        <w:rPr>
          <w:rFonts w:ascii="Consolas" w:hAnsi="Consolas" w:cs="Consolas" w:eastAsia="Consolas" w:hint="default"/>
        </w:rPr>
        <w:t>PC</w:t>
      </w:r>
      <w:r>
        <w:rPr>
          <w:rFonts w:ascii="Consolas" w:hAnsi="Consolas" w:cs="Consolas" w:eastAsia="Consolas" w:hint="default"/>
          <w:spacing w:val="-74"/>
        </w:rPr>
        <w:t> </w:t>
      </w:r>
      <w:r>
        <w:rPr/>
        <w:t>流动完全没有问题，之后证 明最后结果正确即可。</w:t>
      </w:r>
    </w:p>
    <w:p>
      <w:pPr>
        <w:pStyle w:val="Heading4"/>
        <w:spacing w:line="328" w:lineRule="auto" w:before="62"/>
        <w:ind w:left="120" w:right="231" w:firstLine="422"/>
        <w:jc w:val="both"/>
      </w:pPr>
      <w:r>
        <w:rPr/>
        <w:t>为了方便计算，我将输出的 </w:t>
      </w:r>
      <w:r>
        <w:rPr>
          <w:rFonts w:ascii="Consolas" w:hAnsi="Consolas" w:cs="Consolas" w:eastAsia="Consolas" w:hint="default"/>
        </w:rPr>
        <w:t>PC</w:t>
      </w:r>
      <w:r>
        <w:rPr>
          <w:rFonts w:ascii="Consolas" w:hAnsi="Consolas" w:cs="Consolas" w:eastAsia="Consolas" w:hint="default"/>
          <w:spacing w:val="-71"/>
        </w:rPr>
        <w:t> </w:t>
      </w:r>
      <w:r>
        <w:rPr/>
        <w:t>更改为第几条指令，也为了方便证明结果正 </w:t>
      </w:r>
      <w:r>
        <w:rPr>
          <w:spacing w:val="-3"/>
        </w:rPr>
        <w:t>确，最后的输出数据是按照内存单元</w:t>
      </w:r>
      <w:r>
        <w:rPr>
          <w:spacing w:val="-51"/>
        </w:rPr>
        <w:t> </w:t>
      </w:r>
      <w:r>
        <w:rPr>
          <w:rFonts w:ascii="Consolas" w:hAnsi="Consolas" w:cs="Consolas" w:eastAsia="Consolas" w:hint="default"/>
          <w:spacing w:val="-3"/>
        </w:rPr>
        <w:t>0-4(words)</w:t>
      </w:r>
      <w:r>
        <w:rPr>
          <w:spacing w:val="-3"/>
        </w:rPr>
        <w:t>循环滚动，之后的</w:t>
      </w:r>
      <w:r>
        <w:rPr>
          <w:spacing w:val="-52"/>
        </w:rPr>
        <w:t> </w:t>
      </w:r>
      <w:r>
        <w:rPr>
          <w:rFonts w:ascii="Consolas" w:hAnsi="Consolas" w:cs="Consolas" w:eastAsia="Consolas" w:hint="default"/>
        </w:rPr>
        <w:t>asm</w:t>
      </w:r>
      <w:r>
        <w:rPr>
          <w:rFonts w:ascii="Consolas" w:hAnsi="Consolas" w:cs="Consolas" w:eastAsia="Consolas" w:hint="default"/>
          <w:spacing w:val="-68"/>
        </w:rPr>
        <w:t> </w:t>
      </w:r>
      <w:r>
        <w:rPr/>
        <w:t>文件也 显示了这一点：</w:t>
      </w:r>
      <w:r>
        <w:rPr>
          <w:rFonts w:ascii="Consolas" w:hAnsi="Consolas" w:cs="Consolas" w:eastAsia="Consolas" w:hint="default"/>
        </w:rPr>
        <w:t>0-4(words)</w:t>
      </w:r>
      <w:r>
        <w:rPr/>
        <w:t>是存放数据的内存地址号。</w:t>
      </w:r>
    </w:p>
    <w:p>
      <w:pPr>
        <w:spacing w:after="0" w:line="328" w:lineRule="auto"/>
        <w:jc w:val="both"/>
        <w:sectPr>
          <w:pgSz w:w="11910" w:h="16840"/>
          <w:pgMar w:top="1380" w:bottom="280" w:left="1680" w:right="1560"/>
        </w:sectPr>
      </w:pPr>
    </w:p>
    <w:p>
      <w:pPr>
        <w:pStyle w:val="Heading3"/>
        <w:spacing w:line="240" w:lineRule="auto" w:before="1"/>
        <w:ind w:right="124"/>
        <w:jc w:val="left"/>
        <w:rPr>
          <w:rFonts w:ascii="黑体" w:hAnsi="黑体" w:cs="黑体" w:eastAsia="黑体" w:hint="default"/>
          <w:b w:val="0"/>
          <w:bCs w:val="0"/>
        </w:rPr>
      </w:pPr>
      <w:bookmarkStart w:name="_bookmark61" w:id="70"/>
      <w:bookmarkEnd w:id="70"/>
      <w:r>
        <w:rPr>
          <w:b w:val="0"/>
          <w:bCs w:val="0"/>
        </w:rPr>
      </w:r>
      <w:r>
        <w:rPr/>
        <w:t>2.6.3.</w:t>
      </w:r>
      <w:r>
        <w:rPr>
          <w:spacing w:val="-91"/>
        </w:rPr>
        <w:t> </w:t>
      </w:r>
      <w:r>
        <w:rPr>
          <w:rFonts w:ascii="黑体" w:hAnsi="黑体" w:cs="黑体" w:eastAsia="黑体" w:hint="default"/>
        </w:rPr>
        <w:t>连接开关、灯泡和七段显示管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0"/>
        <w:ind w:right="0"/>
        <w:rPr>
          <w:rFonts w:ascii="黑体" w:hAnsi="黑体" w:cs="黑体" w:eastAsia="黑体" w:hint="default"/>
          <w:b/>
          <w:bCs/>
          <w:sz w:val="22"/>
          <w:szCs w:val="22"/>
        </w:rPr>
      </w:pPr>
    </w:p>
    <w:p>
      <w:pPr>
        <w:pStyle w:val="Heading3"/>
        <w:numPr>
          <w:ilvl w:val="3"/>
          <w:numId w:val="7"/>
        </w:numPr>
        <w:tabs>
          <w:tab w:pos="1062" w:val="left" w:leader="none"/>
        </w:tabs>
        <w:spacing w:line="240" w:lineRule="auto" w:before="0" w:after="0"/>
        <w:ind w:left="1061" w:right="0" w:hanging="921"/>
        <w:jc w:val="left"/>
        <w:rPr>
          <w:b w:val="0"/>
          <w:bCs w:val="0"/>
        </w:rPr>
      </w:pPr>
      <w:bookmarkStart w:name="_bookmark62" w:id="71"/>
      <w:bookmarkEnd w:id="71"/>
      <w:r>
        <w:rPr>
          <w:b w:val="0"/>
          <w:bCs w:val="0"/>
        </w:rPr>
      </w:r>
      <w:bookmarkStart w:name="_bookmark62" w:id="72"/>
      <w:bookmarkEnd w:id="72"/>
      <w:r>
        <w:rPr/>
        <w:t>.</w:t>
      </w:r>
      <w:r>
        <w:rPr>
          <w:spacing w:val="-106"/>
        </w:rPr>
        <w:t> </w:t>
      </w:r>
      <w:r>
        <w:rPr>
          <w:rFonts w:ascii="黑体" w:hAnsi="黑体" w:cs="黑体" w:eastAsia="黑体" w:hint="default"/>
        </w:rPr>
        <w:t>连接框架</w:t>
      </w:r>
      <w:r>
        <w:rPr/>
        <w:t>(Verilog</w:t>
      </w:r>
      <w:r>
        <w:rPr>
          <w:spacing w:val="-74"/>
        </w:rPr>
        <w:t> </w:t>
      </w:r>
      <w:r>
        <w:rPr>
          <w:rFonts w:ascii="黑体" w:hAnsi="黑体" w:cs="黑体" w:eastAsia="黑体" w:hint="default"/>
        </w:rPr>
        <w:t>文件连接方式</w:t>
      </w:r>
      <w:r>
        <w:rPr/>
        <w:t>)</w:t>
      </w:r>
      <w:r>
        <w:rPr>
          <w:b w:val="0"/>
          <w:bCs w:val="0"/>
        </w:rPr>
      </w:r>
    </w:p>
    <w:p>
      <w:pPr>
        <w:spacing w:line="240" w:lineRule="auto" w:before="2" w:after="0"/>
        <w:ind w:right="0"/>
        <w:rPr>
          <w:rFonts w:ascii="Consolas" w:hAnsi="Consolas" w:cs="Consolas" w:eastAsia="Consolas" w:hint="default"/>
          <w:b/>
          <w:bCs/>
          <w:sz w:val="27"/>
          <w:szCs w:val="27"/>
        </w:rPr>
      </w:pPr>
    </w:p>
    <w:p>
      <w:pPr>
        <w:spacing w:line="240" w:lineRule="auto"/>
        <w:ind w:left="1360" w:right="0" w:firstLine="0"/>
        <w:rPr>
          <w:rFonts w:ascii="Consolas" w:hAnsi="Consolas" w:cs="Consolas" w:eastAsia="Consolas" w:hint="default"/>
          <w:sz w:val="20"/>
          <w:szCs w:val="20"/>
        </w:rPr>
      </w:pPr>
      <w:r>
        <w:rPr>
          <w:rFonts w:ascii="Consolas" w:hAnsi="Consolas" w:cs="Consolas" w:eastAsia="Consolas" w:hint="default"/>
          <w:sz w:val="20"/>
          <w:szCs w:val="20"/>
        </w:rPr>
        <w:drawing>
          <wp:inline distT="0" distB="0" distL="0" distR="0">
            <wp:extent cx="3716163" cy="3429476"/>
            <wp:effectExtent l="0" t="0" r="0" b="0"/>
            <wp:docPr id="21" name="image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163" cy="342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 w:eastAsia="Consolas" w:hint="default"/>
          <w:sz w:val="20"/>
          <w:szCs w:val="20"/>
        </w:rPr>
      </w:r>
    </w:p>
    <w:p>
      <w:pPr>
        <w:spacing w:line="240" w:lineRule="auto" w:before="4"/>
        <w:ind w:right="0"/>
        <w:rPr>
          <w:rFonts w:ascii="Consolas" w:hAnsi="Consolas" w:cs="Consolas" w:eastAsia="Consolas" w:hint="default"/>
          <w:b/>
          <w:bCs/>
          <w:sz w:val="23"/>
          <w:szCs w:val="23"/>
        </w:rPr>
      </w:pPr>
    </w:p>
    <w:p>
      <w:pPr>
        <w:pStyle w:val="Heading3"/>
        <w:numPr>
          <w:ilvl w:val="3"/>
          <w:numId w:val="7"/>
        </w:numPr>
        <w:tabs>
          <w:tab w:pos="1062" w:val="left" w:leader="none"/>
        </w:tabs>
        <w:spacing w:line="240" w:lineRule="auto" w:before="0" w:after="0"/>
        <w:ind w:left="1061" w:right="0" w:hanging="921"/>
        <w:jc w:val="left"/>
        <w:rPr>
          <w:b w:val="0"/>
          <w:bCs w:val="0"/>
        </w:rPr>
      </w:pPr>
      <w:bookmarkStart w:name="_bookmark63" w:id="73"/>
      <w:bookmarkEnd w:id="73"/>
      <w:r>
        <w:rPr>
          <w:b w:val="0"/>
          <w:bCs w:val="0"/>
        </w:rPr>
      </w:r>
      <w:bookmarkStart w:name="_bookmark63" w:id="74"/>
      <w:bookmarkEnd w:id="74"/>
      <w:r>
        <w:rPr/>
        <w:t>.</w:t>
      </w:r>
      <w:r>
        <w:rPr>
          <w:spacing w:val="-110"/>
        </w:rPr>
        <w:t> </w:t>
      </w:r>
      <w:r>
        <w:rPr>
          <w:rFonts w:ascii="黑体" w:hAnsi="黑体" w:cs="黑体" w:eastAsia="黑体" w:hint="default"/>
        </w:rPr>
        <w:t>文件</w:t>
      </w:r>
      <w:r>
        <w:rPr>
          <w:rFonts w:ascii="黑体" w:hAnsi="黑体" w:cs="黑体" w:eastAsia="黑体" w:hint="default"/>
          <w:spacing w:val="-66"/>
        </w:rPr>
        <w:t> </w:t>
      </w:r>
      <w:r>
        <w:rPr/>
        <w:t>TESTBENCH.v</w:t>
      </w:r>
      <w:r>
        <w:rPr>
          <w:b w:val="0"/>
          <w:bCs w:val="0"/>
        </w:rPr>
      </w:r>
    </w:p>
    <w:p>
      <w:pPr>
        <w:spacing w:line="240" w:lineRule="auto" w:before="0"/>
        <w:ind w:right="0"/>
        <w:rPr>
          <w:rFonts w:ascii="Consolas" w:hAnsi="Consolas" w:cs="Consolas" w:eastAsia="Consolas" w:hint="default"/>
          <w:b/>
          <w:bCs/>
          <w:sz w:val="20"/>
          <w:szCs w:val="20"/>
        </w:rPr>
      </w:pPr>
    </w:p>
    <w:p>
      <w:pPr>
        <w:spacing w:line="240" w:lineRule="auto" w:before="6"/>
        <w:ind w:right="0"/>
        <w:rPr>
          <w:rFonts w:ascii="Consolas" w:hAnsi="Consolas" w:cs="Consolas" w:eastAsia="Consolas" w:hint="default"/>
          <w:b/>
          <w:bCs/>
          <w:sz w:val="10"/>
          <w:szCs w:val="10"/>
        </w:rPr>
      </w:pPr>
    </w:p>
    <w:p>
      <w:pPr>
        <w:spacing w:line="240" w:lineRule="auto"/>
        <w:ind w:left="112" w:right="0" w:firstLine="0"/>
        <w:rPr>
          <w:rFonts w:ascii="Consolas" w:hAnsi="Consolas" w:cs="Consolas" w:eastAsia="Consolas" w:hint="default"/>
          <w:sz w:val="20"/>
          <w:szCs w:val="20"/>
        </w:rPr>
      </w:pPr>
      <w:r>
        <w:rPr>
          <w:rFonts w:ascii="Consolas" w:hAnsi="Consolas" w:cs="Consolas" w:eastAsia="Consolas" w:hint="default"/>
          <w:sz w:val="20"/>
          <w:szCs w:val="20"/>
        </w:rPr>
        <w:pict>
          <v:shape style="width:418.25pt;height:311.6pt;mso-position-horizontal-relative:char;mso-position-vertical-relative:line" type="#_x0000_t202" filled="true" fillcolor="#282c34" stroked="false">
            <w10:anchorlock/>
            <v:textbox inset="0,0,0,0">
              <w:txbxContent>
                <w:p>
                  <w:pPr>
                    <w:pStyle w:val="BodyText"/>
                    <w:spacing w:line="245" w:lineRule="exact" w:before="0"/>
                    <w:ind w:left="28" w:right="0"/>
                    <w:jc w:val="left"/>
                  </w:pPr>
                  <w:r>
                    <w:rPr>
                      <w:color w:val="D45FDE"/>
                    </w:rPr>
                    <w:t>`include</w:t>
                  </w:r>
                  <w:r>
                    <w:rPr>
                      <w:color w:val="D45FDE"/>
                      <w:spacing w:val="-7"/>
                    </w:rPr>
                    <w:t> </w:t>
                  </w:r>
                  <w:r>
                    <w:rPr>
                      <w:color w:val="88C978"/>
                    </w:rPr>
                    <w:t>"seg7x16.v"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28" w:right="0"/>
                    <w:jc w:val="left"/>
                  </w:pPr>
                  <w:r>
                    <w:rPr>
                      <w:color w:val="D45FDE"/>
                    </w:rPr>
                    <w:t>`include</w:t>
                  </w:r>
                  <w:r>
                    <w:rPr>
                      <w:color w:val="D45FDE"/>
                      <w:spacing w:val="-7"/>
                    </w:rPr>
                    <w:t> </w:t>
                  </w:r>
                  <w:r>
                    <w:rPr>
                      <w:color w:val="88C978"/>
                    </w:rPr>
                    <w:t>"clk_div.v"</w:t>
                  </w:r>
                  <w:r>
                    <w:rPr/>
                  </w:r>
                </w:p>
                <w:p>
                  <w:pPr>
                    <w:pStyle w:val="BodyText"/>
                    <w:spacing w:line="276" w:lineRule="auto" w:before="42"/>
                    <w:ind w:left="28" w:right="6374" w:hanging="1"/>
                    <w:jc w:val="center"/>
                  </w:pPr>
                  <w:r>
                    <w:rPr>
                      <w:color w:val="D45FDE"/>
                    </w:rPr>
                    <w:t>`include</w:t>
                  </w:r>
                  <w:r>
                    <w:rPr>
                      <w:color w:val="D45FDE"/>
                      <w:spacing w:val="-6"/>
                    </w:rPr>
                    <w:t> </w:t>
                  </w:r>
                  <w:r>
                    <w:rPr>
                      <w:color w:val="88C978"/>
                    </w:rPr>
                    <w:t>"MIPS.v" </w:t>
                  </w:r>
                  <w:r>
                    <w:rPr>
                      <w:color w:val="88C978"/>
                    </w:rPr>
                  </w:r>
                  <w:r>
                    <w:rPr>
                      <w:color w:val="D45FDE"/>
                    </w:rPr>
                    <w:t>module</w:t>
                  </w:r>
                  <w:r>
                    <w:rPr>
                      <w:color w:val="D45FDE"/>
                      <w:spacing w:val="-6"/>
                    </w:rPr>
                    <w:t> </w:t>
                  </w:r>
                  <w:r>
                    <w:rPr>
                      <w:color w:val="E4C07A"/>
                    </w:rPr>
                    <w:t>TESTBENCH</w:t>
                  </w:r>
                  <w:r>
                    <w:rPr>
                      <w:color w:val="ABB1BE"/>
                    </w:rPr>
                    <w:t>(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D45FDE"/>
                      <w:spacing w:val="-4"/>
                    </w:rPr>
                    <w:t> </w:t>
                  </w:r>
                  <w:r>
                    <w:rPr>
                      <w:color w:val="ABB1BE"/>
                    </w:rPr>
                    <w:t>clk,</w:t>
                  </w:r>
                  <w:r>
                    <w:rPr/>
                  </w:r>
                </w:p>
                <w:p>
                  <w:pPr>
                    <w:pStyle w:val="BodyText"/>
                    <w:spacing w:line="278" w:lineRule="auto" w:before="5"/>
                    <w:ind w:left="451" w:right="5722"/>
                    <w:jc w:val="left"/>
                  </w:pPr>
                  <w:r>
                    <w:rPr>
                      <w:color w:val="D45FDE"/>
                    </w:rPr>
                    <w:t>input </w:t>
                  </w:r>
                  <w:r>
                    <w:rPr>
                      <w:color w:val="ABB1BE"/>
                    </w:rPr>
                    <w:t>rst,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15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 sw_i,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output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15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7"/>
                    </w:rPr>
                    <w:t> </w:t>
                  </w:r>
                  <w:r>
                    <w:rPr>
                      <w:color w:val="ABB1BE"/>
                    </w:rPr>
                    <w:t>led_o,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output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7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 o_seg,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output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7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7"/>
                    </w:rPr>
                    <w:t> </w:t>
                  </w:r>
                  <w:r>
                    <w:rPr>
                      <w:color w:val="ABB1BE"/>
                    </w:rPr>
                    <w:t>o_sel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2"/>
                    <w:ind w:left="28" w:right="0"/>
                    <w:jc w:val="left"/>
                  </w:pPr>
                  <w:r>
                    <w:rPr>
                      <w:color w:val="ABB1BE"/>
                    </w:rPr>
                    <w:t>);</w:t>
                  </w:r>
                  <w:r>
                    <w:rPr/>
                  </w:r>
                </w:p>
                <w:p>
                  <w:pPr>
                    <w:pStyle w:val="BodyText"/>
                    <w:spacing w:line="276" w:lineRule="auto"/>
                    <w:ind w:left="451" w:right="5262"/>
                    <w:jc w:val="left"/>
                  </w:pPr>
                  <w:r>
                    <w:rPr>
                      <w:color w:val="D45FDE"/>
                    </w:rPr>
                    <w:t>wire </w:t>
                  </w:r>
                  <w:r>
                    <w:rPr>
                      <w:color w:val="ABB1BE"/>
                    </w:rPr>
                    <w:t>clk_display =</w:t>
                  </w:r>
                  <w:r>
                    <w:rPr>
                      <w:color w:val="ABB1BE"/>
                      <w:spacing w:val="-10"/>
                    </w:rPr>
                    <w:t> </w:t>
                  </w:r>
                  <w:r>
                    <w:rPr>
                      <w:color w:val="ABB1BE"/>
                    </w:rPr>
                    <w:t>clk;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wire</w:t>
                  </w:r>
                  <w:r>
                    <w:rPr>
                      <w:color w:val="D45FDE"/>
                      <w:spacing w:val="-6"/>
                    </w:rPr>
                    <w:t> </w:t>
                  </w:r>
                  <w:r>
                    <w:rPr>
                      <w:color w:val="ABB1BE"/>
                    </w:rPr>
                    <w:t>clk_CPU;</w:t>
                  </w:r>
                  <w:r>
                    <w:rPr/>
                  </w:r>
                </w:p>
                <w:p>
                  <w:pPr>
                    <w:pStyle w:val="BodyText"/>
                    <w:spacing w:line="278" w:lineRule="auto" w:before="5"/>
                    <w:ind w:left="451" w:right="5146"/>
                    <w:jc w:val="left"/>
                  </w:pPr>
                  <w:r>
                    <w:rPr>
                      <w:color w:val="D45FDE"/>
                    </w:rPr>
                    <w:t>wire </w:t>
                  </w:r>
                  <w:r>
                    <w:rPr>
                      <w:color w:val="ABB1BE"/>
                    </w:rPr>
                    <w:t>rst_CPU = ~rst;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reg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 clk_cnt;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wire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9"/>
                    </w:rPr>
                    <w:t> </w:t>
                  </w:r>
                  <w:r>
                    <w:rPr>
                      <w:color w:val="ABB1BE"/>
                    </w:rPr>
                    <w:t>display_data;</w:t>
                  </w:r>
                  <w:r>
                    <w:rPr/>
                  </w:r>
                </w:p>
                <w:p>
                  <w:pPr>
                    <w:spacing w:line="240" w:lineRule="auto" w:before="1"/>
                    <w:rPr>
                      <w:rFonts w:ascii="Consolas" w:hAnsi="Consolas" w:cs="Consolas" w:eastAsia="Consolas" w:hint="default"/>
                      <w:b/>
                      <w:bCs/>
                      <w:sz w:val="24"/>
                      <w:szCs w:val="24"/>
                    </w:rPr>
                  </w:pPr>
                </w:p>
                <w:p>
                  <w:pPr>
                    <w:pStyle w:val="BodyText"/>
                    <w:spacing w:line="280" w:lineRule="auto" w:before="0"/>
                    <w:ind w:left="873" w:right="6105" w:hanging="423"/>
                    <w:jc w:val="left"/>
                  </w:pPr>
                  <w:r>
                    <w:rPr>
                      <w:color w:val="D45FDE"/>
                    </w:rPr>
                    <w:t>initial begin </w:t>
                  </w:r>
                  <w:r>
                    <w:rPr>
                      <w:color w:val="ABB1BE"/>
                    </w:rPr>
                    <w:t>clk_cnt =</w:t>
                  </w:r>
                  <w:r>
                    <w:rPr>
                      <w:color w:val="ABB1BE"/>
                      <w:spacing w:val="-4"/>
                    </w:rPr>
                    <w:t>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pStyle w:val="BodyText"/>
                    <w:spacing w:line="241" w:lineRule="exact" w:before="0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end</w:t>
                  </w:r>
                  <w:r>
                    <w:rPr/>
                  </w:r>
                </w:p>
                <w:p>
                  <w:pPr>
                    <w:spacing w:line="240" w:lineRule="auto" w:before="9"/>
                    <w:rPr>
                      <w:rFonts w:ascii="Consolas" w:hAnsi="Consolas" w:cs="Consolas" w:eastAsia="Consolas" w:hint="default"/>
                      <w:b/>
                      <w:bCs/>
                      <w:sz w:val="27"/>
                      <w:szCs w:val="27"/>
                    </w:rPr>
                  </w:pPr>
                </w:p>
                <w:p>
                  <w:pPr>
                    <w:pStyle w:val="BodyText"/>
                    <w:spacing w:line="240" w:lineRule="auto" w:before="0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always </w:t>
                  </w:r>
                  <w:r>
                    <w:rPr>
                      <w:color w:val="ABB1BE"/>
                    </w:rPr>
                    <w:t>@(</w:t>
                  </w:r>
                  <w:r>
                    <w:rPr>
                      <w:color w:val="D45FDE"/>
                    </w:rPr>
                    <w:t>posedge </w:t>
                  </w:r>
                  <w:r>
                    <w:rPr>
                      <w:color w:val="ABB1BE"/>
                    </w:rPr>
                    <w:t>rst_CPU)</w:t>
                  </w:r>
                  <w:r>
                    <w:rPr>
                      <w:color w:val="ABB1BE"/>
                      <w:spacing w:val="-11"/>
                    </w:rPr>
                    <w:t> </w:t>
                  </w:r>
                  <w:r>
                    <w:rPr>
                      <w:color w:val="D45FDE"/>
                    </w:rPr>
                    <w:t>begin</w:t>
                  </w:r>
                  <w:r>
                    <w:rPr/>
                  </w:r>
                </w:p>
              </w:txbxContent>
            </v:textbox>
            <v:fill type="solid"/>
          </v:shape>
        </w:pict>
      </w:r>
      <w:r>
        <w:rPr>
          <w:rFonts w:ascii="Consolas" w:hAnsi="Consolas" w:cs="Consolas" w:eastAsia="Consolas" w:hint="default"/>
          <w:sz w:val="20"/>
          <w:szCs w:val="20"/>
        </w:rPr>
      </w:r>
    </w:p>
    <w:p>
      <w:pPr>
        <w:spacing w:after="0" w:line="240" w:lineRule="auto"/>
        <w:rPr>
          <w:rFonts w:ascii="Consolas" w:hAnsi="Consolas" w:cs="Consolas" w:eastAsia="Consolas" w:hint="default"/>
          <w:sz w:val="20"/>
          <w:szCs w:val="20"/>
        </w:rPr>
        <w:sectPr>
          <w:pgSz w:w="11910" w:h="16840"/>
          <w:pgMar w:top="1380" w:bottom="280" w:left="1660" w:right="1660"/>
        </w:sectPr>
      </w:pPr>
    </w:p>
    <w:p>
      <w:pPr>
        <w:spacing w:line="240" w:lineRule="auto"/>
        <w:ind w:left="112" w:right="0" w:firstLine="0"/>
        <w:rPr>
          <w:rFonts w:ascii="Consolas" w:hAnsi="Consolas" w:cs="Consolas" w:eastAsia="Consolas" w:hint="default"/>
          <w:sz w:val="20"/>
          <w:szCs w:val="20"/>
        </w:rPr>
      </w:pPr>
      <w:r>
        <w:rPr>
          <w:rFonts w:ascii="Consolas" w:hAnsi="Consolas" w:cs="Consolas" w:eastAsia="Consolas" w:hint="default"/>
          <w:sz w:val="20"/>
          <w:szCs w:val="20"/>
        </w:rPr>
        <w:pict>
          <v:shape style="width:418.25pt;height:442pt;mso-position-horizontal-relative:char;mso-position-vertical-relative:line" type="#_x0000_t202" filled="true" fillcolor="#282c34" stroked="false">
            <w10:anchorlock/>
            <v:textbox inset="0,0,0,0">
              <w:txbxContent>
                <w:p>
                  <w:pPr>
                    <w:pStyle w:val="BodyText"/>
                    <w:spacing w:line="240" w:lineRule="auto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clk_cnt =</w:t>
                  </w:r>
                  <w:r>
                    <w:rPr>
                      <w:color w:val="ABB1BE"/>
                      <w:spacing w:val="-4"/>
                    </w:rPr>
                    <w:t>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end</w:t>
                  </w:r>
                  <w:r>
                    <w:rPr/>
                  </w:r>
                </w:p>
                <w:p>
                  <w:pPr>
                    <w:pStyle w:val="BodyText"/>
                    <w:spacing w:line="278" w:lineRule="auto" w:before="42"/>
                    <w:ind w:left="873" w:right="4339" w:hanging="423"/>
                    <w:jc w:val="left"/>
                  </w:pPr>
                  <w:r>
                    <w:rPr>
                      <w:color w:val="D45FDE"/>
                    </w:rPr>
                    <w:t>always </w:t>
                  </w:r>
                  <w:r>
                    <w:rPr>
                      <w:color w:val="ABB1BE"/>
                    </w:rPr>
                    <w:t>@(</w:t>
                  </w:r>
                  <w:r>
                    <w:rPr>
                      <w:color w:val="D45FDE"/>
                    </w:rPr>
                    <w:t>posedge </w:t>
                  </w:r>
                  <w:r>
                    <w:rPr>
                      <w:color w:val="ABB1BE"/>
                    </w:rPr>
                    <w:t>clk_CPU)</w:t>
                  </w:r>
                  <w:r>
                    <w:rPr>
                      <w:color w:val="ABB1BE"/>
                      <w:spacing w:val="-11"/>
                    </w:rPr>
                    <w:t> </w:t>
                  </w:r>
                  <w:r>
                    <w:rPr>
                      <w:color w:val="D45FDE"/>
                    </w:rPr>
                    <w:t>begin </w:t>
                  </w:r>
                  <w:r>
                    <w:rPr>
                      <w:color w:val="D45FDE"/>
                    </w:rPr>
                  </w:r>
                  <w:r>
                    <w:rPr>
                      <w:color w:val="ABB1BE"/>
                    </w:rPr>
                    <w:t>clk_cnt = clk_cnt + </w:t>
                  </w:r>
                  <w:r>
                    <w:rPr>
                      <w:color w:val="D19A66"/>
                    </w:rPr>
                    <w:t>1</w:t>
                  </w:r>
                  <w:r>
                    <w:rPr>
                      <w:color w:val="ABB1BE"/>
                    </w:rPr>
                    <w:t>;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if</w:t>
                  </w:r>
                  <w:r>
                    <w:rPr>
                      <w:color w:val="ABB1BE"/>
                    </w:rPr>
                    <w:t>(clk_cnt &gt;=</w:t>
                  </w:r>
                  <w:r>
                    <w:rPr>
                      <w:color w:val="ABB1BE"/>
                      <w:spacing w:val="-9"/>
                    </w:rPr>
                    <w:t> </w:t>
                  </w:r>
                  <w:r>
                    <w:rPr>
                      <w:color w:val="D19A66"/>
                    </w:rPr>
                    <w:t>3072</w:t>
                  </w:r>
                  <w:r>
                    <w:rPr>
                      <w:color w:val="ABB1BE"/>
                    </w:rPr>
                    <w:t>)</w:t>
                  </w:r>
                  <w:r>
                    <w:rPr>
                      <w:color w:val="D45FDE"/>
                    </w:rPr>
                    <w:t>begin</w:t>
                  </w:r>
                  <w:r>
                    <w:rPr/>
                  </w:r>
                </w:p>
                <w:p>
                  <w:pPr>
                    <w:pStyle w:val="BodyText"/>
                    <w:spacing w:line="244" w:lineRule="exact" w:before="0"/>
                    <w:ind w:left="0" w:right="4857"/>
                    <w:jc w:val="center"/>
                  </w:pPr>
                  <w:r>
                    <w:rPr>
                      <w:color w:val="2BB9C5"/>
                    </w:rPr>
                    <w:t>$finish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873" w:right="0"/>
                    <w:jc w:val="left"/>
                  </w:pPr>
                  <w:r>
                    <w:rPr>
                      <w:color w:val="D45FDE"/>
                    </w:rPr>
                    <w:t>end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end</w:t>
                  </w:r>
                  <w:r>
                    <w:rPr/>
                  </w:r>
                </w:p>
                <w:p>
                  <w:pPr>
                    <w:spacing w:line="240" w:lineRule="auto" w:before="5"/>
                    <w:rPr>
                      <w:rFonts w:ascii="Consolas" w:hAnsi="Consolas" w:cs="Consolas" w:eastAsia="Consolas" w:hint="default"/>
                      <w:b/>
                      <w:bCs/>
                      <w:sz w:val="27"/>
                      <w:szCs w:val="27"/>
                    </w:rPr>
                  </w:pPr>
                </w:p>
                <w:p>
                  <w:pPr>
                    <w:pStyle w:val="BodyText"/>
                    <w:spacing w:line="240" w:lineRule="auto" w:before="0"/>
                    <w:ind w:left="451" w:right="0"/>
                    <w:jc w:val="left"/>
                  </w:pPr>
                  <w:r>
                    <w:rPr>
                      <w:color w:val="EE586E"/>
                    </w:rPr>
                    <w:t>MIPS</w:t>
                  </w:r>
                  <w:r>
                    <w:rPr>
                      <w:color w:val="EE586E"/>
                      <w:spacing w:val="-4"/>
                    </w:rPr>
                    <w:t> </w:t>
                  </w:r>
                  <w:r>
                    <w:rPr>
                      <w:color w:val="EE586E"/>
                    </w:rPr>
                    <w:t>U_MIPS</w:t>
                  </w:r>
                  <w:r>
                    <w:rPr>
                      <w:color w:val="ABB1BE"/>
                    </w:rPr>
                    <w:t>(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.clk(clk_CPU),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.rst(rst_CPU),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.Ctrl_out(led_o),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.display_data(display_data)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451" w:right="0"/>
                    <w:jc w:val="left"/>
                  </w:pPr>
                  <w:r>
                    <w:rPr>
                      <w:color w:val="ABB1BE"/>
                    </w:rPr>
                    <w:t>);</w:t>
                  </w:r>
                  <w:r>
                    <w:rPr/>
                  </w:r>
                </w:p>
                <w:p>
                  <w:pPr>
                    <w:spacing w:line="240" w:lineRule="auto" w:before="10"/>
                    <w:rPr>
                      <w:rFonts w:ascii="Consolas" w:hAnsi="Consolas" w:cs="Consolas" w:eastAsia="Consolas" w:hint="default"/>
                      <w:b/>
                      <w:bCs/>
                      <w:sz w:val="27"/>
                      <w:szCs w:val="27"/>
                    </w:rPr>
                  </w:pPr>
                </w:p>
                <w:p>
                  <w:pPr>
                    <w:pStyle w:val="BodyText"/>
                    <w:spacing w:line="240" w:lineRule="auto" w:before="0"/>
                    <w:ind w:left="451" w:right="0"/>
                    <w:jc w:val="left"/>
                  </w:pPr>
                  <w:r>
                    <w:rPr>
                      <w:color w:val="EE586E"/>
                    </w:rPr>
                    <w:t>clk_div</w:t>
                  </w:r>
                  <w:r>
                    <w:rPr>
                      <w:color w:val="EE586E"/>
                      <w:spacing w:val="-5"/>
                    </w:rPr>
                    <w:t> </w:t>
                  </w:r>
                  <w:r>
                    <w:rPr>
                      <w:color w:val="EE586E"/>
                    </w:rPr>
                    <w:t>U_clk_div</w:t>
                  </w:r>
                  <w:r>
                    <w:rPr>
                      <w:color w:val="ABB1BE"/>
                    </w:rPr>
                    <w:t>(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.clk_dis(clk_display),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.rst(rst_CPU),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.sw(sw_i),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.clk_CPU(clk_CPU)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451" w:right="0"/>
                    <w:jc w:val="left"/>
                  </w:pPr>
                  <w:r>
                    <w:rPr>
                      <w:color w:val="ABB1BE"/>
                    </w:rPr>
                    <w:t>);</w:t>
                  </w:r>
                  <w:r>
                    <w:rPr/>
                  </w:r>
                </w:p>
                <w:p>
                  <w:pPr>
                    <w:spacing w:line="240" w:lineRule="auto" w:before="9"/>
                    <w:rPr>
                      <w:rFonts w:ascii="Consolas" w:hAnsi="Consolas" w:cs="Consolas" w:eastAsia="Consolas" w:hint="default"/>
                      <w:b/>
                      <w:bCs/>
                      <w:sz w:val="27"/>
                      <w:szCs w:val="27"/>
                    </w:rPr>
                  </w:pPr>
                </w:p>
                <w:p>
                  <w:pPr>
                    <w:pStyle w:val="BodyText"/>
                    <w:spacing w:line="240" w:lineRule="auto" w:before="0"/>
                    <w:ind w:left="451" w:right="0"/>
                    <w:jc w:val="left"/>
                  </w:pPr>
                  <w:r>
                    <w:rPr>
                      <w:color w:val="EE586E"/>
                    </w:rPr>
                    <w:t>seg7x16</w:t>
                  </w:r>
                  <w:r>
                    <w:rPr>
                      <w:color w:val="EE586E"/>
                      <w:spacing w:val="-5"/>
                    </w:rPr>
                    <w:t> </w:t>
                  </w:r>
                  <w:r>
                    <w:rPr>
                      <w:color w:val="EE586E"/>
                    </w:rPr>
                    <w:t>U_seg7x16</w:t>
                  </w:r>
                  <w:r>
                    <w:rPr>
                      <w:color w:val="ABB1BE"/>
                    </w:rPr>
                    <w:t>(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.clk(clk_display),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.rst(rst_CPU),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.i_data(display_data),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.o_seg(o_seg),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873" w:right="0"/>
                    <w:jc w:val="left"/>
                  </w:pPr>
                  <w:r>
                    <w:rPr>
                      <w:color w:val="ABB1BE"/>
                    </w:rPr>
                    <w:t>.o_sel(o_sel)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451" w:right="0"/>
                    <w:jc w:val="left"/>
                  </w:pPr>
                  <w:r>
                    <w:rPr>
                      <w:color w:val="ABB1BE"/>
                    </w:rPr>
                    <w:t>);</w:t>
                  </w:r>
                  <w:r>
                    <w:rPr/>
                  </w:r>
                </w:p>
                <w:p>
                  <w:pPr>
                    <w:spacing w:before="37"/>
                    <w:ind w:left="28" w:right="0" w:firstLine="0"/>
                    <w:jc w:val="left"/>
                    <w:rPr>
                      <w:rFonts w:ascii="Consolas" w:hAnsi="Consolas" w:cs="Consolas" w:eastAsia="Consolas" w:hint="default"/>
                      <w:sz w:val="21"/>
                      <w:szCs w:val="21"/>
                    </w:rPr>
                  </w:pPr>
                  <w:r>
                    <w:rPr>
                      <w:rFonts w:ascii="Consolas"/>
                      <w:color w:val="D45FDE"/>
                      <w:sz w:val="21"/>
                    </w:rPr>
                    <w:t>endmodule </w:t>
                  </w: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//</w:t>
                  </w:r>
                  <w:r>
                    <w:rPr>
                      <w:rFonts w:ascii="Consolas"/>
                      <w:i/>
                      <w:color w:val="7E848E"/>
                      <w:spacing w:val="-8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TESTBENCH</w:t>
                  </w:r>
                  <w:r>
                    <w:rPr>
                      <w:rFonts w:ascii="Consolas"/>
                      <w:sz w:val="21"/>
                    </w:rPr>
                  </w:r>
                </w:p>
              </w:txbxContent>
            </v:textbox>
            <v:fill type="solid"/>
          </v:shape>
        </w:pict>
      </w:r>
      <w:r>
        <w:rPr>
          <w:rFonts w:ascii="Consolas" w:hAnsi="Consolas" w:cs="Consolas" w:eastAsia="Consolas" w:hint="default"/>
          <w:sz w:val="20"/>
          <w:szCs w:val="20"/>
        </w:rPr>
      </w:r>
    </w:p>
    <w:p>
      <w:pPr>
        <w:spacing w:line="240" w:lineRule="auto" w:before="0"/>
        <w:ind w:right="0"/>
        <w:rPr>
          <w:rFonts w:ascii="Consolas" w:hAnsi="Consolas" w:cs="Consolas" w:eastAsia="Consolas" w:hint="default"/>
          <w:b/>
          <w:bCs/>
          <w:sz w:val="8"/>
          <w:szCs w:val="8"/>
        </w:rPr>
      </w:pPr>
    </w:p>
    <w:p>
      <w:pPr>
        <w:pStyle w:val="Heading3"/>
        <w:numPr>
          <w:ilvl w:val="3"/>
          <w:numId w:val="7"/>
        </w:numPr>
        <w:tabs>
          <w:tab w:pos="1062" w:val="left" w:leader="none"/>
        </w:tabs>
        <w:spacing w:line="240" w:lineRule="auto" w:before="26" w:after="0"/>
        <w:ind w:left="1061" w:right="0" w:hanging="921"/>
        <w:jc w:val="left"/>
        <w:rPr>
          <w:b w:val="0"/>
          <w:bCs w:val="0"/>
        </w:rPr>
      </w:pPr>
      <w:bookmarkStart w:name="_bookmark64" w:id="75"/>
      <w:bookmarkEnd w:id="75"/>
      <w:r>
        <w:rPr>
          <w:b w:val="0"/>
          <w:bCs w:val="0"/>
        </w:rPr>
      </w:r>
      <w:bookmarkStart w:name="_bookmark64" w:id="76"/>
      <w:bookmarkEnd w:id="76"/>
      <w:r>
        <w:rPr/>
        <w:t>.</w:t>
      </w:r>
      <w:r>
        <w:rPr>
          <w:spacing w:val="-110"/>
        </w:rPr>
        <w:t> </w:t>
      </w:r>
      <w:r>
        <w:rPr>
          <w:rFonts w:ascii="黑体" w:hAnsi="黑体" w:cs="黑体" w:eastAsia="黑体" w:hint="default"/>
        </w:rPr>
        <w:t>文件</w:t>
      </w:r>
      <w:r>
        <w:rPr>
          <w:rFonts w:ascii="黑体" w:hAnsi="黑体" w:cs="黑体" w:eastAsia="黑体" w:hint="default"/>
          <w:spacing w:val="-66"/>
        </w:rPr>
        <w:t> </w:t>
      </w:r>
      <w:r>
        <w:rPr/>
        <w:t>clk_div.v</w:t>
      </w:r>
      <w:r>
        <w:rPr>
          <w:b w:val="0"/>
          <w:bCs w:val="0"/>
        </w:rPr>
      </w:r>
    </w:p>
    <w:p>
      <w:pPr>
        <w:spacing w:line="240" w:lineRule="auto" w:before="0"/>
        <w:ind w:right="0"/>
        <w:rPr>
          <w:rFonts w:ascii="Consolas" w:hAnsi="Consolas" w:cs="Consolas" w:eastAsia="Consolas" w:hint="default"/>
          <w:b/>
          <w:bCs/>
          <w:sz w:val="20"/>
          <w:szCs w:val="20"/>
        </w:rPr>
      </w:pPr>
    </w:p>
    <w:p>
      <w:pPr>
        <w:spacing w:line="240" w:lineRule="auto" w:before="7"/>
        <w:ind w:right="0"/>
        <w:rPr>
          <w:rFonts w:ascii="Consolas" w:hAnsi="Consolas" w:cs="Consolas" w:eastAsia="Consolas" w:hint="default"/>
          <w:b/>
          <w:bCs/>
          <w:sz w:val="10"/>
          <w:szCs w:val="10"/>
        </w:rPr>
      </w:pPr>
    </w:p>
    <w:p>
      <w:pPr>
        <w:spacing w:line="240" w:lineRule="auto"/>
        <w:ind w:left="112" w:right="0" w:firstLine="0"/>
        <w:rPr>
          <w:rFonts w:ascii="Consolas" w:hAnsi="Consolas" w:cs="Consolas" w:eastAsia="Consolas" w:hint="default"/>
          <w:sz w:val="20"/>
          <w:szCs w:val="20"/>
        </w:rPr>
      </w:pPr>
      <w:r>
        <w:rPr>
          <w:rFonts w:ascii="Consolas" w:hAnsi="Consolas" w:cs="Consolas" w:eastAsia="Consolas" w:hint="default"/>
          <w:sz w:val="20"/>
          <w:szCs w:val="20"/>
        </w:rPr>
        <w:pict>
          <v:shape style="width:418.25pt;height:212pt;mso-position-horizontal-relative:char;mso-position-vertical-relative:line" type="#_x0000_t202" filled="true" fillcolor="#282c34" stroked="false">
            <w10:anchorlock/>
            <v:textbox inset="0,0,0,0">
              <w:txbxContent>
                <w:p>
                  <w:pPr>
                    <w:spacing w:line="245" w:lineRule="exact" w:before="0"/>
                    <w:ind w:left="28" w:right="0" w:firstLine="0"/>
                    <w:jc w:val="left"/>
                    <w:rPr>
                      <w:rFonts w:ascii="Consolas" w:hAnsi="Consolas" w:cs="Consolas" w:eastAsia="Consolas" w:hint="default"/>
                      <w:sz w:val="21"/>
                      <w:szCs w:val="21"/>
                    </w:rPr>
                  </w:pP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//`timescale 1ns /</w:t>
                  </w:r>
                  <w:r>
                    <w:rPr>
                      <w:rFonts w:ascii="Consolas"/>
                      <w:i/>
                      <w:color w:val="7E848E"/>
                      <w:spacing w:val="-10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1ps</w:t>
                  </w:r>
                  <w:r>
                    <w:rPr>
                      <w:rFonts w:ascii="Consolas"/>
                      <w:sz w:val="21"/>
                    </w:rPr>
                  </w:r>
                </w:p>
                <w:p>
                  <w:pPr>
                    <w:pStyle w:val="BodyText"/>
                    <w:spacing w:line="278" w:lineRule="auto"/>
                    <w:ind w:left="451" w:right="6183" w:hanging="423"/>
                    <w:jc w:val="left"/>
                  </w:pPr>
                  <w:r>
                    <w:rPr>
                      <w:color w:val="D45FDE"/>
                    </w:rPr>
                    <w:t>module </w:t>
                  </w:r>
                  <w:r>
                    <w:rPr>
                      <w:color w:val="E4C07A"/>
                    </w:rPr>
                    <w:t>clk_div </w:t>
                  </w:r>
                  <w:r>
                    <w:rPr>
                      <w:color w:val="ABB1BE"/>
                    </w:rPr>
                    <w:t>(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 </w:t>
                  </w:r>
                  <w:r>
                    <w:rPr>
                      <w:color w:val="ABB1BE"/>
                    </w:rPr>
                    <w:t>clk_dis,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 </w:t>
                  </w:r>
                  <w:r>
                    <w:rPr>
                      <w:color w:val="ABB1BE"/>
                    </w:rPr>
                    <w:t>rst,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15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6"/>
                    </w:rPr>
                    <w:t> </w:t>
                  </w:r>
                  <w:r>
                    <w:rPr>
                      <w:color w:val="ABB1BE"/>
                    </w:rPr>
                    <w:t>sw, </w:t>
                  </w:r>
                  <w:r>
                    <w:rPr>
                      <w:color w:val="ABB1BE"/>
                    </w:rPr>
                  </w:r>
                  <w:r>
                    <w:rPr>
                      <w:color w:val="EE586E"/>
                    </w:rPr>
                    <w:t>output</w:t>
                  </w:r>
                  <w:r>
                    <w:rPr>
                      <w:color w:val="EE586E"/>
                      <w:spacing w:val="-5"/>
                    </w:rPr>
                    <w:t> </w:t>
                  </w:r>
                  <w:r>
                    <w:rPr>
                      <w:color w:val="EE586E"/>
                    </w:rPr>
                    <w:t>clk_CPU</w:t>
                  </w:r>
                  <w:r>
                    <w:rPr/>
                  </w:r>
                </w:p>
                <w:p>
                  <w:pPr>
                    <w:pStyle w:val="BodyText"/>
                    <w:spacing w:line="244" w:lineRule="exact" w:before="0"/>
                    <w:ind w:left="28" w:right="0"/>
                    <w:jc w:val="left"/>
                  </w:pPr>
                  <w:r>
                    <w:rPr>
                      <w:color w:val="ABB1BE"/>
                    </w:rPr>
                    <w:t>);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reg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7"/>
                    </w:rPr>
                    <w:t> </w:t>
                  </w:r>
                  <w:r>
                    <w:rPr>
                      <w:color w:val="ABB1BE"/>
                    </w:rPr>
                    <w:t>clkdiv;</w:t>
                  </w:r>
                  <w:r>
                    <w:rPr/>
                  </w:r>
                </w:p>
                <w:p>
                  <w:pPr>
                    <w:pStyle w:val="BodyText"/>
                    <w:spacing w:line="276" w:lineRule="auto"/>
                    <w:ind w:left="873" w:right="3181" w:hanging="423"/>
                    <w:jc w:val="left"/>
                  </w:pPr>
                  <w:r>
                    <w:rPr>
                      <w:color w:val="D45FDE"/>
                    </w:rPr>
                    <w:t>always </w:t>
                  </w:r>
                  <w:r>
                    <w:rPr>
                      <w:color w:val="ABB1BE"/>
                    </w:rPr>
                    <w:t>@ (</w:t>
                  </w:r>
                  <w:r>
                    <w:rPr>
                      <w:color w:val="D45FDE"/>
                    </w:rPr>
                    <w:t>posedge </w:t>
                  </w:r>
                  <w:r>
                    <w:rPr>
                      <w:color w:val="ABB1BE"/>
                    </w:rPr>
                    <w:t>clk_dis </w:t>
                  </w:r>
                  <w:r>
                    <w:rPr>
                      <w:color w:val="D45FDE"/>
                    </w:rPr>
                    <w:t>or posedge</w:t>
                  </w:r>
                  <w:r>
                    <w:rPr>
                      <w:color w:val="D45FDE"/>
                      <w:spacing w:val="-10"/>
                    </w:rPr>
                    <w:t> </w:t>
                  </w:r>
                  <w:r>
                    <w:rPr>
                      <w:color w:val="ABB1BE"/>
                    </w:rPr>
                    <w:t>rst)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begin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6"/>
                    <w:ind w:left="1291" w:right="0"/>
                    <w:jc w:val="left"/>
                  </w:pPr>
                  <w:r>
                    <w:rPr>
                      <w:color w:val="ABB1BE"/>
                    </w:rPr>
                    <w:t>clkdiv &lt;= (rst) ? </w:t>
                  </w:r>
                  <w:r>
                    <w:rPr>
                      <w:color w:val="D19A66"/>
                    </w:rPr>
                    <w:t>0 </w:t>
                  </w:r>
                  <w:r>
                    <w:rPr>
                      <w:color w:val="ABB1BE"/>
                    </w:rPr>
                    <w:t>: clkdiv +</w:t>
                  </w:r>
                  <w:r>
                    <w:rPr>
                      <w:color w:val="ABB1BE"/>
                      <w:spacing w:val="-10"/>
                    </w:rPr>
                    <w:t> </w:t>
                  </w:r>
                  <w:r>
                    <w:rPr>
                      <w:color w:val="D19A66"/>
                    </w:rPr>
                    <w:t>1'b1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tabs>
                      <w:tab w:pos="1526" w:val="left" w:leader="none"/>
                    </w:tabs>
                    <w:spacing w:before="37"/>
                    <w:ind w:left="28" w:right="0" w:firstLine="0"/>
                    <w:jc w:val="left"/>
                    <w:rPr>
                      <w:rFonts w:ascii="Consolas" w:hAnsi="Consolas" w:cs="Consolas" w:eastAsia="Consolas" w:hint="default"/>
                      <w:sz w:val="21"/>
                      <w:szCs w:val="21"/>
                    </w:rPr>
                  </w:pPr>
                  <w:r>
                    <w:rPr>
                      <w:rFonts w:ascii="Consolas"/>
                      <w:i/>
                      <w:color w:val="7E848E"/>
                      <w:spacing w:val="-1"/>
                      <w:sz w:val="21"/>
                    </w:rPr>
                    <w:t>/*</w:t>
                    <w:tab/>
                    <w:t>if</w:t>
                  </w:r>
                  <w:r>
                    <w:rPr>
                      <w:rFonts w:ascii="Consolas"/>
                      <w:i/>
                      <w:color w:val="7E848E"/>
                      <w:spacing w:val="4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7E848E"/>
                      <w:spacing w:val="-1"/>
                      <w:sz w:val="21"/>
                    </w:rPr>
                    <w:t>(rst)</w:t>
                  </w:r>
                  <w:r>
                    <w:rPr>
                      <w:rFonts w:ascii="Consolas"/>
                      <w:spacing w:val="-1"/>
                      <w:sz w:val="21"/>
                    </w:rPr>
                  </w:r>
                </w:p>
                <w:p>
                  <w:pPr>
                    <w:spacing w:line="280" w:lineRule="auto" w:before="37"/>
                    <w:ind w:left="1291" w:right="5266" w:firstLine="422"/>
                    <w:jc w:val="left"/>
                    <w:rPr>
                      <w:rFonts w:ascii="Consolas" w:hAnsi="Consolas" w:cs="Consolas" w:eastAsia="Consolas" w:hint="default"/>
                      <w:sz w:val="21"/>
                      <w:szCs w:val="21"/>
                    </w:rPr>
                  </w:pP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clkdiv &lt;=</w:t>
                  </w:r>
                  <w:r>
                    <w:rPr>
                      <w:rFonts w:ascii="Consolas"/>
                      <w:i/>
                      <w:color w:val="7E848E"/>
                      <w:spacing w:val="-6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0; </w:t>
                  </w: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else</w:t>
                  </w:r>
                  <w:r>
                    <w:rPr>
                      <w:rFonts w:ascii="Consolas"/>
                      <w:sz w:val="21"/>
                    </w:rPr>
                  </w:r>
                </w:p>
                <w:p>
                  <w:pPr>
                    <w:spacing w:line="241" w:lineRule="exact" w:before="0"/>
                    <w:ind w:left="1714" w:right="0" w:firstLine="0"/>
                    <w:jc w:val="left"/>
                    <w:rPr>
                      <w:rFonts w:ascii="Consolas" w:hAnsi="Consolas" w:cs="Consolas" w:eastAsia="Consolas" w:hint="default"/>
                      <w:sz w:val="21"/>
                      <w:szCs w:val="21"/>
                    </w:rPr>
                  </w:pP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clkdiv &lt;= clkdiv +</w:t>
                  </w:r>
                  <w:r>
                    <w:rPr>
                      <w:rFonts w:ascii="Consolas"/>
                      <w:i/>
                      <w:color w:val="7E848E"/>
                      <w:spacing w:val="-12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1'b1;*/</w:t>
                  </w:r>
                  <w:r>
                    <w:rPr>
                      <w:rFonts w:ascii="Consolas"/>
                      <w:sz w:val="21"/>
                    </w:rPr>
                  </w:r>
                </w:p>
              </w:txbxContent>
            </v:textbox>
            <v:fill type="solid"/>
          </v:shape>
        </w:pict>
      </w:r>
      <w:r>
        <w:rPr>
          <w:rFonts w:ascii="Consolas" w:hAnsi="Consolas" w:cs="Consolas" w:eastAsia="Consolas" w:hint="default"/>
          <w:sz w:val="20"/>
          <w:szCs w:val="20"/>
        </w:rPr>
      </w:r>
    </w:p>
    <w:p>
      <w:pPr>
        <w:spacing w:after="0" w:line="240" w:lineRule="auto"/>
        <w:rPr>
          <w:rFonts w:ascii="Consolas" w:hAnsi="Consolas" w:cs="Consolas" w:eastAsia="Consolas" w:hint="default"/>
          <w:sz w:val="20"/>
          <w:szCs w:val="20"/>
        </w:rPr>
        <w:sectPr>
          <w:pgSz w:w="11910" w:h="16840"/>
          <w:pgMar w:top="1420" w:bottom="280" w:left="1660" w:right="1660"/>
        </w:sectPr>
      </w:pPr>
    </w:p>
    <w:p>
      <w:pPr>
        <w:spacing w:line="240" w:lineRule="auto"/>
        <w:ind w:left="112" w:right="0" w:firstLine="0"/>
        <w:rPr>
          <w:rFonts w:ascii="Consolas" w:hAnsi="Consolas" w:cs="Consolas" w:eastAsia="Consolas" w:hint="default"/>
          <w:sz w:val="20"/>
          <w:szCs w:val="20"/>
        </w:rPr>
      </w:pPr>
      <w:r>
        <w:rPr>
          <w:rFonts w:ascii="Consolas" w:hAnsi="Consolas" w:cs="Consolas" w:eastAsia="Consolas" w:hint="default"/>
          <w:sz w:val="20"/>
          <w:szCs w:val="20"/>
        </w:rPr>
        <w:pict>
          <v:shape style="width:418.25pt;height:228.1pt;mso-position-horizontal-relative:char;mso-position-vertical-relative:line" type="#_x0000_t202" filled="true" fillcolor="#282c34" stroked="false">
            <w10:anchorlock/>
            <v:textbox inset="0,0,0,0">
              <w:txbxContent>
                <w:p>
                  <w:pPr>
                    <w:pStyle w:val="BodyText"/>
                    <w:spacing w:line="240" w:lineRule="auto"/>
                    <w:ind w:left="873" w:right="0"/>
                    <w:jc w:val="left"/>
                  </w:pPr>
                  <w:r>
                    <w:rPr>
                      <w:color w:val="D45FDE"/>
                    </w:rPr>
                    <w:t>end</w:t>
                  </w:r>
                  <w:r>
                    <w:rPr/>
                  </w:r>
                </w:p>
                <w:p>
                  <w:pPr>
                    <w:spacing w:line="240" w:lineRule="auto" w:before="9"/>
                    <w:rPr>
                      <w:rFonts w:ascii="Consolas" w:hAnsi="Consolas" w:cs="Consolas" w:eastAsia="Consolas" w:hint="default"/>
                      <w:b/>
                      <w:bCs/>
                      <w:sz w:val="27"/>
                      <w:szCs w:val="27"/>
                    </w:rPr>
                  </w:pPr>
                </w:p>
                <w:p>
                  <w:pPr>
                    <w:spacing w:before="0"/>
                    <w:ind w:left="451" w:right="0" w:firstLine="0"/>
                    <w:jc w:val="left"/>
                    <w:rPr>
                      <w:rFonts w:ascii="Consolas" w:hAnsi="Consolas" w:cs="Consolas" w:eastAsia="Consolas" w:hint="default"/>
                      <w:sz w:val="21"/>
                      <w:szCs w:val="21"/>
                    </w:rPr>
                  </w:pP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//sw_15:29-&gt;5.3687</w:t>
                  </w:r>
                  <w:r>
                    <w:rPr>
                      <w:rFonts w:ascii="Consolas"/>
                      <w:sz w:val="21"/>
                    </w:rPr>
                  </w:r>
                </w:p>
                <w:p>
                  <w:pPr>
                    <w:spacing w:before="38"/>
                    <w:ind w:left="451" w:right="0" w:firstLine="0"/>
                    <w:jc w:val="left"/>
                    <w:rPr>
                      <w:rFonts w:ascii="Consolas" w:hAnsi="Consolas" w:cs="Consolas" w:eastAsia="Consolas" w:hint="default"/>
                      <w:sz w:val="21"/>
                      <w:szCs w:val="21"/>
                    </w:rPr>
                  </w:pP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//sw_14:28-&gt;2.6844</w:t>
                  </w:r>
                  <w:r>
                    <w:rPr>
                      <w:rFonts w:ascii="Consolas"/>
                      <w:sz w:val="21"/>
                    </w:rPr>
                  </w:r>
                </w:p>
                <w:p>
                  <w:pPr>
                    <w:spacing w:before="42"/>
                    <w:ind w:left="451" w:right="0" w:firstLine="0"/>
                    <w:jc w:val="left"/>
                    <w:rPr>
                      <w:rFonts w:ascii="Consolas" w:hAnsi="Consolas" w:cs="Consolas" w:eastAsia="Consolas" w:hint="default"/>
                      <w:sz w:val="21"/>
                      <w:szCs w:val="21"/>
                    </w:rPr>
                  </w:pP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//sw_13:27-&gt;1.3422</w:t>
                  </w:r>
                  <w:r>
                    <w:rPr>
                      <w:rFonts w:ascii="Consolas"/>
                      <w:sz w:val="21"/>
                    </w:rPr>
                  </w:r>
                </w:p>
                <w:p>
                  <w:pPr>
                    <w:spacing w:before="37"/>
                    <w:ind w:left="451" w:right="0" w:firstLine="0"/>
                    <w:jc w:val="left"/>
                    <w:rPr>
                      <w:rFonts w:ascii="Consolas" w:hAnsi="Consolas" w:cs="Consolas" w:eastAsia="Consolas" w:hint="default"/>
                      <w:sz w:val="21"/>
                      <w:szCs w:val="21"/>
                    </w:rPr>
                  </w:pP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//sw_12:26-&gt;0.6711</w:t>
                  </w:r>
                  <w:r>
                    <w:rPr>
                      <w:rFonts w:ascii="Consolas"/>
                      <w:sz w:val="21"/>
                    </w:rPr>
                  </w:r>
                </w:p>
                <w:p>
                  <w:pPr>
                    <w:spacing w:before="37"/>
                    <w:ind w:left="451" w:right="0" w:firstLine="0"/>
                    <w:jc w:val="left"/>
                    <w:rPr>
                      <w:rFonts w:ascii="Consolas" w:hAnsi="Consolas" w:cs="Consolas" w:eastAsia="Consolas" w:hint="default"/>
                      <w:sz w:val="21"/>
                      <w:szCs w:val="21"/>
                    </w:rPr>
                  </w:pP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//sw_11:25-&gt;0.3355</w:t>
                  </w:r>
                  <w:r>
                    <w:rPr>
                      <w:rFonts w:ascii="Consolas"/>
                      <w:sz w:val="21"/>
                    </w:rPr>
                  </w:r>
                </w:p>
                <w:p>
                  <w:pPr>
                    <w:spacing w:before="42"/>
                    <w:ind w:left="451" w:right="0" w:firstLine="0"/>
                    <w:jc w:val="left"/>
                    <w:rPr>
                      <w:rFonts w:ascii="Consolas" w:hAnsi="Consolas" w:cs="Consolas" w:eastAsia="Consolas" w:hint="default"/>
                      <w:sz w:val="21"/>
                      <w:szCs w:val="21"/>
                    </w:rPr>
                  </w:pP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//sw_10:24-&gt;0.1678</w:t>
                  </w:r>
                  <w:r>
                    <w:rPr>
                      <w:rFonts w:ascii="Consolas"/>
                      <w:sz w:val="21"/>
                    </w:rPr>
                  </w:r>
                </w:p>
                <w:p>
                  <w:pPr>
                    <w:pStyle w:val="BodyText"/>
                    <w:spacing w:line="240" w:lineRule="auto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assign </w:t>
                  </w:r>
                  <w:r>
                    <w:rPr>
                      <w:color w:val="ABB1BE"/>
                    </w:rPr>
                    <w:t>clk_CPU=(sw[</w:t>
                  </w:r>
                  <w:r>
                    <w:rPr>
                      <w:color w:val="D19A66"/>
                    </w:rPr>
                    <w:t>15</w:t>
                  </w:r>
                  <w:r>
                    <w:rPr>
                      <w:color w:val="ABB1BE"/>
                    </w:rPr>
                    <w:t>]) ? clkdiv[</w:t>
                  </w:r>
                  <w:r>
                    <w:rPr>
                      <w:color w:val="D19A66"/>
                    </w:rPr>
                    <w:t>29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14"/>
                    </w:rPr>
                    <w:t> </w:t>
                  </w:r>
                  <w:r>
                    <w:rPr>
                      <w:color w:val="ABB1BE"/>
                    </w:rPr>
                    <w:t>: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2030" w:right="0"/>
                    <w:jc w:val="left"/>
                  </w:pPr>
                  <w:r>
                    <w:rPr>
                      <w:color w:val="ABB1BE"/>
                    </w:rPr>
                    <w:t>(sw[</w:t>
                  </w:r>
                  <w:r>
                    <w:rPr>
                      <w:color w:val="D19A66"/>
                    </w:rPr>
                    <w:t>14</w:t>
                  </w:r>
                  <w:r>
                    <w:rPr>
                      <w:color w:val="ABB1BE"/>
                    </w:rPr>
                    <w:t>]) ? clkdiv[</w:t>
                  </w:r>
                  <w:r>
                    <w:rPr>
                      <w:color w:val="D19A66"/>
                    </w:rPr>
                    <w:t>28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9"/>
                    </w:rPr>
                    <w:t> </w:t>
                  </w:r>
                  <w:r>
                    <w:rPr>
                      <w:color w:val="ABB1BE"/>
                    </w:rPr>
                    <w:t>: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2030" w:right="0"/>
                    <w:jc w:val="left"/>
                  </w:pPr>
                  <w:r>
                    <w:rPr>
                      <w:color w:val="ABB1BE"/>
                    </w:rPr>
                    <w:t>(sw[</w:t>
                  </w:r>
                  <w:r>
                    <w:rPr>
                      <w:color w:val="D19A66"/>
                    </w:rPr>
                    <w:t>13</w:t>
                  </w:r>
                  <w:r>
                    <w:rPr>
                      <w:color w:val="ABB1BE"/>
                    </w:rPr>
                    <w:t>]) ? clkdiv[</w:t>
                  </w:r>
                  <w:r>
                    <w:rPr>
                      <w:color w:val="D19A66"/>
                    </w:rPr>
                    <w:t>27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9"/>
                    </w:rPr>
                    <w:t> </w:t>
                  </w:r>
                  <w:r>
                    <w:rPr>
                      <w:color w:val="ABB1BE"/>
                    </w:rPr>
                    <w:t>: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2030" w:right="0"/>
                    <w:jc w:val="left"/>
                  </w:pPr>
                  <w:r>
                    <w:rPr>
                      <w:color w:val="ABB1BE"/>
                    </w:rPr>
                    <w:t>(sw[</w:t>
                  </w:r>
                  <w:r>
                    <w:rPr>
                      <w:color w:val="D19A66"/>
                    </w:rPr>
                    <w:t>12</w:t>
                  </w:r>
                  <w:r>
                    <w:rPr>
                      <w:color w:val="ABB1BE"/>
                    </w:rPr>
                    <w:t>]) ? clkdiv[</w:t>
                  </w:r>
                  <w:r>
                    <w:rPr>
                      <w:color w:val="D19A66"/>
                    </w:rPr>
                    <w:t>26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9"/>
                    </w:rPr>
                    <w:t> </w:t>
                  </w:r>
                  <w:r>
                    <w:rPr>
                      <w:color w:val="ABB1BE"/>
                    </w:rPr>
                    <w:t>: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2030" w:right="0"/>
                    <w:jc w:val="left"/>
                  </w:pPr>
                  <w:r>
                    <w:rPr>
                      <w:color w:val="ABB1BE"/>
                    </w:rPr>
                    <w:t>(sw[</w:t>
                  </w:r>
                  <w:r>
                    <w:rPr>
                      <w:color w:val="D19A66"/>
                    </w:rPr>
                    <w:t>11</w:t>
                  </w:r>
                  <w:r>
                    <w:rPr>
                      <w:color w:val="ABB1BE"/>
                    </w:rPr>
                    <w:t>]) ? clkdiv[</w:t>
                  </w:r>
                  <w:r>
                    <w:rPr>
                      <w:color w:val="D19A66"/>
                    </w:rPr>
                    <w:t>25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9"/>
                    </w:rPr>
                    <w:t> </w:t>
                  </w:r>
                  <w:r>
                    <w:rPr>
                      <w:color w:val="ABB1BE"/>
                    </w:rPr>
                    <w:t>: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2030" w:right="0"/>
                    <w:jc w:val="left"/>
                  </w:pPr>
                  <w:r>
                    <w:rPr>
                      <w:color w:val="ABB1BE"/>
                    </w:rPr>
                    <w:t>(sw[</w:t>
                  </w:r>
                  <w:r>
                    <w:rPr>
                      <w:color w:val="D19A66"/>
                    </w:rPr>
                    <w:t>10</w:t>
                  </w:r>
                  <w:r>
                    <w:rPr>
                      <w:color w:val="ABB1BE"/>
                    </w:rPr>
                    <w:t>]) ? clkdiv[</w:t>
                  </w:r>
                  <w:r>
                    <w:rPr>
                      <w:color w:val="D19A66"/>
                    </w:rPr>
                    <w:t>24</w:t>
                  </w:r>
                  <w:r>
                    <w:rPr>
                      <w:color w:val="ABB1BE"/>
                    </w:rPr>
                    <w:t>] :</w:t>
                  </w:r>
                  <w:r>
                    <w:rPr>
                      <w:color w:val="ABB1BE"/>
                      <w:spacing w:val="-14"/>
                    </w:rPr>
                    <w:t> </w:t>
                  </w:r>
                  <w:r>
                    <w:rPr>
                      <w:color w:val="ABB1BE"/>
                    </w:rPr>
                    <w:t>clkdiv[</w:t>
                  </w:r>
                  <w:r>
                    <w:rPr>
                      <w:color w:val="D19A66"/>
                    </w:rPr>
                    <w:t>19</w:t>
                  </w:r>
                  <w:r>
                    <w:rPr>
                      <w:color w:val="ABB1BE"/>
                    </w:rPr>
                    <w:t>];</w:t>
                  </w:r>
                  <w:r>
                    <w:rPr/>
                  </w:r>
                </w:p>
                <w:p>
                  <w:pPr>
                    <w:spacing w:line="240" w:lineRule="auto" w:before="10"/>
                    <w:rPr>
                      <w:rFonts w:ascii="Consolas" w:hAnsi="Consolas" w:cs="Consolas" w:eastAsia="Consolas" w:hint="default"/>
                      <w:b/>
                      <w:bCs/>
                      <w:sz w:val="27"/>
                      <w:szCs w:val="27"/>
                    </w:rPr>
                  </w:pPr>
                </w:p>
                <w:p>
                  <w:pPr>
                    <w:pStyle w:val="BodyText"/>
                    <w:spacing w:line="240" w:lineRule="auto" w:before="0"/>
                    <w:ind w:left="28" w:right="0"/>
                    <w:jc w:val="left"/>
                  </w:pPr>
                  <w:r>
                    <w:rPr>
                      <w:color w:val="D45FDE"/>
                    </w:rPr>
                    <w:t>endmodule</w:t>
                  </w:r>
                  <w:r>
                    <w:rPr/>
                  </w:r>
                </w:p>
              </w:txbxContent>
            </v:textbox>
            <v:fill type="solid"/>
          </v:shape>
        </w:pict>
      </w:r>
      <w:r>
        <w:rPr>
          <w:rFonts w:ascii="Consolas" w:hAnsi="Consolas" w:cs="Consolas" w:eastAsia="Consolas" w:hint="default"/>
          <w:sz w:val="20"/>
          <w:szCs w:val="20"/>
        </w:rPr>
      </w:r>
    </w:p>
    <w:p>
      <w:pPr>
        <w:spacing w:line="240" w:lineRule="auto" w:before="0"/>
        <w:ind w:right="0"/>
        <w:rPr>
          <w:rFonts w:ascii="Consolas" w:hAnsi="Consolas" w:cs="Consolas" w:eastAsia="Consolas" w:hint="default"/>
          <w:b/>
          <w:bCs/>
          <w:sz w:val="8"/>
          <w:szCs w:val="8"/>
        </w:rPr>
      </w:pPr>
    </w:p>
    <w:p>
      <w:pPr>
        <w:pStyle w:val="Heading3"/>
        <w:numPr>
          <w:ilvl w:val="3"/>
          <w:numId w:val="7"/>
        </w:numPr>
        <w:tabs>
          <w:tab w:pos="1062" w:val="left" w:leader="none"/>
        </w:tabs>
        <w:spacing w:line="240" w:lineRule="auto" w:before="26" w:after="0"/>
        <w:ind w:left="1061" w:right="0" w:hanging="921"/>
        <w:jc w:val="left"/>
        <w:rPr>
          <w:b w:val="0"/>
          <w:bCs w:val="0"/>
        </w:rPr>
      </w:pPr>
      <w:bookmarkStart w:name="_bookmark65" w:id="77"/>
      <w:bookmarkEnd w:id="77"/>
      <w:r>
        <w:rPr>
          <w:b w:val="0"/>
          <w:bCs w:val="0"/>
        </w:rPr>
      </w:r>
      <w:bookmarkStart w:name="_bookmark65" w:id="78"/>
      <w:bookmarkEnd w:id="78"/>
      <w:r>
        <w:rPr/>
        <w:t>.</w:t>
      </w:r>
      <w:r>
        <w:rPr>
          <w:spacing w:val="-110"/>
        </w:rPr>
        <w:t> </w:t>
      </w:r>
      <w:r>
        <w:rPr>
          <w:rFonts w:ascii="黑体" w:hAnsi="黑体" w:cs="黑体" w:eastAsia="黑体" w:hint="default"/>
        </w:rPr>
        <w:t>文件</w:t>
      </w:r>
      <w:r>
        <w:rPr>
          <w:rFonts w:ascii="黑体" w:hAnsi="黑体" w:cs="黑体" w:eastAsia="黑体" w:hint="default"/>
          <w:spacing w:val="-66"/>
        </w:rPr>
        <w:t> </w:t>
      </w:r>
      <w:r>
        <w:rPr/>
        <w:t>seg7x16.v</w:t>
      </w:r>
      <w:r>
        <w:rPr>
          <w:b w:val="0"/>
          <w:bCs w:val="0"/>
        </w:rPr>
      </w:r>
    </w:p>
    <w:p>
      <w:pPr>
        <w:spacing w:line="240" w:lineRule="auto" w:before="0"/>
        <w:ind w:right="0"/>
        <w:rPr>
          <w:rFonts w:ascii="Consolas" w:hAnsi="Consolas" w:cs="Consolas" w:eastAsia="Consolas" w:hint="default"/>
          <w:b/>
          <w:bCs/>
          <w:sz w:val="20"/>
          <w:szCs w:val="20"/>
        </w:rPr>
      </w:pPr>
    </w:p>
    <w:p>
      <w:pPr>
        <w:spacing w:line="240" w:lineRule="auto" w:before="6"/>
        <w:ind w:right="0"/>
        <w:rPr>
          <w:rFonts w:ascii="Consolas" w:hAnsi="Consolas" w:cs="Consolas" w:eastAsia="Consolas" w:hint="default"/>
          <w:b/>
          <w:bCs/>
          <w:sz w:val="10"/>
          <w:szCs w:val="10"/>
        </w:rPr>
      </w:pPr>
    </w:p>
    <w:p>
      <w:pPr>
        <w:spacing w:line="240" w:lineRule="auto"/>
        <w:ind w:left="112" w:right="0" w:firstLine="0"/>
        <w:rPr>
          <w:rFonts w:ascii="Consolas" w:hAnsi="Consolas" w:cs="Consolas" w:eastAsia="Consolas" w:hint="default"/>
          <w:sz w:val="20"/>
          <w:szCs w:val="20"/>
        </w:rPr>
      </w:pPr>
      <w:r>
        <w:rPr>
          <w:rFonts w:ascii="Consolas" w:hAnsi="Consolas" w:cs="Consolas" w:eastAsia="Consolas" w:hint="default"/>
          <w:sz w:val="20"/>
          <w:szCs w:val="20"/>
        </w:rPr>
        <w:pict>
          <v:shape style="width:418.25pt;height:425.9pt;mso-position-horizontal-relative:char;mso-position-vertical-relative:line" type="#_x0000_t202" filled="true" fillcolor="#282c34" stroked="false">
            <w10:anchorlock/>
            <v:textbox inset="0,0,0,0">
              <w:txbxContent>
                <w:p>
                  <w:pPr>
                    <w:spacing w:line="245" w:lineRule="exact" w:before="0"/>
                    <w:ind w:left="28" w:right="0" w:firstLine="0"/>
                    <w:jc w:val="left"/>
                    <w:rPr>
                      <w:rFonts w:ascii="Consolas" w:hAnsi="Consolas" w:cs="Consolas" w:eastAsia="Consolas" w:hint="default"/>
                      <w:sz w:val="21"/>
                      <w:szCs w:val="21"/>
                    </w:rPr>
                  </w:pP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//`timescale 1ns /</w:t>
                  </w:r>
                  <w:r>
                    <w:rPr>
                      <w:rFonts w:ascii="Consolas"/>
                      <w:i/>
                      <w:color w:val="7E848E"/>
                      <w:spacing w:val="-10"/>
                      <w:sz w:val="21"/>
                    </w:rPr>
                    <w:t> </w:t>
                  </w:r>
                  <w:r>
                    <w:rPr>
                      <w:rFonts w:ascii="Consolas"/>
                      <w:i/>
                      <w:color w:val="7E848E"/>
                      <w:sz w:val="21"/>
                    </w:rPr>
                    <w:t>1ps</w:t>
                  </w:r>
                  <w:r>
                    <w:rPr>
                      <w:rFonts w:ascii="Consolas"/>
                      <w:sz w:val="21"/>
                    </w:rPr>
                  </w:r>
                </w:p>
                <w:p>
                  <w:pPr>
                    <w:pStyle w:val="BodyText"/>
                    <w:spacing w:line="276" w:lineRule="auto" w:before="42"/>
                    <w:ind w:left="451" w:right="6604" w:hanging="423"/>
                    <w:jc w:val="left"/>
                  </w:pPr>
                  <w:r>
                    <w:rPr>
                      <w:color w:val="D45FDE"/>
                    </w:rPr>
                    <w:t>module</w:t>
                  </w:r>
                  <w:r>
                    <w:rPr>
                      <w:color w:val="D45FDE"/>
                      <w:spacing w:val="-5"/>
                    </w:rPr>
                    <w:t> </w:t>
                  </w:r>
                  <w:r>
                    <w:rPr>
                      <w:color w:val="E4C07A"/>
                    </w:rPr>
                    <w:t>seg7x16</w:t>
                  </w:r>
                  <w:r>
                    <w:rPr>
                      <w:color w:val="ABB1BE"/>
                    </w:rPr>
                    <w:t>(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 </w:t>
                  </w:r>
                  <w:r>
                    <w:rPr>
                      <w:color w:val="ABB1BE"/>
                    </w:rPr>
                    <w:t>clk,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input</w:t>
                  </w:r>
                  <w:r>
                    <w:rPr>
                      <w:color w:val="D45FDE"/>
                      <w:spacing w:val="-4"/>
                    </w:rPr>
                    <w:t> </w:t>
                  </w:r>
                  <w:r>
                    <w:rPr>
                      <w:color w:val="ABB1BE"/>
                    </w:rPr>
                    <w:t>rst,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5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input 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31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8"/>
                    </w:rPr>
                    <w:t> </w:t>
                  </w:r>
                  <w:r>
                    <w:rPr>
                      <w:color w:val="ABB1BE"/>
                    </w:rPr>
                    <w:t>i_data,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output 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7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7"/>
                    </w:rPr>
                    <w:t> </w:t>
                  </w:r>
                  <w:r>
                    <w:rPr>
                      <w:color w:val="ABB1BE"/>
                    </w:rPr>
                    <w:t>o_seg,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output 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7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7"/>
                    </w:rPr>
                    <w:t> </w:t>
                  </w:r>
                  <w:r>
                    <w:rPr>
                      <w:color w:val="ABB1BE"/>
                    </w:rPr>
                    <w:t>o_sel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28" w:right="0"/>
                    <w:jc w:val="left"/>
                  </w:pPr>
                  <w:r>
                    <w:rPr>
                      <w:color w:val="ABB1BE"/>
                    </w:rPr>
                    <w:t>);</w:t>
                  </w:r>
                  <w:r>
                    <w:rPr/>
                  </w:r>
                </w:p>
                <w:p>
                  <w:pPr>
                    <w:spacing w:line="240" w:lineRule="auto" w:before="10"/>
                    <w:rPr>
                      <w:rFonts w:ascii="Consolas" w:hAnsi="Consolas" w:cs="Consolas" w:eastAsia="Consolas" w:hint="default"/>
                      <w:b/>
                      <w:bCs/>
                      <w:sz w:val="27"/>
                      <w:szCs w:val="27"/>
                    </w:rPr>
                  </w:pPr>
                </w:p>
                <w:p>
                  <w:pPr>
                    <w:pStyle w:val="BodyText"/>
                    <w:spacing w:line="240" w:lineRule="auto" w:before="0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reg 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14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7"/>
                    </w:rPr>
                    <w:t> </w:t>
                  </w:r>
                  <w:r>
                    <w:rPr>
                      <w:color w:val="ABB1BE"/>
                    </w:rPr>
                    <w:t>cnt;</w:t>
                  </w:r>
                  <w:r>
                    <w:rPr/>
                  </w:r>
                </w:p>
                <w:p>
                  <w:pPr>
                    <w:pStyle w:val="BodyText"/>
                    <w:spacing w:line="276" w:lineRule="auto"/>
                    <w:ind w:left="451" w:right="3878"/>
                    <w:jc w:val="left"/>
                  </w:pPr>
                  <w:r>
                    <w:rPr>
                      <w:color w:val="D45FDE"/>
                    </w:rPr>
                    <w:t>always </w:t>
                  </w:r>
                  <w:r>
                    <w:rPr>
                      <w:color w:val="ABB1BE"/>
                    </w:rPr>
                    <w:t>@ (</w:t>
                  </w:r>
                  <w:r>
                    <w:rPr>
                      <w:color w:val="D45FDE"/>
                    </w:rPr>
                    <w:t>posedge </w:t>
                  </w:r>
                  <w:r>
                    <w:rPr>
                      <w:color w:val="ABB1BE"/>
                    </w:rPr>
                    <w:t>clk, </w:t>
                  </w:r>
                  <w:r>
                    <w:rPr>
                      <w:color w:val="D45FDE"/>
                    </w:rPr>
                    <w:t>posedge</w:t>
                  </w:r>
                  <w:r>
                    <w:rPr>
                      <w:color w:val="D45FDE"/>
                      <w:spacing w:val="-13"/>
                    </w:rPr>
                    <w:t> </w:t>
                  </w:r>
                  <w:r>
                    <w:rPr>
                      <w:color w:val="ABB1BE"/>
                    </w:rPr>
                    <w:t>rst)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if</w:t>
                  </w:r>
                  <w:r>
                    <w:rPr>
                      <w:color w:val="D45FDE"/>
                      <w:spacing w:val="-4"/>
                    </w:rPr>
                    <w:t> </w:t>
                  </w:r>
                  <w:r>
                    <w:rPr>
                      <w:color w:val="ABB1BE"/>
                    </w:rPr>
                    <w:t>(rst)</w:t>
                  </w:r>
                  <w:r>
                    <w:rPr/>
                  </w:r>
                </w:p>
                <w:p>
                  <w:pPr>
                    <w:pStyle w:val="BodyText"/>
                    <w:spacing w:line="276" w:lineRule="auto" w:before="5"/>
                    <w:ind w:left="451" w:right="6451" w:firstLine="422"/>
                    <w:jc w:val="left"/>
                  </w:pPr>
                  <w:r>
                    <w:rPr>
                      <w:color w:val="ABB1BE"/>
                    </w:rPr>
                    <w:t>cnt &lt;=</w:t>
                  </w:r>
                  <w:r>
                    <w:rPr>
                      <w:color w:val="ABB1BE"/>
                      <w:spacing w:val="-3"/>
                    </w:rPr>
                    <w:t>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;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else</w:t>
                  </w:r>
                  <w:r>
                    <w:rPr/>
                  </w:r>
                </w:p>
                <w:p>
                  <w:pPr>
                    <w:pStyle w:val="BodyText"/>
                    <w:spacing w:line="554" w:lineRule="auto" w:before="5"/>
                    <w:ind w:left="451" w:right="5145" w:firstLine="422"/>
                    <w:jc w:val="left"/>
                  </w:pPr>
                  <w:r>
                    <w:rPr>
                      <w:color w:val="ABB1BE"/>
                    </w:rPr>
                    <w:t>cnt &lt;= cnt + </w:t>
                  </w:r>
                  <w:r>
                    <w:rPr>
                      <w:color w:val="D19A66"/>
                    </w:rPr>
                    <w:t>1'b1</w:t>
                  </w:r>
                  <w:r>
                    <w:rPr>
                      <w:color w:val="ABB1BE"/>
                    </w:rPr>
                    <w:t>;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wire </w:t>
                  </w:r>
                  <w:r>
                    <w:rPr>
                      <w:color w:val="ABB1BE"/>
                    </w:rPr>
                    <w:t>seg7_clk =</w:t>
                  </w:r>
                  <w:r>
                    <w:rPr>
                      <w:color w:val="ABB1BE"/>
                      <w:spacing w:val="-9"/>
                    </w:rPr>
                    <w:t> </w:t>
                  </w:r>
                  <w:r>
                    <w:rPr>
                      <w:color w:val="ABB1BE"/>
                    </w:rPr>
                    <w:t>cnt[</w:t>
                  </w:r>
                  <w:r>
                    <w:rPr>
                      <w:color w:val="D19A66"/>
                    </w:rPr>
                    <w:t>14</w:t>
                  </w:r>
                  <w:r>
                    <w:rPr>
                      <w:color w:val="ABB1BE"/>
                    </w:rPr>
                    <w:t>];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reg 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2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9"/>
                    </w:rPr>
                    <w:t> </w:t>
                  </w:r>
                  <w:r>
                    <w:rPr>
                      <w:color w:val="ABB1BE"/>
                    </w:rPr>
                    <w:t>seg7_addr;</w:t>
                  </w:r>
                  <w:r>
                    <w:rPr/>
                  </w:r>
                </w:p>
                <w:p>
                  <w:pPr>
                    <w:pStyle w:val="BodyText"/>
                    <w:spacing w:line="276" w:lineRule="auto" w:before="3"/>
                    <w:ind w:left="873" w:right="3296" w:hanging="423"/>
                    <w:jc w:val="left"/>
                  </w:pPr>
                  <w:r>
                    <w:rPr>
                      <w:color w:val="D45FDE"/>
                    </w:rPr>
                    <w:t>always </w:t>
                  </w:r>
                  <w:r>
                    <w:rPr>
                      <w:color w:val="ABB1BE"/>
                    </w:rPr>
                    <w:t>@ (</w:t>
                  </w:r>
                  <w:r>
                    <w:rPr>
                      <w:color w:val="D45FDE"/>
                    </w:rPr>
                    <w:t>posedge </w:t>
                  </w:r>
                  <w:r>
                    <w:rPr>
                      <w:color w:val="ABB1BE"/>
                    </w:rPr>
                    <w:t>seg7_clk, </w:t>
                  </w:r>
                  <w:r>
                    <w:rPr>
                      <w:color w:val="D45FDE"/>
                    </w:rPr>
                    <w:t>posedge</w:t>
                  </w:r>
                  <w:r>
                    <w:rPr>
                      <w:color w:val="D45FDE"/>
                      <w:spacing w:val="-9"/>
                    </w:rPr>
                    <w:t> </w:t>
                  </w:r>
                  <w:r>
                    <w:rPr>
                      <w:color w:val="ABB1BE"/>
                    </w:rPr>
                    <w:t>rst)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if</w:t>
                  </w:r>
                  <w:r>
                    <w:rPr>
                      <w:color w:val="ABB1BE"/>
                    </w:rPr>
                    <w:t>(rst)</w:t>
                  </w:r>
                  <w:r>
                    <w:rPr/>
                  </w:r>
                </w:p>
                <w:p>
                  <w:pPr>
                    <w:pStyle w:val="BodyText"/>
                    <w:spacing w:line="276" w:lineRule="auto" w:before="5"/>
                    <w:ind w:left="873" w:right="5341" w:firstLine="418"/>
                    <w:jc w:val="left"/>
                  </w:pPr>
                  <w:r>
                    <w:rPr>
                      <w:color w:val="ABB1BE"/>
                    </w:rPr>
                    <w:t>seg7_addr &lt;=</w:t>
                  </w:r>
                  <w:r>
                    <w:rPr>
                      <w:color w:val="ABB1BE"/>
                      <w:spacing w:val="-5"/>
                    </w:rPr>
                    <w:t> 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;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else</w:t>
                  </w:r>
                  <w:r>
                    <w:rPr/>
                  </w:r>
                </w:p>
                <w:p>
                  <w:pPr>
                    <w:pStyle w:val="BodyText"/>
                    <w:spacing w:line="559" w:lineRule="auto" w:before="0"/>
                    <w:ind w:left="451" w:right="3613" w:firstLine="840"/>
                    <w:jc w:val="left"/>
                  </w:pPr>
                  <w:r>
                    <w:rPr>
                      <w:color w:val="ABB1BE"/>
                    </w:rPr>
                    <w:t>seg7_addr &lt;= seg7_addr +</w:t>
                  </w:r>
                  <w:r>
                    <w:rPr>
                      <w:color w:val="ABB1BE"/>
                      <w:spacing w:val="-11"/>
                    </w:rPr>
                    <w:t> </w:t>
                  </w:r>
                  <w:r>
                    <w:rPr>
                      <w:color w:val="D19A66"/>
                    </w:rPr>
                    <w:t>1'b1</w:t>
                  </w:r>
                  <w:r>
                    <w:rPr>
                      <w:color w:val="ABB1BE"/>
                    </w:rPr>
                    <w:t>;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reg </w:t>
                  </w:r>
                  <w:r>
                    <w:rPr>
                      <w:color w:val="ABB1BE"/>
                    </w:rPr>
                    <w:t>[</w:t>
                  </w:r>
                  <w:r>
                    <w:rPr>
                      <w:color w:val="D19A66"/>
                    </w:rPr>
                    <w:t>7</w:t>
                  </w:r>
                  <w:r>
                    <w:rPr>
                      <w:color w:val="ABB1BE"/>
                    </w:rPr>
                    <w:t>: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]</w:t>
                  </w:r>
                  <w:r>
                    <w:rPr>
                      <w:color w:val="ABB1BE"/>
                      <w:spacing w:val="-8"/>
                    </w:rPr>
                    <w:t> </w:t>
                  </w:r>
                  <w:r>
                    <w:rPr>
                      <w:color w:val="ABB1BE"/>
                    </w:rPr>
                    <w:t>o_sel_r;</w:t>
                  </w:r>
                  <w:r>
                    <w:rPr/>
                  </w:r>
                </w:p>
                <w:p>
                  <w:pPr>
                    <w:pStyle w:val="BodyText"/>
                    <w:spacing w:line="244" w:lineRule="exact" w:before="0"/>
                    <w:ind w:left="451" w:right="0"/>
                    <w:jc w:val="left"/>
                  </w:pPr>
                  <w:r>
                    <w:rPr>
                      <w:color w:val="D45FDE"/>
                    </w:rPr>
                    <w:t>always </w:t>
                  </w:r>
                  <w:r>
                    <w:rPr>
                      <w:color w:val="ABB1BE"/>
                    </w:rPr>
                    <w:t>@</w:t>
                  </w:r>
                  <w:r>
                    <w:rPr>
                      <w:color w:val="ABB1BE"/>
                      <w:spacing w:val="-5"/>
                    </w:rPr>
                    <w:t> </w:t>
                  </w:r>
                  <w:r>
                    <w:rPr>
                      <w:color w:val="ABB1BE"/>
                    </w:rPr>
                    <w:t>(*)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873" w:right="0"/>
                    <w:jc w:val="left"/>
                  </w:pPr>
                  <w:r>
                    <w:rPr>
                      <w:color w:val="D45FDE"/>
                    </w:rPr>
                    <w:t>case</w:t>
                  </w:r>
                  <w:r>
                    <w:rPr>
                      <w:color w:val="ABB1BE"/>
                    </w:rPr>
                    <w:t>(seg7_addr)</w:t>
                  </w:r>
                  <w:r>
                    <w:rPr/>
                  </w:r>
                </w:p>
              </w:txbxContent>
            </v:textbox>
            <v:fill type="solid"/>
          </v:shape>
        </w:pict>
      </w:r>
      <w:r>
        <w:rPr>
          <w:rFonts w:ascii="Consolas" w:hAnsi="Consolas" w:cs="Consolas" w:eastAsia="Consolas" w:hint="default"/>
          <w:sz w:val="20"/>
          <w:szCs w:val="20"/>
        </w:rPr>
      </w:r>
    </w:p>
    <w:p>
      <w:pPr>
        <w:spacing w:after="0" w:line="240" w:lineRule="auto"/>
        <w:rPr>
          <w:rFonts w:ascii="Consolas" w:hAnsi="Consolas" w:cs="Consolas" w:eastAsia="Consolas" w:hint="default"/>
          <w:sz w:val="20"/>
          <w:szCs w:val="20"/>
        </w:rPr>
        <w:sectPr>
          <w:pgSz w:w="11910" w:h="16840"/>
          <w:pgMar w:top="1420" w:bottom="280" w:left="1660" w:right="1660"/>
        </w:sectPr>
      </w:pPr>
    </w:p>
    <w:p>
      <w:pPr>
        <w:pStyle w:val="BodyText"/>
        <w:spacing w:line="240" w:lineRule="auto" w:before="39"/>
        <w:ind w:left="1403" w:right="124"/>
        <w:jc w:val="left"/>
      </w:pPr>
      <w:r>
        <w:rPr/>
        <w:pict>
          <v:group style="position:absolute;margin-left:88.608002pt;margin-top:72.019981pt;width:418.25pt;height:684.2pt;mso-position-horizontal-relative:page;mso-position-vertical-relative:page;z-index:-130480" coordorigin="1772,1440" coordsize="8365,13684">
            <v:group style="position:absolute;left:1772;top:1440;width:8365;height:284" coordorigin="1772,1440" coordsize="8365,284">
              <v:shape style="position:absolute;left:1772;top:1440;width:8365;height:284" coordorigin="1772,1440" coordsize="8365,284" path="m1772,1724l10137,1724,10137,1440,1772,1440,1772,1724xe" filled="true" fillcolor="#282c34" stroked="false">
                <v:path arrowok="t"/>
                <v:fill type="solid"/>
              </v:shape>
            </v:group>
            <v:group style="position:absolute;left:1772;top:1724;width:8365;height:288" coordorigin="1772,1724" coordsize="8365,288">
              <v:shape style="position:absolute;left:1772;top:1724;width:8365;height:288" coordorigin="1772,1724" coordsize="8365,288" path="m1772,2012l10137,2012,10137,1724,1772,1724,1772,2012xe" filled="true" fillcolor="#282c34" stroked="false">
                <v:path arrowok="t"/>
                <v:fill type="solid"/>
              </v:shape>
            </v:group>
            <v:group style="position:absolute;left:1772;top:2012;width:8365;height:284" coordorigin="1772,2012" coordsize="8365,284">
              <v:shape style="position:absolute;left:1772;top:2012;width:8365;height:284" coordorigin="1772,2012" coordsize="8365,284" path="m1772,2295l10137,2295,10137,2012,1772,2012,1772,2295xe" filled="true" fillcolor="#282c34" stroked="false">
                <v:path arrowok="t"/>
                <v:fill type="solid"/>
              </v:shape>
            </v:group>
            <v:group style="position:absolute;left:1772;top:2295;width:8365;height:289" coordorigin="1772,2295" coordsize="8365,289">
              <v:shape style="position:absolute;left:1772;top:2295;width:8365;height:289" coordorigin="1772,2295" coordsize="8365,289" path="m1772,2583l10137,2583,10137,2295,1772,2295,1772,2583xe" filled="true" fillcolor="#282c34" stroked="false">
                <v:path arrowok="t"/>
                <v:fill type="solid"/>
              </v:shape>
            </v:group>
            <v:group style="position:absolute;left:1772;top:2583;width:8365;height:284" coordorigin="1772,2583" coordsize="8365,284">
              <v:shape style="position:absolute;left:1772;top:2583;width:8365;height:284" coordorigin="1772,2583" coordsize="8365,284" path="m1772,2867l10137,2867,10137,2583,1772,2583,1772,2867xe" filled="true" fillcolor="#282c34" stroked="false">
                <v:path arrowok="t"/>
                <v:fill type="solid"/>
              </v:shape>
            </v:group>
            <v:group style="position:absolute;left:1772;top:2867;width:8365;height:284" coordorigin="1772,2867" coordsize="8365,284">
              <v:shape style="position:absolute;left:1772;top:2867;width:8365;height:284" coordorigin="1772,2867" coordsize="8365,284" path="m1772,3150l10137,3150,10137,2867,1772,2867,1772,3150xe" filled="true" fillcolor="#282c34" stroked="false">
                <v:path arrowok="t"/>
                <v:fill type="solid"/>
              </v:shape>
            </v:group>
            <v:group style="position:absolute;left:1772;top:3150;width:8365;height:288" coordorigin="1772,3150" coordsize="8365,288">
              <v:shape style="position:absolute;left:1772;top:3150;width:8365;height:288" coordorigin="1772,3150" coordsize="8365,288" path="m1772,3438l10137,3438,10137,3150,1772,3150,1772,3438xe" filled="true" fillcolor="#282c34" stroked="false">
                <v:path arrowok="t"/>
                <v:fill type="solid"/>
              </v:shape>
            </v:group>
            <v:group style="position:absolute;left:1772;top:3438;width:8365;height:284" coordorigin="1772,3438" coordsize="8365,284">
              <v:shape style="position:absolute;left:1772;top:3438;width:8365;height:284" coordorigin="1772,3438" coordsize="8365,284" path="m1772,3721l10137,3721,10137,3438,1772,3438,1772,3721xe" filled="true" fillcolor="#282c34" stroked="false">
                <v:path arrowok="t"/>
                <v:fill type="solid"/>
              </v:shape>
            </v:group>
            <v:group style="position:absolute;left:1772;top:3721;width:8365;height:284" coordorigin="1772,3721" coordsize="8365,284">
              <v:shape style="position:absolute;left:1772;top:3721;width:8365;height:284" coordorigin="1772,3721" coordsize="8365,284" path="m1772,4004l10137,4004,10137,3721,1772,3721,1772,4004xe" filled="true" fillcolor="#282c34" stroked="false">
                <v:path arrowok="t"/>
                <v:fill type="solid"/>
              </v:shape>
            </v:group>
            <v:group style="position:absolute;left:1772;top:4004;width:8365;height:289" coordorigin="1772,4004" coordsize="8365,289">
              <v:shape style="position:absolute;left:1772;top:4004;width:8365;height:289" coordorigin="1772,4004" coordsize="8365,289" path="m1772,4293l10137,4293,10137,4004,1772,4004,1772,4293xe" filled="true" fillcolor="#282c34" stroked="false">
                <v:path arrowok="t"/>
                <v:fill type="solid"/>
              </v:shape>
            </v:group>
            <v:group style="position:absolute;left:1772;top:4293;width:8365;height:284" coordorigin="1772,4293" coordsize="8365,284">
              <v:shape style="position:absolute;left:1772;top:4293;width:8365;height:284" coordorigin="1772,4293" coordsize="8365,284" path="m1772,4576l10137,4576,10137,4293,1772,4293,1772,4576xe" filled="true" fillcolor="#282c34" stroked="false">
                <v:path arrowok="t"/>
                <v:fill type="solid"/>
              </v:shape>
            </v:group>
            <v:group style="position:absolute;left:1772;top:4576;width:8365;height:288" coordorigin="1772,4576" coordsize="8365,288">
              <v:shape style="position:absolute;left:1772;top:4576;width:8365;height:288" coordorigin="1772,4576" coordsize="8365,288" path="m1772,4864l10137,4864,10137,4576,1772,4576,1772,4864xe" filled="true" fillcolor="#282c34" stroked="false">
                <v:path arrowok="t"/>
                <v:fill type="solid"/>
              </v:shape>
            </v:group>
            <v:group style="position:absolute;left:1772;top:4864;width:8365;height:284" coordorigin="1772,4864" coordsize="8365,284">
              <v:shape style="position:absolute;left:1772;top:4864;width:8365;height:284" coordorigin="1772,4864" coordsize="8365,284" path="m1772,5147l10137,5147,10137,4864,1772,4864,1772,5147xe" filled="true" fillcolor="#282c34" stroked="false">
                <v:path arrowok="t"/>
                <v:fill type="solid"/>
              </v:shape>
            </v:group>
            <v:group style="position:absolute;left:1772;top:5147;width:8365;height:284" coordorigin="1772,5147" coordsize="8365,284">
              <v:shape style="position:absolute;left:1772;top:5147;width:8365;height:284" coordorigin="1772,5147" coordsize="8365,284" path="m1772,5430l10137,5430,10137,5147,1772,5147,1772,5430xe" filled="true" fillcolor="#282c34" stroked="false">
                <v:path arrowok="t"/>
                <v:fill type="solid"/>
              </v:shape>
            </v:group>
            <v:group style="position:absolute;left:1772;top:5430;width:8365;height:288" coordorigin="1772,5430" coordsize="8365,288">
              <v:shape style="position:absolute;left:1772;top:5430;width:8365;height:288" coordorigin="1772,5430" coordsize="8365,288" path="m1772,5718l10137,5718,10137,5430,1772,5430,1772,5718xe" filled="true" fillcolor="#282c34" stroked="false">
                <v:path arrowok="t"/>
                <v:fill type="solid"/>
              </v:shape>
            </v:group>
            <v:group style="position:absolute;left:1772;top:5718;width:8365;height:284" coordorigin="1772,5718" coordsize="8365,284">
              <v:shape style="position:absolute;left:1772;top:5718;width:8365;height:284" coordorigin="1772,5718" coordsize="8365,284" path="m1772,6002l10137,6002,10137,5718,1772,5718,1772,6002xe" filled="true" fillcolor="#282c34" stroked="false">
                <v:path arrowok="t"/>
                <v:fill type="solid"/>
              </v:shape>
            </v:group>
            <v:group style="position:absolute;left:1772;top:6002;width:8365;height:284" coordorigin="1772,6002" coordsize="8365,284">
              <v:shape style="position:absolute;left:1772;top:6002;width:8365;height:284" coordorigin="1772,6002" coordsize="8365,284" path="m1772,6285l10137,6285,10137,6002,1772,6002,1772,6285xe" filled="true" fillcolor="#282c34" stroked="false">
                <v:path arrowok="t"/>
                <v:fill type="solid"/>
              </v:shape>
            </v:group>
            <v:group style="position:absolute;left:1772;top:6285;width:8365;height:288" coordorigin="1772,6285" coordsize="8365,288">
              <v:shape style="position:absolute;left:1772;top:6285;width:8365;height:288" coordorigin="1772,6285" coordsize="8365,288" path="m1772,6573l10137,6573,10137,6285,1772,6285,1772,6573xe" filled="true" fillcolor="#282c34" stroked="false">
                <v:path arrowok="t"/>
                <v:fill type="solid"/>
              </v:shape>
            </v:group>
            <v:group style="position:absolute;left:1772;top:6573;width:8365;height:284" coordorigin="1772,6573" coordsize="8365,284">
              <v:shape style="position:absolute;left:1772;top:6573;width:8365;height:284" coordorigin="1772,6573" coordsize="8365,284" path="m1772,6856l10137,6856,10137,6573,1772,6573,1772,6856xe" filled="true" fillcolor="#282c34" stroked="false">
                <v:path arrowok="t"/>
                <v:fill type="solid"/>
              </v:shape>
            </v:group>
            <v:group style="position:absolute;left:1772;top:6856;width:8365;height:288" coordorigin="1772,6856" coordsize="8365,288">
              <v:shape style="position:absolute;left:1772;top:6856;width:8365;height:288" coordorigin="1772,6856" coordsize="8365,288" path="m1772,7144l10137,7144,10137,6856,1772,6856,1772,7144xe" filled="true" fillcolor="#282c34" stroked="false">
                <v:path arrowok="t"/>
                <v:fill type="solid"/>
              </v:shape>
            </v:group>
            <v:group style="position:absolute;left:1772;top:7144;width:8365;height:284" coordorigin="1772,7144" coordsize="8365,284">
              <v:shape style="position:absolute;left:1772;top:7144;width:8365;height:284" coordorigin="1772,7144" coordsize="8365,284" path="m1772,7428l10137,7428,10137,7144,1772,7144,1772,7428xe" filled="true" fillcolor="#282c34" stroked="false">
                <v:path arrowok="t"/>
                <v:fill type="solid"/>
              </v:shape>
            </v:group>
            <v:group style="position:absolute;left:1772;top:7428;width:8365;height:284" coordorigin="1772,7428" coordsize="8365,284">
              <v:shape style="position:absolute;left:1772;top:7428;width:8365;height:284" coordorigin="1772,7428" coordsize="8365,284" path="m1772,7711l10137,7711,10137,7428,1772,7428,1772,7711xe" filled="true" fillcolor="#282c34" stroked="false">
                <v:path arrowok="t"/>
                <v:fill type="solid"/>
              </v:shape>
            </v:group>
            <v:group style="position:absolute;left:1772;top:7711;width:8365;height:288" coordorigin="1772,7711" coordsize="8365,288">
              <v:shape style="position:absolute;left:1772;top:7711;width:8365;height:288" coordorigin="1772,7711" coordsize="8365,288" path="m1772,7999l10137,7999,10137,7711,1772,7711,1772,7999xe" filled="true" fillcolor="#282c34" stroked="false">
                <v:path arrowok="t"/>
                <v:fill type="solid"/>
              </v:shape>
            </v:group>
            <v:group style="position:absolute;left:1772;top:7999;width:8365;height:284" coordorigin="1772,7999" coordsize="8365,284">
              <v:shape style="position:absolute;left:1772;top:7999;width:8365;height:284" coordorigin="1772,7999" coordsize="8365,284" path="m1772,8282l10137,8282,10137,7999,1772,7999,1772,8282xe" filled="true" fillcolor="#282c34" stroked="false">
                <v:path arrowok="t"/>
                <v:fill type="solid"/>
              </v:shape>
            </v:group>
            <v:group style="position:absolute;left:1772;top:8282;width:8365;height:284" coordorigin="1772,8282" coordsize="8365,284">
              <v:shape style="position:absolute;left:1772;top:8282;width:8365;height:284" coordorigin="1772,8282" coordsize="8365,284" path="m1772,8566l10137,8566,10137,8282,1772,8282,1772,8566xe" filled="true" fillcolor="#282c34" stroked="false">
                <v:path arrowok="t"/>
                <v:fill type="solid"/>
              </v:shape>
            </v:group>
            <v:group style="position:absolute;left:1772;top:8566;width:8365;height:288" coordorigin="1772,8566" coordsize="8365,288">
              <v:shape style="position:absolute;left:1772;top:8566;width:8365;height:288" coordorigin="1772,8566" coordsize="8365,288" path="m1772,8854l10137,8854,10137,8566,1772,8566,1772,8854xe" filled="true" fillcolor="#282c34" stroked="false">
                <v:path arrowok="t"/>
                <v:fill type="solid"/>
              </v:shape>
            </v:group>
            <v:group style="position:absolute;left:1772;top:8854;width:8365;height:284" coordorigin="1772,8854" coordsize="8365,284">
              <v:shape style="position:absolute;left:1772;top:8854;width:8365;height:284" coordorigin="1772,8854" coordsize="8365,284" path="m1772,9137l10137,9137,10137,8854,1772,8854,1772,9137xe" filled="true" fillcolor="#282c34" stroked="false">
                <v:path arrowok="t"/>
                <v:fill type="solid"/>
              </v:shape>
            </v:group>
            <v:group style="position:absolute;left:1772;top:9137;width:8365;height:288" coordorigin="1772,9137" coordsize="8365,288">
              <v:shape style="position:absolute;left:1772;top:9137;width:8365;height:288" coordorigin="1772,9137" coordsize="8365,288" path="m1772,9425l10137,9425,10137,9137,1772,9137,1772,9425xe" filled="true" fillcolor="#282c34" stroked="false">
                <v:path arrowok="t"/>
                <v:fill type="solid"/>
              </v:shape>
            </v:group>
            <v:group style="position:absolute;left:1772;top:9425;width:8365;height:284" coordorigin="1772,9425" coordsize="8365,284">
              <v:shape style="position:absolute;left:1772;top:9425;width:8365;height:284" coordorigin="1772,9425" coordsize="8365,284" path="m1772,9708l10137,9708,10137,9425,1772,9425,1772,9708xe" filled="true" fillcolor="#282c34" stroked="false">
                <v:path arrowok="t"/>
                <v:fill type="solid"/>
              </v:shape>
            </v:group>
            <v:group style="position:absolute;left:1772;top:9708;width:8365;height:284" coordorigin="1772,9708" coordsize="8365,284">
              <v:shape style="position:absolute;left:1772;top:9708;width:8365;height:284" coordorigin="1772,9708" coordsize="8365,284" path="m1772,9992l10137,9992,10137,9708,1772,9708,1772,9992xe" filled="true" fillcolor="#282c34" stroked="false">
                <v:path arrowok="t"/>
                <v:fill type="solid"/>
              </v:shape>
            </v:group>
            <v:group style="position:absolute;left:1772;top:9992;width:8365;height:288" coordorigin="1772,9992" coordsize="8365,288">
              <v:shape style="position:absolute;left:1772;top:9992;width:8365;height:288" coordorigin="1772,9992" coordsize="8365,288" path="m1772,10280l10137,10280,10137,9992,1772,9992,1772,10280xe" filled="true" fillcolor="#282c34" stroked="false">
                <v:path arrowok="t"/>
                <v:fill type="solid"/>
              </v:shape>
            </v:group>
            <v:group style="position:absolute;left:1772;top:10280;width:8365;height:284" coordorigin="1772,10280" coordsize="8365,284">
              <v:shape style="position:absolute;left:1772;top:10280;width:8365;height:284" coordorigin="1772,10280" coordsize="8365,284" path="m1772,10563l10137,10563,10137,10280,1772,10280,1772,10563xe" filled="true" fillcolor="#282c34" stroked="false">
                <v:path arrowok="t"/>
                <v:fill type="solid"/>
              </v:shape>
            </v:group>
            <v:group style="position:absolute;left:1772;top:10563;width:8365;height:284" coordorigin="1772,10563" coordsize="8365,284">
              <v:shape style="position:absolute;left:1772;top:10563;width:8365;height:284" coordorigin="1772,10563" coordsize="8365,284" path="m1772,10847l10137,10847,10137,10563,1772,10563,1772,10847xe" filled="true" fillcolor="#282c34" stroked="false">
                <v:path arrowok="t"/>
                <v:fill type="solid"/>
              </v:shape>
            </v:group>
            <v:group style="position:absolute;left:1772;top:10847;width:8365;height:288" coordorigin="1772,10847" coordsize="8365,288">
              <v:shape style="position:absolute;left:1772;top:10847;width:8365;height:288" coordorigin="1772,10847" coordsize="8365,288" path="m1772,11135l10137,11135,10137,10847,1772,10847,1772,11135xe" filled="true" fillcolor="#282c34" stroked="false">
                <v:path arrowok="t"/>
                <v:fill type="solid"/>
              </v:shape>
            </v:group>
            <v:group style="position:absolute;left:1772;top:11135;width:8365;height:284" coordorigin="1772,11135" coordsize="8365,284">
              <v:shape style="position:absolute;left:1772;top:11135;width:8365;height:284" coordorigin="1772,11135" coordsize="8365,284" path="m1772,11418l10137,11418,10137,11135,1772,11135,1772,11418xe" filled="true" fillcolor="#282c34" stroked="false">
                <v:path arrowok="t"/>
                <v:fill type="solid"/>
              </v:shape>
            </v:group>
            <v:group style="position:absolute;left:1772;top:11418;width:8365;height:288" coordorigin="1772,11418" coordsize="8365,288">
              <v:shape style="position:absolute;left:1772;top:11418;width:8365;height:288" coordorigin="1772,11418" coordsize="8365,288" path="m1772,11706l10137,11706,10137,11418,1772,11418,1772,11706xe" filled="true" fillcolor="#282c34" stroked="false">
                <v:path arrowok="t"/>
                <v:fill type="solid"/>
              </v:shape>
            </v:group>
            <v:group style="position:absolute;left:1772;top:11706;width:8365;height:284" coordorigin="1772,11706" coordsize="8365,284">
              <v:shape style="position:absolute;left:1772;top:11706;width:8365;height:284" coordorigin="1772,11706" coordsize="8365,284" path="m1772,11989l10137,11989,10137,11706,1772,11706,1772,11989xe" filled="true" fillcolor="#282c34" stroked="false">
                <v:path arrowok="t"/>
                <v:fill type="solid"/>
              </v:shape>
            </v:group>
            <v:group style="position:absolute;left:1772;top:11989;width:8365;height:284" coordorigin="1772,11989" coordsize="8365,284">
              <v:shape style="position:absolute;left:1772;top:11989;width:8365;height:284" coordorigin="1772,11989" coordsize="8365,284" path="m1772,12272l10137,12272,10137,11989,1772,11989,1772,12272xe" filled="true" fillcolor="#282c34" stroked="false">
                <v:path arrowok="t"/>
                <v:fill type="solid"/>
              </v:shape>
            </v:group>
            <v:group style="position:absolute;left:1772;top:12272;width:8365;height:289" coordorigin="1772,12272" coordsize="8365,289">
              <v:shape style="position:absolute;left:1772;top:12272;width:8365;height:289" coordorigin="1772,12272" coordsize="8365,289" path="m1772,12561l10137,12561,10137,12272,1772,12272,1772,12561xe" filled="true" fillcolor="#282c34" stroked="false">
                <v:path arrowok="t"/>
                <v:fill type="solid"/>
              </v:shape>
            </v:group>
            <v:group style="position:absolute;left:1772;top:12561;width:8365;height:284" coordorigin="1772,12561" coordsize="8365,284">
              <v:shape style="position:absolute;left:1772;top:12561;width:8365;height:284" coordorigin="1772,12561" coordsize="8365,284" path="m1772,12844l10137,12844,10137,12561,1772,12561,1772,12844xe" filled="true" fillcolor="#282c34" stroked="false">
                <v:path arrowok="t"/>
                <v:fill type="solid"/>
              </v:shape>
            </v:group>
            <v:group style="position:absolute;left:1772;top:12844;width:8365;height:284" coordorigin="1772,12844" coordsize="8365,284">
              <v:shape style="position:absolute;left:1772;top:12844;width:8365;height:284" coordorigin="1772,12844" coordsize="8365,284" path="m1772,13127l10137,13127,10137,12844,1772,12844,1772,13127xe" filled="true" fillcolor="#282c34" stroked="false">
                <v:path arrowok="t"/>
                <v:fill type="solid"/>
              </v:shape>
            </v:group>
            <v:group style="position:absolute;left:1772;top:13127;width:8365;height:288" coordorigin="1772,13127" coordsize="8365,288">
              <v:shape style="position:absolute;left:1772;top:13127;width:8365;height:288" coordorigin="1772,13127" coordsize="8365,288" path="m1772,13415l10137,13415,10137,13127,1772,13127,1772,13415xe" filled="true" fillcolor="#282c34" stroked="false">
                <v:path arrowok="t"/>
                <v:fill type="solid"/>
              </v:shape>
            </v:group>
            <v:group style="position:absolute;left:1772;top:13415;width:8365;height:284" coordorigin="1772,13415" coordsize="8365,284">
              <v:shape style="position:absolute;left:1772;top:13415;width:8365;height:284" coordorigin="1772,13415" coordsize="8365,284" path="m1772,13698l10137,13698,10137,13415,1772,13415,1772,13698xe" filled="true" fillcolor="#282c34" stroked="false">
                <v:path arrowok="t"/>
                <v:fill type="solid"/>
              </v:shape>
            </v:group>
            <v:group style="position:absolute;left:1772;top:13698;width:8365;height:288" coordorigin="1772,13698" coordsize="8365,288">
              <v:shape style="position:absolute;left:1772;top:13698;width:8365;height:288" coordorigin="1772,13698" coordsize="8365,288" path="m1772,13986l10137,13986,10137,13698,1772,13698,1772,13986xe" filled="true" fillcolor="#282c34" stroked="false">
                <v:path arrowok="t"/>
                <v:fill type="solid"/>
              </v:shape>
            </v:group>
            <v:group style="position:absolute;left:1772;top:13986;width:8365;height:284" coordorigin="1772,13986" coordsize="8365,284">
              <v:shape style="position:absolute;left:1772;top:13986;width:8365;height:284" coordorigin="1772,13986" coordsize="8365,284" path="m1772,14270l10137,14270,10137,13986,1772,13986,1772,14270xe" filled="true" fillcolor="#282c34" stroked="false">
                <v:path arrowok="t"/>
                <v:fill type="solid"/>
              </v:shape>
            </v:group>
            <v:group style="position:absolute;left:1772;top:14270;width:8365;height:284" coordorigin="1772,14270" coordsize="8365,284">
              <v:shape style="position:absolute;left:1772;top:14270;width:8365;height:284" coordorigin="1772,14270" coordsize="8365,284" path="m1772,14553l10137,14553,10137,14270,1772,14270,1772,14553xe" filled="true" fillcolor="#282c34" stroked="false">
                <v:path arrowok="t"/>
                <v:fill type="solid"/>
              </v:shape>
            </v:group>
            <v:group style="position:absolute;left:1772;top:14553;width:8365;height:288" coordorigin="1772,14553" coordsize="8365,288">
              <v:shape style="position:absolute;left:1772;top:14553;width:8365;height:288" coordorigin="1772,14553" coordsize="8365,288" path="m1772,14841l10137,14841,10137,14553,1772,14553,1772,14841xe" filled="true" fillcolor="#282c34" stroked="false">
                <v:path arrowok="t"/>
                <v:fill type="solid"/>
              </v:shape>
            </v:group>
            <v:group style="position:absolute;left:1772;top:14841;width:8365;height:284" coordorigin="1772,14841" coordsize="8365,284">
              <v:shape style="position:absolute;left:1772;top:14841;width:8365;height:284" coordorigin="1772,14841" coordsize="8365,284" path="m1772,15124l10137,15124,10137,14841,1772,14841,1772,15124xe" filled="true" fillcolor="#282c34" stroked="false">
                <v:path arrowok="t"/>
                <v:fill type="solid"/>
              </v:shape>
            </v:group>
            <w10:wrap type="none"/>
          </v:group>
        </w:pict>
      </w:r>
      <w:r>
        <w:rPr>
          <w:color w:val="D19A66"/>
        </w:rPr>
        <w:t>7 </w:t>
      </w:r>
      <w:r>
        <w:rPr>
          <w:color w:val="ABB1BE"/>
        </w:rPr>
        <w:t>: o_sel_r =</w:t>
      </w:r>
      <w:r>
        <w:rPr>
          <w:color w:val="ABB1BE"/>
          <w:spacing w:val="-10"/>
        </w:rPr>
        <w:t> </w:t>
      </w:r>
      <w:r>
        <w:rPr>
          <w:color w:val="D19A66"/>
        </w:rPr>
        <w:t>8'b01111111</w:t>
      </w:r>
      <w:r>
        <w:rPr>
          <w:color w:val="ABB1BE"/>
        </w:rPr>
        <w:t>;</w:t>
      </w:r>
      <w:r>
        <w:rPr/>
      </w:r>
    </w:p>
    <w:p>
      <w:pPr>
        <w:pStyle w:val="BodyText"/>
        <w:spacing w:line="240" w:lineRule="auto"/>
        <w:ind w:left="1403" w:right="124"/>
        <w:jc w:val="left"/>
      </w:pPr>
      <w:r>
        <w:rPr>
          <w:color w:val="D19A66"/>
        </w:rPr>
        <w:t>6 </w:t>
      </w:r>
      <w:r>
        <w:rPr>
          <w:color w:val="ABB1BE"/>
        </w:rPr>
        <w:t>: o_sel_r =</w:t>
      </w:r>
      <w:r>
        <w:rPr>
          <w:color w:val="ABB1BE"/>
          <w:spacing w:val="-10"/>
        </w:rPr>
        <w:t> </w:t>
      </w:r>
      <w:r>
        <w:rPr>
          <w:color w:val="D19A66"/>
        </w:rPr>
        <w:t>8'b10111111</w:t>
      </w:r>
      <w:r>
        <w:rPr>
          <w:color w:val="ABB1BE"/>
        </w:rPr>
        <w:t>;</w:t>
      </w:r>
      <w:r>
        <w:rPr/>
      </w:r>
    </w:p>
    <w:p>
      <w:pPr>
        <w:pStyle w:val="BodyText"/>
        <w:spacing w:line="240" w:lineRule="auto" w:before="42"/>
        <w:ind w:left="1403" w:right="124"/>
        <w:jc w:val="left"/>
      </w:pPr>
      <w:r>
        <w:rPr>
          <w:color w:val="D19A66"/>
        </w:rPr>
        <w:t>5 </w:t>
      </w:r>
      <w:r>
        <w:rPr>
          <w:color w:val="ABB1BE"/>
        </w:rPr>
        <w:t>: o_sel_r =</w:t>
      </w:r>
      <w:r>
        <w:rPr>
          <w:color w:val="ABB1BE"/>
          <w:spacing w:val="-10"/>
        </w:rPr>
        <w:t> </w:t>
      </w:r>
      <w:r>
        <w:rPr>
          <w:color w:val="D19A66"/>
        </w:rPr>
        <w:t>8'b11011111</w:t>
      </w:r>
      <w:r>
        <w:rPr>
          <w:color w:val="ABB1BE"/>
        </w:rPr>
        <w:t>;</w:t>
      </w:r>
      <w:r>
        <w:rPr/>
      </w:r>
    </w:p>
    <w:p>
      <w:pPr>
        <w:pStyle w:val="BodyText"/>
        <w:spacing w:line="240" w:lineRule="auto" w:before="38"/>
        <w:ind w:left="1403" w:right="124"/>
        <w:jc w:val="left"/>
      </w:pPr>
      <w:r>
        <w:rPr>
          <w:color w:val="D19A66"/>
        </w:rPr>
        <w:t>4 </w:t>
      </w:r>
      <w:r>
        <w:rPr>
          <w:color w:val="ABB1BE"/>
        </w:rPr>
        <w:t>: o_sel_r =</w:t>
      </w:r>
      <w:r>
        <w:rPr>
          <w:color w:val="ABB1BE"/>
          <w:spacing w:val="-10"/>
        </w:rPr>
        <w:t> </w:t>
      </w:r>
      <w:r>
        <w:rPr>
          <w:color w:val="D19A66"/>
        </w:rPr>
        <w:t>8'b11101111</w:t>
      </w:r>
      <w:r>
        <w:rPr>
          <w:color w:val="ABB1BE"/>
        </w:rPr>
        <w:t>;</w:t>
      </w:r>
      <w:r>
        <w:rPr/>
      </w:r>
    </w:p>
    <w:p>
      <w:pPr>
        <w:pStyle w:val="BodyText"/>
        <w:spacing w:line="240" w:lineRule="auto" w:before="42"/>
        <w:ind w:left="1403" w:right="124"/>
        <w:jc w:val="left"/>
      </w:pPr>
      <w:r>
        <w:rPr>
          <w:color w:val="D19A66"/>
        </w:rPr>
        <w:t>3 </w:t>
      </w:r>
      <w:r>
        <w:rPr>
          <w:color w:val="ABB1BE"/>
        </w:rPr>
        <w:t>: o_sel_r =</w:t>
      </w:r>
      <w:r>
        <w:rPr>
          <w:color w:val="ABB1BE"/>
          <w:spacing w:val="-10"/>
        </w:rPr>
        <w:t> </w:t>
      </w:r>
      <w:r>
        <w:rPr>
          <w:color w:val="D19A66"/>
        </w:rPr>
        <w:t>8'b11110111</w:t>
      </w:r>
      <w:r>
        <w:rPr>
          <w:color w:val="ABB1BE"/>
        </w:rPr>
        <w:t>;</w:t>
      </w:r>
      <w:r>
        <w:rPr/>
      </w:r>
    </w:p>
    <w:p>
      <w:pPr>
        <w:pStyle w:val="BodyText"/>
        <w:spacing w:line="240" w:lineRule="auto"/>
        <w:ind w:left="1403" w:right="124"/>
        <w:jc w:val="left"/>
      </w:pPr>
      <w:r>
        <w:rPr>
          <w:color w:val="D19A66"/>
        </w:rPr>
        <w:t>2 </w:t>
      </w:r>
      <w:r>
        <w:rPr>
          <w:color w:val="ABB1BE"/>
        </w:rPr>
        <w:t>: o_sel_r =</w:t>
      </w:r>
      <w:r>
        <w:rPr>
          <w:color w:val="ABB1BE"/>
          <w:spacing w:val="-10"/>
        </w:rPr>
        <w:t> </w:t>
      </w:r>
      <w:r>
        <w:rPr>
          <w:color w:val="D19A66"/>
        </w:rPr>
        <w:t>8'b11111011</w:t>
      </w:r>
      <w:r>
        <w:rPr>
          <w:color w:val="ABB1BE"/>
        </w:rPr>
        <w:t>;</w:t>
      </w:r>
      <w:r>
        <w:rPr/>
      </w:r>
    </w:p>
    <w:p>
      <w:pPr>
        <w:pStyle w:val="BodyText"/>
        <w:spacing w:line="240" w:lineRule="auto"/>
        <w:ind w:left="1403" w:right="124"/>
        <w:jc w:val="left"/>
      </w:pPr>
      <w:r>
        <w:rPr>
          <w:color w:val="D19A66"/>
        </w:rPr>
        <w:t>1 </w:t>
      </w:r>
      <w:r>
        <w:rPr>
          <w:color w:val="ABB1BE"/>
        </w:rPr>
        <w:t>: o_sel_r =</w:t>
      </w:r>
      <w:r>
        <w:rPr>
          <w:color w:val="ABB1BE"/>
          <w:spacing w:val="-10"/>
        </w:rPr>
        <w:t> </w:t>
      </w:r>
      <w:r>
        <w:rPr>
          <w:color w:val="D19A66"/>
        </w:rPr>
        <w:t>8'b11111101</w:t>
      </w:r>
      <w:r>
        <w:rPr>
          <w:color w:val="ABB1BE"/>
        </w:rPr>
        <w:t>;</w:t>
      </w:r>
      <w:r>
        <w:rPr/>
      </w:r>
    </w:p>
    <w:p>
      <w:pPr>
        <w:pStyle w:val="BodyText"/>
        <w:spacing w:line="276" w:lineRule="auto" w:before="42"/>
        <w:ind w:right="4169" w:firstLine="418"/>
        <w:jc w:val="left"/>
      </w:pPr>
      <w:r>
        <w:rPr>
          <w:color w:val="D19A66"/>
        </w:rPr>
        <w:t>0 </w:t>
      </w:r>
      <w:r>
        <w:rPr>
          <w:color w:val="ABB1BE"/>
        </w:rPr>
        <w:t>: o_sel_r =</w:t>
      </w:r>
      <w:r>
        <w:rPr>
          <w:color w:val="ABB1BE"/>
          <w:spacing w:val="-10"/>
        </w:rPr>
        <w:t> </w:t>
      </w:r>
      <w:r>
        <w:rPr>
          <w:color w:val="D19A66"/>
        </w:rPr>
        <w:t>8'b11111110</w:t>
      </w:r>
      <w:r>
        <w:rPr>
          <w:color w:val="ABB1BE"/>
        </w:rPr>
        <w:t>; </w:t>
      </w:r>
      <w:r>
        <w:rPr>
          <w:color w:val="ABB1BE"/>
        </w:rPr>
      </w:r>
      <w:r>
        <w:rPr>
          <w:color w:val="D45FDE"/>
        </w:rPr>
        <w:t>endcase</w:t>
      </w:r>
      <w:r>
        <w:rPr/>
      </w:r>
    </w:p>
    <w:p>
      <w:pPr>
        <w:spacing w:line="240" w:lineRule="auto" w:before="3"/>
        <w:ind w:right="0"/>
        <w:rPr>
          <w:rFonts w:ascii="Consolas" w:hAnsi="Consolas" w:cs="Consolas" w:eastAsia="Consolas" w:hint="default"/>
          <w:sz w:val="19"/>
          <w:szCs w:val="19"/>
        </w:rPr>
      </w:pPr>
    </w:p>
    <w:p>
      <w:pPr>
        <w:pStyle w:val="BodyText"/>
        <w:spacing w:line="240" w:lineRule="auto" w:before="63"/>
        <w:ind w:left="563" w:right="124"/>
        <w:jc w:val="left"/>
      </w:pPr>
      <w:r>
        <w:rPr>
          <w:color w:val="D45FDE"/>
        </w:rPr>
        <w:t>reg </w:t>
      </w:r>
      <w:r>
        <w:rPr>
          <w:color w:val="ABB1BE"/>
        </w:rPr>
        <w:t>[</w:t>
      </w:r>
      <w:r>
        <w:rPr>
          <w:color w:val="D19A66"/>
        </w:rPr>
        <w:t>31</w:t>
      </w:r>
      <w:r>
        <w:rPr>
          <w:color w:val="ABB1BE"/>
        </w:rPr>
        <w:t>:</w:t>
      </w:r>
      <w:r>
        <w:rPr>
          <w:color w:val="D19A66"/>
        </w:rPr>
        <w:t>0</w:t>
      </w:r>
      <w:r>
        <w:rPr>
          <w:color w:val="ABB1BE"/>
        </w:rPr>
        <w:t>]</w:t>
      </w:r>
      <w:r>
        <w:rPr>
          <w:color w:val="ABB1BE"/>
          <w:spacing w:val="-10"/>
        </w:rPr>
        <w:t> </w:t>
      </w:r>
      <w:r>
        <w:rPr>
          <w:color w:val="ABB1BE"/>
        </w:rPr>
        <w:t>i_data_store;</w:t>
      </w:r>
      <w:r>
        <w:rPr/>
      </w:r>
    </w:p>
    <w:p>
      <w:pPr>
        <w:pStyle w:val="BodyText"/>
        <w:spacing w:line="280" w:lineRule="auto"/>
        <w:ind w:right="3972" w:hanging="423"/>
        <w:jc w:val="left"/>
      </w:pPr>
      <w:r>
        <w:rPr>
          <w:color w:val="D45FDE"/>
        </w:rPr>
        <w:t>always </w:t>
      </w:r>
      <w:r>
        <w:rPr>
          <w:color w:val="ABB1BE"/>
        </w:rPr>
        <w:t>@ (</w:t>
      </w:r>
      <w:r>
        <w:rPr>
          <w:color w:val="D45FDE"/>
        </w:rPr>
        <w:t>posedge </w:t>
      </w:r>
      <w:r>
        <w:rPr>
          <w:color w:val="ABB1BE"/>
        </w:rPr>
        <w:t>clk, </w:t>
      </w:r>
      <w:r>
        <w:rPr>
          <w:color w:val="D45FDE"/>
        </w:rPr>
        <w:t>posedge</w:t>
      </w:r>
      <w:r>
        <w:rPr>
          <w:color w:val="D45FDE"/>
          <w:spacing w:val="-12"/>
        </w:rPr>
        <w:t> </w:t>
      </w:r>
      <w:r>
        <w:rPr>
          <w:color w:val="ABB1BE"/>
        </w:rPr>
        <w:t>rst) </w:t>
      </w:r>
      <w:r>
        <w:rPr>
          <w:color w:val="ABB1BE"/>
        </w:rPr>
      </w:r>
      <w:r>
        <w:rPr>
          <w:color w:val="D45FDE"/>
        </w:rPr>
        <w:t>if</w:t>
      </w:r>
      <w:r>
        <w:rPr>
          <w:color w:val="ABB1BE"/>
        </w:rPr>
        <w:t>(rst)</w:t>
      </w:r>
      <w:r>
        <w:rPr/>
      </w:r>
    </w:p>
    <w:p>
      <w:pPr>
        <w:pStyle w:val="BodyText"/>
        <w:spacing w:line="276" w:lineRule="auto" w:before="0"/>
        <w:ind w:right="5088" w:firstLine="418"/>
        <w:jc w:val="left"/>
      </w:pPr>
      <w:r>
        <w:rPr>
          <w:color w:val="ABB1BE"/>
        </w:rPr>
        <w:t>i_data_store &lt;=</w:t>
      </w:r>
      <w:r>
        <w:rPr>
          <w:color w:val="ABB1BE"/>
          <w:spacing w:val="-6"/>
        </w:rPr>
        <w:t> </w:t>
      </w:r>
      <w:r>
        <w:rPr>
          <w:color w:val="D19A66"/>
        </w:rPr>
        <w:t>0</w:t>
      </w:r>
      <w:r>
        <w:rPr>
          <w:color w:val="ABB1BE"/>
        </w:rPr>
        <w:t>; </w:t>
      </w:r>
      <w:r>
        <w:rPr>
          <w:color w:val="ABB1BE"/>
        </w:rPr>
      </w:r>
      <w:r>
        <w:rPr>
          <w:color w:val="D45FDE"/>
        </w:rPr>
        <w:t>else</w:t>
      </w:r>
      <w:r>
        <w:rPr/>
      </w:r>
    </w:p>
    <w:p>
      <w:pPr>
        <w:pStyle w:val="BodyText"/>
        <w:spacing w:line="240" w:lineRule="auto" w:before="6"/>
        <w:ind w:left="1403" w:right="124"/>
        <w:jc w:val="left"/>
      </w:pPr>
      <w:r>
        <w:rPr>
          <w:color w:val="ABB1BE"/>
        </w:rPr>
        <w:t>i_data_store &lt;=</w:t>
      </w:r>
      <w:r>
        <w:rPr>
          <w:color w:val="ABB1BE"/>
          <w:spacing w:val="-10"/>
        </w:rPr>
        <w:t> </w:t>
      </w:r>
      <w:r>
        <w:rPr>
          <w:color w:val="ABB1BE"/>
        </w:rPr>
        <w:t>i_data;</w:t>
      </w:r>
      <w:r>
        <w:rPr/>
      </w:r>
    </w:p>
    <w:p>
      <w:pPr>
        <w:spacing w:line="240" w:lineRule="auto" w:before="11"/>
        <w:ind w:right="0"/>
        <w:rPr>
          <w:rFonts w:ascii="Consolas" w:hAnsi="Consolas" w:cs="Consolas" w:eastAsia="Consolas" w:hint="default"/>
          <w:sz w:val="21"/>
          <w:szCs w:val="21"/>
        </w:rPr>
      </w:pPr>
    </w:p>
    <w:p>
      <w:pPr>
        <w:pStyle w:val="BodyText"/>
        <w:spacing w:line="280" w:lineRule="auto" w:before="63"/>
        <w:ind w:left="563" w:right="5585"/>
        <w:jc w:val="left"/>
      </w:pPr>
      <w:r>
        <w:rPr>
          <w:color w:val="D45FDE"/>
        </w:rPr>
        <w:t>reg </w:t>
      </w:r>
      <w:r>
        <w:rPr>
          <w:color w:val="ABB1BE"/>
        </w:rPr>
        <w:t>[</w:t>
      </w:r>
      <w:r>
        <w:rPr>
          <w:color w:val="D19A66"/>
        </w:rPr>
        <w:t>7</w:t>
      </w:r>
      <w:r>
        <w:rPr>
          <w:color w:val="ABB1BE"/>
        </w:rPr>
        <w:t>:</w:t>
      </w:r>
      <w:r>
        <w:rPr>
          <w:color w:val="D19A66"/>
        </w:rPr>
        <w:t>0</w:t>
      </w:r>
      <w:r>
        <w:rPr>
          <w:color w:val="ABB1BE"/>
        </w:rPr>
        <w:t>]</w:t>
      </w:r>
      <w:r>
        <w:rPr>
          <w:color w:val="ABB1BE"/>
          <w:spacing w:val="-9"/>
        </w:rPr>
        <w:t> </w:t>
      </w:r>
      <w:r>
        <w:rPr>
          <w:color w:val="ABB1BE"/>
        </w:rPr>
        <w:t>seg_data_r; </w:t>
      </w:r>
      <w:r>
        <w:rPr>
          <w:color w:val="ABB1BE"/>
        </w:rPr>
      </w:r>
      <w:r>
        <w:rPr>
          <w:color w:val="D45FDE"/>
        </w:rPr>
        <w:t>always </w:t>
      </w:r>
      <w:r>
        <w:rPr>
          <w:color w:val="ABB1BE"/>
        </w:rPr>
        <w:t>@</w:t>
      </w:r>
      <w:r>
        <w:rPr>
          <w:color w:val="ABB1BE"/>
          <w:spacing w:val="-5"/>
        </w:rPr>
        <w:t> </w:t>
      </w:r>
      <w:r>
        <w:rPr>
          <w:color w:val="ABB1BE"/>
        </w:rPr>
        <w:t>(*)</w:t>
      </w:r>
      <w:r>
        <w:rPr/>
      </w:r>
    </w:p>
    <w:p>
      <w:pPr>
        <w:pStyle w:val="BodyText"/>
        <w:spacing w:line="241" w:lineRule="exact" w:before="0"/>
        <w:ind w:right="124"/>
        <w:jc w:val="left"/>
      </w:pPr>
      <w:r>
        <w:rPr>
          <w:color w:val="D45FDE"/>
        </w:rPr>
        <w:t>case</w:t>
      </w:r>
      <w:r>
        <w:rPr>
          <w:color w:val="ABB1BE"/>
        </w:rPr>
        <w:t>(seg7_addr)</w:t>
      </w:r>
      <w:r>
        <w:rPr/>
      </w:r>
    </w:p>
    <w:p>
      <w:pPr>
        <w:pStyle w:val="BodyText"/>
        <w:spacing w:line="240" w:lineRule="auto" w:before="42"/>
        <w:ind w:left="1403" w:right="124"/>
        <w:jc w:val="left"/>
      </w:pPr>
      <w:r>
        <w:rPr>
          <w:color w:val="D19A66"/>
        </w:rPr>
        <w:t>0 </w:t>
      </w:r>
      <w:r>
        <w:rPr>
          <w:color w:val="ABB1BE"/>
        </w:rPr>
        <w:t>: seg_data_r =</w:t>
      </w:r>
      <w:r>
        <w:rPr>
          <w:color w:val="ABB1BE"/>
          <w:spacing w:val="-10"/>
        </w:rPr>
        <w:t> </w:t>
      </w:r>
      <w:r>
        <w:rPr>
          <w:color w:val="ABB1BE"/>
        </w:rPr>
        <w:t>i_data_store[</w:t>
      </w:r>
      <w:r>
        <w:rPr>
          <w:color w:val="D19A66"/>
        </w:rPr>
        <w:t>3</w:t>
      </w:r>
      <w:r>
        <w:rPr>
          <w:color w:val="ABB1BE"/>
        </w:rPr>
        <w:t>:</w:t>
      </w:r>
      <w:r>
        <w:rPr>
          <w:color w:val="D19A66"/>
        </w:rPr>
        <w:t>0</w:t>
      </w:r>
      <w:r>
        <w:rPr>
          <w:color w:val="ABB1BE"/>
        </w:rPr>
        <w:t>];</w:t>
      </w:r>
      <w:r>
        <w:rPr/>
      </w:r>
    </w:p>
    <w:p>
      <w:pPr>
        <w:pStyle w:val="ListParagraph"/>
        <w:numPr>
          <w:ilvl w:val="0"/>
          <w:numId w:val="8"/>
        </w:numPr>
        <w:tabs>
          <w:tab w:pos="1635" w:val="left" w:leader="none"/>
        </w:tabs>
        <w:spacing w:line="240" w:lineRule="auto" w:before="37" w:after="0"/>
        <w:ind w:left="985" w:right="0" w:firstLine="418"/>
        <w:jc w:val="left"/>
        <w:rPr>
          <w:rFonts w:ascii="Consolas" w:hAnsi="Consolas" w:cs="Consolas" w:eastAsia="Consolas" w:hint="default"/>
          <w:sz w:val="21"/>
          <w:szCs w:val="21"/>
        </w:rPr>
      </w:pPr>
      <w:r>
        <w:rPr>
          <w:rFonts w:ascii="Consolas"/>
          <w:color w:val="ABB1BE"/>
          <w:sz w:val="21"/>
        </w:rPr>
        <w:t>: seg_data_r =</w:t>
      </w:r>
      <w:r>
        <w:rPr>
          <w:rFonts w:ascii="Consolas"/>
          <w:color w:val="ABB1BE"/>
          <w:spacing w:val="-9"/>
          <w:sz w:val="21"/>
        </w:rPr>
        <w:t> </w:t>
      </w:r>
      <w:r>
        <w:rPr>
          <w:rFonts w:ascii="Consolas"/>
          <w:color w:val="ABB1BE"/>
          <w:sz w:val="21"/>
        </w:rPr>
        <w:t>i_data_store[</w:t>
      </w:r>
      <w:r>
        <w:rPr>
          <w:rFonts w:ascii="Consolas"/>
          <w:color w:val="D19A66"/>
          <w:sz w:val="21"/>
        </w:rPr>
        <w:t>7</w:t>
      </w:r>
      <w:r>
        <w:rPr>
          <w:rFonts w:ascii="Consolas"/>
          <w:color w:val="ABB1BE"/>
          <w:sz w:val="21"/>
        </w:rPr>
        <w:t>:</w:t>
      </w:r>
      <w:r>
        <w:rPr>
          <w:rFonts w:ascii="Consolas"/>
          <w:color w:val="D19A66"/>
          <w:sz w:val="21"/>
        </w:rPr>
        <w:t>4</w:t>
      </w:r>
      <w:r>
        <w:rPr>
          <w:rFonts w:ascii="Consolas"/>
          <w:color w:val="ABB1BE"/>
          <w:sz w:val="21"/>
        </w:rPr>
        <w:t>];</w:t>
      </w:r>
      <w:r>
        <w:rPr>
          <w:rFonts w:ascii="Consolas"/>
          <w:sz w:val="21"/>
        </w:rPr>
      </w:r>
    </w:p>
    <w:p>
      <w:pPr>
        <w:pStyle w:val="ListParagraph"/>
        <w:numPr>
          <w:ilvl w:val="0"/>
          <w:numId w:val="8"/>
        </w:numPr>
        <w:tabs>
          <w:tab w:pos="1635" w:val="left" w:leader="none"/>
        </w:tabs>
        <w:spacing w:line="240" w:lineRule="auto" w:before="37" w:after="0"/>
        <w:ind w:left="1634" w:right="0" w:hanging="231"/>
        <w:jc w:val="left"/>
        <w:rPr>
          <w:rFonts w:ascii="Consolas" w:hAnsi="Consolas" w:cs="Consolas" w:eastAsia="Consolas" w:hint="default"/>
          <w:sz w:val="21"/>
          <w:szCs w:val="21"/>
        </w:rPr>
      </w:pPr>
      <w:r>
        <w:rPr>
          <w:rFonts w:ascii="Consolas"/>
          <w:color w:val="ABB1BE"/>
          <w:sz w:val="21"/>
        </w:rPr>
        <w:t>: seg_data_r =</w:t>
      </w:r>
      <w:r>
        <w:rPr>
          <w:rFonts w:ascii="Consolas"/>
          <w:color w:val="ABB1BE"/>
          <w:spacing w:val="-9"/>
          <w:sz w:val="21"/>
        </w:rPr>
        <w:t> </w:t>
      </w:r>
      <w:r>
        <w:rPr>
          <w:rFonts w:ascii="Consolas"/>
          <w:color w:val="ABB1BE"/>
          <w:sz w:val="21"/>
        </w:rPr>
        <w:t>i_data_store[</w:t>
      </w:r>
      <w:r>
        <w:rPr>
          <w:rFonts w:ascii="Consolas"/>
          <w:color w:val="D19A66"/>
          <w:sz w:val="21"/>
        </w:rPr>
        <w:t>11</w:t>
      </w:r>
      <w:r>
        <w:rPr>
          <w:rFonts w:ascii="Consolas"/>
          <w:color w:val="ABB1BE"/>
          <w:sz w:val="21"/>
        </w:rPr>
        <w:t>:</w:t>
      </w:r>
      <w:r>
        <w:rPr>
          <w:rFonts w:ascii="Consolas"/>
          <w:color w:val="D19A66"/>
          <w:sz w:val="21"/>
        </w:rPr>
        <w:t>8</w:t>
      </w:r>
      <w:r>
        <w:rPr>
          <w:rFonts w:ascii="Consolas"/>
          <w:color w:val="ABB1BE"/>
          <w:sz w:val="21"/>
        </w:rPr>
        <w:t>];</w:t>
      </w:r>
      <w:r>
        <w:rPr>
          <w:rFonts w:ascii="Consolas"/>
          <w:sz w:val="21"/>
        </w:rPr>
      </w:r>
    </w:p>
    <w:p>
      <w:pPr>
        <w:pStyle w:val="ListParagraph"/>
        <w:numPr>
          <w:ilvl w:val="0"/>
          <w:numId w:val="8"/>
        </w:numPr>
        <w:tabs>
          <w:tab w:pos="1635" w:val="left" w:leader="none"/>
        </w:tabs>
        <w:spacing w:line="240" w:lineRule="auto" w:before="42" w:after="0"/>
        <w:ind w:left="1634" w:right="0" w:hanging="231"/>
        <w:jc w:val="left"/>
        <w:rPr>
          <w:rFonts w:ascii="Consolas" w:hAnsi="Consolas" w:cs="Consolas" w:eastAsia="Consolas" w:hint="default"/>
          <w:sz w:val="21"/>
          <w:szCs w:val="21"/>
        </w:rPr>
      </w:pPr>
      <w:r>
        <w:rPr>
          <w:rFonts w:ascii="Consolas"/>
          <w:color w:val="ABB1BE"/>
          <w:sz w:val="21"/>
        </w:rPr>
        <w:t>: seg_data_r =</w:t>
      </w:r>
      <w:r>
        <w:rPr>
          <w:rFonts w:ascii="Consolas"/>
          <w:color w:val="ABB1BE"/>
          <w:spacing w:val="-9"/>
          <w:sz w:val="21"/>
        </w:rPr>
        <w:t> </w:t>
      </w:r>
      <w:r>
        <w:rPr>
          <w:rFonts w:ascii="Consolas"/>
          <w:color w:val="ABB1BE"/>
          <w:sz w:val="21"/>
        </w:rPr>
        <w:t>i_data_store[</w:t>
      </w:r>
      <w:r>
        <w:rPr>
          <w:rFonts w:ascii="Consolas"/>
          <w:color w:val="D19A66"/>
          <w:sz w:val="21"/>
        </w:rPr>
        <w:t>15</w:t>
      </w:r>
      <w:r>
        <w:rPr>
          <w:rFonts w:ascii="Consolas"/>
          <w:color w:val="ABB1BE"/>
          <w:sz w:val="21"/>
        </w:rPr>
        <w:t>:</w:t>
      </w:r>
      <w:r>
        <w:rPr>
          <w:rFonts w:ascii="Consolas"/>
          <w:color w:val="D19A66"/>
          <w:sz w:val="21"/>
        </w:rPr>
        <w:t>12</w:t>
      </w:r>
      <w:r>
        <w:rPr>
          <w:rFonts w:ascii="Consolas"/>
          <w:color w:val="ABB1BE"/>
          <w:sz w:val="21"/>
        </w:rPr>
        <w:t>];</w:t>
      </w:r>
      <w:r>
        <w:rPr>
          <w:rFonts w:ascii="Consolas"/>
          <w:sz w:val="21"/>
        </w:rPr>
      </w:r>
    </w:p>
    <w:p>
      <w:pPr>
        <w:pStyle w:val="ListParagraph"/>
        <w:numPr>
          <w:ilvl w:val="0"/>
          <w:numId w:val="8"/>
        </w:numPr>
        <w:tabs>
          <w:tab w:pos="1635" w:val="left" w:leader="none"/>
        </w:tabs>
        <w:spacing w:line="240" w:lineRule="auto" w:before="37" w:after="0"/>
        <w:ind w:left="1634" w:right="0" w:hanging="231"/>
        <w:jc w:val="left"/>
        <w:rPr>
          <w:rFonts w:ascii="Consolas" w:hAnsi="Consolas" w:cs="Consolas" w:eastAsia="Consolas" w:hint="default"/>
          <w:sz w:val="21"/>
          <w:szCs w:val="21"/>
        </w:rPr>
      </w:pPr>
      <w:r>
        <w:rPr>
          <w:rFonts w:ascii="Consolas"/>
          <w:color w:val="ABB1BE"/>
          <w:sz w:val="21"/>
        </w:rPr>
        <w:t>: seg_data_r =</w:t>
      </w:r>
      <w:r>
        <w:rPr>
          <w:rFonts w:ascii="Consolas"/>
          <w:color w:val="ABB1BE"/>
          <w:spacing w:val="-9"/>
          <w:sz w:val="21"/>
        </w:rPr>
        <w:t> </w:t>
      </w:r>
      <w:r>
        <w:rPr>
          <w:rFonts w:ascii="Consolas"/>
          <w:color w:val="ABB1BE"/>
          <w:sz w:val="21"/>
        </w:rPr>
        <w:t>i_data_store[</w:t>
      </w:r>
      <w:r>
        <w:rPr>
          <w:rFonts w:ascii="Consolas"/>
          <w:color w:val="D19A66"/>
          <w:sz w:val="21"/>
        </w:rPr>
        <w:t>19</w:t>
      </w:r>
      <w:r>
        <w:rPr>
          <w:rFonts w:ascii="Consolas"/>
          <w:color w:val="ABB1BE"/>
          <w:sz w:val="21"/>
        </w:rPr>
        <w:t>:</w:t>
      </w:r>
      <w:r>
        <w:rPr>
          <w:rFonts w:ascii="Consolas"/>
          <w:color w:val="D19A66"/>
          <w:sz w:val="21"/>
        </w:rPr>
        <w:t>16</w:t>
      </w:r>
      <w:r>
        <w:rPr>
          <w:rFonts w:ascii="Consolas"/>
          <w:color w:val="ABB1BE"/>
          <w:sz w:val="21"/>
        </w:rPr>
        <w:t>];</w:t>
      </w:r>
      <w:r>
        <w:rPr>
          <w:rFonts w:ascii="Consolas"/>
          <w:sz w:val="21"/>
        </w:rPr>
      </w:r>
    </w:p>
    <w:p>
      <w:pPr>
        <w:pStyle w:val="ListParagraph"/>
        <w:numPr>
          <w:ilvl w:val="0"/>
          <w:numId w:val="8"/>
        </w:numPr>
        <w:tabs>
          <w:tab w:pos="1635" w:val="left" w:leader="none"/>
        </w:tabs>
        <w:spacing w:line="240" w:lineRule="auto" w:before="37" w:after="0"/>
        <w:ind w:left="1634" w:right="0" w:hanging="231"/>
        <w:jc w:val="left"/>
        <w:rPr>
          <w:rFonts w:ascii="Consolas" w:hAnsi="Consolas" w:cs="Consolas" w:eastAsia="Consolas" w:hint="default"/>
          <w:sz w:val="21"/>
          <w:szCs w:val="21"/>
        </w:rPr>
      </w:pPr>
      <w:r>
        <w:rPr>
          <w:rFonts w:ascii="Consolas"/>
          <w:color w:val="ABB1BE"/>
          <w:sz w:val="21"/>
        </w:rPr>
        <w:t>: seg_data_r =</w:t>
      </w:r>
      <w:r>
        <w:rPr>
          <w:rFonts w:ascii="Consolas"/>
          <w:color w:val="ABB1BE"/>
          <w:spacing w:val="-9"/>
          <w:sz w:val="21"/>
        </w:rPr>
        <w:t> </w:t>
      </w:r>
      <w:r>
        <w:rPr>
          <w:rFonts w:ascii="Consolas"/>
          <w:color w:val="ABB1BE"/>
          <w:sz w:val="21"/>
        </w:rPr>
        <w:t>i_data_store[</w:t>
      </w:r>
      <w:r>
        <w:rPr>
          <w:rFonts w:ascii="Consolas"/>
          <w:color w:val="D19A66"/>
          <w:sz w:val="21"/>
        </w:rPr>
        <w:t>23</w:t>
      </w:r>
      <w:r>
        <w:rPr>
          <w:rFonts w:ascii="Consolas"/>
          <w:color w:val="ABB1BE"/>
          <w:sz w:val="21"/>
        </w:rPr>
        <w:t>:</w:t>
      </w:r>
      <w:r>
        <w:rPr>
          <w:rFonts w:ascii="Consolas"/>
          <w:color w:val="D19A66"/>
          <w:sz w:val="21"/>
        </w:rPr>
        <w:t>20</w:t>
      </w:r>
      <w:r>
        <w:rPr>
          <w:rFonts w:ascii="Consolas"/>
          <w:color w:val="ABB1BE"/>
          <w:sz w:val="21"/>
        </w:rPr>
        <w:t>];</w:t>
      </w:r>
      <w:r>
        <w:rPr>
          <w:rFonts w:ascii="Consolas"/>
          <w:sz w:val="21"/>
        </w:rPr>
      </w:r>
    </w:p>
    <w:p>
      <w:pPr>
        <w:pStyle w:val="ListParagraph"/>
        <w:numPr>
          <w:ilvl w:val="0"/>
          <w:numId w:val="8"/>
        </w:numPr>
        <w:tabs>
          <w:tab w:pos="1635" w:val="left" w:leader="none"/>
        </w:tabs>
        <w:spacing w:line="240" w:lineRule="auto" w:before="42" w:after="0"/>
        <w:ind w:left="1634" w:right="0" w:hanging="231"/>
        <w:jc w:val="left"/>
        <w:rPr>
          <w:rFonts w:ascii="Consolas" w:hAnsi="Consolas" w:cs="Consolas" w:eastAsia="Consolas" w:hint="default"/>
          <w:sz w:val="21"/>
          <w:szCs w:val="21"/>
        </w:rPr>
      </w:pPr>
      <w:r>
        <w:rPr>
          <w:rFonts w:ascii="Consolas"/>
          <w:color w:val="ABB1BE"/>
          <w:sz w:val="21"/>
        </w:rPr>
        <w:t>: seg_data_r =</w:t>
      </w:r>
      <w:r>
        <w:rPr>
          <w:rFonts w:ascii="Consolas"/>
          <w:color w:val="ABB1BE"/>
          <w:spacing w:val="-9"/>
          <w:sz w:val="21"/>
        </w:rPr>
        <w:t> </w:t>
      </w:r>
      <w:r>
        <w:rPr>
          <w:rFonts w:ascii="Consolas"/>
          <w:color w:val="ABB1BE"/>
          <w:sz w:val="21"/>
        </w:rPr>
        <w:t>i_data_store[</w:t>
      </w:r>
      <w:r>
        <w:rPr>
          <w:rFonts w:ascii="Consolas"/>
          <w:color w:val="D19A66"/>
          <w:sz w:val="21"/>
        </w:rPr>
        <w:t>27</w:t>
      </w:r>
      <w:r>
        <w:rPr>
          <w:rFonts w:ascii="Consolas"/>
          <w:color w:val="ABB1BE"/>
          <w:sz w:val="21"/>
        </w:rPr>
        <w:t>:</w:t>
      </w:r>
      <w:r>
        <w:rPr>
          <w:rFonts w:ascii="Consolas"/>
          <w:color w:val="D19A66"/>
          <w:sz w:val="21"/>
        </w:rPr>
        <w:t>24</w:t>
      </w:r>
      <w:r>
        <w:rPr>
          <w:rFonts w:ascii="Consolas"/>
          <w:color w:val="ABB1BE"/>
          <w:sz w:val="21"/>
        </w:rPr>
        <w:t>];</w:t>
      </w:r>
      <w:r>
        <w:rPr>
          <w:rFonts w:ascii="Consolas"/>
          <w:sz w:val="21"/>
        </w:rPr>
      </w:r>
    </w:p>
    <w:p>
      <w:pPr>
        <w:pStyle w:val="ListParagraph"/>
        <w:numPr>
          <w:ilvl w:val="0"/>
          <w:numId w:val="8"/>
        </w:numPr>
        <w:tabs>
          <w:tab w:pos="1635" w:val="left" w:leader="none"/>
        </w:tabs>
        <w:spacing w:line="280" w:lineRule="auto" w:before="37" w:after="0"/>
        <w:ind w:left="985" w:right="2909" w:firstLine="418"/>
        <w:jc w:val="left"/>
        <w:rPr>
          <w:rFonts w:ascii="Consolas" w:hAnsi="Consolas" w:cs="Consolas" w:eastAsia="Consolas" w:hint="default"/>
          <w:sz w:val="21"/>
          <w:szCs w:val="21"/>
        </w:rPr>
      </w:pPr>
      <w:r>
        <w:rPr>
          <w:rFonts w:ascii="Consolas"/>
          <w:color w:val="ABB1BE"/>
          <w:sz w:val="21"/>
        </w:rPr>
        <w:t>: seg_data_r =</w:t>
      </w:r>
      <w:r>
        <w:rPr>
          <w:rFonts w:ascii="Consolas"/>
          <w:color w:val="ABB1BE"/>
          <w:spacing w:val="-9"/>
          <w:sz w:val="21"/>
        </w:rPr>
        <w:t> </w:t>
      </w:r>
      <w:r>
        <w:rPr>
          <w:rFonts w:ascii="Consolas"/>
          <w:color w:val="ABB1BE"/>
          <w:sz w:val="21"/>
        </w:rPr>
        <w:t>i_data_store[</w:t>
      </w:r>
      <w:r>
        <w:rPr>
          <w:rFonts w:ascii="Consolas"/>
          <w:color w:val="D19A66"/>
          <w:sz w:val="21"/>
        </w:rPr>
        <w:t>31</w:t>
      </w:r>
      <w:r>
        <w:rPr>
          <w:rFonts w:ascii="Consolas"/>
          <w:color w:val="ABB1BE"/>
          <w:sz w:val="21"/>
        </w:rPr>
        <w:t>:</w:t>
      </w:r>
      <w:r>
        <w:rPr>
          <w:rFonts w:ascii="Consolas"/>
          <w:color w:val="D19A66"/>
          <w:sz w:val="21"/>
        </w:rPr>
        <w:t>28</w:t>
      </w:r>
      <w:r>
        <w:rPr>
          <w:rFonts w:ascii="Consolas"/>
          <w:color w:val="ABB1BE"/>
          <w:sz w:val="21"/>
        </w:rPr>
        <w:t>]; </w:t>
      </w:r>
      <w:r>
        <w:rPr>
          <w:rFonts w:ascii="Consolas"/>
          <w:color w:val="ABB1BE"/>
          <w:sz w:val="21"/>
        </w:rPr>
      </w:r>
      <w:r>
        <w:rPr>
          <w:rFonts w:ascii="Consolas"/>
          <w:color w:val="D45FDE"/>
          <w:sz w:val="21"/>
        </w:rPr>
        <w:t>endcase</w:t>
      </w:r>
      <w:r>
        <w:rPr>
          <w:rFonts w:ascii="Consolas"/>
          <w:sz w:val="21"/>
        </w:rPr>
      </w:r>
    </w:p>
    <w:p>
      <w:pPr>
        <w:spacing w:line="240" w:lineRule="auto" w:before="4"/>
        <w:ind w:right="0"/>
        <w:rPr>
          <w:rFonts w:ascii="Consolas" w:hAnsi="Consolas" w:cs="Consolas" w:eastAsia="Consolas" w:hint="default"/>
          <w:sz w:val="18"/>
          <w:szCs w:val="18"/>
        </w:rPr>
      </w:pPr>
    </w:p>
    <w:p>
      <w:pPr>
        <w:pStyle w:val="BodyText"/>
        <w:spacing w:line="240" w:lineRule="auto" w:before="63"/>
        <w:ind w:left="563" w:right="124"/>
        <w:jc w:val="left"/>
      </w:pPr>
      <w:r>
        <w:rPr>
          <w:color w:val="D45FDE"/>
        </w:rPr>
        <w:t>reg </w:t>
      </w:r>
      <w:r>
        <w:rPr>
          <w:color w:val="ABB1BE"/>
        </w:rPr>
        <w:t>[</w:t>
      </w:r>
      <w:r>
        <w:rPr>
          <w:color w:val="D19A66"/>
        </w:rPr>
        <w:t>7</w:t>
      </w:r>
      <w:r>
        <w:rPr>
          <w:color w:val="ABB1BE"/>
        </w:rPr>
        <w:t>:</w:t>
      </w:r>
      <w:r>
        <w:rPr>
          <w:color w:val="D19A66"/>
        </w:rPr>
        <w:t>0</w:t>
      </w:r>
      <w:r>
        <w:rPr>
          <w:color w:val="ABB1BE"/>
        </w:rPr>
        <w:t>]</w:t>
      </w:r>
      <w:r>
        <w:rPr>
          <w:color w:val="ABB1BE"/>
          <w:spacing w:val="-8"/>
        </w:rPr>
        <w:t> </w:t>
      </w:r>
      <w:r>
        <w:rPr>
          <w:color w:val="ABB1BE"/>
        </w:rPr>
        <w:t>o_seg_r;</w:t>
      </w:r>
      <w:r>
        <w:rPr/>
      </w:r>
    </w:p>
    <w:p>
      <w:pPr>
        <w:pStyle w:val="BodyText"/>
        <w:spacing w:line="276" w:lineRule="auto" w:before="42"/>
        <w:ind w:right="3972" w:hanging="423"/>
        <w:jc w:val="left"/>
      </w:pPr>
      <w:r>
        <w:rPr>
          <w:color w:val="D45FDE"/>
        </w:rPr>
        <w:t>always </w:t>
      </w:r>
      <w:r>
        <w:rPr>
          <w:color w:val="ABB1BE"/>
        </w:rPr>
        <w:t>@ (</w:t>
      </w:r>
      <w:r>
        <w:rPr>
          <w:color w:val="D45FDE"/>
        </w:rPr>
        <w:t>posedge </w:t>
      </w:r>
      <w:r>
        <w:rPr>
          <w:color w:val="ABB1BE"/>
        </w:rPr>
        <w:t>clk, </w:t>
      </w:r>
      <w:r>
        <w:rPr>
          <w:color w:val="D45FDE"/>
        </w:rPr>
        <w:t>posedge</w:t>
      </w:r>
      <w:r>
        <w:rPr>
          <w:color w:val="D45FDE"/>
          <w:spacing w:val="-12"/>
        </w:rPr>
        <w:t> </w:t>
      </w:r>
      <w:r>
        <w:rPr>
          <w:color w:val="ABB1BE"/>
        </w:rPr>
        <w:t>rst) </w:t>
      </w:r>
      <w:r>
        <w:rPr>
          <w:color w:val="ABB1BE"/>
        </w:rPr>
      </w:r>
      <w:r>
        <w:rPr>
          <w:color w:val="D45FDE"/>
        </w:rPr>
        <w:t>if</w:t>
      </w:r>
      <w:r>
        <w:rPr>
          <w:color w:val="ABB1BE"/>
        </w:rPr>
        <w:t>(rst)</w:t>
      </w:r>
      <w:r>
        <w:rPr/>
      </w:r>
    </w:p>
    <w:p>
      <w:pPr>
        <w:pStyle w:val="BodyText"/>
        <w:spacing w:line="280" w:lineRule="auto" w:before="0"/>
        <w:ind w:right="5203" w:firstLine="418"/>
        <w:jc w:val="left"/>
      </w:pPr>
      <w:r>
        <w:rPr>
          <w:color w:val="ABB1BE"/>
        </w:rPr>
        <w:t>o_seg_r &lt;=</w:t>
      </w:r>
      <w:r>
        <w:rPr>
          <w:color w:val="ABB1BE"/>
          <w:spacing w:val="-5"/>
        </w:rPr>
        <w:t> </w:t>
      </w:r>
      <w:r>
        <w:rPr>
          <w:color w:val="D19A66"/>
        </w:rPr>
        <w:t>8'hff</w:t>
      </w:r>
      <w:r>
        <w:rPr>
          <w:color w:val="ABB1BE"/>
        </w:rPr>
        <w:t>; </w:t>
      </w:r>
      <w:r>
        <w:rPr>
          <w:color w:val="ABB1BE"/>
        </w:rPr>
      </w:r>
      <w:r>
        <w:rPr>
          <w:color w:val="D45FDE"/>
        </w:rPr>
        <w:t>else</w:t>
      </w:r>
      <w:r>
        <w:rPr/>
      </w:r>
    </w:p>
    <w:p>
      <w:pPr>
        <w:pStyle w:val="BodyText"/>
        <w:spacing w:line="241" w:lineRule="exact" w:before="0"/>
        <w:ind w:left="1403" w:right="124"/>
        <w:jc w:val="left"/>
      </w:pPr>
      <w:r>
        <w:rPr>
          <w:color w:val="D45FDE"/>
        </w:rPr>
        <w:t>case</w:t>
      </w:r>
      <w:r>
        <w:rPr>
          <w:color w:val="ABB1BE"/>
        </w:rPr>
        <w:t>(seg_data_r)</w:t>
      </w:r>
      <w:r>
        <w:rPr/>
      </w:r>
    </w:p>
    <w:p>
      <w:pPr>
        <w:pStyle w:val="BodyText"/>
        <w:spacing w:line="278" w:lineRule="auto" w:before="42"/>
        <w:ind w:left="1826" w:right="3989"/>
        <w:jc w:val="both"/>
      </w:pPr>
      <w:r>
        <w:rPr>
          <w:color w:val="D19A66"/>
        </w:rPr>
        <w:t>4'h0 </w:t>
      </w:r>
      <w:r>
        <w:rPr>
          <w:color w:val="ABB1BE"/>
        </w:rPr>
        <w:t>: o_seg_r &lt;=</w:t>
      </w:r>
      <w:r>
        <w:rPr>
          <w:color w:val="ABB1BE"/>
          <w:spacing w:val="-8"/>
        </w:rPr>
        <w:t> </w:t>
      </w:r>
      <w:r>
        <w:rPr>
          <w:color w:val="D19A66"/>
        </w:rPr>
        <w:t>8'hC0</w:t>
      </w:r>
      <w:r>
        <w:rPr>
          <w:color w:val="ABB1BE"/>
        </w:rPr>
        <w:t>; </w:t>
      </w:r>
      <w:r>
        <w:rPr>
          <w:color w:val="ABB1BE"/>
        </w:rPr>
      </w:r>
      <w:r>
        <w:rPr>
          <w:color w:val="D19A66"/>
        </w:rPr>
        <w:t>4'h1 </w:t>
      </w:r>
      <w:r>
        <w:rPr>
          <w:color w:val="ABB1BE"/>
        </w:rPr>
        <w:t>: o_seg_r &lt;=</w:t>
      </w:r>
      <w:r>
        <w:rPr>
          <w:color w:val="ABB1BE"/>
          <w:spacing w:val="-8"/>
        </w:rPr>
        <w:t> </w:t>
      </w:r>
      <w:r>
        <w:rPr>
          <w:color w:val="D19A66"/>
        </w:rPr>
        <w:t>8'hF9</w:t>
      </w:r>
      <w:r>
        <w:rPr>
          <w:color w:val="ABB1BE"/>
        </w:rPr>
        <w:t>; </w:t>
      </w:r>
      <w:r>
        <w:rPr>
          <w:color w:val="ABB1BE"/>
        </w:rPr>
      </w:r>
      <w:r>
        <w:rPr>
          <w:color w:val="D19A66"/>
        </w:rPr>
        <w:t>4'h2 </w:t>
      </w:r>
      <w:r>
        <w:rPr>
          <w:color w:val="ABB1BE"/>
        </w:rPr>
        <w:t>: o_seg_r &lt;=</w:t>
      </w:r>
      <w:r>
        <w:rPr>
          <w:color w:val="ABB1BE"/>
          <w:spacing w:val="-8"/>
        </w:rPr>
        <w:t> </w:t>
      </w:r>
      <w:r>
        <w:rPr>
          <w:color w:val="D19A66"/>
        </w:rPr>
        <w:t>8'hA4</w:t>
      </w:r>
      <w:r>
        <w:rPr>
          <w:color w:val="ABB1BE"/>
        </w:rPr>
        <w:t>; </w:t>
      </w:r>
      <w:r>
        <w:rPr>
          <w:color w:val="ABB1BE"/>
        </w:rPr>
      </w:r>
      <w:r>
        <w:rPr>
          <w:color w:val="D19A66"/>
        </w:rPr>
        <w:t>4'h3 </w:t>
      </w:r>
      <w:r>
        <w:rPr>
          <w:color w:val="ABB1BE"/>
        </w:rPr>
        <w:t>: o_seg_r &lt;=</w:t>
      </w:r>
      <w:r>
        <w:rPr>
          <w:color w:val="ABB1BE"/>
          <w:spacing w:val="-8"/>
        </w:rPr>
        <w:t> </w:t>
      </w:r>
      <w:r>
        <w:rPr>
          <w:color w:val="D19A66"/>
        </w:rPr>
        <w:t>8'hB0</w:t>
      </w:r>
      <w:r>
        <w:rPr>
          <w:color w:val="ABB1BE"/>
        </w:rPr>
        <w:t>; </w:t>
      </w:r>
      <w:r>
        <w:rPr>
          <w:color w:val="ABB1BE"/>
        </w:rPr>
      </w:r>
      <w:r>
        <w:rPr>
          <w:color w:val="D19A66"/>
        </w:rPr>
        <w:t>4'h4 </w:t>
      </w:r>
      <w:r>
        <w:rPr>
          <w:color w:val="ABB1BE"/>
        </w:rPr>
        <w:t>: o_seg_r &lt;=</w:t>
      </w:r>
      <w:r>
        <w:rPr>
          <w:color w:val="ABB1BE"/>
          <w:spacing w:val="-8"/>
        </w:rPr>
        <w:t> </w:t>
      </w:r>
      <w:r>
        <w:rPr>
          <w:color w:val="D19A66"/>
        </w:rPr>
        <w:t>8'h99</w:t>
      </w:r>
      <w:r>
        <w:rPr>
          <w:color w:val="ABB1BE"/>
        </w:rPr>
        <w:t>; </w:t>
      </w:r>
      <w:r>
        <w:rPr>
          <w:color w:val="ABB1BE"/>
        </w:rPr>
      </w:r>
      <w:r>
        <w:rPr>
          <w:color w:val="D19A66"/>
        </w:rPr>
        <w:t>4'h5 </w:t>
      </w:r>
      <w:r>
        <w:rPr>
          <w:color w:val="ABB1BE"/>
        </w:rPr>
        <w:t>: o_seg_r &lt;=</w:t>
      </w:r>
      <w:r>
        <w:rPr>
          <w:color w:val="ABB1BE"/>
          <w:spacing w:val="-8"/>
        </w:rPr>
        <w:t> </w:t>
      </w:r>
      <w:r>
        <w:rPr>
          <w:color w:val="D19A66"/>
        </w:rPr>
        <w:t>8'h92</w:t>
      </w:r>
      <w:r>
        <w:rPr>
          <w:color w:val="ABB1BE"/>
        </w:rPr>
        <w:t>; </w:t>
      </w:r>
      <w:r>
        <w:rPr>
          <w:color w:val="ABB1BE"/>
        </w:rPr>
      </w:r>
      <w:r>
        <w:rPr>
          <w:color w:val="D19A66"/>
        </w:rPr>
        <w:t>4'h6 </w:t>
      </w:r>
      <w:r>
        <w:rPr>
          <w:color w:val="ABB1BE"/>
        </w:rPr>
        <w:t>: o_seg_r &lt;=</w:t>
      </w:r>
      <w:r>
        <w:rPr>
          <w:color w:val="ABB1BE"/>
          <w:spacing w:val="-8"/>
        </w:rPr>
        <w:t> </w:t>
      </w:r>
      <w:r>
        <w:rPr>
          <w:color w:val="D19A66"/>
        </w:rPr>
        <w:t>8'h82</w:t>
      </w:r>
      <w:r>
        <w:rPr>
          <w:color w:val="ABB1BE"/>
        </w:rPr>
        <w:t>; </w:t>
      </w:r>
      <w:r>
        <w:rPr>
          <w:color w:val="ABB1BE"/>
        </w:rPr>
      </w:r>
      <w:r>
        <w:rPr>
          <w:color w:val="D19A66"/>
        </w:rPr>
        <w:t>4'h7 </w:t>
      </w:r>
      <w:r>
        <w:rPr>
          <w:color w:val="ABB1BE"/>
        </w:rPr>
        <w:t>: o_seg_r &lt;=</w:t>
      </w:r>
      <w:r>
        <w:rPr>
          <w:color w:val="ABB1BE"/>
          <w:spacing w:val="-8"/>
        </w:rPr>
        <w:t> </w:t>
      </w:r>
      <w:r>
        <w:rPr>
          <w:color w:val="D19A66"/>
        </w:rPr>
        <w:t>8'hF8</w:t>
      </w:r>
      <w:r>
        <w:rPr>
          <w:color w:val="ABB1BE"/>
        </w:rPr>
        <w:t>; </w:t>
      </w:r>
      <w:r>
        <w:rPr>
          <w:color w:val="ABB1BE"/>
        </w:rPr>
      </w:r>
      <w:r>
        <w:rPr>
          <w:color w:val="D19A66"/>
        </w:rPr>
        <w:t>4'h8 </w:t>
      </w:r>
      <w:r>
        <w:rPr>
          <w:color w:val="ABB1BE"/>
        </w:rPr>
        <w:t>: o_seg_r &lt;=</w:t>
      </w:r>
      <w:r>
        <w:rPr>
          <w:color w:val="ABB1BE"/>
          <w:spacing w:val="-8"/>
        </w:rPr>
        <w:t> </w:t>
      </w:r>
      <w:r>
        <w:rPr>
          <w:color w:val="D19A66"/>
        </w:rPr>
        <w:t>8'h80</w:t>
      </w:r>
      <w:r>
        <w:rPr>
          <w:color w:val="ABB1BE"/>
        </w:rPr>
        <w:t>; </w:t>
      </w:r>
      <w:r>
        <w:rPr>
          <w:color w:val="ABB1BE"/>
        </w:rPr>
      </w:r>
      <w:r>
        <w:rPr>
          <w:color w:val="D19A66"/>
        </w:rPr>
        <w:t>4'h9 </w:t>
      </w:r>
      <w:r>
        <w:rPr>
          <w:color w:val="ABB1BE"/>
        </w:rPr>
        <w:t>: o_seg_r &lt;=</w:t>
      </w:r>
      <w:r>
        <w:rPr>
          <w:color w:val="ABB1BE"/>
          <w:spacing w:val="-8"/>
        </w:rPr>
        <w:t> </w:t>
      </w:r>
      <w:r>
        <w:rPr>
          <w:color w:val="D19A66"/>
        </w:rPr>
        <w:t>8'h90</w:t>
      </w:r>
      <w:r>
        <w:rPr>
          <w:color w:val="ABB1BE"/>
        </w:rPr>
        <w:t>; </w:t>
      </w:r>
      <w:r>
        <w:rPr>
          <w:color w:val="ABB1BE"/>
        </w:rPr>
      </w:r>
      <w:r>
        <w:rPr>
          <w:color w:val="D19A66"/>
        </w:rPr>
        <w:t>4'hA </w:t>
      </w:r>
      <w:r>
        <w:rPr>
          <w:color w:val="ABB1BE"/>
        </w:rPr>
        <w:t>: o_seg_r &lt;=</w:t>
      </w:r>
      <w:r>
        <w:rPr>
          <w:color w:val="ABB1BE"/>
          <w:spacing w:val="-8"/>
        </w:rPr>
        <w:t> </w:t>
      </w:r>
      <w:r>
        <w:rPr>
          <w:color w:val="D19A66"/>
        </w:rPr>
        <w:t>8'h88</w:t>
      </w:r>
      <w:r>
        <w:rPr>
          <w:color w:val="ABB1BE"/>
        </w:rPr>
        <w:t>; </w:t>
      </w:r>
      <w:r>
        <w:rPr>
          <w:color w:val="ABB1BE"/>
        </w:rPr>
      </w:r>
      <w:r>
        <w:rPr>
          <w:color w:val="D19A66"/>
        </w:rPr>
        <w:t>4'hB </w:t>
      </w:r>
      <w:r>
        <w:rPr>
          <w:color w:val="ABB1BE"/>
        </w:rPr>
        <w:t>: o_seg_r &lt;=</w:t>
      </w:r>
      <w:r>
        <w:rPr>
          <w:color w:val="ABB1BE"/>
          <w:spacing w:val="-8"/>
        </w:rPr>
        <w:t> </w:t>
      </w:r>
      <w:r>
        <w:rPr>
          <w:color w:val="D19A66"/>
        </w:rPr>
        <w:t>8'h83</w:t>
      </w:r>
      <w:r>
        <w:rPr>
          <w:color w:val="ABB1BE"/>
        </w:rPr>
        <w:t>;</w:t>
      </w:r>
      <w:r>
        <w:rPr/>
      </w:r>
    </w:p>
    <w:p>
      <w:pPr>
        <w:spacing w:after="0" w:line="278" w:lineRule="auto"/>
        <w:jc w:val="both"/>
        <w:sectPr>
          <w:pgSz w:w="11910" w:h="16840"/>
          <w:pgMar w:top="1420" w:bottom="280" w:left="1660" w:right="1660"/>
        </w:sectPr>
      </w:pPr>
    </w:p>
    <w:p>
      <w:pPr>
        <w:spacing w:line="240" w:lineRule="auto"/>
        <w:ind w:left="112" w:right="0" w:firstLine="0"/>
        <w:rPr>
          <w:rFonts w:ascii="Consolas" w:hAnsi="Consolas" w:cs="Consolas" w:eastAsia="Consolas" w:hint="default"/>
          <w:sz w:val="20"/>
          <w:szCs w:val="20"/>
        </w:rPr>
      </w:pPr>
      <w:r>
        <w:rPr>
          <w:rFonts w:ascii="Consolas" w:hAnsi="Consolas" w:cs="Consolas" w:eastAsia="Consolas" w:hint="default"/>
          <w:sz w:val="20"/>
          <w:szCs w:val="20"/>
        </w:rPr>
        <w:pict>
          <v:shape style="width:418.25pt;height:142.65pt;mso-position-horizontal-relative:char;mso-position-vertical-relative:line" type="#_x0000_t202" filled="true" fillcolor="#282c34" stroked="false">
            <w10:anchorlock/>
            <v:textbox inset="0,0,0,0">
              <w:txbxContent>
                <w:p>
                  <w:pPr>
                    <w:pStyle w:val="BodyText"/>
                    <w:spacing w:line="278" w:lineRule="auto"/>
                    <w:ind w:left="1714" w:right="3882"/>
                    <w:jc w:val="both"/>
                  </w:pPr>
                  <w:r>
                    <w:rPr>
                      <w:color w:val="D19A66"/>
                    </w:rPr>
                    <w:t>4'hC </w:t>
                  </w:r>
                  <w:r>
                    <w:rPr>
                      <w:color w:val="ABB1BE"/>
                    </w:rPr>
                    <w:t>: o_seg_r &lt;=</w:t>
                  </w:r>
                  <w:r>
                    <w:rPr>
                      <w:color w:val="ABB1BE"/>
                      <w:spacing w:val="-8"/>
                    </w:rPr>
                    <w:t> </w:t>
                  </w:r>
                  <w:r>
                    <w:rPr>
                      <w:color w:val="D19A66"/>
                    </w:rPr>
                    <w:t>8'hC6</w:t>
                  </w:r>
                  <w:r>
                    <w:rPr>
                      <w:color w:val="ABB1BE"/>
                    </w:rPr>
                    <w:t>; </w:t>
                  </w:r>
                  <w:r>
                    <w:rPr>
                      <w:color w:val="ABB1BE"/>
                    </w:rPr>
                  </w:r>
                  <w:r>
                    <w:rPr>
                      <w:color w:val="D19A66"/>
                    </w:rPr>
                    <w:t>4'hD </w:t>
                  </w:r>
                  <w:r>
                    <w:rPr>
                      <w:color w:val="ABB1BE"/>
                    </w:rPr>
                    <w:t>: o_seg_r &lt;=</w:t>
                  </w:r>
                  <w:r>
                    <w:rPr>
                      <w:color w:val="ABB1BE"/>
                      <w:spacing w:val="-8"/>
                    </w:rPr>
                    <w:t> </w:t>
                  </w:r>
                  <w:r>
                    <w:rPr>
                      <w:color w:val="D19A66"/>
                    </w:rPr>
                    <w:t>8'hA1</w:t>
                  </w:r>
                  <w:r>
                    <w:rPr>
                      <w:color w:val="ABB1BE"/>
                    </w:rPr>
                    <w:t>; </w:t>
                  </w:r>
                  <w:r>
                    <w:rPr>
                      <w:color w:val="ABB1BE"/>
                    </w:rPr>
                  </w:r>
                  <w:r>
                    <w:rPr>
                      <w:color w:val="D19A66"/>
                    </w:rPr>
                    <w:t>4'hE </w:t>
                  </w:r>
                  <w:r>
                    <w:rPr>
                      <w:color w:val="ABB1BE"/>
                    </w:rPr>
                    <w:t>: o_seg_r &lt;=</w:t>
                  </w:r>
                  <w:r>
                    <w:rPr>
                      <w:color w:val="ABB1BE"/>
                      <w:spacing w:val="-8"/>
                    </w:rPr>
                    <w:t> </w:t>
                  </w:r>
                  <w:r>
                    <w:rPr>
                      <w:color w:val="D19A66"/>
                    </w:rPr>
                    <w:t>8'h86</w:t>
                  </w:r>
                  <w:r>
                    <w:rPr>
                      <w:color w:val="ABB1BE"/>
                    </w:rPr>
                    <w:t>; </w:t>
                  </w:r>
                  <w:r>
                    <w:rPr>
                      <w:color w:val="ABB1BE"/>
                    </w:rPr>
                  </w:r>
                  <w:r>
                    <w:rPr>
                      <w:color w:val="D19A66"/>
                    </w:rPr>
                    <w:t>4'hF </w:t>
                  </w:r>
                  <w:r>
                    <w:rPr>
                      <w:color w:val="ABB1BE"/>
                    </w:rPr>
                    <w:t>: o_seg_r &lt;=</w:t>
                  </w:r>
                  <w:r>
                    <w:rPr>
                      <w:color w:val="ABB1BE"/>
                      <w:spacing w:val="-8"/>
                    </w:rPr>
                    <w:t> </w:t>
                  </w:r>
                  <w:r>
                    <w:rPr>
                      <w:color w:val="D19A66"/>
                    </w:rPr>
                    <w:t>8'h8E</w:t>
                  </w:r>
                  <w:r>
                    <w:rPr>
                      <w:color w:val="ABB1BE"/>
                    </w:rPr>
                    <w:t>;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2"/>
                    <w:ind w:left="0" w:right="4973"/>
                    <w:jc w:val="center"/>
                  </w:pPr>
                  <w:r>
                    <w:rPr>
                      <w:color w:val="D45FDE"/>
                    </w:rPr>
                    <w:t>endcase</w:t>
                  </w:r>
                  <w:r>
                    <w:rPr/>
                  </w:r>
                </w:p>
                <w:p>
                  <w:pPr>
                    <w:spacing w:line="240" w:lineRule="auto" w:before="4"/>
                    <w:rPr>
                      <w:rFonts w:ascii="Consolas" w:hAnsi="Consolas" w:cs="Consolas" w:eastAsia="Consolas" w:hint="default"/>
                      <w:sz w:val="27"/>
                      <w:szCs w:val="27"/>
                    </w:rPr>
                  </w:pPr>
                </w:p>
                <w:p>
                  <w:pPr>
                    <w:pStyle w:val="BodyText"/>
                    <w:spacing w:line="280" w:lineRule="auto" w:before="0"/>
                    <w:ind w:left="451" w:right="5261"/>
                    <w:jc w:val="center"/>
                  </w:pPr>
                  <w:r>
                    <w:rPr>
                      <w:color w:val="D45FDE"/>
                    </w:rPr>
                    <w:t>assign </w:t>
                  </w:r>
                  <w:r>
                    <w:rPr>
                      <w:color w:val="ABB1BE"/>
                    </w:rPr>
                    <w:t>o_sel =</w:t>
                  </w:r>
                  <w:r>
                    <w:rPr>
                      <w:color w:val="ABB1BE"/>
                      <w:spacing w:val="-9"/>
                    </w:rPr>
                    <w:t> </w:t>
                  </w:r>
                  <w:r>
                    <w:rPr>
                      <w:color w:val="ABB1BE"/>
                    </w:rPr>
                    <w:t>o_sel_r; </w:t>
                  </w:r>
                  <w:r>
                    <w:rPr>
                      <w:color w:val="ABB1BE"/>
                    </w:rPr>
                  </w:r>
                  <w:r>
                    <w:rPr>
                      <w:color w:val="D45FDE"/>
                    </w:rPr>
                    <w:t>assign </w:t>
                  </w:r>
                  <w:r>
                    <w:rPr>
                      <w:color w:val="ABB1BE"/>
                    </w:rPr>
                    <w:t>o_seg =</w:t>
                  </w:r>
                  <w:r>
                    <w:rPr>
                      <w:color w:val="ABB1BE"/>
                      <w:spacing w:val="-9"/>
                    </w:rPr>
                    <w:t> </w:t>
                  </w:r>
                  <w:r>
                    <w:rPr>
                      <w:color w:val="ABB1BE"/>
                    </w:rPr>
                    <w:t>o_seg_r;</w:t>
                  </w:r>
                  <w:r>
                    <w:rPr/>
                  </w:r>
                </w:p>
                <w:p>
                  <w:pPr>
                    <w:spacing w:line="240" w:lineRule="auto" w:before="10"/>
                    <w:rPr>
                      <w:rFonts w:ascii="Consolas" w:hAnsi="Consolas" w:cs="Consolas" w:eastAsia="Consolas" w:hint="default"/>
                      <w:sz w:val="23"/>
                      <w:szCs w:val="23"/>
                    </w:rPr>
                  </w:pPr>
                </w:p>
                <w:p>
                  <w:pPr>
                    <w:pStyle w:val="BodyText"/>
                    <w:spacing w:line="240" w:lineRule="auto" w:before="0"/>
                    <w:ind w:left="28" w:right="0"/>
                    <w:jc w:val="left"/>
                  </w:pPr>
                  <w:r>
                    <w:rPr>
                      <w:color w:val="D45FDE"/>
                    </w:rPr>
                    <w:t>endmodule</w:t>
                  </w:r>
                  <w:r>
                    <w:rPr/>
                  </w:r>
                </w:p>
              </w:txbxContent>
            </v:textbox>
            <v:fill type="solid"/>
          </v:shape>
        </w:pict>
      </w:r>
      <w:r>
        <w:rPr>
          <w:rFonts w:ascii="Consolas" w:hAnsi="Consolas" w:cs="Consolas" w:eastAsia="Consolas" w:hint="default"/>
          <w:sz w:val="20"/>
          <w:szCs w:val="20"/>
        </w:rPr>
      </w:r>
    </w:p>
    <w:p>
      <w:pPr>
        <w:spacing w:line="240" w:lineRule="auto" w:before="0"/>
        <w:ind w:right="0"/>
        <w:rPr>
          <w:rFonts w:ascii="Consolas" w:hAnsi="Consolas" w:cs="Consolas" w:eastAsia="Consolas" w:hint="default"/>
          <w:sz w:val="8"/>
          <w:szCs w:val="8"/>
        </w:rPr>
      </w:pPr>
    </w:p>
    <w:p>
      <w:pPr>
        <w:pStyle w:val="Heading3"/>
        <w:numPr>
          <w:ilvl w:val="3"/>
          <w:numId w:val="7"/>
        </w:numPr>
        <w:tabs>
          <w:tab w:pos="1062" w:val="left" w:leader="none"/>
        </w:tabs>
        <w:spacing w:line="240" w:lineRule="auto" w:before="26" w:after="0"/>
        <w:ind w:left="1061" w:right="0" w:hanging="921"/>
        <w:jc w:val="left"/>
        <w:rPr>
          <w:b w:val="0"/>
          <w:bCs w:val="0"/>
        </w:rPr>
      </w:pPr>
      <w:bookmarkStart w:name="_bookmark66" w:id="79"/>
      <w:bookmarkEnd w:id="79"/>
      <w:r>
        <w:rPr>
          <w:b w:val="0"/>
          <w:bCs w:val="0"/>
        </w:rPr>
      </w:r>
      <w:bookmarkStart w:name="_bookmark66" w:id="80"/>
      <w:bookmarkEnd w:id="80"/>
      <w:r>
        <w:rPr/>
        <w:t>.</w:t>
      </w:r>
      <w:r>
        <w:rPr>
          <w:spacing w:val="-110"/>
        </w:rPr>
        <w:t> </w:t>
      </w:r>
      <w:r>
        <w:rPr>
          <w:rFonts w:ascii="黑体" w:hAnsi="黑体" w:cs="黑体" w:eastAsia="黑体" w:hint="default"/>
        </w:rPr>
        <w:t>文件</w:t>
      </w:r>
      <w:r>
        <w:rPr>
          <w:rFonts w:ascii="黑体" w:hAnsi="黑体" w:cs="黑体" w:eastAsia="黑体" w:hint="default"/>
          <w:spacing w:val="-65"/>
        </w:rPr>
        <w:t> </w:t>
      </w:r>
      <w:r>
        <w:rPr/>
        <w:t>icf.xdc</w:t>
      </w:r>
      <w:r>
        <w:rPr>
          <w:b w:val="0"/>
          <w:bCs w:val="0"/>
        </w:rPr>
      </w:r>
    </w:p>
    <w:p>
      <w:pPr>
        <w:spacing w:line="240" w:lineRule="auto" w:before="11"/>
        <w:ind w:right="0"/>
        <w:rPr>
          <w:rFonts w:ascii="Consolas" w:hAnsi="Consolas" w:cs="Consolas" w:eastAsia="Consolas" w:hint="default"/>
          <w:b/>
          <w:bCs/>
          <w:sz w:val="24"/>
          <w:szCs w:val="24"/>
        </w:rPr>
      </w:pPr>
    </w:p>
    <w:p>
      <w:pPr>
        <w:pStyle w:val="BodyText"/>
        <w:spacing w:line="240" w:lineRule="auto" w:before="63"/>
        <w:ind w:left="140" w:right="124"/>
        <w:jc w:val="left"/>
      </w:pPr>
      <w:r>
        <w:rPr/>
        <w:pict>
          <v:group style="position:absolute;margin-left:88.608002pt;margin-top:3.209194pt;width:418.25pt;height:511.35pt;mso-position-horizontal-relative:page;mso-position-vertical-relative:paragraph;z-index:-130432" coordorigin="1772,64" coordsize="8365,10227">
            <v:group style="position:absolute;left:1772;top:64;width:8365;height:245" coordorigin="1772,64" coordsize="8365,245">
              <v:shape style="position:absolute;left:1772;top:64;width:8365;height:245" coordorigin="1772,64" coordsize="8365,245" path="m1772,309l10137,309,10137,64,1772,64,1772,309xe" filled="true" fillcolor="#282c34" stroked="false">
                <v:path arrowok="t"/>
                <v:fill type="solid"/>
              </v:shape>
            </v:group>
            <v:group style="position:absolute;left:1772;top:309;width:8365;height:288" coordorigin="1772,309" coordsize="8365,288">
              <v:shape style="position:absolute;left:1772;top:309;width:8365;height:288" coordorigin="1772,309" coordsize="8365,288" path="m1772,597l10137,597,10137,309,1772,309,1772,597xe" filled="true" fillcolor="#282c34" stroked="false">
                <v:path arrowok="t"/>
                <v:fill type="solid"/>
              </v:shape>
            </v:group>
            <v:group style="position:absolute;left:1772;top:597;width:8365;height:284" coordorigin="1772,597" coordsize="8365,284">
              <v:shape style="position:absolute;left:1772;top:597;width:8365;height:284" coordorigin="1772,597" coordsize="8365,284" path="m1772,881l10137,881,10137,597,1772,597,1772,881xe" filled="true" fillcolor="#282c34" stroked="false">
                <v:path arrowok="t"/>
                <v:fill type="solid"/>
              </v:shape>
            </v:group>
            <v:group style="position:absolute;left:1772;top:881;width:8365;height:288" coordorigin="1772,881" coordsize="8365,288">
              <v:shape style="position:absolute;left:1772;top:881;width:8365;height:288" coordorigin="1772,881" coordsize="8365,288" path="m1772,1169l10137,1169,10137,881,1772,881,1772,1169xe" filled="true" fillcolor="#282c34" stroked="false">
                <v:path arrowok="t"/>
                <v:fill type="solid"/>
              </v:shape>
            </v:group>
            <v:group style="position:absolute;left:1772;top:1169;width:8365;height:284" coordorigin="1772,1169" coordsize="8365,284">
              <v:shape style="position:absolute;left:1772;top:1169;width:8365;height:284" coordorigin="1772,1169" coordsize="8365,284" path="m1772,1452l10137,1452,10137,1169,1772,1169,1772,1452xe" filled="true" fillcolor="#282c34" stroked="false">
                <v:path arrowok="t"/>
                <v:fill type="solid"/>
              </v:shape>
            </v:group>
            <v:group style="position:absolute;left:1772;top:1452;width:8365;height:284" coordorigin="1772,1452" coordsize="8365,284">
              <v:shape style="position:absolute;left:1772;top:1452;width:8365;height:284" coordorigin="1772,1452" coordsize="8365,284" path="m1772,1735l10137,1735,10137,1452,1772,1452,1772,1735xe" filled="true" fillcolor="#282c34" stroked="false">
                <v:path arrowok="t"/>
                <v:fill type="solid"/>
              </v:shape>
            </v:group>
            <v:group style="position:absolute;left:1772;top:1735;width:8365;height:288" coordorigin="1772,1735" coordsize="8365,288">
              <v:shape style="position:absolute;left:1772;top:1735;width:8365;height:288" coordorigin="1772,1735" coordsize="8365,288" path="m1772,2023l10137,2023,10137,1735,1772,1735,1772,2023xe" filled="true" fillcolor="#282c34" stroked="false">
                <v:path arrowok="t"/>
                <v:fill type="solid"/>
              </v:shape>
            </v:group>
            <v:group style="position:absolute;left:1772;top:2023;width:8365;height:284" coordorigin="1772,2023" coordsize="8365,284">
              <v:shape style="position:absolute;left:1772;top:2023;width:8365;height:284" coordorigin="1772,2023" coordsize="8365,284" path="m1772,2306l10137,2306,10137,2023,1772,2023,1772,2306xe" filled="true" fillcolor="#282c34" stroked="false">
                <v:path arrowok="t"/>
                <v:fill type="solid"/>
              </v:shape>
            </v:group>
            <v:group style="position:absolute;left:1772;top:2306;width:8365;height:284" coordorigin="1772,2306" coordsize="8365,284">
              <v:shape style="position:absolute;left:1772;top:2306;width:8365;height:284" coordorigin="1772,2306" coordsize="8365,284" path="m1772,2590l10137,2590,10137,2306,1772,2306,1772,2590xe" filled="true" fillcolor="#282c34" stroked="false">
                <v:path arrowok="t"/>
                <v:fill type="solid"/>
              </v:shape>
            </v:group>
            <v:group style="position:absolute;left:1772;top:2590;width:8365;height:288" coordorigin="1772,2590" coordsize="8365,288">
              <v:shape style="position:absolute;left:1772;top:2590;width:8365;height:288" coordorigin="1772,2590" coordsize="8365,288" path="m1772,2878l10137,2878,10137,2590,1772,2590,1772,2878xe" filled="true" fillcolor="#282c34" stroked="false">
                <v:path arrowok="t"/>
                <v:fill type="solid"/>
              </v:shape>
            </v:group>
            <v:group style="position:absolute;left:1772;top:2878;width:8365;height:284" coordorigin="1772,2878" coordsize="8365,284">
              <v:shape style="position:absolute;left:1772;top:2878;width:8365;height:284" coordorigin="1772,2878" coordsize="8365,284" path="m1772,3161l10137,3161,10137,2878,1772,2878,1772,3161xe" filled="true" fillcolor="#282c34" stroked="false">
                <v:path arrowok="t"/>
                <v:fill type="solid"/>
              </v:shape>
            </v:group>
            <v:group style="position:absolute;left:1772;top:3161;width:8365;height:288" coordorigin="1772,3161" coordsize="8365,288">
              <v:shape style="position:absolute;left:1772;top:3161;width:8365;height:288" coordorigin="1772,3161" coordsize="8365,288" path="m1772,3449l10137,3449,10137,3161,1772,3161,1772,3449xe" filled="true" fillcolor="#282c34" stroked="false">
                <v:path arrowok="t"/>
                <v:fill type="solid"/>
              </v:shape>
            </v:group>
            <v:group style="position:absolute;left:1772;top:3449;width:8365;height:284" coordorigin="1772,3449" coordsize="8365,284">
              <v:shape style="position:absolute;left:1772;top:3449;width:8365;height:284" coordorigin="1772,3449" coordsize="8365,284" path="m1772,3732l10137,3732,10137,3449,1772,3449,1772,3732xe" filled="true" fillcolor="#282c34" stroked="false">
                <v:path arrowok="t"/>
                <v:fill type="solid"/>
              </v:shape>
            </v:group>
            <v:group style="position:absolute;left:1772;top:3732;width:8365;height:284" coordorigin="1772,3732" coordsize="8365,284">
              <v:shape style="position:absolute;left:1772;top:3732;width:8365;height:284" coordorigin="1772,3732" coordsize="8365,284" path="m1772,4016l10137,4016,10137,3732,1772,3732,1772,4016xe" filled="true" fillcolor="#282c34" stroked="false">
                <v:path arrowok="t"/>
                <v:fill type="solid"/>
              </v:shape>
            </v:group>
            <v:group style="position:absolute;left:1772;top:4016;width:8365;height:288" coordorigin="1772,4016" coordsize="8365,288">
              <v:shape style="position:absolute;left:1772;top:4016;width:8365;height:288" coordorigin="1772,4016" coordsize="8365,288" path="m1772,4304l10137,4304,10137,4016,1772,4016,1772,4304xe" filled="true" fillcolor="#282c34" stroked="false">
                <v:path arrowok="t"/>
                <v:fill type="solid"/>
              </v:shape>
            </v:group>
            <v:group style="position:absolute;left:1772;top:4304;width:8365;height:284" coordorigin="1772,4304" coordsize="8365,284">
              <v:shape style="position:absolute;left:1772;top:4304;width:8365;height:284" coordorigin="1772,4304" coordsize="8365,284" path="m1772,4587l10137,4587,10137,4304,1772,4304,1772,4587xe" filled="true" fillcolor="#282c34" stroked="false">
                <v:path arrowok="t"/>
                <v:fill type="solid"/>
              </v:shape>
            </v:group>
            <v:group style="position:absolute;left:1772;top:4587;width:8365;height:284" coordorigin="1772,4587" coordsize="8365,284">
              <v:shape style="position:absolute;left:1772;top:4587;width:8365;height:284" coordorigin="1772,4587" coordsize="8365,284" path="m1772,4870l10137,4870,10137,4587,1772,4587,1772,4870xe" filled="true" fillcolor="#282c34" stroked="false">
                <v:path arrowok="t"/>
                <v:fill type="solid"/>
              </v:shape>
            </v:group>
            <v:group style="position:absolute;left:1772;top:4870;width:8365;height:288" coordorigin="1772,4870" coordsize="8365,288">
              <v:shape style="position:absolute;left:1772;top:4870;width:8365;height:288" coordorigin="1772,4870" coordsize="8365,288" path="m1772,5158l10137,5158,10137,4870,1772,4870,1772,5158xe" filled="true" fillcolor="#282c34" stroked="false">
                <v:path arrowok="t"/>
                <v:fill type="solid"/>
              </v:shape>
            </v:group>
            <v:group style="position:absolute;left:1772;top:5158;width:8365;height:284" coordorigin="1772,5158" coordsize="8365,284">
              <v:shape style="position:absolute;left:1772;top:5158;width:8365;height:284" coordorigin="1772,5158" coordsize="8365,284" path="m1772,5442l10137,5442,10137,5158,1772,5158,1772,5442xe" filled="true" fillcolor="#282c34" stroked="false">
                <v:path arrowok="t"/>
                <v:fill type="solid"/>
              </v:shape>
            </v:group>
            <v:group style="position:absolute;left:1772;top:5442;width:8365;height:289" coordorigin="1772,5442" coordsize="8365,289">
              <v:shape style="position:absolute;left:1772;top:5442;width:8365;height:289" coordorigin="1772,5442" coordsize="8365,289" path="m1772,5730l10137,5730,10137,5442,1772,5442,1772,5730xe" filled="true" fillcolor="#282c34" stroked="false">
                <v:path arrowok="t"/>
                <v:fill type="solid"/>
              </v:shape>
            </v:group>
            <v:group style="position:absolute;left:1772;top:5730;width:8365;height:284" coordorigin="1772,5730" coordsize="8365,284">
              <v:shape style="position:absolute;left:1772;top:5730;width:8365;height:284" coordorigin="1772,5730" coordsize="8365,284" path="m1772,6013l10137,6013,10137,5730,1772,5730,1772,6013xe" filled="true" fillcolor="#282c34" stroked="false">
                <v:path arrowok="t"/>
                <v:fill type="solid"/>
              </v:shape>
            </v:group>
            <v:group style="position:absolute;left:1772;top:6013;width:8365;height:284" coordorigin="1772,6013" coordsize="8365,284">
              <v:shape style="position:absolute;left:1772;top:6013;width:8365;height:284" coordorigin="1772,6013" coordsize="8365,284" path="m1772,6297l10137,6297,10137,6013,1772,6013,1772,6297xe" filled="true" fillcolor="#282c34" stroked="false">
                <v:path arrowok="t"/>
                <v:fill type="solid"/>
              </v:shape>
            </v:group>
            <v:group style="position:absolute;left:1772;top:6297;width:8365;height:288" coordorigin="1772,6297" coordsize="8365,288">
              <v:shape style="position:absolute;left:1772;top:6297;width:8365;height:288" coordorigin="1772,6297" coordsize="8365,288" path="m1772,6585l10137,6585,10137,6297,1772,6297,1772,6585xe" filled="true" fillcolor="#282c34" stroked="false">
                <v:path arrowok="t"/>
                <v:fill type="solid"/>
              </v:shape>
            </v:group>
            <v:group style="position:absolute;left:1772;top:6585;width:8365;height:284" coordorigin="1772,6585" coordsize="8365,284">
              <v:shape style="position:absolute;left:1772;top:6585;width:8365;height:284" coordorigin="1772,6585" coordsize="8365,284" path="m1772,6868l10137,6868,10137,6585,1772,6585,1772,6868xe" filled="true" fillcolor="#282c34" stroked="false">
                <v:path arrowok="t"/>
                <v:fill type="solid"/>
              </v:shape>
            </v:group>
            <v:group style="position:absolute;left:1772;top:6868;width:8365;height:284" coordorigin="1772,6868" coordsize="8365,284">
              <v:shape style="position:absolute;left:1772;top:6868;width:8365;height:284" coordorigin="1772,6868" coordsize="8365,284" path="m1772,7151l10137,7151,10137,6868,1772,6868,1772,7151xe" filled="true" fillcolor="#282c34" stroked="false">
                <v:path arrowok="t"/>
                <v:fill type="solid"/>
              </v:shape>
            </v:group>
            <v:group style="position:absolute;left:1772;top:7151;width:8365;height:289" coordorigin="1772,7151" coordsize="8365,289">
              <v:shape style="position:absolute;left:1772;top:7151;width:8365;height:289" coordorigin="1772,7151" coordsize="8365,289" path="m1772,7439l10137,7439,10137,7151,1772,7151,1772,7439xe" filled="true" fillcolor="#282c34" stroked="false">
                <v:path arrowok="t"/>
                <v:fill type="solid"/>
              </v:shape>
            </v:group>
            <v:group style="position:absolute;left:1772;top:7439;width:8365;height:284" coordorigin="1772,7439" coordsize="8365,284">
              <v:shape style="position:absolute;left:1772;top:7439;width:8365;height:284" coordorigin="1772,7439" coordsize="8365,284" path="m1772,7723l10137,7723,10137,7439,1772,7439,1772,7723xe" filled="true" fillcolor="#282c34" stroked="false">
                <v:path arrowok="t"/>
                <v:fill type="solid"/>
              </v:shape>
            </v:group>
            <v:group style="position:absolute;left:1772;top:7723;width:8365;height:288" coordorigin="1772,7723" coordsize="8365,288">
              <v:shape style="position:absolute;left:1772;top:7723;width:8365;height:288" coordorigin="1772,7723" coordsize="8365,288" path="m1772,8011l10137,8011,10137,7723,1772,7723,1772,8011xe" filled="true" fillcolor="#282c34" stroked="false">
                <v:path arrowok="t"/>
                <v:fill type="solid"/>
              </v:shape>
            </v:group>
            <v:group style="position:absolute;left:1772;top:8011;width:8365;height:284" coordorigin="1772,8011" coordsize="8365,284">
              <v:shape style="position:absolute;left:1772;top:8011;width:8365;height:284" coordorigin="1772,8011" coordsize="8365,284" path="m1772,8294l10137,8294,10137,8011,1772,8011,1772,8294xe" filled="true" fillcolor="#282c34" stroked="false">
                <v:path arrowok="t"/>
                <v:fill type="solid"/>
              </v:shape>
            </v:group>
            <v:group style="position:absolute;left:1772;top:8294;width:8365;height:284" coordorigin="1772,8294" coordsize="8365,284">
              <v:shape style="position:absolute;left:1772;top:8294;width:8365;height:284" coordorigin="1772,8294" coordsize="8365,284" path="m1772,8577l10137,8577,10137,8294,1772,8294,1772,8577xe" filled="true" fillcolor="#282c34" stroked="false">
                <v:path arrowok="t"/>
                <v:fill type="solid"/>
              </v:shape>
            </v:group>
            <v:group style="position:absolute;left:1772;top:8577;width:8365;height:288" coordorigin="1772,8577" coordsize="8365,288">
              <v:shape style="position:absolute;left:1772;top:8577;width:8365;height:288" coordorigin="1772,8577" coordsize="8365,288" path="m1772,8865l10137,8865,10137,8577,1772,8577,1772,8865xe" filled="true" fillcolor="#282c34" stroked="false">
                <v:path arrowok="t"/>
                <v:fill type="solid"/>
              </v:shape>
            </v:group>
            <v:group style="position:absolute;left:1772;top:8865;width:8365;height:284" coordorigin="1772,8865" coordsize="8365,284">
              <v:shape style="position:absolute;left:1772;top:8865;width:8365;height:284" coordorigin="1772,8865" coordsize="8365,284" path="m1772,9149l10137,9149,10137,8865,1772,8865,1772,9149xe" filled="true" fillcolor="#282c34" stroked="false">
                <v:path arrowok="t"/>
                <v:fill type="solid"/>
              </v:shape>
            </v:group>
            <v:group style="position:absolute;left:1772;top:9149;width:8365;height:284" coordorigin="1772,9149" coordsize="8365,284">
              <v:shape style="position:absolute;left:1772;top:9149;width:8365;height:284" coordorigin="1772,9149" coordsize="8365,284" path="m1772,9432l10137,9432,10137,9149,1772,9149,1772,9432xe" filled="true" fillcolor="#282c34" stroked="false">
                <v:path arrowok="t"/>
                <v:fill type="solid"/>
              </v:shape>
            </v:group>
            <v:group style="position:absolute;left:1772;top:9432;width:8365;height:288" coordorigin="1772,9432" coordsize="8365,288">
              <v:shape style="position:absolute;left:1772;top:9432;width:8365;height:288" coordorigin="1772,9432" coordsize="8365,288" path="m1772,9720l10137,9720,10137,9432,1772,9432,1772,9720xe" filled="true" fillcolor="#282c34" stroked="false">
                <v:path arrowok="t"/>
                <v:fill type="solid"/>
              </v:shape>
            </v:group>
            <v:group style="position:absolute;left:1772;top:9720;width:8365;height:284" coordorigin="1772,9720" coordsize="8365,284">
              <v:shape style="position:absolute;left:1772;top:9720;width:8365;height:284" coordorigin="1772,9720" coordsize="8365,284" path="m1772,10003l10137,10003,10137,9720,1772,9720,1772,10003xe" filled="true" fillcolor="#282c34" stroked="false">
                <v:path arrowok="t"/>
                <v:fill type="solid"/>
              </v:shape>
            </v:group>
            <v:group style="position:absolute;left:1772;top:10003;width:8365;height:288" coordorigin="1772,10003" coordsize="8365,288">
              <v:shape style="position:absolute;left:1772;top:10003;width:8365;height:288" coordorigin="1772,10003" coordsize="8365,288" path="m1772,10291l10137,10291,10137,10003,1772,10003,1772,10291xe" filled="true" fillcolor="#282c34" stroked="false">
                <v:path arrowok="t"/>
                <v:fill type="solid"/>
              </v:shape>
            </v:group>
            <w10:wrap type="none"/>
          </v:group>
        </w:pict>
      </w:r>
      <w:r>
        <w:rPr>
          <w:color w:val="ABB1BE"/>
        </w:rPr>
        <w:t># Clock</w:t>
      </w:r>
      <w:r>
        <w:rPr>
          <w:color w:val="ABB1BE"/>
          <w:spacing w:val="-7"/>
        </w:rPr>
        <w:t> </w:t>
      </w:r>
      <w:r>
        <w:rPr>
          <w:color w:val="ABB1BE"/>
        </w:rPr>
        <w:t>signal</w:t>
      </w:r>
      <w:r>
        <w:rPr/>
      </w:r>
    </w:p>
    <w:p>
      <w:pPr>
        <w:pStyle w:val="BodyText"/>
        <w:tabs>
          <w:tab w:pos="4600" w:val="left" w:leader="none"/>
        </w:tabs>
        <w:spacing w:line="240" w:lineRule="auto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E3</w:t>
        <w:tab/>
        <w:t>IOSTANDARD LVCMOS33 }</w:t>
      </w:r>
      <w:r>
        <w:rPr>
          <w:color w:val="ABB1BE"/>
          <w:spacing w:val="-13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 w:before="42"/>
        <w:ind w:left="140" w:right="124"/>
        <w:jc w:val="left"/>
      </w:pPr>
      <w:r>
        <w:rPr>
          <w:color w:val="ABB1BE"/>
        </w:rPr>
        <w:t>{ clk }]; #IO_L12P_T1_MRCC_35</w:t>
      </w:r>
      <w:r>
        <w:rPr>
          <w:color w:val="ABB1BE"/>
          <w:spacing w:val="-7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clk100mhz</w:t>
      </w:r>
      <w:r>
        <w:rPr/>
      </w:r>
    </w:p>
    <w:p>
      <w:pPr>
        <w:pStyle w:val="BodyText"/>
        <w:spacing w:line="280" w:lineRule="auto"/>
        <w:ind w:left="140" w:right="704"/>
        <w:jc w:val="left"/>
      </w:pPr>
      <w:r>
        <w:rPr>
          <w:color w:val="ABB1BE"/>
        </w:rPr>
        <w:t>create_clock </w:t>
      </w:r>
      <w:r>
        <w:rPr>
          <w:color w:val="D45FDE"/>
        </w:rPr>
        <w:t>-</w:t>
      </w:r>
      <w:r>
        <w:rPr>
          <w:color w:val="ABB1BE"/>
        </w:rPr>
        <w:t>add </w:t>
      </w:r>
      <w:r>
        <w:rPr>
          <w:color w:val="D45FDE"/>
        </w:rPr>
        <w:t>-</w:t>
      </w:r>
      <w:r>
        <w:rPr>
          <w:color w:val="ABB1BE"/>
        </w:rPr>
        <w:t>name sys_clk_pin </w:t>
      </w:r>
      <w:r>
        <w:rPr>
          <w:color w:val="D45FDE"/>
        </w:rPr>
        <w:t>-</w:t>
      </w:r>
      <w:r>
        <w:rPr>
          <w:color w:val="ABB1BE"/>
        </w:rPr>
        <w:t>period </w:t>
      </w:r>
      <w:r>
        <w:rPr>
          <w:color w:val="D19A66"/>
        </w:rPr>
        <w:t>100.00 </w:t>
      </w:r>
      <w:r>
        <w:rPr>
          <w:color w:val="D45FDE"/>
        </w:rPr>
        <w:t>-</w:t>
      </w:r>
      <w:r>
        <w:rPr>
          <w:color w:val="ABB1BE"/>
        </w:rPr>
        <w:t>waveform {</w:t>
      </w:r>
      <w:r>
        <w:rPr>
          <w:color w:val="D19A66"/>
        </w:rPr>
        <w:t>0</w:t>
      </w:r>
      <w:r>
        <w:rPr>
          <w:color w:val="D19A66"/>
          <w:spacing w:val="-16"/>
        </w:rPr>
        <w:t> </w:t>
      </w:r>
      <w:r>
        <w:rPr>
          <w:color w:val="D19A66"/>
        </w:rPr>
        <w:t>50</w:t>
      </w:r>
      <w:r>
        <w:rPr>
          <w:color w:val="ABB1BE"/>
        </w:rPr>
        <w:t>} </w:t>
      </w:r>
      <w:r>
        <w:rPr>
          <w:color w:val="ABB1BE"/>
        </w:rPr>
        <w:t>[get_ports</w:t>
      </w:r>
      <w:r>
        <w:rPr>
          <w:color w:val="ABB1BE"/>
          <w:spacing w:val="-7"/>
        </w:rPr>
        <w:t> </w:t>
      </w:r>
      <w:r>
        <w:rPr>
          <w:color w:val="ABB1BE"/>
        </w:rPr>
        <w:t>{clk}];</w:t>
      </w:r>
      <w:r>
        <w:rPr/>
      </w:r>
    </w:p>
    <w:p>
      <w:pPr>
        <w:pStyle w:val="BodyText"/>
        <w:tabs>
          <w:tab w:pos="4610" w:val="left" w:leader="none"/>
        </w:tabs>
        <w:spacing w:line="241" w:lineRule="exact" w:before="0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C12</w:t>
        <w:tab/>
        <w:t>IOSTANDARD LVCMOS33 }</w:t>
      </w:r>
      <w:r>
        <w:rPr>
          <w:color w:val="ABB1BE"/>
          <w:spacing w:val="-9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/>
        <w:ind w:left="140" w:right="124"/>
        <w:jc w:val="left"/>
      </w:pPr>
      <w:r>
        <w:rPr>
          <w:color w:val="ABB1BE"/>
        </w:rPr>
        <w:t>{ rst }]; #IO_L3P_T0_DQS_AD1P_15</w:t>
      </w:r>
      <w:r>
        <w:rPr>
          <w:color w:val="ABB1BE"/>
          <w:spacing w:val="-9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cpu_resetn</w:t>
      </w:r>
      <w:r>
        <w:rPr/>
      </w:r>
    </w:p>
    <w:p>
      <w:pPr>
        <w:spacing w:line="240" w:lineRule="auto" w:before="4"/>
        <w:ind w:right="0"/>
        <w:rPr>
          <w:rFonts w:ascii="Consolas" w:hAnsi="Consolas" w:cs="Consolas" w:eastAsia="Consolas" w:hint="default"/>
          <w:sz w:val="22"/>
          <w:szCs w:val="22"/>
        </w:rPr>
      </w:pPr>
    </w:p>
    <w:p>
      <w:pPr>
        <w:pStyle w:val="BodyText"/>
        <w:spacing w:line="240" w:lineRule="auto" w:before="63"/>
        <w:ind w:left="140" w:right="124"/>
        <w:jc w:val="left"/>
      </w:pPr>
      <w:r>
        <w:rPr>
          <w:color w:val="ABB1BE"/>
        </w:rPr>
        <w:t>#</w:t>
      </w:r>
      <w:r>
        <w:rPr>
          <w:color w:val="ABB1BE"/>
          <w:spacing w:val="-3"/>
        </w:rPr>
        <w:t> </w:t>
      </w:r>
      <w:r>
        <w:rPr>
          <w:color w:val="ABB1BE"/>
        </w:rPr>
        <w:t>7seg</w:t>
      </w:r>
      <w:r>
        <w:rPr/>
      </w:r>
    </w:p>
    <w:p>
      <w:pPr>
        <w:pStyle w:val="BodyText"/>
        <w:tabs>
          <w:tab w:pos="4610" w:val="left" w:leader="none"/>
        </w:tabs>
        <w:spacing w:line="240" w:lineRule="auto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T10</w:t>
        <w:tab/>
        <w:t>IOSTANDARD LVCMOS33 }</w:t>
      </w:r>
      <w:r>
        <w:rPr>
          <w:color w:val="ABB1BE"/>
          <w:spacing w:val="-9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 w:before="42"/>
        <w:ind w:left="140" w:right="124"/>
        <w:jc w:val="left"/>
      </w:pPr>
      <w:r>
        <w:rPr>
          <w:color w:val="ABB1BE"/>
        </w:rPr>
        <w:t>{ o_seg[</w:t>
      </w:r>
      <w:r>
        <w:rPr>
          <w:color w:val="D19A66"/>
        </w:rPr>
        <w:t>0</w:t>
      </w:r>
      <w:r>
        <w:rPr>
          <w:color w:val="ABB1BE"/>
        </w:rPr>
        <w:t>] }]; #IO_L24N_T3_A00_D16_14</w:t>
      </w:r>
      <w:r>
        <w:rPr>
          <w:color w:val="ABB1BE"/>
          <w:spacing w:val="-9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ca</w:t>
      </w:r>
      <w:r>
        <w:rPr/>
      </w:r>
    </w:p>
    <w:p>
      <w:pPr>
        <w:pStyle w:val="BodyText"/>
        <w:tabs>
          <w:tab w:pos="4610" w:val="left" w:leader="none"/>
        </w:tabs>
        <w:spacing w:line="240" w:lineRule="auto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R10</w:t>
        <w:tab/>
        <w:t>IOSTANDARD LVCMOS33 }</w:t>
      </w:r>
      <w:r>
        <w:rPr>
          <w:color w:val="ABB1BE"/>
          <w:spacing w:val="-9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 w:before="42"/>
        <w:ind w:left="140" w:right="124"/>
        <w:jc w:val="left"/>
      </w:pPr>
      <w:r>
        <w:rPr>
          <w:color w:val="ABB1BE"/>
        </w:rPr>
        <w:t>{ o_seg[</w:t>
      </w:r>
      <w:r>
        <w:rPr>
          <w:color w:val="D19A66"/>
        </w:rPr>
        <w:t>1</w:t>
      </w:r>
      <w:r>
        <w:rPr>
          <w:color w:val="ABB1BE"/>
        </w:rPr>
        <w:t>] }]; #IO_25_14</w:t>
      </w:r>
      <w:r>
        <w:rPr>
          <w:color w:val="ABB1BE"/>
          <w:spacing w:val="-9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cb</w:t>
      </w:r>
      <w:r>
        <w:rPr/>
      </w:r>
    </w:p>
    <w:p>
      <w:pPr>
        <w:pStyle w:val="BodyText"/>
        <w:tabs>
          <w:tab w:pos="4610" w:val="left" w:leader="none"/>
        </w:tabs>
        <w:spacing w:line="240" w:lineRule="auto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K16</w:t>
        <w:tab/>
        <w:t>IOSTANDARD LVCMOS33 }</w:t>
      </w:r>
      <w:r>
        <w:rPr>
          <w:color w:val="ABB1BE"/>
          <w:spacing w:val="-9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/>
        <w:ind w:left="140" w:right="124"/>
        <w:jc w:val="left"/>
      </w:pPr>
      <w:r>
        <w:rPr>
          <w:color w:val="ABB1BE"/>
        </w:rPr>
        <w:t>{ o_seg[</w:t>
      </w:r>
      <w:r>
        <w:rPr>
          <w:color w:val="D19A66"/>
        </w:rPr>
        <w:t>2</w:t>
      </w:r>
      <w:r>
        <w:rPr>
          <w:color w:val="ABB1BE"/>
        </w:rPr>
        <w:t>] }]; #IO_25_15</w:t>
      </w:r>
      <w:r>
        <w:rPr>
          <w:color w:val="ABB1BE"/>
          <w:spacing w:val="-9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cc</w:t>
      </w:r>
      <w:r>
        <w:rPr/>
      </w:r>
    </w:p>
    <w:p>
      <w:pPr>
        <w:pStyle w:val="BodyText"/>
        <w:tabs>
          <w:tab w:pos="4610" w:val="left" w:leader="none"/>
        </w:tabs>
        <w:spacing w:line="240" w:lineRule="auto" w:before="42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7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K13</w:t>
        <w:tab/>
        <w:t>IOSTANDARD LVCMOS33 }</w:t>
      </w:r>
      <w:r>
        <w:rPr>
          <w:color w:val="ABB1BE"/>
          <w:spacing w:val="-9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/>
        <w:ind w:left="140" w:right="124"/>
        <w:jc w:val="left"/>
      </w:pPr>
      <w:r>
        <w:rPr>
          <w:color w:val="ABB1BE"/>
        </w:rPr>
        <w:t>{ o_seg[</w:t>
      </w:r>
      <w:r>
        <w:rPr>
          <w:color w:val="D19A66"/>
        </w:rPr>
        <w:t>3</w:t>
      </w:r>
      <w:r>
        <w:rPr>
          <w:color w:val="ABB1BE"/>
        </w:rPr>
        <w:t>] }]; #IO_L7P_T2_A26_15</w:t>
      </w:r>
      <w:r>
        <w:rPr>
          <w:color w:val="ABB1BE"/>
          <w:spacing w:val="-11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cd</w:t>
      </w:r>
      <w:r>
        <w:rPr/>
      </w:r>
    </w:p>
    <w:p>
      <w:pPr>
        <w:pStyle w:val="BodyText"/>
        <w:tabs>
          <w:tab w:pos="4610" w:val="left" w:leader="none"/>
        </w:tabs>
        <w:spacing w:line="240" w:lineRule="auto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P15</w:t>
        <w:tab/>
        <w:t>IOSTANDARD LVCMOS33 }</w:t>
      </w:r>
      <w:r>
        <w:rPr>
          <w:color w:val="ABB1BE"/>
          <w:spacing w:val="-9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 w:before="42"/>
        <w:ind w:left="140" w:right="124"/>
        <w:jc w:val="left"/>
      </w:pPr>
      <w:r>
        <w:rPr>
          <w:color w:val="ABB1BE"/>
        </w:rPr>
        <w:t>{ o_seg[</w:t>
      </w:r>
      <w:r>
        <w:rPr>
          <w:color w:val="D19A66"/>
        </w:rPr>
        <w:t>4</w:t>
      </w:r>
      <w:r>
        <w:rPr>
          <w:color w:val="ABB1BE"/>
        </w:rPr>
        <w:t>] }]; #IO_L13P_T2_MRCC_14</w:t>
      </w:r>
      <w:r>
        <w:rPr>
          <w:color w:val="ABB1BE"/>
          <w:spacing w:val="-12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ce</w:t>
      </w:r>
      <w:r>
        <w:rPr/>
      </w:r>
    </w:p>
    <w:p>
      <w:pPr>
        <w:pStyle w:val="BodyText"/>
        <w:tabs>
          <w:tab w:pos="4610" w:val="left" w:leader="none"/>
        </w:tabs>
        <w:spacing w:line="240" w:lineRule="auto" w:before="38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T11</w:t>
        <w:tab/>
        <w:t>IOSTANDARD LVCMOS33 }</w:t>
      </w:r>
      <w:r>
        <w:rPr>
          <w:color w:val="ABB1BE"/>
          <w:spacing w:val="-8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 w:before="42"/>
        <w:ind w:left="140" w:right="124"/>
        <w:jc w:val="left"/>
      </w:pPr>
      <w:r>
        <w:rPr>
          <w:color w:val="ABB1BE"/>
        </w:rPr>
        <w:t>{ o_seg[</w:t>
      </w:r>
      <w:r>
        <w:rPr>
          <w:color w:val="D19A66"/>
        </w:rPr>
        <w:t>5</w:t>
      </w:r>
      <w:r>
        <w:rPr>
          <w:color w:val="ABB1BE"/>
        </w:rPr>
        <w:t>] }]; #IO_L19P_T3_A10_D26_14</w:t>
      </w:r>
      <w:r>
        <w:rPr>
          <w:color w:val="ABB1BE"/>
          <w:spacing w:val="-9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cf</w:t>
      </w:r>
      <w:r>
        <w:rPr/>
      </w:r>
    </w:p>
    <w:p>
      <w:pPr>
        <w:pStyle w:val="BodyText"/>
        <w:tabs>
          <w:tab w:pos="4610" w:val="left" w:leader="none"/>
        </w:tabs>
        <w:spacing w:line="240" w:lineRule="auto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L18</w:t>
        <w:tab/>
        <w:t>IOSTANDARD LVCMOS33 }</w:t>
      </w:r>
      <w:r>
        <w:rPr>
          <w:color w:val="ABB1BE"/>
          <w:spacing w:val="-9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/>
        <w:ind w:left="140" w:right="124"/>
        <w:jc w:val="left"/>
      </w:pPr>
      <w:r>
        <w:rPr>
          <w:color w:val="ABB1BE"/>
        </w:rPr>
        <w:t>{ o_seg[</w:t>
      </w:r>
      <w:r>
        <w:rPr>
          <w:color w:val="D19A66"/>
        </w:rPr>
        <w:t>6</w:t>
      </w:r>
      <w:r>
        <w:rPr>
          <w:color w:val="ABB1BE"/>
        </w:rPr>
        <w:t>] }]; #IO_L4P_T0_D04_14</w:t>
      </w:r>
      <w:r>
        <w:rPr>
          <w:color w:val="ABB1BE"/>
          <w:spacing w:val="-11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cg</w:t>
      </w:r>
      <w:r>
        <w:rPr/>
      </w:r>
    </w:p>
    <w:p>
      <w:pPr>
        <w:pStyle w:val="BodyText"/>
        <w:tabs>
          <w:tab w:pos="4610" w:val="left" w:leader="none"/>
        </w:tabs>
        <w:spacing w:line="240" w:lineRule="auto" w:before="42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H15</w:t>
        <w:tab/>
        <w:t>IOSTANDARD LVCMOS33 }</w:t>
      </w:r>
      <w:r>
        <w:rPr>
          <w:color w:val="ABB1BE"/>
          <w:spacing w:val="-9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/>
        <w:ind w:left="140" w:right="124"/>
        <w:jc w:val="left"/>
      </w:pPr>
      <w:r>
        <w:rPr>
          <w:color w:val="ABB1BE"/>
        </w:rPr>
        <w:t>{ o_seg[</w:t>
      </w:r>
      <w:r>
        <w:rPr>
          <w:color w:val="D19A66"/>
        </w:rPr>
        <w:t>7</w:t>
      </w:r>
      <w:r>
        <w:rPr>
          <w:color w:val="ABB1BE"/>
        </w:rPr>
        <w:t>] }]; #IO_L19N_T3_A21_VREF_15</w:t>
      </w:r>
      <w:r>
        <w:rPr>
          <w:color w:val="ABB1BE"/>
          <w:spacing w:val="-8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dp</w:t>
      </w:r>
      <w:r>
        <w:rPr/>
      </w:r>
    </w:p>
    <w:p>
      <w:pPr>
        <w:spacing w:line="240" w:lineRule="auto" w:before="4"/>
        <w:ind w:right="0"/>
        <w:rPr>
          <w:rFonts w:ascii="Consolas" w:hAnsi="Consolas" w:cs="Consolas" w:eastAsia="Consolas" w:hint="default"/>
          <w:sz w:val="22"/>
          <w:szCs w:val="22"/>
        </w:rPr>
      </w:pPr>
    </w:p>
    <w:p>
      <w:pPr>
        <w:pStyle w:val="BodyText"/>
        <w:tabs>
          <w:tab w:pos="4610" w:val="left" w:leader="none"/>
        </w:tabs>
        <w:spacing w:line="240" w:lineRule="auto" w:before="63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J17</w:t>
        <w:tab/>
        <w:t>IOSTANDARD LVCMOS33 }</w:t>
      </w:r>
      <w:r>
        <w:rPr>
          <w:color w:val="ABB1BE"/>
          <w:spacing w:val="-9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/>
        <w:ind w:left="140" w:right="124"/>
        <w:jc w:val="left"/>
      </w:pPr>
      <w:r>
        <w:rPr>
          <w:color w:val="ABB1BE"/>
        </w:rPr>
        <w:t>{ o_sel[</w:t>
      </w:r>
      <w:r>
        <w:rPr>
          <w:color w:val="D19A66"/>
        </w:rPr>
        <w:t>0</w:t>
      </w:r>
      <w:r>
        <w:rPr>
          <w:color w:val="ABB1BE"/>
        </w:rPr>
        <w:t>] }]; #IO_L23P_T3_FOE_B_15</w:t>
      </w:r>
      <w:r>
        <w:rPr>
          <w:color w:val="ABB1BE"/>
          <w:spacing w:val="-8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an[</w:t>
      </w:r>
      <w:r>
        <w:rPr>
          <w:color w:val="D19A66"/>
        </w:rPr>
        <w:t>0</w:t>
      </w:r>
      <w:r>
        <w:rPr>
          <w:color w:val="ABB1BE"/>
        </w:rPr>
        <w:t>]</w:t>
      </w:r>
      <w:r>
        <w:rPr/>
      </w:r>
    </w:p>
    <w:p>
      <w:pPr>
        <w:pStyle w:val="BodyText"/>
        <w:tabs>
          <w:tab w:pos="4610" w:val="left" w:leader="none"/>
        </w:tabs>
        <w:spacing w:line="240" w:lineRule="auto" w:before="42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J18</w:t>
        <w:tab/>
        <w:t>IOSTANDARD LVCMOS33 }</w:t>
      </w:r>
      <w:r>
        <w:rPr>
          <w:color w:val="ABB1BE"/>
          <w:spacing w:val="-9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/>
        <w:ind w:left="140" w:right="124"/>
        <w:jc w:val="left"/>
      </w:pPr>
      <w:r>
        <w:rPr>
          <w:color w:val="ABB1BE"/>
        </w:rPr>
        <w:t>{ o_sel[</w:t>
      </w:r>
      <w:r>
        <w:rPr>
          <w:color w:val="D19A66"/>
        </w:rPr>
        <w:t>1</w:t>
      </w:r>
      <w:r>
        <w:rPr>
          <w:color w:val="ABB1BE"/>
        </w:rPr>
        <w:t>] }]; #IO_L23N_T3_FWE_B_15</w:t>
      </w:r>
      <w:r>
        <w:rPr>
          <w:color w:val="ABB1BE"/>
          <w:spacing w:val="-8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an[</w:t>
      </w:r>
      <w:r>
        <w:rPr>
          <w:color w:val="D19A66"/>
        </w:rPr>
        <w:t>1</w:t>
      </w:r>
      <w:r>
        <w:rPr>
          <w:color w:val="ABB1BE"/>
        </w:rPr>
        <w:t>]</w:t>
      </w:r>
      <w:r>
        <w:rPr/>
      </w:r>
    </w:p>
    <w:p>
      <w:pPr>
        <w:pStyle w:val="BodyText"/>
        <w:tabs>
          <w:tab w:pos="4600" w:val="left" w:leader="none"/>
        </w:tabs>
        <w:spacing w:line="240" w:lineRule="auto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T9</w:t>
        <w:tab/>
        <w:t>IOSTANDARD LVCMOS33 }</w:t>
      </w:r>
      <w:r>
        <w:rPr>
          <w:color w:val="ABB1BE"/>
          <w:spacing w:val="-13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 w:before="42"/>
        <w:ind w:left="140" w:right="124"/>
        <w:jc w:val="left"/>
      </w:pPr>
      <w:r>
        <w:rPr>
          <w:color w:val="ABB1BE"/>
        </w:rPr>
        <w:t>{ o_sel[</w:t>
      </w:r>
      <w:r>
        <w:rPr>
          <w:color w:val="D19A66"/>
        </w:rPr>
        <w:t>2</w:t>
      </w:r>
      <w:r>
        <w:rPr>
          <w:color w:val="ABB1BE"/>
        </w:rPr>
        <w:t>] }]; #IO_L24P_T3_A01_D17_14</w:t>
      </w:r>
      <w:r>
        <w:rPr>
          <w:color w:val="ABB1BE"/>
          <w:spacing w:val="-9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an[</w:t>
      </w:r>
      <w:r>
        <w:rPr>
          <w:color w:val="D19A66"/>
        </w:rPr>
        <w:t>2</w:t>
      </w:r>
      <w:r>
        <w:rPr>
          <w:color w:val="ABB1BE"/>
        </w:rPr>
        <w:t>]</w:t>
      </w:r>
      <w:r>
        <w:rPr/>
      </w:r>
    </w:p>
    <w:p>
      <w:pPr>
        <w:pStyle w:val="BodyText"/>
        <w:tabs>
          <w:tab w:pos="4610" w:val="left" w:leader="none"/>
        </w:tabs>
        <w:spacing w:line="240" w:lineRule="auto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J14</w:t>
        <w:tab/>
        <w:t>IOSTANDARD LVCMOS33 }</w:t>
      </w:r>
      <w:r>
        <w:rPr>
          <w:color w:val="ABB1BE"/>
          <w:spacing w:val="-9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/>
        <w:ind w:left="140" w:right="124"/>
        <w:jc w:val="left"/>
      </w:pPr>
      <w:r>
        <w:rPr>
          <w:color w:val="ABB1BE"/>
        </w:rPr>
        <w:t>{ o_sel[</w:t>
      </w:r>
      <w:r>
        <w:rPr>
          <w:color w:val="D19A66"/>
        </w:rPr>
        <w:t>3</w:t>
      </w:r>
      <w:r>
        <w:rPr>
          <w:color w:val="ABB1BE"/>
        </w:rPr>
        <w:t>] }]; #IO_L19P_T3_A22_15</w:t>
      </w:r>
      <w:r>
        <w:rPr>
          <w:color w:val="ABB1BE"/>
          <w:spacing w:val="-8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an[</w:t>
      </w:r>
      <w:r>
        <w:rPr>
          <w:color w:val="D19A66"/>
        </w:rPr>
        <w:t>3</w:t>
      </w:r>
      <w:r>
        <w:rPr>
          <w:color w:val="ABB1BE"/>
        </w:rPr>
        <w:t>]</w:t>
      </w:r>
      <w:r>
        <w:rPr/>
      </w:r>
    </w:p>
    <w:p>
      <w:pPr>
        <w:pStyle w:val="BodyText"/>
        <w:tabs>
          <w:tab w:pos="4610" w:val="left" w:leader="none"/>
        </w:tabs>
        <w:spacing w:line="240" w:lineRule="auto" w:before="42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P14</w:t>
        <w:tab/>
        <w:t>IOSTANDARD LVCMOS33 }</w:t>
      </w:r>
      <w:r>
        <w:rPr>
          <w:color w:val="ABB1BE"/>
          <w:spacing w:val="-9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/>
        <w:ind w:left="140" w:right="124"/>
        <w:jc w:val="left"/>
      </w:pPr>
      <w:r>
        <w:rPr>
          <w:color w:val="ABB1BE"/>
        </w:rPr>
        <w:t>{ o_sel[</w:t>
      </w:r>
      <w:r>
        <w:rPr>
          <w:color w:val="D19A66"/>
        </w:rPr>
        <w:t>4</w:t>
      </w:r>
      <w:r>
        <w:rPr>
          <w:color w:val="ABB1BE"/>
        </w:rPr>
        <w:t>] }]; #IO_L8N_T1_D12_14</w:t>
      </w:r>
      <w:r>
        <w:rPr>
          <w:color w:val="ABB1BE"/>
          <w:spacing w:val="-11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an[</w:t>
      </w:r>
      <w:r>
        <w:rPr>
          <w:color w:val="D19A66"/>
        </w:rPr>
        <w:t>4</w:t>
      </w:r>
      <w:r>
        <w:rPr>
          <w:color w:val="ABB1BE"/>
        </w:rPr>
        <w:t>]</w:t>
      </w:r>
      <w:r>
        <w:rPr/>
      </w:r>
    </w:p>
    <w:p>
      <w:pPr>
        <w:spacing w:after="0" w:line="240" w:lineRule="auto"/>
        <w:jc w:val="left"/>
        <w:sectPr>
          <w:pgSz w:w="11910" w:h="16840"/>
          <w:pgMar w:top="1420" w:bottom="280" w:left="1660" w:right="1660"/>
        </w:sectPr>
      </w:pPr>
    </w:p>
    <w:p>
      <w:pPr>
        <w:pStyle w:val="BodyText"/>
        <w:tabs>
          <w:tab w:pos="4610" w:val="left" w:leader="none"/>
        </w:tabs>
        <w:spacing w:line="240" w:lineRule="auto" w:before="39"/>
        <w:ind w:left="140" w:right="124"/>
        <w:jc w:val="left"/>
      </w:pPr>
      <w:r>
        <w:rPr/>
        <w:pict>
          <v:group style="position:absolute;margin-left:88.608002pt;margin-top:72.019981pt;width:418.25pt;height:696.2pt;mso-position-horizontal-relative:page;mso-position-vertical-relative:page;z-index:-130408" coordorigin="1772,1440" coordsize="8365,13924">
            <v:group style="position:absolute;left:1772;top:1440;width:8365;height:284" coordorigin="1772,1440" coordsize="8365,284">
              <v:shape style="position:absolute;left:1772;top:1440;width:8365;height:284" coordorigin="1772,1440" coordsize="8365,284" path="m1772,1724l10137,1724,10137,1440,1772,1440,1772,1724xe" filled="true" fillcolor="#282c34" stroked="false">
                <v:path arrowok="t"/>
                <v:fill type="solid"/>
              </v:shape>
            </v:group>
            <v:group style="position:absolute;left:1772;top:1724;width:8365;height:288" coordorigin="1772,1724" coordsize="8365,288">
              <v:shape style="position:absolute;left:1772;top:1724;width:8365;height:288" coordorigin="1772,1724" coordsize="8365,288" path="m1772,2012l10137,2012,10137,1724,1772,1724,1772,2012xe" filled="true" fillcolor="#282c34" stroked="false">
                <v:path arrowok="t"/>
                <v:fill type="solid"/>
              </v:shape>
            </v:group>
            <v:group style="position:absolute;left:1772;top:2012;width:8365;height:284" coordorigin="1772,2012" coordsize="8365,284">
              <v:shape style="position:absolute;left:1772;top:2012;width:8365;height:284" coordorigin="1772,2012" coordsize="8365,284" path="m1772,2295l10137,2295,10137,2012,1772,2012,1772,2295xe" filled="true" fillcolor="#282c34" stroked="false">
                <v:path arrowok="t"/>
                <v:fill type="solid"/>
              </v:shape>
            </v:group>
            <v:group style="position:absolute;left:1772;top:2295;width:8365;height:289" coordorigin="1772,2295" coordsize="8365,289">
              <v:shape style="position:absolute;left:1772;top:2295;width:8365;height:289" coordorigin="1772,2295" coordsize="8365,289" path="m1772,2583l10137,2583,10137,2295,1772,2295,1772,2583xe" filled="true" fillcolor="#282c34" stroked="false">
                <v:path arrowok="t"/>
                <v:fill type="solid"/>
              </v:shape>
            </v:group>
            <v:group style="position:absolute;left:1772;top:2583;width:8365;height:284" coordorigin="1772,2583" coordsize="8365,284">
              <v:shape style="position:absolute;left:1772;top:2583;width:8365;height:284" coordorigin="1772,2583" coordsize="8365,284" path="m1772,2867l10137,2867,10137,2583,1772,2583,1772,2867xe" filled="true" fillcolor="#282c34" stroked="false">
                <v:path arrowok="t"/>
                <v:fill type="solid"/>
              </v:shape>
            </v:group>
            <v:group style="position:absolute;left:1772;top:2867;width:8365;height:284" coordorigin="1772,2867" coordsize="8365,284">
              <v:shape style="position:absolute;left:1772;top:2867;width:8365;height:284" coordorigin="1772,2867" coordsize="8365,284" path="m1772,3150l10137,3150,10137,2867,1772,2867,1772,3150xe" filled="true" fillcolor="#282c34" stroked="false">
                <v:path arrowok="t"/>
                <v:fill type="solid"/>
              </v:shape>
            </v:group>
            <v:group style="position:absolute;left:1772;top:3150;width:8365;height:288" coordorigin="1772,3150" coordsize="8365,288">
              <v:shape style="position:absolute;left:1772;top:3150;width:8365;height:288" coordorigin="1772,3150" coordsize="8365,288" path="m1772,3438l10137,3438,10137,3150,1772,3150,1772,3438xe" filled="true" fillcolor="#282c34" stroked="false">
                <v:path arrowok="t"/>
                <v:fill type="solid"/>
              </v:shape>
            </v:group>
            <v:group style="position:absolute;left:1772;top:3438;width:8365;height:284" coordorigin="1772,3438" coordsize="8365,284">
              <v:shape style="position:absolute;left:1772;top:3438;width:8365;height:284" coordorigin="1772,3438" coordsize="8365,284" path="m1772,3721l10137,3721,10137,3438,1772,3438,1772,3721xe" filled="true" fillcolor="#282c34" stroked="false">
                <v:path arrowok="t"/>
                <v:fill type="solid"/>
              </v:shape>
            </v:group>
            <v:group style="position:absolute;left:1772;top:3721;width:8365;height:284" coordorigin="1772,3721" coordsize="8365,284">
              <v:shape style="position:absolute;left:1772;top:3721;width:8365;height:284" coordorigin="1772,3721" coordsize="8365,284" path="m1772,4004l10137,4004,10137,3721,1772,3721,1772,4004xe" filled="true" fillcolor="#282c34" stroked="false">
                <v:path arrowok="t"/>
                <v:fill type="solid"/>
              </v:shape>
            </v:group>
            <v:group style="position:absolute;left:1772;top:4004;width:8365;height:289" coordorigin="1772,4004" coordsize="8365,289">
              <v:shape style="position:absolute;left:1772;top:4004;width:8365;height:289" coordorigin="1772,4004" coordsize="8365,289" path="m1772,4293l10137,4293,10137,4004,1772,4004,1772,4293xe" filled="true" fillcolor="#282c34" stroked="false">
                <v:path arrowok="t"/>
                <v:fill type="solid"/>
              </v:shape>
            </v:group>
            <v:group style="position:absolute;left:1772;top:4293;width:8365;height:284" coordorigin="1772,4293" coordsize="8365,284">
              <v:shape style="position:absolute;left:1772;top:4293;width:8365;height:284" coordorigin="1772,4293" coordsize="8365,284" path="m1772,4576l10137,4576,10137,4293,1772,4293,1772,4576xe" filled="true" fillcolor="#282c34" stroked="false">
                <v:path arrowok="t"/>
                <v:fill type="solid"/>
              </v:shape>
            </v:group>
            <v:group style="position:absolute;left:1772;top:4576;width:8365;height:288" coordorigin="1772,4576" coordsize="8365,288">
              <v:shape style="position:absolute;left:1772;top:4576;width:8365;height:288" coordorigin="1772,4576" coordsize="8365,288" path="m1772,4864l10137,4864,10137,4576,1772,4576,1772,4864xe" filled="true" fillcolor="#282c34" stroked="false">
                <v:path arrowok="t"/>
                <v:fill type="solid"/>
              </v:shape>
            </v:group>
            <v:group style="position:absolute;left:1772;top:4864;width:8365;height:284" coordorigin="1772,4864" coordsize="8365,284">
              <v:shape style="position:absolute;left:1772;top:4864;width:8365;height:284" coordorigin="1772,4864" coordsize="8365,284" path="m1772,5147l10137,5147,10137,4864,1772,4864,1772,5147xe" filled="true" fillcolor="#282c34" stroked="false">
                <v:path arrowok="t"/>
                <v:fill type="solid"/>
              </v:shape>
            </v:group>
            <v:group style="position:absolute;left:1772;top:5147;width:8365;height:284" coordorigin="1772,5147" coordsize="8365,284">
              <v:shape style="position:absolute;left:1772;top:5147;width:8365;height:284" coordorigin="1772,5147" coordsize="8365,284" path="m1772,5430l10137,5430,10137,5147,1772,5147,1772,5430xe" filled="true" fillcolor="#282c34" stroked="false">
                <v:path arrowok="t"/>
                <v:fill type="solid"/>
              </v:shape>
            </v:group>
            <v:group style="position:absolute;left:1772;top:5430;width:8365;height:288" coordorigin="1772,5430" coordsize="8365,288">
              <v:shape style="position:absolute;left:1772;top:5430;width:8365;height:288" coordorigin="1772,5430" coordsize="8365,288" path="m1772,5718l10137,5718,10137,5430,1772,5430,1772,5718xe" filled="true" fillcolor="#282c34" stroked="false">
                <v:path arrowok="t"/>
                <v:fill type="solid"/>
              </v:shape>
            </v:group>
            <v:group style="position:absolute;left:1772;top:5718;width:8365;height:284" coordorigin="1772,5718" coordsize="8365,284">
              <v:shape style="position:absolute;left:1772;top:5718;width:8365;height:284" coordorigin="1772,5718" coordsize="8365,284" path="m1772,6002l10137,6002,10137,5718,1772,5718,1772,6002xe" filled="true" fillcolor="#282c34" stroked="false">
                <v:path arrowok="t"/>
                <v:fill type="solid"/>
              </v:shape>
            </v:group>
            <v:group style="position:absolute;left:1772;top:6002;width:8365;height:284" coordorigin="1772,6002" coordsize="8365,284">
              <v:shape style="position:absolute;left:1772;top:6002;width:8365;height:284" coordorigin="1772,6002" coordsize="8365,284" path="m1772,6285l10137,6285,10137,6002,1772,6002,1772,6285xe" filled="true" fillcolor="#282c34" stroked="false">
                <v:path arrowok="t"/>
                <v:fill type="solid"/>
              </v:shape>
            </v:group>
            <v:group style="position:absolute;left:1772;top:6285;width:8365;height:288" coordorigin="1772,6285" coordsize="8365,288">
              <v:shape style="position:absolute;left:1772;top:6285;width:8365;height:288" coordorigin="1772,6285" coordsize="8365,288" path="m1772,6573l10137,6573,10137,6285,1772,6285,1772,6573xe" filled="true" fillcolor="#282c34" stroked="false">
                <v:path arrowok="t"/>
                <v:fill type="solid"/>
              </v:shape>
            </v:group>
            <v:group style="position:absolute;left:1772;top:6573;width:8365;height:284" coordorigin="1772,6573" coordsize="8365,284">
              <v:shape style="position:absolute;left:1772;top:6573;width:8365;height:284" coordorigin="1772,6573" coordsize="8365,284" path="m1772,6856l10137,6856,10137,6573,1772,6573,1772,6856xe" filled="true" fillcolor="#282c34" stroked="false">
                <v:path arrowok="t"/>
                <v:fill type="solid"/>
              </v:shape>
            </v:group>
            <v:group style="position:absolute;left:1772;top:6856;width:8365;height:288" coordorigin="1772,6856" coordsize="8365,288">
              <v:shape style="position:absolute;left:1772;top:6856;width:8365;height:288" coordorigin="1772,6856" coordsize="8365,288" path="m1772,7144l10137,7144,10137,6856,1772,6856,1772,7144xe" filled="true" fillcolor="#282c34" stroked="false">
                <v:path arrowok="t"/>
                <v:fill type="solid"/>
              </v:shape>
            </v:group>
            <v:group style="position:absolute;left:1772;top:7144;width:8365;height:284" coordorigin="1772,7144" coordsize="8365,284">
              <v:shape style="position:absolute;left:1772;top:7144;width:8365;height:284" coordorigin="1772,7144" coordsize="8365,284" path="m1772,7428l10137,7428,10137,7144,1772,7144,1772,7428xe" filled="true" fillcolor="#282c34" stroked="false">
                <v:path arrowok="t"/>
                <v:fill type="solid"/>
              </v:shape>
            </v:group>
            <v:group style="position:absolute;left:1772;top:7428;width:8365;height:284" coordorigin="1772,7428" coordsize="8365,284">
              <v:shape style="position:absolute;left:1772;top:7428;width:8365;height:284" coordorigin="1772,7428" coordsize="8365,284" path="m1772,7711l10137,7711,10137,7428,1772,7428,1772,7711xe" filled="true" fillcolor="#282c34" stroked="false">
                <v:path arrowok="t"/>
                <v:fill type="solid"/>
              </v:shape>
            </v:group>
            <v:group style="position:absolute;left:1772;top:7711;width:8365;height:288" coordorigin="1772,7711" coordsize="8365,288">
              <v:shape style="position:absolute;left:1772;top:7711;width:8365;height:288" coordorigin="1772,7711" coordsize="8365,288" path="m1772,7999l10137,7999,10137,7711,1772,7711,1772,7999xe" filled="true" fillcolor="#282c34" stroked="false">
                <v:path arrowok="t"/>
                <v:fill type="solid"/>
              </v:shape>
            </v:group>
            <v:group style="position:absolute;left:1772;top:7999;width:8365;height:284" coordorigin="1772,7999" coordsize="8365,284">
              <v:shape style="position:absolute;left:1772;top:7999;width:8365;height:284" coordorigin="1772,7999" coordsize="8365,284" path="m1772,8282l10137,8282,10137,7999,1772,7999,1772,8282xe" filled="true" fillcolor="#282c34" stroked="false">
                <v:path arrowok="t"/>
                <v:fill type="solid"/>
              </v:shape>
            </v:group>
            <v:group style="position:absolute;left:1772;top:8282;width:8365;height:284" coordorigin="1772,8282" coordsize="8365,284">
              <v:shape style="position:absolute;left:1772;top:8282;width:8365;height:284" coordorigin="1772,8282" coordsize="8365,284" path="m1772,8566l10137,8566,10137,8282,1772,8282,1772,8566xe" filled="true" fillcolor="#282c34" stroked="false">
                <v:path arrowok="t"/>
                <v:fill type="solid"/>
              </v:shape>
            </v:group>
            <v:group style="position:absolute;left:1772;top:8566;width:8365;height:288" coordorigin="1772,8566" coordsize="8365,288">
              <v:shape style="position:absolute;left:1772;top:8566;width:8365;height:288" coordorigin="1772,8566" coordsize="8365,288" path="m1772,8854l10137,8854,10137,8566,1772,8566,1772,8854xe" filled="true" fillcolor="#282c34" stroked="false">
                <v:path arrowok="t"/>
                <v:fill type="solid"/>
              </v:shape>
            </v:group>
            <v:group style="position:absolute;left:1772;top:8854;width:8365;height:284" coordorigin="1772,8854" coordsize="8365,284">
              <v:shape style="position:absolute;left:1772;top:8854;width:8365;height:284" coordorigin="1772,8854" coordsize="8365,284" path="m1772,9137l10137,9137,10137,8854,1772,8854,1772,9137xe" filled="true" fillcolor="#282c34" stroked="false">
                <v:path arrowok="t"/>
                <v:fill type="solid"/>
              </v:shape>
            </v:group>
            <v:group style="position:absolute;left:1772;top:9137;width:8365;height:288" coordorigin="1772,9137" coordsize="8365,288">
              <v:shape style="position:absolute;left:1772;top:9137;width:8365;height:288" coordorigin="1772,9137" coordsize="8365,288" path="m1772,9425l10137,9425,10137,9137,1772,9137,1772,9425xe" filled="true" fillcolor="#282c34" stroked="false">
                <v:path arrowok="t"/>
                <v:fill type="solid"/>
              </v:shape>
            </v:group>
            <v:group style="position:absolute;left:1772;top:9425;width:8365;height:284" coordorigin="1772,9425" coordsize="8365,284">
              <v:shape style="position:absolute;left:1772;top:9425;width:8365;height:284" coordorigin="1772,9425" coordsize="8365,284" path="m1772,9708l10137,9708,10137,9425,1772,9425,1772,9708xe" filled="true" fillcolor="#282c34" stroked="false">
                <v:path arrowok="t"/>
                <v:fill type="solid"/>
              </v:shape>
            </v:group>
            <v:group style="position:absolute;left:1772;top:9708;width:8365;height:284" coordorigin="1772,9708" coordsize="8365,284">
              <v:shape style="position:absolute;left:1772;top:9708;width:8365;height:284" coordorigin="1772,9708" coordsize="8365,284" path="m1772,9992l10137,9992,10137,9708,1772,9708,1772,9992xe" filled="true" fillcolor="#282c34" stroked="false">
                <v:path arrowok="t"/>
                <v:fill type="solid"/>
              </v:shape>
            </v:group>
            <v:group style="position:absolute;left:1772;top:9992;width:8365;height:288" coordorigin="1772,9992" coordsize="8365,288">
              <v:shape style="position:absolute;left:1772;top:9992;width:8365;height:288" coordorigin="1772,9992" coordsize="8365,288" path="m1772,10280l10137,10280,10137,9992,1772,9992,1772,10280xe" filled="true" fillcolor="#282c34" stroked="false">
                <v:path arrowok="t"/>
                <v:fill type="solid"/>
              </v:shape>
            </v:group>
            <v:group style="position:absolute;left:1772;top:10280;width:8365;height:284" coordorigin="1772,10280" coordsize="8365,284">
              <v:shape style="position:absolute;left:1772;top:10280;width:8365;height:284" coordorigin="1772,10280" coordsize="8365,284" path="m1772,10563l10137,10563,10137,10280,1772,10280,1772,10563xe" filled="true" fillcolor="#282c34" stroked="false">
                <v:path arrowok="t"/>
                <v:fill type="solid"/>
              </v:shape>
            </v:group>
            <v:group style="position:absolute;left:1772;top:10563;width:8365;height:284" coordorigin="1772,10563" coordsize="8365,284">
              <v:shape style="position:absolute;left:1772;top:10563;width:8365;height:284" coordorigin="1772,10563" coordsize="8365,284" path="m1772,10847l10137,10847,10137,10563,1772,10563,1772,10847xe" filled="true" fillcolor="#282c34" stroked="false">
                <v:path arrowok="t"/>
                <v:fill type="solid"/>
              </v:shape>
            </v:group>
            <v:group style="position:absolute;left:1772;top:10847;width:8365;height:288" coordorigin="1772,10847" coordsize="8365,288">
              <v:shape style="position:absolute;left:1772;top:10847;width:8365;height:288" coordorigin="1772,10847" coordsize="8365,288" path="m1772,11135l10137,11135,10137,10847,1772,10847,1772,11135xe" filled="true" fillcolor="#282c34" stroked="false">
                <v:path arrowok="t"/>
                <v:fill type="solid"/>
              </v:shape>
            </v:group>
            <v:group style="position:absolute;left:1772;top:11135;width:8365;height:284" coordorigin="1772,11135" coordsize="8365,284">
              <v:shape style="position:absolute;left:1772;top:11135;width:8365;height:284" coordorigin="1772,11135" coordsize="8365,284" path="m1772,11418l10137,11418,10137,11135,1772,11135,1772,11418xe" filled="true" fillcolor="#282c34" stroked="false">
                <v:path arrowok="t"/>
                <v:fill type="solid"/>
              </v:shape>
            </v:group>
            <v:group style="position:absolute;left:1772;top:11418;width:8365;height:288" coordorigin="1772,11418" coordsize="8365,288">
              <v:shape style="position:absolute;left:1772;top:11418;width:8365;height:288" coordorigin="1772,11418" coordsize="8365,288" path="m1772,11706l10137,11706,10137,11418,1772,11418,1772,11706xe" filled="true" fillcolor="#282c34" stroked="false">
                <v:path arrowok="t"/>
                <v:fill type="solid"/>
              </v:shape>
            </v:group>
            <v:group style="position:absolute;left:1772;top:11706;width:8365;height:284" coordorigin="1772,11706" coordsize="8365,284">
              <v:shape style="position:absolute;left:1772;top:11706;width:8365;height:284" coordorigin="1772,11706" coordsize="8365,284" path="m1772,11989l10137,11989,10137,11706,1772,11706,1772,11989xe" filled="true" fillcolor="#282c34" stroked="false">
                <v:path arrowok="t"/>
                <v:fill type="solid"/>
              </v:shape>
            </v:group>
            <v:group style="position:absolute;left:1772;top:11989;width:8365;height:284" coordorigin="1772,11989" coordsize="8365,284">
              <v:shape style="position:absolute;left:1772;top:11989;width:8365;height:284" coordorigin="1772,11989" coordsize="8365,284" path="m1772,12272l10137,12272,10137,11989,1772,11989,1772,12272xe" filled="true" fillcolor="#282c34" stroked="false">
                <v:path arrowok="t"/>
                <v:fill type="solid"/>
              </v:shape>
            </v:group>
            <v:group style="position:absolute;left:1772;top:12272;width:8365;height:289" coordorigin="1772,12272" coordsize="8365,289">
              <v:shape style="position:absolute;left:1772;top:12272;width:8365;height:289" coordorigin="1772,12272" coordsize="8365,289" path="m1772,12561l10137,12561,10137,12272,1772,12272,1772,12561xe" filled="true" fillcolor="#282c34" stroked="false">
                <v:path arrowok="t"/>
                <v:fill type="solid"/>
              </v:shape>
            </v:group>
            <v:group style="position:absolute;left:1772;top:12561;width:8365;height:284" coordorigin="1772,12561" coordsize="8365,284">
              <v:shape style="position:absolute;left:1772;top:12561;width:8365;height:284" coordorigin="1772,12561" coordsize="8365,284" path="m1772,12844l10137,12844,10137,12561,1772,12561,1772,12844xe" filled="true" fillcolor="#282c34" stroked="false">
                <v:path arrowok="t"/>
                <v:fill type="solid"/>
              </v:shape>
            </v:group>
            <v:group style="position:absolute;left:1772;top:12844;width:8365;height:524" coordorigin="1772,12844" coordsize="8365,524">
              <v:shape style="position:absolute;left:1772;top:12844;width:8365;height:524" coordorigin="1772,12844" coordsize="8365,524" path="m1772,13367l10137,13367,10137,12844,1772,12844,1772,13367xe" filled="true" fillcolor="#282c34" stroked="false">
                <v:path arrowok="t"/>
                <v:fill type="solid"/>
              </v:shape>
            </v:group>
            <v:group style="position:absolute;left:1772;top:13367;width:8365;height:288" coordorigin="1772,13367" coordsize="8365,288">
              <v:shape style="position:absolute;left:1772;top:13367;width:8365;height:288" coordorigin="1772,13367" coordsize="8365,288" path="m1772,13655l10137,13655,10137,13367,1772,13367,1772,13655xe" filled="true" fillcolor="#282c34" stroked="false">
                <v:path arrowok="t"/>
                <v:fill type="solid"/>
              </v:shape>
            </v:group>
            <v:group style="position:absolute;left:1772;top:13655;width:8365;height:284" coordorigin="1772,13655" coordsize="8365,284">
              <v:shape style="position:absolute;left:1772;top:13655;width:8365;height:284" coordorigin="1772,13655" coordsize="8365,284" path="m1772,13938l10137,13938,10137,13655,1772,13655,1772,13938xe" filled="true" fillcolor="#282c34" stroked="false">
                <v:path arrowok="t"/>
                <v:fill type="solid"/>
              </v:shape>
            </v:group>
            <v:group style="position:absolute;left:1772;top:13938;width:8365;height:289" coordorigin="1772,13938" coordsize="8365,289">
              <v:shape style="position:absolute;left:1772;top:13938;width:8365;height:289" coordorigin="1772,13938" coordsize="8365,289" path="m1772,14227l10137,14227,10137,13938,1772,13938,1772,14227xe" filled="true" fillcolor="#282c34" stroked="false">
                <v:path arrowok="t"/>
                <v:fill type="solid"/>
              </v:shape>
            </v:group>
            <v:group style="position:absolute;left:1772;top:14227;width:8365;height:284" coordorigin="1772,14227" coordsize="8365,284">
              <v:shape style="position:absolute;left:1772;top:14227;width:8365;height:284" coordorigin="1772,14227" coordsize="8365,284" path="m1772,14510l10137,14510,10137,14227,1772,14227,1772,14510xe" filled="true" fillcolor="#282c34" stroked="false">
                <v:path arrowok="t"/>
                <v:fill type="solid"/>
              </v:shape>
            </v:group>
            <v:group style="position:absolute;left:1772;top:14510;width:8365;height:284" coordorigin="1772,14510" coordsize="8365,284">
              <v:shape style="position:absolute;left:1772;top:14510;width:8365;height:284" coordorigin="1772,14510" coordsize="8365,284" path="m1772,14793l10137,14793,10137,14510,1772,14510,1772,14793xe" filled="true" fillcolor="#282c34" stroked="false">
                <v:path arrowok="t"/>
                <v:fill type="solid"/>
              </v:shape>
            </v:group>
            <v:group style="position:absolute;left:1772;top:14793;width:8365;height:288" coordorigin="1772,14793" coordsize="8365,288">
              <v:shape style="position:absolute;left:1772;top:14793;width:8365;height:288" coordorigin="1772,14793" coordsize="8365,288" path="m1772,15081l10137,15081,10137,14793,1772,14793,1772,15081xe" filled="true" fillcolor="#282c34" stroked="false">
                <v:path arrowok="t"/>
                <v:fill type="solid"/>
              </v:shape>
            </v:group>
            <v:group style="position:absolute;left:1772;top:15081;width:8365;height:284" coordorigin="1772,15081" coordsize="8365,284">
              <v:shape style="position:absolute;left:1772;top:15081;width:8365;height:284" coordorigin="1772,15081" coordsize="8365,284" path="m1772,15364l10137,15364,10137,15081,1772,15081,1772,15364xe" filled="true" fillcolor="#282c34" stroked="false">
                <v:path arrowok="t"/>
                <v:fill type="solid"/>
              </v:shape>
            </v:group>
            <w10:wrap type="none"/>
          </v:group>
        </w:pict>
      </w: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T14</w:t>
        <w:tab/>
        <w:t>IOSTANDARD LVCMOS33 }</w:t>
      </w:r>
      <w:r>
        <w:rPr>
          <w:color w:val="ABB1BE"/>
          <w:spacing w:val="-9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/>
        <w:ind w:left="140" w:right="124"/>
        <w:jc w:val="left"/>
      </w:pPr>
      <w:r>
        <w:rPr>
          <w:color w:val="ABB1BE"/>
        </w:rPr>
        <w:t>{ o_sel[</w:t>
      </w:r>
      <w:r>
        <w:rPr>
          <w:color w:val="D19A66"/>
        </w:rPr>
        <w:t>5</w:t>
      </w:r>
      <w:r>
        <w:rPr>
          <w:color w:val="ABB1BE"/>
        </w:rPr>
        <w:t>] }]; #IO_L14P_T2_SRCC_14</w:t>
      </w:r>
      <w:r>
        <w:rPr>
          <w:color w:val="ABB1BE"/>
          <w:spacing w:val="-8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an[</w:t>
      </w:r>
      <w:r>
        <w:rPr>
          <w:color w:val="D19A66"/>
        </w:rPr>
        <w:t>5</w:t>
      </w:r>
      <w:r>
        <w:rPr>
          <w:color w:val="ABB1BE"/>
        </w:rPr>
        <w:t>]</w:t>
      </w:r>
      <w:r>
        <w:rPr/>
      </w:r>
    </w:p>
    <w:p>
      <w:pPr>
        <w:pStyle w:val="BodyText"/>
        <w:tabs>
          <w:tab w:pos="4600" w:val="left" w:leader="none"/>
        </w:tabs>
        <w:spacing w:line="240" w:lineRule="auto" w:before="42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K2</w:t>
        <w:tab/>
        <w:t>IOSTANDARD LVCMOS33 }</w:t>
      </w:r>
      <w:r>
        <w:rPr>
          <w:color w:val="ABB1BE"/>
          <w:spacing w:val="-13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 w:before="38"/>
        <w:ind w:left="140" w:right="124"/>
        <w:jc w:val="left"/>
      </w:pPr>
      <w:r>
        <w:rPr>
          <w:color w:val="ABB1BE"/>
        </w:rPr>
        <w:t>{ o_sel[</w:t>
      </w:r>
      <w:r>
        <w:rPr>
          <w:color w:val="D19A66"/>
        </w:rPr>
        <w:t>6</w:t>
      </w:r>
      <w:r>
        <w:rPr>
          <w:color w:val="ABB1BE"/>
        </w:rPr>
        <w:t>] }]; #IO_L23P_T3_35</w:t>
      </w:r>
      <w:r>
        <w:rPr>
          <w:color w:val="ABB1BE"/>
          <w:spacing w:val="-9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an[</w:t>
      </w:r>
      <w:r>
        <w:rPr>
          <w:color w:val="D19A66"/>
        </w:rPr>
        <w:t>6</w:t>
      </w:r>
      <w:r>
        <w:rPr>
          <w:color w:val="ABB1BE"/>
        </w:rPr>
        <w:t>]</w:t>
      </w:r>
      <w:r>
        <w:rPr/>
      </w:r>
    </w:p>
    <w:p>
      <w:pPr>
        <w:pStyle w:val="BodyText"/>
        <w:tabs>
          <w:tab w:pos="4610" w:val="left" w:leader="none"/>
        </w:tabs>
        <w:spacing w:line="240" w:lineRule="auto" w:before="42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U13</w:t>
        <w:tab/>
        <w:t>IOSTANDARD LVCMOS33 }</w:t>
      </w:r>
      <w:r>
        <w:rPr>
          <w:color w:val="ABB1BE"/>
          <w:spacing w:val="-9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/>
        <w:ind w:left="140" w:right="124"/>
        <w:jc w:val="left"/>
      </w:pPr>
      <w:r>
        <w:rPr>
          <w:color w:val="ABB1BE"/>
        </w:rPr>
        <w:t>{ o_sel[</w:t>
      </w:r>
      <w:r>
        <w:rPr>
          <w:color w:val="D19A66"/>
        </w:rPr>
        <w:t>7</w:t>
      </w:r>
      <w:r>
        <w:rPr>
          <w:color w:val="ABB1BE"/>
        </w:rPr>
        <w:t>] }]; #IO_L23N_T3_A02_D18_14</w:t>
      </w:r>
      <w:r>
        <w:rPr>
          <w:color w:val="ABB1BE"/>
          <w:spacing w:val="-9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an[</w:t>
      </w:r>
      <w:r>
        <w:rPr>
          <w:color w:val="D19A66"/>
        </w:rPr>
        <w:t>7</w:t>
      </w:r>
      <w:r>
        <w:rPr>
          <w:color w:val="ABB1BE"/>
        </w:rPr>
        <w:t>]</w:t>
      </w:r>
      <w:r>
        <w:rPr/>
      </w:r>
    </w:p>
    <w:p>
      <w:pPr>
        <w:spacing w:line="240" w:lineRule="auto" w:before="4"/>
        <w:ind w:right="0"/>
        <w:rPr>
          <w:rFonts w:ascii="Consolas" w:hAnsi="Consolas" w:cs="Consolas" w:eastAsia="Consolas" w:hint="default"/>
          <w:sz w:val="22"/>
          <w:szCs w:val="22"/>
        </w:rPr>
      </w:pPr>
    </w:p>
    <w:p>
      <w:pPr>
        <w:pStyle w:val="BodyText"/>
        <w:spacing w:line="240" w:lineRule="auto" w:before="63"/>
        <w:ind w:left="140" w:right="124"/>
        <w:jc w:val="left"/>
      </w:pPr>
      <w:r>
        <w:rPr>
          <w:color w:val="ABB1BE"/>
        </w:rPr>
        <w:t>#</w:t>
      </w:r>
      <w:r>
        <w:rPr>
          <w:color w:val="ABB1BE"/>
          <w:spacing w:val="-5"/>
        </w:rPr>
        <w:t> </w:t>
      </w:r>
      <w:r>
        <w:rPr>
          <w:color w:val="ABB1BE"/>
        </w:rPr>
        <w:t>Switches</w:t>
      </w:r>
      <w:r>
        <w:rPr/>
      </w:r>
    </w:p>
    <w:p>
      <w:pPr>
        <w:pStyle w:val="BodyText"/>
        <w:tabs>
          <w:tab w:pos="4609" w:val="left" w:leader="none"/>
        </w:tabs>
        <w:spacing w:line="240" w:lineRule="auto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J15</w:t>
        <w:tab/>
        <w:t>IOSTANDARD LVCMOS33 }</w:t>
      </w:r>
      <w:r>
        <w:rPr>
          <w:color w:val="ABB1BE"/>
          <w:spacing w:val="-8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/>
        <w:ind w:left="140" w:right="124"/>
        <w:jc w:val="left"/>
      </w:pPr>
      <w:r>
        <w:rPr>
          <w:color w:val="ABB1BE"/>
        </w:rPr>
        <w:t>{ sw_i[</w:t>
      </w:r>
      <w:r>
        <w:rPr>
          <w:color w:val="D19A66"/>
        </w:rPr>
        <w:t>0</w:t>
      </w:r>
      <w:r>
        <w:rPr>
          <w:color w:val="ABB1BE"/>
        </w:rPr>
        <w:t>] }]; #IO_L24N_T3_RS0_15</w:t>
      </w:r>
      <w:r>
        <w:rPr>
          <w:color w:val="ABB1BE"/>
          <w:spacing w:val="-11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sw[</w:t>
      </w:r>
      <w:r>
        <w:rPr>
          <w:color w:val="D19A66"/>
        </w:rPr>
        <w:t>0</w:t>
      </w:r>
      <w:r>
        <w:rPr>
          <w:color w:val="ABB1BE"/>
        </w:rPr>
        <w:t>]</w:t>
      </w:r>
      <w:r>
        <w:rPr/>
      </w:r>
    </w:p>
    <w:p>
      <w:pPr>
        <w:pStyle w:val="BodyText"/>
        <w:tabs>
          <w:tab w:pos="4610" w:val="left" w:leader="none"/>
        </w:tabs>
        <w:spacing w:line="240" w:lineRule="auto" w:before="42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L16</w:t>
        <w:tab/>
        <w:t>IOSTANDARD LVCMOS33 }</w:t>
      </w:r>
      <w:r>
        <w:rPr>
          <w:color w:val="ABB1BE"/>
          <w:spacing w:val="-9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/>
        <w:ind w:left="140" w:right="124"/>
        <w:jc w:val="left"/>
      </w:pPr>
      <w:r>
        <w:rPr>
          <w:color w:val="ABB1BE"/>
        </w:rPr>
        <w:t>{ sw_i[</w:t>
      </w:r>
      <w:r>
        <w:rPr>
          <w:color w:val="D19A66"/>
        </w:rPr>
        <w:t>1</w:t>
      </w:r>
      <w:r>
        <w:rPr>
          <w:color w:val="ABB1BE"/>
        </w:rPr>
        <w:t>] }]; #IO_L3N_T0_DQS_EMCCLK_14</w:t>
      </w:r>
      <w:r>
        <w:rPr>
          <w:color w:val="ABB1BE"/>
          <w:spacing w:val="-8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sw[</w:t>
      </w:r>
      <w:r>
        <w:rPr>
          <w:color w:val="D19A66"/>
        </w:rPr>
        <w:t>1</w:t>
      </w:r>
      <w:r>
        <w:rPr>
          <w:color w:val="ABB1BE"/>
        </w:rPr>
        <w:t>]</w:t>
      </w:r>
      <w:r>
        <w:rPr/>
      </w:r>
    </w:p>
    <w:p>
      <w:pPr>
        <w:pStyle w:val="BodyText"/>
        <w:tabs>
          <w:tab w:pos="4611" w:val="left" w:leader="none"/>
        </w:tabs>
        <w:spacing w:line="240" w:lineRule="auto" w:before="42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M13</w:t>
        <w:tab/>
        <w:t>IOSTANDARD LVCMOS33 }</w:t>
      </w:r>
      <w:r>
        <w:rPr>
          <w:color w:val="ABB1BE"/>
          <w:spacing w:val="-8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/>
        <w:ind w:left="140" w:right="124"/>
        <w:jc w:val="left"/>
      </w:pPr>
      <w:r>
        <w:rPr>
          <w:color w:val="ABB1BE"/>
        </w:rPr>
        <w:t>{ sw_i[</w:t>
      </w:r>
      <w:r>
        <w:rPr>
          <w:color w:val="D19A66"/>
        </w:rPr>
        <w:t>2</w:t>
      </w:r>
      <w:r>
        <w:rPr>
          <w:color w:val="ABB1BE"/>
        </w:rPr>
        <w:t>] }]; #IO_L6N_T0_D08_VREF_14</w:t>
      </w:r>
      <w:r>
        <w:rPr>
          <w:color w:val="ABB1BE"/>
          <w:spacing w:val="-8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sw[</w:t>
      </w:r>
      <w:r>
        <w:rPr>
          <w:color w:val="D19A66"/>
        </w:rPr>
        <w:t>2</w:t>
      </w:r>
      <w:r>
        <w:rPr>
          <w:color w:val="ABB1BE"/>
        </w:rPr>
        <w:t>]</w:t>
      </w:r>
      <w:r>
        <w:rPr/>
      </w:r>
    </w:p>
    <w:p>
      <w:pPr>
        <w:pStyle w:val="BodyText"/>
        <w:tabs>
          <w:tab w:pos="4610" w:val="left" w:leader="none"/>
        </w:tabs>
        <w:spacing w:line="240" w:lineRule="auto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R15</w:t>
        <w:tab/>
        <w:t>IOSTANDARD LVCMOS33 }</w:t>
      </w:r>
      <w:r>
        <w:rPr>
          <w:color w:val="ABB1BE"/>
          <w:spacing w:val="-9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 w:before="42"/>
        <w:ind w:left="140" w:right="124"/>
        <w:jc w:val="left"/>
      </w:pPr>
      <w:r>
        <w:rPr>
          <w:color w:val="ABB1BE"/>
        </w:rPr>
        <w:t>{ sw_i[</w:t>
      </w:r>
      <w:r>
        <w:rPr>
          <w:color w:val="D19A66"/>
        </w:rPr>
        <w:t>3</w:t>
      </w:r>
      <w:r>
        <w:rPr>
          <w:color w:val="ABB1BE"/>
        </w:rPr>
        <w:t>] }]; #IO_L13N_T2_MRCC_14</w:t>
      </w:r>
      <w:r>
        <w:rPr>
          <w:color w:val="ABB1BE"/>
          <w:spacing w:val="-8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sw[</w:t>
      </w:r>
      <w:r>
        <w:rPr>
          <w:color w:val="D19A66"/>
        </w:rPr>
        <w:t>3</w:t>
      </w:r>
      <w:r>
        <w:rPr>
          <w:color w:val="ABB1BE"/>
        </w:rPr>
        <w:t>]</w:t>
      </w:r>
      <w:r>
        <w:rPr/>
      </w:r>
    </w:p>
    <w:p>
      <w:pPr>
        <w:pStyle w:val="BodyText"/>
        <w:tabs>
          <w:tab w:pos="4610" w:val="left" w:leader="none"/>
        </w:tabs>
        <w:spacing w:line="240" w:lineRule="auto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R17</w:t>
        <w:tab/>
        <w:t>IOSTANDARD LVCMOS33 }</w:t>
      </w:r>
      <w:r>
        <w:rPr>
          <w:color w:val="ABB1BE"/>
          <w:spacing w:val="-6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/>
        <w:ind w:left="140" w:right="124"/>
        <w:jc w:val="left"/>
      </w:pPr>
      <w:r>
        <w:rPr>
          <w:color w:val="ABB1BE"/>
        </w:rPr>
        <w:t>{ sw_i[</w:t>
      </w:r>
      <w:r>
        <w:rPr>
          <w:color w:val="D19A66"/>
        </w:rPr>
        <w:t>4</w:t>
      </w:r>
      <w:r>
        <w:rPr>
          <w:color w:val="ABB1BE"/>
        </w:rPr>
        <w:t>] }]; #IO_L12N_T1_MRCC_14</w:t>
      </w:r>
      <w:r>
        <w:rPr>
          <w:color w:val="ABB1BE"/>
          <w:spacing w:val="-8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sw[</w:t>
      </w:r>
      <w:r>
        <w:rPr>
          <w:color w:val="D19A66"/>
        </w:rPr>
        <w:t>4</w:t>
      </w:r>
      <w:r>
        <w:rPr>
          <w:color w:val="ABB1BE"/>
        </w:rPr>
        <w:t>]</w:t>
      </w:r>
      <w:r>
        <w:rPr/>
      </w:r>
    </w:p>
    <w:p>
      <w:pPr>
        <w:pStyle w:val="BodyText"/>
        <w:tabs>
          <w:tab w:pos="4610" w:val="left" w:leader="none"/>
        </w:tabs>
        <w:spacing w:line="240" w:lineRule="auto" w:before="42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T18</w:t>
        <w:tab/>
        <w:t>IOSTANDARD LVCMOS33 }</w:t>
      </w:r>
      <w:r>
        <w:rPr>
          <w:color w:val="ABB1BE"/>
          <w:spacing w:val="-9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/>
        <w:ind w:left="140" w:right="124"/>
        <w:jc w:val="left"/>
      </w:pPr>
      <w:r>
        <w:rPr>
          <w:color w:val="ABB1BE"/>
        </w:rPr>
        <w:t>{ sw_i[</w:t>
      </w:r>
      <w:r>
        <w:rPr>
          <w:color w:val="D19A66"/>
        </w:rPr>
        <w:t>5</w:t>
      </w:r>
      <w:r>
        <w:rPr>
          <w:color w:val="ABB1BE"/>
        </w:rPr>
        <w:t>] }]; #IO_L7N_T1_D10_14</w:t>
      </w:r>
      <w:r>
        <w:rPr>
          <w:color w:val="ABB1BE"/>
          <w:spacing w:val="-11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sw[</w:t>
      </w:r>
      <w:r>
        <w:rPr>
          <w:color w:val="D19A66"/>
        </w:rPr>
        <w:t>5</w:t>
      </w:r>
      <w:r>
        <w:rPr>
          <w:color w:val="ABB1BE"/>
        </w:rPr>
        <w:t>]</w:t>
      </w:r>
      <w:r>
        <w:rPr/>
      </w:r>
    </w:p>
    <w:p>
      <w:pPr>
        <w:pStyle w:val="BodyText"/>
        <w:tabs>
          <w:tab w:pos="4610" w:val="left" w:leader="none"/>
        </w:tabs>
        <w:spacing w:line="240" w:lineRule="auto" w:before="42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U18</w:t>
        <w:tab/>
        <w:t>IOSTANDARD LVCMOS33 }</w:t>
      </w:r>
      <w:r>
        <w:rPr>
          <w:color w:val="ABB1BE"/>
          <w:spacing w:val="-9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/>
        <w:ind w:left="140" w:right="124"/>
        <w:jc w:val="left"/>
      </w:pPr>
      <w:r>
        <w:rPr>
          <w:color w:val="ABB1BE"/>
        </w:rPr>
        <w:t>{ sw_i[</w:t>
      </w:r>
      <w:r>
        <w:rPr>
          <w:color w:val="D19A66"/>
        </w:rPr>
        <w:t>6</w:t>
      </w:r>
      <w:r>
        <w:rPr>
          <w:color w:val="ABB1BE"/>
        </w:rPr>
        <w:t>] }]; #IO_L17N_T2_A13_D29_14</w:t>
      </w:r>
      <w:r>
        <w:rPr>
          <w:color w:val="ABB1BE"/>
          <w:spacing w:val="-8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sw[</w:t>
      </w:r>
      <w:r>
        <w:rPr>
          <w:color w:val="D19A66"/>
        </w:rPr>
        <w:t>6</w:t>
      </w:r>
      <w:r>
        <w:rPr>
          <w:color w:val="ABB1BE"/>
        </w:rPr>
        <w:t>]</w:t>
      </w:r>
      <w:r>
        <w:rPr/>
      </w:r>
    </w:p>
    <w:p>
      <w:pPr>
        <w:pStyle w:val="BodyText"/>
        <w:tabs>
          <w:tab w:pos="4610" w:val="left" w:leader="none"/>
        </w:tabs>
        <w:spacing w:line="240" w:lineRule="auto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R13</w:t>
        <w:tab/>
        <w:t>IOSTANDARD LVCMOS33 }</w:t>
      </w:r>
      <w:r>
        <w:rPr>
          <w:color w:val="ABB1BE"/>
          <w:spacing w:val="-9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 w:before="42"/>
        <w:ind w:left="140" w:right="124"/>
        <w:jc w:val="left"/>
      </w:pPr>
      <w:r>
        <w:rPr>
          <w:color w:val="ABB1BE"/>
        </w:rPr>
        <w:t>{ sw_i[</w:t>
      </w:r>
      <w:r>
        <w:rPr>
          <w:color w:val="D19A66"/>
        </w:rPr>
        <w:t>7</w:t>
      </w:r>
      <w:r>
        <w:rPr>
          <w:color w:val="ABB1BE"/>
        </w:rPr>
        <w:t>] }]; #IO_L5N_T0_D07_14</w:t>
      </w:r>
      <w:r>
        <w:rPr>
          <w:color w:val="ABB1BE"/>
          <w:spacing w:val="-11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sw[</w:t>
      </w:r>
      <w:r>
        <w:rPr>
          <w:color w:val="D19A66"/>
        </w:rPr>
        <w:t>7</w:t>
      </w:r>
      <w:r>
        <w:rPr>
          <w:color w:val="ABB1BE"/>
        </w:rPr>
        <w:t>]</w:t>
      </w:r>
      <w:r>
        <w:rPr/>
      </w:r>
    </w:p>
    <w:p>
      <w:pPr>
        <w:pStyle w:val="BodyText"/>
        <w:tabs>
          <w:tab w:pos="4600" w:val="left" w:leader="none"/>
        </w:tabs>
        <w:spacing w:line="240" w:lineRule="auto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T8</w:t>
        <w:tab/>
        <w:t>IOSTANDARD LVCMOS18 }</w:t>
      </w:r>
      <w:r>
        <w:rPr>
          <w:color w:val="ABB1BE"/>
          <w:spacing w:val="-13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/>
        <w:ind w:left="140" w:right="124"/>
        <w:jc w:val="left"/>
      </w:pPr>
      <w:r>
        <w:rPr>
          <w:color w:val="ABB1BE"/>
        </w:rPr>
        <w:t>{ sw_i[</w:t>
      </w:r>
      <w:r>
        <w:rPr>
          <w:color w:val="D19A66"/>
        </w:rPr>
        <w:t>8</w:t>
      </w:r>
      <w:r>
        <w:rPr>
          <w:color w:val="ABB1BE"/>
        </w:rPr>
        <w:t>] }]; #IO_L24N_T3_34</w:t>
      </w:r>
      <w:r>
        <w:rPr>
          <w:color w:val="ABB1BE"/>
          <w:spacing w:val="-9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sw[</w:t>
      </w:r>
      <w:r>
        <w:rPr>
          <w:color w:val="D19A66"/>
        </w:rPr>
        <w:t>8</w:t>
      </w:r>
      <w:r>
        <w:rPr>
          <w:color w:val="ABB1BE"/>
        </w:rPr>
        <w:t>]</w:t>
      </w:r>
      <w:r>
        <w:rPr/>
      </w:r>
    </w:p>
    <w:p>
      <w:pPr>
        <w:pStyle w:val="BodyText"/>
        <w:tabs>
          <w:tab w:pos="4600" w:val="left" w:leader="none"/>
        </w:tabs>
        <w:spacing w:line="240" w:lineRule="auto" w:before="42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U8</w:t>
        <w:tab/>
        <w:t>IOSTANDARD LVCMOS18 }</w:t>
      </w:r>
      <w:r>
        <w:rPr>
          <w:color w:val="ABB1BE"/>
          <w:spacing w:val="-13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/>
        <w:ind w:left="140" w:right="124"/>
        <w:jc w:val="left"/>
      </w:pPr>
      <w:r>
        <w:rPr>
          <w:color w:val="ABB1BE"/>
        </w:rPr>
        <w:t>{ sw_i[</w:t>
      </w:r>
      <w:r>
        <w:rPr>
          <w:color w:val="D19A66"/>
        </w:rPr>
        <w:t>9</w:t>
      </w:r>
      <w:r>
        <w:rPr>
          <w:color w:val="ABB1BE"/>
        </w:rPr>
        <w:t>] }]; #IO_25_34</w:t>
      </w:r>
      <w:r>
        <w:rPr>
          <w:color w:val="ABB1BE"/>
          <w:spacing w:val="-8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sw[</w:t>
      </w:r>
      <w:r>
        <w:rPr>
          <w:color w:val="D19A66"/>
        </w:rPr>
        <w:t>9</w:t>
      </w:r>
      <w:r>
        <w:rPr>
          <w:color w:val="ABB1BE"/>
        </w:rPr>
        <w:t>]</w:t>
      </w:r>
      <w:r>
        <w:rPr/>
      </w:r>
    </w:p>
    <w:p>
      <w:pPr>
        <w:pStyle w:val="BodyText"/>
        <w:tabs>
          <w:tab w:pos="4610" w:val="left" w:leader="none"/>
        </w:tabs>
        <w:spacing w:line="240" w:lineRule="auto" w:before="42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R16</w:t>
        <w:tab/>
        <w:t>IOSTANDARD LVCMOS33 }</w:t>
      </w:r>
      <w:r>
        <w:rPr>
          <w:color w:val="ABB1BE"/>
          <w:spacing w:val="-9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/>
        <w:ind w:left="140" w:right="124"/>
        <w:jc w:val="left"/>
      </w:pPr>
      <w:r>
        <w:rPr>
          <w:color w:val="ABB1BE"/>
        </w:rPr>
        <w:t>{ sw_i[</w:t>
      </w:r>
      <w:r>
        <w:rPr>
          <w:color w:val="D19A66"/>
        </w:rPr>
        <w:t>10</w:t>
      </w:r>
      <w:r>
        <w:rPr>
          <w:color w:val="ABB1BE"/>
        </w:rPr>
        <w:t>] }]; #IO_L15P_T2_DQS_RDWR_B_14</w:t>
      </w:r>
      <w:r>
        <w:rPr>
          <w:color w:val="ABB1BE"/>
          <w:spacing w:val="-10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sw[</w:t>
      </w:r>
      <w:r>
        <w:rPr>
          <w:color w:val="D19A66"/>
        </w:rPr>
        <w:t>10</w:t>
      </w:r>
      <w:r>
        <w:rPr>
          <w:color w:val="ABB1BE"/>
        </w:rPr>
        <w:t>]</w:t>
      </w:r>
      <w:r>
        <w:rPr/>
      </w:r>
    </w:p>
    <w:p>
      <w:pPr>
        <w:pStyle w:val="BodyText"/>
        <w:tabs>
          <w:tab w:pos="4610" w:val="left" w:leader="none"/>
        </w:tabs>
        <w:spacing w:line="240" w:lineRule="auto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T13</w:t>
        <w:tab/>
        <w:t>IOSTANDARD LVCMOS33 }</w:t>
      </w:r>
      <w:r>
        <w:rPr>
          <w:color w:val="ABB1BE"/>
          <w:spacing w:val="-9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 w:before="42"/>
        <w:ind w:left="140" w:right="124"/>
        <w:jc w:val="left"/>
      </w:pPr>
      <w:r>
        <w:rPr>
          <w:color w:val="ABB1BE"/>
        </w:rPr>
        <w:t>{ sw_i[</w:t>
      </w:r>
      <w:r>
        <w:rPr>
          <w:color w:val="D19A66"/>
        </w:rPr>
        <w:t>11</w:t>
      </w:r>
      <w:r>
        <w:rPr>
          <w:color w:val="ABB1BE"/>
        </w:rPr>
        <w:t>] }]; #IO_L23P_T3_A03_D19_14</w:t>
      </w:r>
      <w:r>
        <w:rPr>
          <w:color w:val="ABB1BE"/>
          <w:spacing w:val="-9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sw[</w:t>
      </w:r>
      <w:r>
        <w:rPr>
          <w:color w:val="D19A66"/>
        </w:rPr>
        <w:t>11</w:t>
      </w:r>
      <w:r>
        <w:rPr>
          <w:color w:val="ABB1BE"/>
        </w:rPr>
        <w:t>]</w:t>
      </w:r>
      <w:r>
        <w:rPr/>
      </w:r>
    </w:p>
    <w:p>
      <w:pPr>
        <w:pStyle w:val="BodyText"/>
        <w:tabs>
          <w:tab w:pos="4600" w:val="left" w:leader="none"/>
        </w:tabs>
        <w:spacing w:line="240" w:lineRule="auto" w:before="38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H6</w:t>
        <w:tab/>
        <w:t>IOSTANDARD LVCMOS33 }</w:t>
      </w:r>
      <w:r>
        <w:rPr>
          <w:color w:val="ABB1BE"/>
          <w:spacing w:val="-13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/>
        <w:ind w:left="140" w:right="124"/>
        <w:jc w:val="left"/>
      </w:pPr>
      <w:r>
        <w:rPr>
          <w:color w:val="ABB1BE"/>
        </w:rPr>
        <w:t>{ sw_i[</w:t>
      </w:r>
      <w:r>
        <w:rPr>
          <w:color w:val="D19A66"/>
        </w:rPr>
        <w:t>12</w:t>
      </w:r>
      <w:r>
        <w:rPr>
          <w:color w:val="ABB1BE"/>
        </w:rPr>
        <w:t>] }]; #IO_L24P_T3_35</w:t>
      </w:r>
      <w:r>
        <w:rPr>
          <w:color w:val="ABB1BE"/>
          <w:spacing w:val="-10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sw[</w:t>
      </w:r>
      <w:r>
        <w:rPr>
          <w:color w:val="D19A66"/>
        </w:rPr>
        <w:t>12</w:t>
      </w:r>
      <w:r>
        <w:rPr>
          <w:color w:val="ABB1BE"/>
        </w:rPr>
        <w:t>]</w:t>
      </w:r>
      <w:r>
        <w:rPr/>
      </w:r>
    </w:p>
    <w:p>
      <w:pPr>
        <w:pStyle w:val="BodyText"/>
        <w:tabs>
          <w:tab w:pos="4610" w:val="left" w:leader="none"/>
        </w:tabs>
        <w:spacing w:line="240" w:lineRule="auto" w:before="42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U12</w:t>
        <w:tab/>
        <w:t>IOSTANDARD LVCMOS33 }</w:t>
      </w:r>
      <w:r>
        <w:rPr>
          <w:color w:val="ABB1BE"/>
          <w:spacing w:val="-9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/>
        <w:ind w:left="140" w:right="124"/>
        <w:jc w:val="left"/>
      </w:pPr>
      <w:r>
        <w:rPr>
          <w:color w:val="ABB1BE"/>
        </w:rPr>
        <w:t>{ sw_i[</w:t>
      </w:r>
      <w:r>
        <w:rPr>
          <w:color w:val="D19A66"/>
        </w:rPr>
        <w:t>13</w:t>
      </w:r>
      <w:r>
        <w:rPr>
          <w:color w:val="ABB1BE"/>
        </w:rPr>
        <w:t>] }]; #IO_L20P_T3_A08_D24_14</w:t>
      </w:r>
      <w:r>
        <w:rPr>
          <w:color w:val="ABB1BE"/>
          <w:spacing w:val="-9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sw[</w:t>
      </w:r>
      <w:r>
        <w:rPr>
          <w:color w:val="D19A66"/>
        </w:rPr>
        <w:t>13</w:t>
      </w:r>
      <w:r>
        <w:rPr>
          <w:color w:val="ABB1BE"/>
        </w:rPr>
        <w:t>]</w:t>
      </w:r>
      <w:r>
        <w:rPr/>
      </w:r>
    </w:p>
    <w:p>
      <w:pPr>
        <w:pStyle w:val="BodyText"/>
        <w:tabs>
          <w:tab w:pos="4610" w:val="left" w:leader="none"/>
        </w:tabs>
        <w:spacing w:line="240" w:lineRule="auto" w:before="42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U11</w:t>
        <w:tab/>
        <w:t>IOSTANDARD LVCMOS33 }</w:t>
      </w:r>
      <w:r>
        <w:rPr>
          <w:color w:val="ABB1BE"/>
          <w:spacing w:val="-9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/>
        <w:ind w:left="140" w:right="124"/>
        <w:jc w:val="left"/>
      </w:pPr>
      <w:r>
        <w:rPr>
          <w:color w:val="ABB1BE"/>
        </w:rPr>
        <w:t>{ sw_i[</w:t>
      </w:r>
      <w:r>
        <w:rPr>
          <w:color w:val="D19A66"/>
        </w:rPr>
        <w:t>14</w:t>
      </w:r>
      <w:r>
        <w:rPr>
          <w:color w:val="ABB1BE"/>
        </w:rPr>
        <w:t>] }]; #IO_L19N_T3_A09_D25_VREF_14</w:t>
      </w:r>
      <w:r>
        <w:rPr>
          <w:color w:val="ABB1BE"/>
          <w:spacing w:val="-10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sw[</w:t>
      </w:r>
      <w:r>
        <w:rPr>
          <w:color w:val="D19A66"/>
        </w:rPr>
        <w:t>14</w:t>
      </w:r>
      <w:r>
        <w:rPr>
          <w:color w:val="ABB1BE"/>
        </w:rPr>
        <w:t>]</w:t>
      </w:r>
      <w:r>
        <w:rPr/>
      </w:r>
    </w:p>
    <w:p>
      <w:pPr>
        <w:pStyle w:val="BodyText"/>
        <w:tabs>
          <w:tab w:pos="4610" w:val="left" w:leader="none"/>
        </w:tabs>
        <w:spacing w:line="240" w:lineRule="auto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V10</w:t>
        <w:tab/>
        <w:t>IOSTANDARD LVCMOS33 }</w:t>
      </w:r>
      <w:r>
        <w:rPr>
          <w:color w:val="ABB1BE"/>
          <w:spacing w:val="-9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 w:before="42"/>
        <w:ind w:left="140" w:right="124"/>
        <w:jc w:val="left"/>
      </w:pPr>
      <w:r>
        <w:rPr>
          <w:color w:val="ABB1BE"/>
        </w:rPr>
        <w:t>{ sw_i[</w:t>
      </w:r>
      <w:r>
        <w:rPr>
          <w:color w:val="D19A66"/>
        </w:rPr>
        <w:t>15</w:t>
      </w:r>
      <w:r>
        <w:rPr>
          <w:color w:val="ABB1BE"/>
        </w:rPr>
        <w:t>] }]; #IO_L21P_T3_DQS_14</w:t>
      </w:r>
      <w:r>
        <w:rPr>
          <w:color w:val="ABB1BE"/>
          <w:spacing w:val="-8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sw[</w:t>
      </w:r>
      <w:r>
        <w:rPr>
          <w:color w:val="D19A66"/>
        </w:rPr>
        <w:t>15</w:t>
      </w:r>
      <w:r>
        <w:rPr>
          <w:color w:val="ABB1BE"/>
        </w:rPr>
        <w:t>]</w:t>
      </w:r>
      <w:r>
        <w:rPr/>
      </w:r>
    </w:p>
    <w:p>
      <w:pPr>
        <w:spacing w:line="240" w:lineRule="auto" w:before="0"/>
        <w:ind w:right="0"/>
        <w:rPr>
          <w:rFonts w:ascii="Consolas" w:hAnsi="Consolas" w:cs="Consolas" w:eastAsia="Consolas" w:hint="default"/>
          <w:sz w:val="20"/>
          <w:szCs w:val="20"/>
        </w:rPr>
      </w:pPr>
    </w:p>
    <w:p>
      <w:pPr>
        <w:spacing w:line="240" w:lineRule="auto" w:before="5"/>
        <w:ind w:right="0"/>
        <w:rPr>
          <w:rFonts w:ascii="Consolas" w:hAnsi="Consolas" w:cs="Consolas" w:eastAsia="Consolas" w:hint="default"/>
          <w:sz w:val="22"/>
          <w:szCs w:val="22"/>
        </w:rPr>
      </w:pPr>
    </w:p>
    <w:p>
      <w:pPr>
        <w:pStyle w:val="BodyText"/>
        <w:spacing w:line="240" w:lineRule="auto" w:before="63"/>
        <w:ind w:left="140" w:right="124"/>
        <w:jc w:val="left"/>
      </w:pPr>
      <w:r>
        <w:rPr>
          <w:color w:val="ABB1BE"/>
        </w:rPr>
        <w:t>#</w:t>
      </w:r>
      <w:r>
        <w:rPr>
          <w:color w:val="ABB1BE"/>
          <w:spacing w:val="-3"/>
        </w:rPr>
        <w:t> </w:t>
      </w:r>
      <w:r>
        <w:rPr>
          <w:color w:val="ABB1BE"/>
        </w:rPr>
        <w:t>LEDs</w:t>
      </w:r>
      <w:r>
        <w:rPr/>
      </w:r>
    </w:p>
    <w:p>
      <w:pPr>
        <w:pStyle w:val="BodyText"/>
        <w:tabs>
          <w:tab w:pos="4610" w:val="left" w:leader="none"/>
        </w:tabs>
        <w:spacing w:line="240" w:lineRule="auto" w:before="42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H17</w:t>
        <w:tab/>
        <w:t>IOSTANDARD LVCMOS33 }</w:t>
      </w:r>
      <w:r>
        <w:rPr>
          <w:color w:val="ABB1BE"/>
          <w:spacing w:val="-9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 w:before="38"/>
        <w:ind w:left="140" w:right="124"/>
        <w:jc w:val="left"/>
      </w:pPr>
      <w:r>
        <w:rPr>
          <w:color w:val="ABB1BE"/>
        </w:rPr>
        <w:t>{ led_o[</w:t>
      </w:r>
      <w:r>
        <w:rPr>
          <w:color w:val="D19A66"/>
        </w:rPr>
        <w:t>0</w:t>
      </w:r>
      <w:r>
        <w:rPr>
          <w:color w:val="ABB1BE"/>
        </w:rPr>
        <w:t>] }]; #IO_L18P_T2_A24_15</w:t>
      </w:r>
      <w:r>
        <w:rPr>
          <w:color w:val="ABB1BE"/>
          <w:spacing w:val="-7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led[</w:t>
      </w:r>
      <w:r>
        <w:rPr>
          <w:color w:val="D19A66"/>
        </w:rPr>
        <w:t>0</w:t>
      </w:r>
      <w:r>
        <w:rPr>
          <w:color w:val="ABB1BE"/>
        </w:rPr>
        <w:t>]</w:t>
      </w:r>
      <w:r>
        <w:rPr/>
      </w:r>
    </w:p>
    <w:p>
      <w:pPr>
        <w:pStyle w:val="BodyText"/>
        <w:tabs>
          <w:tab w:pos="4610" w:val="left" w:leader="none"/>
        </w:tabs>
        <w:spacing w:line="240" w:lineRule="auto" w:before="42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7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K15</w:t>
        <w:tab/>
        <w:t>IOSTANDARD LVCMOS33 }</w:t>
      </w:r>
      <w:r>
        <w:rPr>
          <w:color w:val="ABB1BE"/>
          <w:spacing w:val="-9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/>
        <w:ind w:left="140" w:right="124"/>
        <w:jc w:val="left"/>
      </w:pPr>
      <w:r>
        <w:rPr>
          <w:color w:val="ABB1BE"/>
        </w:rPr>
        <w:t>{ led_o[</w:t>
      </w:r>
      <w:r>
        <w:rPr>
          <w:color w:val="D19A66"/>
        </w:rPr>
        <w:t>1</w:t>
      </w:r>
      <w:r>
        <w:rPr>
          <w:color w:val="ABB1BE"/>
        </w:rPr>
        <w:t>] }]; #IO_L24P_T3_RS1_15</w:t>
      </w:r>
      <w:r>
        <w:rPr>
          <w:color w:val="ABB1BE"/>
          <w:spacing w:val="-7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led[</w:t>
      </w:r>
      <w:r>
        <w:rPr>
          <w:color w:val="D19A66"/>
        </w:rPr>
        <w:t>1</w:t>
      </w:r>
      <w:r>
        <w:rPr>
          <w:color w:val="ABB1BE"/>
        </w:rPr>
        <w:t>]</w:t>
      </w:r>
      <w:r>
        <w:rPr/>
      </w:r>
    </w:p>
    <w:p>
      <w:pPr>
        <w:pStyle w:val="BodyText"/>
        <w:tabs>
          <w:tab w:pos="4610" w:val="left" w:leader="none"/>
        </w:tabs>
        <w:spacing w:line="240" w:lineRule="auto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J13</w:t>
        <w:tab/>
        <w:t>IOSTANDARD LVCMOS33 }</w:t>
      </w:r>
      <w:r>
        <w:rPr>
          <w:color w:val="ABB1BE"/>
          <w:spacing w:val="-9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 w:before="42"/>
        <w:ind w:left="140" w:right="124"/>
        <w:jc w:val="left"/>
      </w:pPr>
      <w:r>
        <w:rPr>
          <w:color w:val="ABB1BE"/>
        </w:rPr>
        <w:t>{ led_o[</w:t>
      </w:r>
      <w:r>
        <w:rPr>
          <w:color w:val="D19A66"/>
        </w:rPr>
        <w:t>2</w:t>
      </w:r>
      <w:r>
        <w:rPr>
          <w:color w:val="ABB1BE"/>
        </w:rPr>
        <w:t>] }]; #IO_L17N_T2_A25_15</w:t>
      </w:r>
      <w:r>
        <w:rPr>
          <w:color w:val="ABB1BE"/>
          <w:spacing w:val="-7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led[</w:t>
      </w:r>
      <w:r>
        <w:rPr>
          <w:color w:val="D19A66"/>
        </w:rPr>
        <w:t>2</w:t>
      </w:r>
      <w:r>
        <w:rPr>
          <w:color w:val="ABB1BE"/>
        </w:rPr>
        <w:t>]</w:t>
      </w:r>
      <w:r>
        <w:rPr/>
      </w:r>
    </w:p>
    <w:p>
      <w:pPr>
        <w:spacing w:after="0" w:line="240" w:lineRule="auto"/>
        <w:jc w:val="left"/>
        <w:sectPr>
          <w:pgSz w:w="11910" w:h="16840"/>
          <w:pgMar w:top="1420" w:bottom="280" w:left="1660" w:right="1660"/>
        </w:sectPr>
      </w:pPr>
    </w:p>
    <w:p>
      <w:pPr>
        <w:pStyle w:val="BodyText"/>
        <w:tabs>
          <w:tab w:pos="4610" w:val="left" w:leader="none"/>
        </w:tabs>
        <w:spacing w:line="240" w:lineRule="auto" w:before="39"/>
        <w:ind w:left="140" w:right="124"/>
        <w:jc w:val="left"/>
      </w:pPr>
      <w:r>
        <w:rPr/>
        <w:pict>
          <v:group style="position:absolute;margin-left:88.608002pt;margin-top:.089185pt;width:418.25pt;height:399.25pt;mso-position-horizontal-relative:page;mso-position-vertical-relative:paragraph;z-index:-130360" coordorigin="1772,2" coordsize="8365,7985">
            <v:group style="position:absolute;left:1772;top:2;width:8365;height:284" coordorigin="1772,2" coordsize="8365,284">
              <v:shape style="position:absolute;left:1772;top:2;width:8365;height:284" coordorigin="1772,2" coordsize="8365,284" path="m1772,285l10137,285,10137,2,1772,2,1772,285xe" filled="true" fillcolor="#282c34" stroked="false">
                <v:path arrowok="t"/>
                <v:fill type="solid"/>
              </v:shape>
            </v:group>
            <v:group style="position:absolute;left:1772;top:285;width:8365;height:288" coordorigin="1772,285" coordsize="8365,288">
              <v:shape style="position:absolute;left:1772;top:285;width:8365;height:288" coordorigin="1772,285" coordsize="8365,288" path="m1772,573l10137,573,10137,285,1772,285,1772,573xe" filled="true" fillcolor="#282c34" stroked="false">
                <v:path arrowok="t"/>
                <v:fill type="solid"/>
              </v:shape>
            </v:group>
            <v:group style="position:absolute;left:1772;top:573;width:8365;height:284" coordorigin="1772,573" coordsize="8365,284">
              <v:shape style="position:absolute;left:1772;top:573;width:8365;height:284" coordorigin="1772,573" coordsize="8365,284" path="m1772,856l10137,856,10137,573,1772,573,1772,856xe" filled="true" fillcolor="#282c34" stroked="false">
                <v:path arrowok="t"/>
                <v:fill type="solid"/>
              </v:shape>
            </v:group>
            <v:group style="position:absolute;left:1772;top:856;width:8365;height:289" coordorigin="1772,856" coordsize="8365,289">
              <v:shape style="position:absolute;left:1772;top:856;width:8365;height:289" coordorigin="1772,856" coordsize="8365,289" path="m1772,1145l10137,1145,10137,856,1772,856,1772,1145xe" filled="true" fillcolor="#282c34" stroked="false">
                <v:path arrowok="t"/>
                <v:fill type="solid"/>
              </v:shape>
            </v:group>
            <v:group style="position:absolute;left:1772;top:1145;width:8365;height:284" coordorigin="1772,1145" coordsize="8365,284">
              <v:shape style="position:absolute;left:1772;top:1145;width:8365;height:284" coordorigin="1772,1145" coordsize="8365,284" path="m1772,1428l10137,1428,10137,1145,1772,1145,1772,1428xe" filled="true" fillcolor="#282c34" stroked="false">
                <v:path arrowok="t"/>
                <v:fill type="solid"/>
              </v:shape>
            </v:group>
            <v:group style="position:absolute;left:1772;top:1428;width:8365;height:284" coordorigin="1772,1428" coordsize="8365,284">
              <v:shape style="position:absolute;left:1772;top:1428;width:8365;height:284" coordorigin="1772,1428" coordsize="8365,284" path="m1772,1711l10137,1711,10137,1428,1772,1428,1772,1711xe" filled="true" fillcolor="#282c34" stroked="false">
                <v:path arrowok="t"/>
                <v:fill type="solid"/>
              </v:shape>
            </v:group>
            <v:group style="position:absolute;left:1772;top:1711;width:8365;height:288" coordorigin="1772,1711" coordsize="8365,288">
              <v:shape style="position:absolute;left:1772;top:1711;width:8365;height:288" coordorigin="1772,1711" coordsize="8365,288" path="m1772,1999l10137,1999,10137,1711,1772,1711,1772,1999xe" filled="true" fillcolor="#282c34" stroked="false">
                <v:path arrowok="t"/>
                <v:fill type="solid"/>
              </v:shape>
            </v:group>
            <v:group style="position:absolute;left:1772;top:1999;width:8365;height:284" coordorigin="1772,1999" coordsize="8365,284">
              <v:shape style="position:absolute;left:1772;top:1999;width:8365;height:284" coordorigin="1772,1999" coordsize="8365,284" path="m1772,2282l10137,2282,10137,1999,1772,1999,1772,2282xe" filled="true" fillcolor="#282c34" stroked="false">
                <v:path arrowok="t"/>
                <v:fill type="solid"/>
              </v:shape>
            </v:group>
            <v:group style="position:absolute;left:1772;top:2282;width:8365;height:284" coordorigin="1772,2282" coordsize="8365,284">
              <v:shape style="position:absolute;left:1772;top:2282;width:8365;height:284" coordorigin="1772,2282" coordsize="8365,284" path="m1772,2566l10137,2566,10137,2282,1772,2282,1772,2566xe" filled="true" fillcolor="#282c34" stroked="false">
                <v:path arrowok="t"/>
                <v:fill type="solid"/>
              </v:shape>
            </v:group>
            <v:group style="position:absolute;left:1772;top:2566;width:8365;height:289" coordorigin="1772,2566" coordsize="8365,289">
              <v:shape style="position:absolute;left:1772;top:2566;width:8365;height:289" coordorigin="1772,2566" coordsize="8365,289" path="m1772,2854l10137,2854,10137,2566,1772,2566,1772,2854xe" filled="true" fillcolor="#282c34" stroked="false">
                <v:path arrowok="t"/>
                <v:fill type="solid"/>
              </v:shape>
            </v:group>
            <v:group style="position:absolute;left:1772;top:2854;width:8365;height:284" coordorigin="1772,2854" coordsize="8365,284">
              <v:shape style="position:absolute;left:1772;top:2854;width:8365;height:284" coordorigin="1772,2854" coordsize="8365,284" path="m1772,3137l10137,3137,10137,2854,1772,2854,1772,3137xe" filled="true" fillcolor="#282c34" stroked="false">
                <v:path arrowok="t"/>
                <v:fill type="solid"/>
              </v:shape>
            </v:group>
            <v:group style="position:absolute;left:1772;top:3137;width:8365;height:288" coordorigin="1772,3137" coordsize="8365,288">
              <v:shape style="position:absolute;left:1772;top:3137;width:8365;height:288" coordorigin="1772,3137" coordsize="8365,288" path="m1772,3425l10137,3425,10137,3137,1772,3137,1772,3425xe" filled="true" fillcolor="#282c34" stroked="false">
                <v:path arrowok="t"/>
                <v:fill type="solid"/>
              </v:shape>
            </v:group>
            <v:group style="position:absolute;left:1772;top:3425;width:8365;height:284" coordorigin="1772,3425" coordsize="8365,284">
              <v:shape style="position:absolute;left:1772;top:3425;width:8365;height:284" coordorigin="1772,3425" coordsize="8365,284" path="m1772,3708l10137,3708,10137,3425,1772,3425,1772,3708xe" filled="true" fillcolor="#282c34" stroked="false">
                <v:path arrowok="t"/>
                <v:fill type="solid"/>
              </v:shape>
            </v:group>
            <v:group style="position:absolute;left:1772;top:3708;width:8365;height:284" coordorigin="1772,3708" coordsize="8365,284">
              <v:shape style="position:absolute;left:1772;top:3708;width:8365;height:284" coordorigin="1772,3708" coordsize="8365,284" path="m1772,3992l10137,3992,10137,3708,1772,3708,1772,3992xe" filled="true" fillcolor="#282c34" stroked="false">
                <v:path arrowok="t"/>
                <v:fill type="solid"/>
              </v:shape>
            </v:group>
            <v:group style="position:absolute;left:1772;top:3992;width:8365;height:288" coordorigin="1772,3992" coordsize="8365,288">
              <v:shape style="position:absolute;left:1772;top:3992;width:8365;height:288" coordorigin="1772,3992" coordsize="8365,288" path="m1772,4280l10137,4280,10137,3992,1772,3992,1772,4280xe" filled="true" fillcolor="#282c34" stroked="false">
                <v:path arrowok="t"/>
                <v:fill type="solid"/>
              </v:shape>
            </v:group>
            <v:group style="position:absolute;left:1772;top:4280;width:8365;height:284" coordorigin="1772,4280" coordsize="8365,284">
              <v:shape style="position:absolute;left:1772;top:4280;width:8365;height:284" coordorigin="1772,4280" coordsize="8365,284" path="m1772,4563l10137,4563,10137,4280,1772,4280,1772,4563xe" filled="true" fillcolor="#282c34" stroked="false">
                <v:path arrowok="t"/>
                <v:fill type="solid"/>
              </v:shape>
            </v:group>
            <v:group style="position:absolute;left:1772;top:4563;width:8365;height:284" coordorigin="1772,4563" coordsize="8365,284">
              <v:shape style="position:absolute;left:1772;top:4563;width:8365;height:284" coordorigin="1772,4563" coordsize="8365,284" path="m1772,4847l10137,4847,10137,4563,1772,4563,1772,4847xe" filled="true" fillcolor="#282c34" stroked="false">
                <v:path arrowok="t"/>
                <v:fill type="solid"/>
              </v:shape>
            </v:group>
            <v:group style="position:absolute;left:1772;top:4847;width:8365;height:288" coordorigin="1772,4847" coordsize="8365,288">
              <v:shape style="position:absolute;left:1772;top:4847;width:8365;height:288" coordorigin="1772,4847" coordsize="8365,288" path="m1772,5135l10137,5135,10137,4847,1772,4847,1772,5135xe" filled="true" fillcolor="#282c34" stroked="false">
                <v:path arrowok="t"/>
                <v:fill type="solid"/>
              </v:shape>
            </v:group>
            <v:group style="position:absolute;left:1772;top:5135;width:8365;height:284" coordorigin="1772,5135" coordsize="8365,284">
              <v:shape style="position:absolute;left:1772;top:5135;width:8365;height:284" coordorigin="1772,5135" coordsize="8365,284" path="m1772,5418l10137,5418,10137,5135,1772,5135,1772,5418xe" filled="true" fillcolor="#282c34" stroked="false">
                <v:path arrowok="t"/>
                <v:fill type="solid"/>
              </v:shape>
            </v:group>
            <v:group style="position:absolute;left:1772;top:5418;width:8365;height:288" coordorigin="1772,5418" coordsize="8365,288">
              <v:shape style="position:absolute;left:1772;top:5418;width:8365;height:288" coordorigin="1772,5418" coordsize="8365,288" path="m1772,5706l10137,5706,10137,5418,1772,5418,1772,5706xe" filled="true" fillcolor="#282c34" stroked="false">
                <v:path arrowok="t"/>
                <v:fill type="solid"/>
              </v:shape>
            </v:group>
            <v:group style="position:absolute;left:1772;top:5706;width:8365;height:284" coordorigin="1772,5706" coordsize="8365,284">
              <v:shape style="position:absolute;left:1772;top:5706;width:8365;height:284" coordorigin="1772,5706" coordsize="8365,284" path="m1772,5989l10137,5989,10137,5706,1772,5706,1772,5989xe" filled="true" fillcolor="#282c34" stroked="false">
                <v:path arrowok="t"/>
                <v:fill type="solid"/>
              </v:shape>
            </v:group>
            <v:group style="position:absolute;left:1772;top:5989;width:8365;height:284" coordorigin="1772,5989" coordsize="8365,284">
              <v:shape style="position:absolute;left:1772;top:5989;width:8365;height:284" coordorigin="1772,5989" coordsize="8365,284" path="m1772,6273l10137,6273,10137,5989,1772,5989,1772,6273xe" filled="true" fillcolor="#282c34" stroked="false">
                <v:path arrowok="t"/>
                <v:fill type="solid"/>
              </v:shape>
            </v:group>
            <v:group style="position:absolute;left:1772;top:6273;width:8365;height:288" coordorigin="1772,6273" coordsize="8365,288">
              <v:shape style="position:absolute;left:1772;top:6273;width:8365;height:288" coordorigin="1772,6273" coordsize="8365,288" path="m1772,6561l10137,6561,10137,6273,1772,6273,1772,6561xe" filled="true" fillcolor="#282c34" stroked="false">
                <v:path arrowok="t"/>
                <v:fill type="solid"/>
              </v:shape>
            </v:group>
            <v:group style="position:absolute;left:1772;top:6561;width:8365;height:284" coordorigin="1772,6561" coordsize="8365,284">
              <v:shape style="position:absolute;left:1772;top:6561;width:8365;height:284" coordorigin="1772,6561" coordsize="8365,284" path="m1772,6844l10137,6844,10137,6561,1772,6561,1772,6844xe" filled="true" fillcolor="#282c34" stroked="false">
                <v:path arrowok="t"/>
                <v:fill type="solid"/>
              </v:shape>
            </v:group>
            <v:group style="position:absolute;left:1772;top:6844;width:8365;height:284" coordorigin="1772,6844" coordsize="8365,284">
              <v:shape style="position:absolute;left:1772;top:6844;width:8365;height:284" coordorigin="1772,6844" coordsize="8365,284" path="m1772,7127l10137,7127,10137,6844,1772,6844,1772,7127xe" filled="true" fillcolor="#282c34" stroked="false">
                <v:path arrowok="t"/>
                <v:fill type="solid"/>
              </v:shape>
            </v:group>
            <v:group style="position:absolute;left:1772;top:7127;width:8365;height:288" coordorigin="1772,7127" coordsize="8365,288">
              <v:shape style="position:absolute;left:1772;top:7127;width:8365;height:288" coordorigin="1772,7127" coordsize="8365,288" path="m1772,7415l10137,7415,10137,7127,1772,7127,1772,7415xe" filled="true" fillcolor="#282c34" stroked="false">
                <v:path arrowok="t"/>
                <v:fill type="solid"/>
              </v:shape>
            </v:group>
            <v:group style="position:absolute;left:1772;top:7415;width:8365;height:284" coordorigin="1772,7415" coordsize="8365,284">
              <v:shape style="position:absolute;left:1772;top:7415;width:8365;height:284" coordorigin="1772,7415" coordsize="8365,284" path="m1772,7699l10137,7699,10137,7415,1772,7415,1772,7699xe" filled="true" fillcolor="#282c34" stroked="false">
                <v:path arrowok="t"/>
                <v:fill type="solid"/>
              </v:shape>
            </v:group>
            <v:group style="position:absolute;left:1772;top:7699;width:8365;height:288" coordorigin="1772,7699" coordsize="8365,288">
              <v:shape style="position:absolute;left:1772;top:7699;width:8365;height:288" coordorigin="1772,7699" coordsize="8365,288" path="m1772,7987l10137,7987,10137,7699,1772,7699,1772,7987xe" filled="true" fillcolor="#282c34" stroked="false">
                <v:path arrowok="t"/>
                <v:fill type="solid"/>
              </v:shape>
            </v:group>
            <w10:wrap type="none"/>
          </v:group>
        </w:pict>
      </w: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7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N14</w:t>
        <w:tab/>
        <w:t>IOSTANDARD LVCMOS33 }</w:t>
      </w:r>
      <w:r>
        <w:rPr>
          <w:color w:val="ABB1BE"/>
          <w:spacing w:val="-9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/>
        <w:ind w:left="140" w:right="124"/>
        <w:jc w:val="left"/>
      </w:pPr>
      <w:r>
        <w:rPr>
          <w:color w:val="ABB1BE"/>
        </w:rPr>
        <w:t>{ led_o[</w:t>
      </w:r>
      <w:r>
        <w:rPr>
          <w:color w:val="D19A66"/>
        </w:rPr>
        <w:t>3</w:t>
      </w:r>
      <w:r>
        <w:rPr>
          <w:color w:val="ABB1BE"/>
        </w:rPr>
        <w:t>] }]; #IO_L8P_T1_D11_14</w:t>
      </w:r>
      <w:r>
        <w:rPr>
          <w:color w:val="ABB1BE"/>
          <w:spacing w:val="-8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led[</w:t>
      </w:r>
      <w:r>
        <w:rPr>
          <w:color w:val="D19A66"/>
        </w:rPr>
        <w:t>3</w:t>
      </w:r>
      <w:r>
        <w:rPr>
          <w:color w:val="ABB1BE"/>
        </w:rPr>
        <w:t>]</w:t>
      </w:r>
      <w:r>
        <w:rPr/>
      </w:r>
    </w:p>
    <w:p>
      <w:pPr>
        <w:pStyle w:val="BodyText"/>
        <w:tabs>
          <w:tab w:pos="4610" w:val="left" w:leader="none"/>
        </w:tabs>
        <w:spacing w:line="240" w:lineRule="auto" w:before="42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R18</w:t>
        <w:tab/>
        <w:t>IOSTANDARD LVCMOS33 }</w:t>
      </w:r>
      <w:r>
        <w:rPr>
          <w:color w:val="ABB1BE"/>
          <w:spacing w:val="-9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 w:before="38"/>
        <w:ind w:left="140" w:right="124"/>
        <w:jc w:val="left"/>
      </w:pPr>
      <w:r>
        <w:rPr>
          <w:color w:val="ABB1BE"/>
        </w:rPr>
        <w:t>{ led_o[</w:t>
      </w:r>
      <w:r>
        <w:rPr>
          <w:color w:val="D19A66"/>
        </w:rPr>
        <w:t>4</w:t>
      </w:r>
      <w:r>
        <w:rPr>
          <w:color w:val="ABB1BE"/>
        </w:rPr>
        <w:t>] }]; #IO_L7P_T1_D09_14</w:t>
      </w:r>
      <w:r>
        <w:rPr>
          <w:color w:val="ABB1BE"/>
          <w:spacing w:val="-8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led[</w:t>
      </w:r>
      <w:r>
        <w:rPr>
          <w:color w:val="D19A66"/>
        </w:rPr>
        <w:t>4</w:t>
      </w:r>
      <w:r>
        <w:rPr>
          <w:color w:val="ABB1BE"/>
        </w:rPr>
        <w:t>]</w:t>
      </w:r>
      <w:r>
        <w:rPr/>
      </w:r>
    </w:p>
    <w:p>
      <w:pPr>
        <w:pStyle w:val="BodyText"/>
        <w:tabs>
          <w:tab w:pos="4610" w:val="left" w:leader="none"/>
        </w:tabs>
        <w:spacing w:line="240" w:lineRule="auto" w:before="42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V17</w:t>
        <w:tab/>
        <w:t>IOSTANDARD LVCMOS33 }</w:t>
      </w:r>
      <w:r>
        <w:rPr>
          <w:color w:val="ABB1BE"/>
          <w:spacing w:val="-8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/>
        <w:ind w:left="140" w:right="124"/>
        <w:jc w:val="left"/>
      </w:pPr>
      <w:r>
        <w:rPr>
          <w:color w:val="ABB1BE"/>
        </w:rPr>
        <w:t>{ led_o[</w:t>
      </w:r>
      <w:r>
        <w:rPr>
          <w:color w:val="D19A66"/>
        </w:rPr>
        <w:t>5</w:t>
      </w:r>
      <w:r>
        <w:rPr>
          <w:color w:val="ABB1BE"/>
        </w:rPr>
        <w:t>] }]; #IO_L18N_T2_A11_D27_14</w:t>
      </w:r>
      <w:r>
        <w:rPr>
          <w:color w:val="ABB1BE"/>
          <w:spacing w:val="-9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led[</w:t>
      </w:r>
      <w:r>
        <w:rPr>
          <w:color w:val="D19A66"/>
        </w:rPr>
        <w:t>5</w:t>
      </w:r>
      <w:r>
        <w:rPr>
          <w:color w:val="ABB1BE"/>
        </w:rPr>
        <w:t>]</w:t>
      </w:r>
      <w:r>
        <w:rPr/>
      </w:r>
    </w:p>
    <w:p>
      <w:pPr>
        <w:pStyle w:val="BodyText"/>
        <w:tabs>
          <w:tab w:pos="4610" w:val="left" w:leader="none"/>
        </w:tabs>
        <w:spacing w:line="240" w:lineRule="auto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U17</w:t>
        <w:tab/>
        <w:t>IOSTANDARD LVCMOS33 }</w:t>
      </w:r>
      <w:r>
        <w:rPr>
          <w:color w:val="ABB1BE"/>
          <w:spacing w:val="-9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 w:before="42"/>
        <w:ind w:left="140" w:right="124"/>
        <w:jc w:val="left"/>
      </w:pPr>
      <w:r>
        <w:rPr>
          <w:color w:val="ABB1BE"/>
        </w:rPr>
        <w:t>{ led_o[</w:t>
      </w:r>
      <w:r>
        <w:rPr>
          <w:color w:val="D19A66"/>
        </w:rPr>
        <w:t>6</w:t>
      </w:r>
      <w:r>
        <w:rPr>
          <w:color w:val="ABB1BE"/>
        </w:rPr>
        <w:t>] }]; #IO_L17P_T2_A14_D30_14</w:t>
      </w:r>
      <w:r>
        <w:rPr>
          <w:color w:val="ABB1BE"/>
          <w:spacing w:val="-9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led[</w:t>
      </w:r>
      <w:r>
        <w:rPr>
          <w:color w:val="D19A66"/>
        </w:rPr>
        <w:t>6</w:t>
      </w:r>
      <w:r>
        <w:rPr>
          <w:color w:val="ABB1BE"/>
        </w:rPr>
        <w:t>]</w:t>
      </w:r>
      <w:r>
        <w:rPr/>
      </w:r>
    </w:p>
    <w:p>
      <w:pPr>
        <w:pStyle w:val="BodyText"/>
        <w:tabs>
          <w:tab w:pos="4610" w:val="left" w:leader="none"/>
        </w:tabs>
        <w:spacing w:line="240" w:lineRule="auto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U16</w:t>
        <w:tab/>
        <w:t>IOSTANDARD LVCMOS33 }</w:t>
      </w:r>
      <w:r>
        <w:rPr>
          <w:color w:val="ABB1BE"/>
          <w:spacing w:val="-7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/>
        <w:ind w:left="140" w:right="124"/>
        <w:jc w:val="left"/>
      </w:pPr>
      <w:r>
        <w:rPr>
          <w:color w:val="ABB1BE"/>
        </w:rPr>
        <w:t>{ led_o[</w:t>
      </w:r>
      <w:r>
        <w:rPr>
          <w:color w:val="D19A66"/>
        </w:rPr>
        <w:t>7</w:t>
      </w:r>
      <w:r>
        <w:rPr>
          <w:color w:val="ABB1BE"/>
        </w:rPr>
        <w:t>] }]; #IO_L18P_T2_A12_D28_14</w:t>
      </w:r>
      <w:r>
        <w:rPr>
          <w:color w:val="ABB1BE"/>
          <w:spacing w:val="-9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led[</w:t>
      </w:r>
      <w:r>
        <w:rPr>
          <w:color w:val="D19A66"/>
        </w:rPr>
        <w:t>7</w:t>
      </w:r>
      <w:r>
        <w:rPr>
          <w:color w:val="ABB1BE"/>
        </w:rPr>
        <w:t>]</w:t>
      </w:r>
      <w:r>
        <w:rPr/>
      </w:r>
    </w:p>
    <w:p>
      <w:pPr>
        <w:pStyle w:val="BodyText"/>
        <w:tabs>
          <w:tab w:pos="4610" w:val="left" w:leader="none"/>
        </w:tabs>
        <w:spacing w:line="240" w:lineRule="auto" w:before="42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V16</w:t>
        <w:tab/>
        <w:t>IOSTANDARD LVCMOS33 }</w:t>
      </w:r>
      <w:r>
        <w:rPr>
          <w:color w:val="ABB1BE"/>
          <w:spacing w:val="-9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/>
        <w:ind w:left="140" w:right="124"/>
        <w:jc w:val="left"/>
      </w:pPr>
      <w:r>
        <w:rPr>
          <w:color w:val="ABB1BE"/>
        </w:rPr>
        <w:t>{ led_o[</w:t>
      </w:r>
      <w:r>
        <w:rPr>
          <w:color w:val="D19A66"/>
        </w:rPr>
        <w:t>8</w:t>
      </w:r>
      <w:r>
        <w:rPr>
          <w:color w:val="ABB1BE"/>
        </w:rPr>
        <w:t>] }]; #IO_L16N_T2_A15_D31_14</w:t>
      </w:r>
      <w:r>
        <w:rPr>
          <w:color w:val="ABB1BE"/>
          <w:spacing w:val="-9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led[</w:t>
      </w:r>
      <w:r>
        <w:rPr>
          <w:color w:val="D19A66"/>
        </w:rPr>
        <w:t>8</w:t>
      </w:r>
      <w:r>
        <w:rPr>
          <w:color w:val="ABB1BE"/>
        </w:rPr>
        <w:t>]</w:t>
      </w:r>
      <w:r>
        <w:rPr/>
      </w:r>
    </w:p>
    <w:p>
      <w:pPr>
        <w:pStyle w:val="BodyText"/>
        <w:tabs>
          <w:tab w:pos="4610" w:val="left" w:leader="none"/>
        </w:tabs>
        <w:spacing w:line="240" w:lineRule="auto" w:before="42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T15</w:t>
        <w:tab/>
        <w:t>IOSTANDARD LVCMOS33 }</w:t>
      </w:r>
      <w:r>
        <w:rPr>
          <w:color w:val="ABB1BE"/>
          <w:spacing w:val="-9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/>
        <w:ind w:left="140" w:right="124"/>
        <w:jc w:val="left"/>
      </w:pPr>
      <w:r>
        <w:rPr>
          <w:color w:val="ABB1BE"/>
        </w:rPr>
        <w:t>{ led_o[</w:t>
      </w:r>
      <w:r>
        <w:rPr>
          <w:color w:val="D19A66"/>
        </w:rPr>
        <w:t>9</w:t>
      </w:r>
      <w:r>
        <w:rPr>
          <w:color w:val="ABB1BE"/>
        </w:rPr>
        <w:t>] }]; #IO_L14N_T2_SRCC_14</w:t>
      </w:r>
      <w:r>
        <w:rPr>
          <w:color w:val="ABB1BE"/>
          <w:spacing w:val="-8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led[</w:t>
      </w:r>
      <w:r>
        <w:rPr>
          <w:color w:val="D19A66"/>
        </w:rPr>
        <w:t>9</w:t>
      </w:r>
      <w:r>
        <w:rPr>
          <w:color w:val="ABB1BE"/>
        </w:rPr>
        <w:t>]</w:t>
      </w:r>
      <w:r>
        <w:rPr/>
      </w:r>
    </w:p>
    <w:p>
      <w:pPr>
        <w:pStyle w:val="BodyText"/>
        <w:tabs>
          <w:tab w:pos="4610" w:val="left" w:leader="none"/>
        </w:tabs>
        <w:spacing w:line="240" w:lineRule="auto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U14</w:t>
        <w:tab/>
        <w:t>IOSTANDARD LVCMOS33 }</w:t>
      </w:r>
      <w:r>
        <w:rPr>
          <w:color w:val="ABB1BE"/>
          <w:spacing w:val="-9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 w:before="42"/>
        <w:ind w:left="140" w:right="124"/>
        <w:jc w:val="left"/>
      </w:pPr>
      <w:r>
        <w:rPr>
          <w:color w:val="ABB1BE"/>
        </w:rPr>
        <w:t>{ led_o[</w:t>
      </w:r>
      <w:r>
        <w:rPr>
          <w:color w:val="D19A66"/>
        </w:rPr>
        <w:t>10</w:t>
      </w:r>
      <w:r>
        <w:rPr>
          <w:color w:val="ABB1BE"/>
        </w:rPr>
        <w:t>] }]; #IO_L22P_T3_A05_D21_14</w:t>
      </w:r>
      <w:r>
        <w:rPr>
          <w:color w:val="ABB1BE"/>
          <w:spacing w:val="-9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led[</w:t>
      </w:r>
      <w:r>
        <w:rPr>
          <w:color w:val="D19A66"/>
        </w:rPr>
        <w:t>10</w:t>
      </w:r>
      <w:r>
        <w:rPr>
          <w:color w:val="ABB1BE"/>
        </w:rPr>
        <w:t>]</w:t>
      </w:r>
      <w:r>
        <w:rPr/>
      </w:r>
    </w:p>
    <w:p>
      <w:pPr>
        <w:pStyle w:val="BodyText"/>
        <w:tabs>
          <w:tab w:pos="4610" w:val="left" w:leader="none"/>
        </w:tabs>
        <w:spacing w:line="240" w:lineRule="auto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T16</w:t>
        <w:tab/>
        <w:t>IOSTANDARD LVCMOS33 }</w:t>
      </w:r>
      <w:r>
        <w:rPr>
          <w:color w:val="ABB1BE"/>
          <w:spacing w:val="-9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/>
        <w:ind w:left="140" w:right="124"/>
        <w:jc w:val="left"/>
      </w:pPr>
      <w:r>
        <w:rPr>
          <w:color w:val="ABB1BE"/>
        </w:rPr>
        <w:t>{ led_o[</w:t>
      </w:r>
      <w:r>
        <w:rPr>
          <w:color w:val="D19A66"/>
        </w:rPr>
        <w:t>11</w:t>
      </w:r>
      <w:r>
        <w:rPr>
          <w:color w:val="ABB1BE"/>
        </w:rPr>
        <w:t>] }]; #IO_L15N_T2_DQS_DOUT_CSO_B_14</w:t>
      </w:r>
      <w:r>
        <w:rPr>
          <w:color w:val="ABB1BE"/>
          <w:spacing w:val="-11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led[</w:t>
      </w:r>
      <w:r>
        <w:rPr>
          <w:color w:val="D19A66"/>
        </w:rPr>
        <w:t>11</w:t>
      </w:r>
      <w:r>
        <w:rPr>
          <w:color w:val="ABB1BE"/>
        </w:rPr>
        <w:t>]</w:t>
      </w:r>
      <w:r>
        <w:rPr/>
      </w:r>
    </w:p>
    <w:p>
      <w:pPr>
        <w:pStyle w:val="BodyText"/>
        <w:tabs>
          <w:tab w:pos="4610" w:val="left" w:leader="none"/>
        </w:tabs>
        <w:spacing w:line="240" w:lineRule="auto" w:before="42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V15</w:t>
        <w:tab/>
        <w:t>IOSTANDARD LVCMOS33 }</w:t>
      </w:r>
      <w:r>
        <w:rPr>
          <w:color w:val="ABB1BE"/>
          <w:spacing w:val="-9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/>
        <w:ind w:left="140" w:right="124"/>
        <w:jc w:val="left"/>
      </w:pPr>
      <w:r>
        <w:rPr>
          <w:color w:val="ABB1BE"/>
        </w:rPr>
        <w:t>{ led_o[</w:t>
      </w:r>
      <w:r>
        <w:rPr>
          <w:color w:val="D19A66"/>
        </w:rPr>
        <w:t>12</w:t>
      </w:r>
      <w:r>
        <w:rPr>
          <w:color w:val="ABB1BE"/>
        </w:rPr>
        <w:t>] }]; #IO_L16P_T2_CSI_B_14</w:t>
      </w:r>
      <w:r>
        <w:rPr>
          <w:color w:val="ABB1BE"/>
          <w:spacing w:val="-9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led[</w:t>
      </w:r>
      <w:r>
        <w:rPr>
          <w:color w:val="D19A66"/>
        </w:rPr>
        <w:t>12</w:t>
      </w:r>
      <w:r>
        <w:rPr>
          <w:color w:val="ABB1BE"/>
        </w:rPr>
        <w:t>]</w:t>
      </w:r>
      <w:r>
        <w:rPr/>
      </w:r>
    </w:p>
    <w:p>
      <w:pPr>
        <w:pStyle w:val="BodyText"/>
        <w:tabs>
          <w:tab w:pos="4610" w:val="left" w:leader="none"/>
        </w:tabs>
        <w:spacing w:line="240" w:lineRule="auto" w:before="42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V14</w:t>
        <w:tab/>
        <w:t>IOSTANDARD LVCMOS33 }</w:t>
      </w:r>
      <w:r>
        <w:rPr>
          <w:color w:val="ABB1BE"/>
          <w:spacing w:val="-9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/>
        <w:ind w:left="140" w:right="124"/>
        <w:jc w:val="left"/>
      </w:pPr>
      <w:r>
        <w:rPr>
          <w:color w:val="ABB1BE"/>
        </w:rPr>
        <w:t>{ led_o[</w:t>
      </w:r>
      <w:r>
        <w:rPr>
          <w:color w:val="D19A66"/>
        </w:rPr>
        <w:t>13</w:t>
      </w:r>
      <w:r>
        <w:rPr>
          <w:color w:val="ABB1BE"/>
        </w:rPr>
        <w:t>] }]; #IO_L22N_T3_A04_D20_14</w:t>
      </w:r>
      <w:r>
        <w:rPr>
          <w:color w:val="ABB1BE"/>
          <w:spacing w:val="-9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led[</w:t>
      </w:r>
      <w:r>
        <w:rPr>
          <w:color w:val="D19A66"/>
        </w:rPr>
        <w:t>13</w:t>
      </w:r>
      <w:r>
        <w:rPr>
          <w:color w:val="ABB1BE"/>
        </w:rPr>
        <w:t>]</w:t>
      </w:r>
      <w:r>
        <w:rPr/>
      </w:r>
    </w:p>
    <w:p>
      <w:pPr>
        <w:pStyle w:val="BodyText"/>
        <w:tabs>
          <w:tab w:pos="4610" w:val="left" w:leader="none"/>
        </w:tabs>
        <w:spacing w:line="240" w:lineRule="auto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V12</w:t>
        <w:tab/>
        <w:t>IOSTANDARD LVCMOS33 }</w:t>
      </w:r>
      <w:r>
        <w:rPr>
          <w:color w:val="ABB1BE"/>
          <w:spacing w:val="-9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 w:before="42"/>
        <w:ind w:left="140" w:right="124"/>
        <w:jc w:val="left"/>
      </w:pPr>
      <w:r>
        <w:rPr>
          <w:color w:val="ABB1BE"/>
        </w:rPr>
        <w:t>{ led_o[</w:t>
      </w:r>
      <w:r>
        <w:rPr>
          <w:color w:val="D19A66"/>
        </w:rPr>
        <w:t>14</w:t>
      </w:r>
      <w:r>
        <w:rPr>
          <w:color w:val="ABB1BE"/>
        </w:rPr>
        <w:t>] }]; #IO_L20N_T3_A07_D23_14</w:t>
      </w:r>
      <w:r>
        <w:rPr>
          <w:color w:val="ABB1BE"/>
          <w:spacing w:val="-9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led[</w:t>
      </w:r>
      <w:r>
        <w:rPr>
          <w:color w:val="D19A66"/>
        </w:rPr>
        <w:t>14</w:t>
      </w:r>
      <w:r>
        <w:rPr>
          <w:color w:val="ABB1BE"/>
        </w:rPr>
        <w:t>]</w:t>
      </w:r>
      <w:r>
        <w:rPr/>
      </w:r>
    </w:p>
    <w:p>
      <w:pPr>
        <w:pStyle w:val="BodyText"/>
        <w:tabs>
          <w:tab w:pos="4610" w:val="left" w:leader="none"/>
        </w:tabs>
        <w:spacing w:line="240" w:lineRule="auto"/>
        <w:ind w:left="140" w:right="124"/>
        <w:jc w:val="left"/>
      </w:pPr>
      <w:r>
        <w:rPr>
          <w:color w:val="ABB1BE"/>
        </w:rPr>
        <w:t>set_property </w:t>
      </w:r>
      <w:r>
        <w:rPr>
          <w:color w:val="D45FDE"/>
        </w:rPr>
        <w:t>-</w:t>
      </w:r>
      <w:r>
        <w:rPr>
          <w:color w:val="ABB1BE"/>
        </w:rPr>
        <w:t>dict {</w:t>
      </w:r>
      <w:r>
        <w:rPr>
          <w:color w:val="ABB1BE"/>
          <w:spacing w:val="-8"/>
        </w:rPr>
        <w:t> </w:t>
      </w:r>
      <w:r>
        <w:rPr>
          <w:color w:val="ABB1BE"/>
        </w:rPr>
        <w:t>PACKAGE_PIN</w:t>
      </w:r>
      <w:r>
        <w:rPr>
          <w:color w:val="ABB1BE"/>
          <w:spacing w:val="-3"/>
        </w:rPr>
        <w:t> </w:t>
      </w:r>
      <w:r>
        <w:rPr>
          <w:color w:val="ABB1BE"/>
        </w:rPr>
        <w:t>V11</w:t>
        <w:tab/>
        <w:t>IOSTANDARD LVCMOS33 }</w:t>
      </w:r>
      <w:r>
        <w:rPr>
          <w:color w:val="ABB1BE"/>
          <w:spacing w:val="-9"/>
        </w:rPr>
        <w:t> </w:t>
      </w:r>
      <w:r>
        <w:rPr>
          <w:color w:val="ABB1BE"/>
        </w:rPr>
        <w:t>[get_ports</w:t>
      </w:r>
      <w:r>
        <w:rPr/>
      </w:r>
    </w:p>
    <w:p>
      <w:pPr>
        <w:pStyle w:val="BodyText"/>
        <w:spacing w:line="240" w:lineRule="auto"/>
        <w:ind w:left="140" w:right="124"/>
        <w:jc w:val="left"/>
      </w:pPr>
      <w:r>
        <w:rPr>
          <w:color w:val="ABB1BE"/>
        </w:rPr>
        <w:t>{ led_o[</w:t>
      </w:r>
      <w:r>
        <w:rPr>
          <w:color w:val="D19A66"/>
        </w:rPr>
        <w:t>15</w:t>
      </w:r>
      <w:r>
        <w:rPr>
          <w:color w:val="ABB1BE"/>
        </w:rPr>
        <w:t>] }]; #IO_L21N_T3_DQS_A06_D22_14</w:t>
      </w:r>
      <w:r>
        <w:rPr>
          <w:color w:val="ABB1BE"/>
          <w:spacing w:val="-8"/>
        </w:rPr>
        <w:t> </w:t>
      </w:r>
      <w:r>
        <w:rPr>
          <w:color w:val="ABB1BE"/>
        </w:rPr>
        <w:t>Sch</w:t>
      </w:r>
      <w:r>
        <w:rPr>
          <w:color w:val="D45FDE"/>
        </w:rPr>
        <w:t>=</w:t>
      </w:r>
      <w:r>
        <w:rPr>
          <w:color w:val="ABB1BE"/>
        </w:rPr>
        <w:t>led[</w:t>
      </w:r>
      <w:r>
        <w:rPr>
          <w:color w:val="D19A66"/>
        </w:rPr>
        <w:t>15</w:t>
      </w:r>
      <w:r>
        <w:rPr>
          <w:color w:val="ABB1BE"/>
        </w:rPr>
        <w:t>]</w:t>
      </w:r>
      <w:r>
        <w:rPr/>
      </w:r>
    </w:p>
    <w:p>
      <w:pPr>
        <w:spacing w:line="240" w:lineRule="auto" w:before="4"/>
        <w:ind w:right="0"/>
        <w:rPr>
          <w:rFonts w:ascii="Consolas" w:hAnsi="Consolas" w:cs="Consolas" w:eastAsia="Consolas" w:hint="default"/>
          <w:sz w:val="22"/>
          <w:szCs w:val="22"/>
        </w:rPr>
      </w:pPr>
    </w:p>
    <w:p>
      <w:pPr>
        <w:pStyle w:val="BodyText"/>
        <w:spacing w:line="231" w:lineRule="exact" w:before="63"/>
        <w:ind w:left="140" w:right="124"/>
        <w:jc w:val="left"/>
      </w:pPr>
      <w:r>
        <w:rPr>
          <w:color w:val="ABB1BE"/>
        </w:rPr>
        <w:t>set_property CLOCK_DEDICATED_ROUTE </w:t>
      </w:r>
      <w:r>
        <w:rPr>
          <w:color w:val="D19A66"/>
        </w:rPr>
        <w:t>FALSE </w:t>
      </w:r>
      <w:r>
        <w:rPr>
          <w:color w:val="ABB1BE"/>
        </w:rPr>
        <w:t>[get_nets</w:t>
      </w:r>
      <w:r>
        <w:rPr>
          <w:color w:val="ABB1BE"/>
          <w:spacing w:val="-11"/>
        </w:rPr>
        <w:t> </w:t>
      </w:r>
      <w:r>
        <w:rPr>
          <w:color w:val="ABB1BE"/>
        </w:rPr>
        <w:t>rst_IBUF]</w:t>
      </w:r>
      <w:r>
        <w:rPr/>
      </w:r>
    </w:p>
    <w:p>
      <w:pPr>
        <w:pStyle w:val="Heading4"/>
        <w:spacing w:line="325" w:lineRule="exact" w:before="0"/>
        <w:ind w:right="0" w:firstLine="422"/>
        <w:jc w:val="left"/>
      </w:pPr>
      <w:r>
        <w:rPr/>
        <w:t>注意最后一行是我自行添加的，因为在编译时</w:t>
      </w:r>
      <w:r>
        <w:rPr>
          <w:spacing w:val="-54"/>
        </w:rPr>
        <w:t> </w:t>
      </w:r>
      <w:r>
        <w:rPr>
          <w:rFonts w:ascii="Consolas" w:hAnsi="Consolas" w:cs="Consolas" w:eastAsia="Consolas" w:hint="default"/>
        </w:rPr>
        <w:t>vivado</w:t>
      </w:r>
      <w:r>
        <w:rPr>
          <w:rFonts w:ascii="Consolas" w:hAnsi="Consolas" w:cs="Consolas" w:eastAsia="Consolas" w:hint="default"/>
          <w:spacing w:val="-70"/>
        </w:rPr>
        <w:t> </w:t>
      </w:r>
      <w:r>
        <w:rPr/>
        <w:t>产生了一个错误，错</w:t>
      </w:r>
    </w:p>
    <w:p>
      <w:pPr>
        <w:pStyle w:val="Heading4"/>
        <w:spacing w:line="355" w:lineRule="auto"/>
        <w:ind w:right="128"/>
        <w:jc w:val="left"/>
      </w:pPr>
      <w:r>
        <w:rPr>
          <w:spacing w:val="-3"/>
        </w:rPr>
        <w:t>误提示添加一行，并且提示了内容为最后一行的内容。建议编译时优先去掉最后 </w:t>
      </w:r>
      <w:r>
        <w:rPr/>
        <w:t>一行编译，针对报错情况单独处理。</w:t>
      </w:r>
    </w:p>
    <w:p>
      <w:pPr>
        <w:pStyle w:val="Heading4"/>
        <w:spacing w:line="240" w:lineRule="auto" w:before="37"/>
        <w:ind w:left="563" w:right="0"/>
        <w:jc w:val="left"/>
      </w:pPr>
      <w:r>
        <w:rPr>
          <w:spacing w:val="7"/>
        </w:rPr>
        <w:t>如果替换了 </w:t>
      </w:r>
      <w:r>
        <w:rPr>
          <w:rFonts w:ascii="Consolas" w:hAnsi="Consolas" w:cs="Consolas" w:eastAsia="Consolas" w:hint="default"/>
        </w:rPr>
        <w:t>TESTBENCH.v</w:t>
      </w:r>
      <w:r>
        <w:rPr>
          <w:rFonts w:ascii="Consolas" w:hAnsi="Consolas" w:cs="Consolas" w:eastAsia="Consolas" w:hint="default"/>
          <w:spacing w:val="-14"/>
        </w:rPr>
        <w:t> </w:t>
      </w:r>
      <w:r>
        <w:rPr>
          <w:spacing w:val="7"/>
        </w:rPr>
        <w:t>的变量名，那么这里的变量名也会替换，建议</w:t>
      </w:r>
    </w:p>
    <w:p>
      <w:pPr>
        <w:pStyle w:val="Heading4"/>
        <w:spacing w:line="240" w:lineRule="auto" w:before="130"/>
        <w:ind w:right="124"/>
        <w:jc w:val="left"/>
      </w:pPr>
      <w:r>
        <w:rPr>
          <w:rFonts w:ascii="Consolas" w:hAnsi="Consolas" w:cs="Consolas" w:eastAsia="Consolas" w:hint="default"/>
        </w:rPr>
        <w:t>Ctrl+H</w:t>
      </w:r>
      <w:r>
        <w:rPr>
          <w:rFonts w:ascii="Consolas" w:hAnsi="Consolas" w:cs="Consolas" w:eastAsia="Consolas" w:hint="default"/>
          <w:spacing w:val="-82"/>
        </w:rPr>
        <w:t> </w:t>
      </w:r>
      <w:r>
        <w:rPr/>
        <w:t>全局替换。</w:t>
      </w:r>
    </w:p>
    <w:p>
      <w:pPr>
        <w:spacing w:line="240" w:lineRule="auto" w:before="4"/>
        <w:ind w:right="0"/>
        <w:rPr>
          <w:rFonts w:ascii="宋体" w:hAnsi="宋体" w:cs="宋体" w:eastAsia="宋体" w:hint="default"/>
          <w:sz w:val="21"/>
          <w:szCs w:val="21"/>
        </w:rPr>
      </w:pPr>
    </w:p>
    <w:p>
      <w:pPr>
        <w:pStyle w:val="Heading3"/>
        <w:numPr>
          <w:ilvl w:val="3"/>
          <w:numId w:val="7"/>
        </w:numPr>
        <w:tabs>
          <w:tab w:pos="1062" w:val="left" w:leader="none"/>
        </w:tabs>
        <w:spacing w:line="240" w:lineRule="auto" w:before="0" w:after="0"/>
        <w:ind w:left="1061" w:right="0" w:hanging="921"/>
        <w:jc w:val="left"/>
        <w:rPr>
          <w:b w:val="0"/>
          <w:bCs w:val="0"/>
        </w:rPr>
      </w:pPr>
      <w:bookmarkStart w:name="_bookmark67" w:id="81"/>
      <w:bookmarkEnd w:id="81"/>
      <w:r>
        <w:rPr>
          <w:b w:val="0"/>
          <w:bCs w:val="0"/>
        </w:rPr>
      </w:r>
      <w:bookmarkStart w:name="_bookmark67" w:id="82"/>
      <w:bookmarkEnd w:id="82"/>
      <w:r>
        <w:rPr/>
        <w:t>.</w:t>
      </w:r>
      <w:r>
        <w:rPr>
          <w:spacing w:val="-111"/>
        </w:rPr>
        <w:t> </w:t>
      </w:r>
      <w:r>
        <w:rPr>
          <w:rFonts w:ascii="黑体" w:hAnsi="黑体" w:cs="黑体" w:eastAsia="黑体" w:hint="default"/>
        </w:rPr>
        <w:t>文件</w:t>
      </w:r>
      <w:r>
        <w:rPr>
          <w:rFonts w:ascii="黑体" w:hAnsi="黑体" w:cs="黑体" w:eastAsia="黑体" w:hint="default"/>
          <w:spacing w:val="-68"/>
        </w:rPr>
        <w:t> </w:t>
      </w:r>
      <w:r>
        <w:rPr/>
        <w:t>Bubble_sort.asm</w:t>
      </w:r>
      <w:r>
        <w:rPr>
          <w:b w:val="0"/>
          <w:bCs w:val="0"/>
        </w:rPr>
      </w:r>
    </w:p>
    <w:p>
      <w:pPr>
        <w:spacing w:line="240" w:lineRule="auto" w:before="0"/>
        <w:ind w:right="0"/>
        <w:rPr>
          <w:rFonts w:ascii="Consolas" w:hAnsi="Consolas" w:cs="Consolas" w:eastAsia="Consolas" w:hint="default"/>
          <w:b/>
          <w:bCs/>
          <w:sz w:val="20"/>
          <w:szCs w:val="20"/>
        </w:rPr>
      </w:pPr>
    </w:p>
    <w:p>
      <w:pPr>
        <w:spacing w:line="240" w:lineRule="auto" w:before="6"/>
        <w:ind w:right="0"/>
        <w:rPr>
          <w:rFonts w:ascii="Consolas" w:hAnsi="Consolas" w:cs="Consolas" w:eastAsia="Consolas" w:hint="default"/>
          <w:b/>
          <w:bCs/>
          <w:sz w:val="10"/>
          <w:szCs w:val="10"/>
        </w:rPr>
      </w:pPr>
    </w:p>
    <w:p>
      <w:pPr>
        <w:spacing w:line="240" w:lineRule="auto"/>
        <w:ind w:left="112" w:right="0" w:firstLine="0"/>
        <w:rPr>
          <w:rFonts w:ascii="Consolas" w:hAnsi="Consolas" w:cs="Consolas" w:eastAsia="Consolas" w:hint="default"/>
          <w:sz w:val="20"/>
          <w:szCs w:val="20"/>
        </w:rPr>
      </w:pPr>
      <w:r>
        <w:rPr>
          <w:rFonts w:ascii="Consolas" w:hAnsi="Consolas" w:cs="Consolas" w:eastAsia="Consolas" w:hint="default"/>
          <w:sz w:val="20"/>
          <w:szCs w:val="20"/>
        </w:rPr>
        <w:pict>
          <v:shape style="width:418.25pt;height:140.7pt;mso-position-horizontal-relative:char;mso-position-vertical-relative:line" type="#_x0000_t202" filled="true" fillcolor="#282c34" stroked="false">
            <w10:anchorlock/>
            <v:textbox inset="0,0,0,0">
              <w:txbxContent>
                <w:p>
                  <w:pPr>
                    <w:pStyle w:val="BodyText"/>
                    <w:tabs>
                      <w:tab w:pos="921" w:val="left" w:leader="none"/>
                    </w:tabs>
                    <w:spacing w:line="245" w:lineRule="exact" w:before="0"/>
                    <w:ind w:left="28" w:right="0"/>
                    <w:jc w:val="left"/>
                  </w:pPr>
                  <w:r>
                    <w:rPr>
                      <w:color w:val="ABB1BE"/>
                      <w:spacing w:val="-1"/>
                    </w:rPr>
                    <w:t>LOAD:</w:t>
                    <w:tab/>
                    <w:t>lui</w:t>
                  </w:r>
                  <w:r>
                    <w:rPr>
                      <w:color w:val="ABB1BE"/>
                      <w:spacing w:val="7"/>
                    </w:rPr>
                    <w:t> </w:t>
                  </w:r>
                  <w:r>
                    <w:rPr>
                      <w:color w:val="ABB1BE"/>
                      <w:spacing w:val="-1"/>
                    </w:rPr>
                    <w:t>$</w:t>
                  </w:r>
                  <w:r>
                    <w:rPr>
                      <w:color w:val="D19A66"/>
                      <w:spacing w:val="-1"/>
                    </w:rPr>
                    <w:t>1</w:t>
                  </w:r>
                  <w:r>
                    <w:rPr>
                      <w:color w:val="ABB1BE"/>
                      <w:spacing w:val="-1"/>
                    </w:rPr>
                    <w:t>,</w:t>
                  </w:r>
                  <w:r>
                    <w:rPr>
                      <w:color w:val="D19A66"/>
                      <w:spacing w:val="-1"/>
                    </w:rPr>
                    <w:t>0x1000</w:t>
                  </w:r>
                  <w:r>
                    <w:rPr/>
                  </w:r>
                </w:p>
                <w:p>
                  <w:pPr>
                    <w:pStyle w:val="BodyText"/>
                    <w:spacing w:line="278" w:lineRule="auto"/>
                    <w:ind w:left="873" w:right="5645"/>
                    <w:jc w:val="left"/>
                  </w:pPr>
                  <w:r>
                    <w:rPr>
                      <w:color w:val="ABB1BE"/>
                    </w:rPr>
                    <w:t>ori</w:t>
                  </w:r>
                  <w:r>
                    <w:rPr>
                      <w:color w:val="ABB1BE"/>
                      <w:spacing w:val="-6"/>
                    </w:rPr>
                    <w:t> </w:t>
                  </w:r>
                  <w:r>
                    <w:rPr>
                      <w:color w:val="ABB1BE"/>
                    </w:rPr>
                    <w:t>$</w:t>
                  </w:r>
                  <w:r>
                    <w:rPr>
                      <w:color w:val="D19A66"/>
                    </w:rPr>
                    <w:t>1</w:t>
                  </w:r>
                  <w:r>
                    <w:rPr>
                      <w:color w:val="ABB1BE"/>
                    </w:rPr>
                    <w:t>,$</w:t>
                  </w:r>
                  <w:r>
                    <w:rPr>
                      <w:color w:val="D19A66"/>
                    </w:rPr>
                    <w:t>1</w:t>
                  </w:r>
                  <w:r>
                    <w:rPr>
                      <w:color w:val="ABB1BE"/>
                    </w:rPr>
                    <w:t>,</w:t>
                  </w:r>
                  <w:r>
                    <w:rPr>
                      <w:color w:val="D19A66"/>
                    </w:rPr>
                    <w:t>0x1008 </w:t>
                  </w:r>
                  <w:r>
                    <w:rPr>
                      <w:color w:val="D19A66"/>
                    </w:rPr>
                  </w:r>
                  <w:r>
                    <w:rPr>
                      <w:color w:val="ABB1BE"/>
                    </w:rPr>
                    <w:t>sw  $</w:t>
                  </w:r>
                  <w:r>
                    <w:rPr>
                      <w:color w:val="D19A66"/>
                    </w:rPr>
                    <w:t>1</w:t>
                  </w:r>
                  <w:r>
                    <w:rPr>
                      <w:color w:val="ABB1BE"/>
                    </w:rPr>
                    <w:t>,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($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) </w:t>
                  </w:r>
                  <w:r>
                    <w:rPr>
                      <w:color w:val="ABB1BE"/>
                    </w:rPr>
                  </w:r>
                  <w:r>
                    <w:rPr>
                      <w:color w:val="ABB1BE"/>
                    </w:rPr>
                    <w:t>xori $</w:t>
                  </w:r>
                  <w:r>
                    <w:rPr>
                      <w:color w:val="D19A66"/>
                    </w:rPr>
                    <w:t>1</w:t>
                  </w:r>
                  <w:r>
                    <w:rPr>
                      <w:color w:val="ABB1BE"/>
                    </w:rPr>
                    <w:t>,$</w:t>
                  </w:r>
                  <w:r>
                    <w:rPr>
                      <w:color w:val="D19A66"/>
                    </w:rPr>
                    <w:t>1</w:t>
                  </w:r>
                  <w:r>
                    <w:rPr>
                      <w:color w:val="ABB1BE"/>
                    </w:rPr>
                    <w:t>,</w:t>
                  </w:r>
                  <w:r>
                    <w:rPr>
                      <w:color w:val="D19A66"/>
                    </w:rPr>
                    <w:t>0xA </w:t>
                  </w:r>
                  <w:r>
                    <w:rPr>
                      <w:color w:val="D19A66"/>
                    </w:rPr>
                  </w:r>
                  <w:r>
                    <w:rPr>
                      <w:color w:val="ABB1BE"/>
                    </w:rPr>
                    <w:t>sw  $</w:t>
                  </w:r>
                  <w:r>
                    <w:rPr>
                      <w:color w:val="D19A66"/>
                    </w:rPr>
                    <w:t>1</w:t>
                  </w:r>
                  <w:r>
                    <w:rPr>
                      <w:color w:val="ABB1BE"/>
                    </w:rPr>
                    <w:t>,</w:t>
                  </w:r>
                  <w:r>
                    <w:rPr>
                      <w:color w:val="D19A66"/>
                    </w:rPr>
                    <w:t>4</w:t>
                  </w:r>
                  <w:r>
                    <w:rPr>
                      <w:color w:val="ABB1BE"/>
                    </w:rPr>
                    <w:t>($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) </w:t>
                  </w:r>
                  <w:r>
                    <w:rPr>
                      <w:color w:val="ABB1BE"/>
                    </w:rPr>
                  </w:r>
                  <w:r>
                    <w:rPr>
                      <w:color w:val="ABB1BE"/>
                    </w:rPr>
                    <w:t>xori $</w:t>
                  </w:r>
                  <w:r>
                    <w:rPr>
                      <w:color w:val="D19A66"/>
                    </w:rPr>
                    <w:t>1</w:t>
                  </w:r>
                  <w:r>
                    <w:rPr>
                      <w:color w:val="ABB1BE"/>
                    </w:rPr>
                    <w:t>,$</w:t>
                  </w:r>
                  <w:r>
                    <w:rPr>
                      <w:color w:val="D19A66"/>
                    </w:rPr>
                    <w:t>1</w:t>
                  </w:r>
                  <w:r>
                    <w:rPr>
                      <w:color w:val="ABB1BE"/>
                    </w:rPr>
                    <w:t>,</w:t>
                  </w:r>
                  <w:r>
                    <w:rPr>
                      <w:color w:val="D19A66"/>
                    </w:rPr>
                    <w:t>0x7 </w:t>
                  </w:r>
                  <w:r>
                    <w:rPr>
                      <w:color w:val="D19A66"/>
                    </w:rPr>
                  </w:r>
                  <w:r>
                    <w:rPr>
                      <w:color w:val="ABB1BE"/>
                    </w:rPr>
                    <w:t>sw</w:t>
                  </w:r>
                  <w:r>
                    <w:rPr>
                      <w:color w:val="ABB1BE"/>
                      <w:spacing w:val="-4"/>
                    </w:rPr>
                    <w:t> </w:t>
                  </w:r>
                  <w:r>
                    <w:rPr>
                      <w:color w:val="ABB1BE"/>
                    </w:rPr>
                    <w:t>$</w:t>
                  </w:r>
                  <w:r>
                    <w:rPr>
                      <w:color w:val="D19A66"/>
                    </w:rPr>
                    <w:t>1</w:t>
                  </w:r>
                  <w:r>
                    <w:rPr>
                      <w:color w:val="ABB1BE"/>
                    </w:rPr>
                    <w:t>,</w:t>
                  </w:r>
                  <w:r>
                    <w:rPr>
                      <w:color w:val="D19A66"/>
                    </w:rPr>
                    <w:t>12</w:t>
                  </w:r>
                  <w:r>
                    <w:rPr>
                      <w:color w:val="ABB1BE"/>
                    </w:rPr>
                    <w:t>($</w:t>
                  </w:r>
                  <w:r>
                    <w:rPr>
                      <w:color w:val="D19A66"/>
                    </w:rPr>
                    <w:t>0</w:t>
                  </w:r>
                  <w:r>
                    <w:rPr>
                      <w:color w:val="ABB1BE"/>
                    </w:rPr>
                    <w:t>)</w:t>
                  </w:r>
                  <w:r>
                    <w:rPr/>
                  </w:r>
                </w:p>
                <w:p>
                  <w:pPr>
                    <w:spacing w:line="240" w:lineRule="auto" w:before="6"/>
                    <w:rPr>
                      <w:rFonts w:ascii="Consolas" w:hAnsi="Consolas" w:cs="Consolas" w:eastAsia="Consolas" w:hint="default"/>
                      <w:b/>
                      <w:bCs/>
                      <w:sz w:val="21"/>
                      <w:szCs w:val="21"/>
                    </w:rPr>
                  </w:pPr>
                </w:p>
                <w:p>
                  <w:pPr>
                    <w:pStyle w:val="BodyText"/>
                    <w:spacing w:line="280" w:lineRule="atLeast" w:before="0"/>
                    <w:ind w:left="873" w:right="5645"/>
                    <w:jc w:val="left"/>
                  </w:pPr>
                  <w:r>
                    <w:rPr>
                      <w:color w:val="ABB1BE"/>
                    </w:rPr>
                    <w:t>lui $</w:t>
                  </w:r>
                  <w:r>
                    <w:rPr>
                      <w:color w:val="D19A66"/>
                    </w:rPr>
                    <w:t>1</w:t>
                  </w:r>
                  <w:r>
                    <w:rPr>
                      <w:color w:val="ABB1BE"/>
                    </w:rPr>
                    <w:t>,</w:t>
                  </w:r>
                  <w:r>
                    <w:rPr>
                      <w:color w:val="D19A66"/>
                    </w:rPr>
                    <w:t>0x8000 </w:t>
                  </w:r>
                  <w:r>
                    <w:rPr>
                      <w:color w:val="D19A66"/>
                    </w:rPr>
                  </w:r>
                  <w:r>
                    <w:rPr>
                      <w:color w:val="ABB1BE"/>
                    </w:rPr>
                    <w:t>ori</w:t>
                  </w:r>
                  <w:r>
                    <w:rPr>
                      <w:color w:val="ABB1BE"/>
                      <w:spacing w:val="-7"/>
                    </w:rPr>
                    <w:t> </w:t>
                  </w:r>
                  <w:r>
                    <w:rPr>
                      <w:color w:val="ABB1BE"/>
                    </w:rPr>
                    <w:t>$</w:t>
                  </w:r>
                  <w:r>
                    <w:rPr>
                      <w:color w:val="D19A66"/>
                    </w:rPr>
                    <w:t>1</w:t>
                  </w:r>
                  <w:r>
                    <w:rPr>
                      <w:color w:val="ABB1BE"/>
                    </w:rPr>
                    <w:t>,$</w:t>
                  </w:r>
                  <w:r>
                    <w:rPr>
                      <w:color w:val="D19A66"/>
                    </w:rPr>
                    <w:t>1</w:t>
                  </w:r>
                  <w:r>
                    <w:rPr>
                      <w:color w:val="ABB1BE"/>
                    </w:rPr>
                    <w:t>,</w:t>
                  </w:r>
                  <w:r>
                    <w:rPr>
                      <w:color w:val="D19A66"/>
                    </w:rPr>
                    <w:t>0x1001</w:t>
                  </w:r>
                  <w:r>
                    <w:rPr/>
                  </w:r>
                </w:p>
              </w:txbxContent>
            </v:textbox>
            <v:fill type="solid"/>
          </v:shape>
        </w:pict>
      </w:r>
      <w:r>
        <w:rPr>
          <w:rFonts w:ascii="Consolas" w:hAnsi="Consolas" w:cs="Consolas" w:eastAsia="Consolas" w:hint="default"/>
          <w:sz w:val="20"/>
          <w:szCs w:val="20"/>
        </w:rPr>
      </w:r>
    </w:p>
    <w:p>
      <w:pPr>
        <w:spacing w:after="0" w:line="240" w:lineRule="auto"/>
        <w:rPr>
          <w:rFonts w:ascii="Consolas" w:hAnsi="Consolas" w:cs="Consolas" w:eastAsia="Consolas" w:hint="default"/>
          <w:sz w:val="20"/>
          <w:szCs w:val="20"/>
        </w:rPr>
        <w:sectPr>
          <w:pgSz w:w="11910" w:h="16840"/>
          <w:pgMar w:top="1420" w:bottom="280" w:left="1660" w:right="1660"/>
        </w:sectPr>
      </w:pPr>
    </w:p>
    <w:p>
      <w:pPr>
        <w:spacing w:line="240" w:lineRule="auto"/>
        <w:ind w:left="112" w:right="0" w:firstLine="0"/>
        <w:rPr>
          <w:rFonts w:ascii="Consolas" w:hAnsi="Consolas" w:cs="Consolas" w:eastAsia="Consolas" w:hint="default"/>
          <w:sz w:val="20"/>
          <w:szCs w:val="20"/>
        </w:rPr>
      </w:pPr>
      <w:r>
        <w:rPr>
          <w:rFonts w:ascii="Consolas" w:hAnsi="Consolas" w:cs="Consolas" w:eastAsia="Consolas" w:hint="default"/>
          <w:sz w:val="20"/>
          <w:szCs w:val="20"/>
        </w:rPr>
        <w:pict>
          <v:group style="width:418.25pt;height:556.050pt;mso-position-horizontal-relative:char;mso-position-vertical-relative:line" coordorigin="0,0" coordsize="8365,11121">
            <v:group style="position:absolute;left:0;top:0;width:8365;height:284" coordorigin="0,0" coordsize="8365,284">
              <v:shape style="position:absolute;left:0;top:0;width:8365;height:284" coordorigin="0,0" coordsize="8365,284" path="m0,283l8365,283,8365,0,0,0,0,283xe" filled="true" fillcolor="#282c34" stroked="false">
                <v:path arrowok="t"/>
                <v:fill type="solid"/>
              </v:shape>
            </v:group>
            <v:group style="position:absolute;left:0;top:283;width:8365;height:288" coordorigin="0,283" coordsize="8365,288">
              <v:shape style="position:absolute;left:0;top:283;width:8365;height:288" coordorigin="0,283" coordsize="8365,288" path="m0,571l8365,571,8365,283,0,283,0,571xe" filled="true" fillcolor="#282c34" stroked="false">
                <v:path arrowok="t"/>
                <v:fill type="solid"/>
              </v:shape>
            </v:group>
            <v:group style="position:absolute;left:0;top:571;width:8365;height:284" coordorigin="0,571" coordsize="8365,284">
              <v:shape style="position:absolute;left:0;top:571;width:8365;height:284" coordorigin="0,571" coordsize="8365,284" path="m0,854l8365,854,8365,571,0,571,0,854xe" filled="true" fillcolor="#282c34" stroked="false">
                <v:path arrowok="t"/>
                <v:fill type="solid"/>
              </v:shape>
            </v:group>
            <v:group style="position:absolute;left:0;top:855;width:8365;height:289" coordorigin="0,855" coordsize="8365,289">
              <v:shape style="position:absolute;left:0;top:855;width:8365;height:289" coordorigin="0,855" coordsize="8365,289" path="m0,1143l8365,1143,8365,855,0,855,0,1143xe" filled="true" fillcolor="#282c34" stroked="false">
                <v:path arrowok="t"/>
                <v:fill type="solid"/>
              </v:shape>
            </v:group>
            <v:group style="position:absolute;left:0;top:1143;width:8365;height:284" coordorigin="0,1143" coordsize="8365,284">
              <v:shape style="position:absolute;left:0;top:1143;width:8365;height:284" coordorigin="0,1143" coordsize="8365,284" path="m0,1426l8365,1426,8365,1143,0,1143,0,1426xe" filled="true" fillcolor="#282c34" stroked="false">
                <v:path arrowok="t"/>
                <v:fill type="solid"/>
              </v:shape>
            </v:group>
            <v:group style="position:absolute;left:0;top:1426;width:8365;height:284" coordorigin="0,1426" coordsize="8365,284">
              <v:shape style="position:absolute;left:0;top:1426;width:8365;height:284" coordorigin="0,1426" coordsize="8365,284" path="m0,1709l8365,1709,8365,1426,0,1426,0,1709xe" filled="true" fillcolor="#282c34" stroked="false">
                <v:path arrowok="t"/>
                <v:fill type="solid"/>
              </v:shape>
            </v:group>
            <v:group style="position:absolute;left:0;top:1709;width:8365;height:288" coordorigin="0,1709" coordsize="8365,288">
              <v:shape style="position:absolute;left:0;top:1709;width:8365;height:288" coordorigin="0,1709" coordsize="8365,288" path="m0,1997l8365,1997,8365,1709,0,1709,0,1997xe" filled="true" fillcolor="#282c34" stroked="false">
                <v:path arrowok="t"/>
                <v:fill type="solid"/>
              </v:shape>
            </v:group>
            <v:group style="position:absolute;left:0;top:1997;width:8365;height:284" coordorigin="0,1997" coordsize="8365,284">
              <v:shape style="position:absolute;left:0;top:1997;width:8365;height:284" coordorigin="0,1997" coordsize="8365,284" path="m0,2281l8365,2281,8365,1997,0,1997,0,2281xe" filled="true" fillcolor="#282c34" stroked="false">
                <v:path arrowok="t"/>
                <v:fill type="solid"/>
              </v:shape>
            </v:group>
            <v:group style="position:absolute;left:0;top:2281;width:8365;height:284" coordorigin="0,2281" coordsize="8365,284">
              <v:shape style="position:absolute;left:0;top:2281;width:8365;height:284" coordorigin="0,2281" coordsize="8365,284" path="m0,2564l8365,2564,8365,2281,0,2281,0,2564xe" filled="true" fillcolor="#282c34" stroked="false">
                <v:path arrowok="t"/>
                <v:fill type="solid"/>
              </v:shape>
            </v:group>
            <v:group style="position:absolute;left:0;top:2564;width:8365;height:289" coordorigin="0,2564" coordsize="8365,289">
              <v:shape style="position:absolute;left:0;top:2564;width:8365;height:289" coordorigin="0,2564" coordsize="8365,289" path="m0,2852l8365,2852,8365,2564,0,2564,0,2852xe" filled="true" fillcolor="#282c34" stroked="false">
                <v:path arrowok="t"/>
                <v:fill type="solid"/>
              </v:shape>
            </v:group>
            <v:group style="position:absolute;left:0;top:2852;width:8365;height:284" coordorigin="0,2852" coordsize="8365,284">
              <v:shape style="position:absolute;left:0;top:2852;width:8365;height:284" coordorigin="0,2852" coordsize="8365,284" path="m0,3135l8365,3135,8365,2852,0,2852,0,3135xe" filled="true" fillcolor="#282c34" stroked="false">
                <v:path arrowok="t"/>
                <v:fill type="solid"/>
              </v:shape>
            </v:group>
            <v:group style="position:absolute;left:0;top:3135;width:8365;height:288" coordorigin="0,3135" coordsize="8365,288">
              <v:shape style="position:absolute;left:0;top:3135;width:8365;height:288" coordorigin="0,3135" coordsize="8365,288" path="m0,3423l8365,3423,8365,3135,0,3135,0,3423xe" filled="true" fillcolor="#282c34" stroked="false">
                <v:path arrowok="t"/>
                <v:fill type="solid"/>
              </v:shape>
            </v:group>
            <v:group style="position:absolute;left:0;top:3423;width:8365;height:284" coordorigin="0,3423" coordsize="8365,284">
              <v:shape style="position:absolute;left:0;top:3423;width:8365;height:284" coordorigin="0,3423" coordsize="8365,284" path="m0,3707l8365,3707,8365,3423,0,3423,0,3707xe" filled="true" fillcolor="#282c34" stroked="false">
                <v:path arrowok="t"/>
                <v:fill type="solid"/>
              </v:shape>
            </v:group>
            <v:group style="position:absolute;left:0;top:3707;width:8365;height:284" coordorigin="0,3707" coordsize="8365,284">
              <v:shape style="position:absolute;left:0;top:3707;width:8365;height:284" coordorigin="0,3707" coordsize="8365,284" path="m0,3990l8365,3990,8365,3707,0,3707,0,3990xe" filled="true" fillcolor="#282c34" stroked="false">
                <v:path arrowok="t"/>
                <v:fill type="solid"/>
              </v:shape>
            </v:group>
            <v:group style="position:absolute;left:0;top:3990;width:8365;height:288" coordorigin="0,3990" coordsize="8365,288">
              <v:shape style="position:absolute;left:0;top:3990;width:8365;height:288" coordorigin="0,3990" coordsize="8365,288" path="m0,4278l8365,4278,8365,3990,0,3990,0,4278xe" filled="true" fillcolor="#282c34" stroked="false">
                <v:path arrowok="t"/>
                <v:fill type="solid"/>
              </v:shape>
            </v:group>
            <v:group style="position:absolute;left:0;top:4278;width:8365;height:284" coordorigin="0,4278" coordsize="8365,284">
              <v:shape style="position:absolute;left:0;top:4278;width:8365;height:284" coordorigin="0,4278" coordsize="8365,284" path="m0,4562l8365,4562,8365,4278,0,4278,0,4562xe" filled="true" fillcolor="#282c34" stroked="false">
                <v:path arrowok="t"/>
                <v:fill type="solid"/>
              </v:shape>
            </v:group>
            <v:group style="position:absolute;left:0;top:4562;width:8365;height:284" coordorigin="0,4562" coordsize="8365,284">
              <v:shape style="position:absolute;left:0;top:4562;width:8365;height:284" coordorigin="0,4562" coordsize="8365,284" path="m0,4845l8365,4845,8365,4562,0,4562,0,4845xe" filled="true" fillcolor="#282c34" stroked="false">
                <v:path arrowok="t"/>
                <v:fill type="solid"/>
              </v:shape>
            </v:group>
            <v:group style="position:absolute;left:0;top:4845;width:8365;height:288" coordorigin="0,4845" coordsize="8365,288">
              <v:shape style="position:absolute;left:0;top:4845;width:8365;height:288" coordorigin="0,4845" coordsize="8365,288" path="m0,5133l8365,5133,8365,4845,0,4845,0,5133xe" filled="true" fillcolor="#282c34" stroked="false">
                <v:path arrowok="t"/>
                <v:fill type="solid"/>
              </v:shape>
            </v:group>
            <v:group style="position:absolute;left:0;top:5133;width:8365;height:284" coordorigin="0,5133" coordsize="8365,284">
              <v:shape style="position:absolute;left:0;top:5133;width:8365;height:284" coordorigin="0,5133" coordsize="8365,284" path="m0,5416l8365,5416,8365,5133,0,5133,0,5416xe" filled="true" fillcolor="#282c34" stroked="false">
                <v:path arrowok="t"/>
                <v:fill type="solid"/>
              </v:shape>
            </v:group>
            <v:group style="position:absolute;left:0;top:5416;width:8365;height:288" coordorigin="0,5416" coordsize="8365,288">
              <v:shape style="position:absolute;left:0;top:5416;width:8365;height:288" coordorigin="0,5416" coordsize="8365,288" path="m0,5704l8365,5704,8365,5416,0,5416,0,5704xe" filled="true" fillcolor="#282c34" stroked="false">
                <v:path arrowok="t"/>
                <v:fill type="solid"/>
              </v:shape>
            </v:group>
            <v:group style="position:absolute;left:0;top:5704;width:8365;height:284" coordorigin="0,5704" coordsize="8365,284">
              <v:shape style="position:absolute;left:0;top:5704;width:8365;height:284" coordorigin="0,5704" coordsize="8365,284" path="m0,5988l8365,5988,8365,5704,0,5704,0,5988xe" filled="true" fillcolor="#282c34" stroked="false">
                <v:path arrowok="t"/>
                <v:fill type="solid"/>
              </v:shape>
            </v:group>
            <v:group style="position:absolute;left:0;top:5988;width:8365;height:284" coordorigin="0,5988" coordsize="8365,284">
              <v:shape style="position:absolute;left:0;top:5988;width:8365;height:284" coordorigin="0,5988" coordsize="8365,284" path="m0,6271l8365,6271,8365,5988,0,5988,0,6271xe" filled="true" fillcolor="#282c34" stroked="false">
                <v:path arrowok="t"/>
                <v:fill type="solid"/>
              </v:shape>
            </v:group>
            <v:group style="position:absolute;left:0;top:6271;width:8365;height:288" coordorigin="0,6271" coordsize="8365,288">
              <v:shape style="position:absolute;left:0;top:6271;width:8365;height:288" coordorigin="0,6271" coordsize="8365,288" path="m0,6559l8365,6559,8365,6271,0,6271,0,6559xe" filled="true" fillcolor="#282c34" stroked="false">
                <v:path arrowok="t"/>
                <v:fill type="solid"/>
              </v:shape>
            </v:group>
            <v:group style="position:absolute;left:0;top:6559;width:8365;height:284" coordorigin="0,6559" coordsize="8365,284">
              <v:shape style="position:absolute;left:0;top:6559;width:8365;height:284" coordorigin="0,6559" coordsize="8365,284" path="m0,6842l8365,6842,8365,6559,0,6559,0,6842xe" filled="true" fillcolor="#282c34" stroked="false">
                <v:path arrowok="t"/>
                <v:fill type="solid"/>
              </v:shape>
            </v:group>
            <v:group style="position:absolute;left:0;top:6842;width:8365;height:284" coordorigin="0,6842" coordsize="8365,284">
              <v:shape style="position:absolute;left:0;top:6842;width:8365;height:284" coordorigin="0,6842" coordsize="8365,284" path="m0,7125l8365,7125,8365,6842,0,6842,0,7125xe" filled="true" fillcolor="#282c34" stroked="false">
                <v:path arrowok="t"/>
                <v:fill type="solid"/>
              </v:shape>
            </v:group>
            <v:group style="position:absolute;left:0;top:7125;width:8365;height:288" coordorigin="0,7125" coordsize="8365,288">
              <v:shape style="position:absolute;left:0;top:7125;width:8365;height:288" coordorigin="0,7125" coordsize="8365,288" path="m0,7413l8365,7413,8365,7125,0,7125,0,7413xe" filled="true" fillcolor="#282c34" stroked="false">
                <v:path arrowok="t"/>
                <v:fill type="solid"/>
              </v:shape>
            </v:group>
            <v:group style="position:absolute;left:0;top:7413;width:8365;height:284" coordorigin="0,7413" coordsize="8365,284">
              <v:shape style="position:absolute;left:0;top:7413;width:8365;height:284" coordorigin="0,7413" coordsize="8365,284" path="m0,7697l8365,7697,8365,7413,0,7413,0,7697xe" filled="true" fillcolor="#282c34" stroked="false">
                <v:path arrowok="t"/>
                <v:fill type="solid"/>
              </v:shape>
            </v:group>
            <v:group style="position:absolute;left:0;top:7697;width:8365;height:288" coordorigin="0,7697" coordsize="8365,288">
              <v:shape style="position:absolute;left:0;top:7697;width:8365;height:288" coordorigin="0,7697" coordsize="8365,288" path="m0,7985l8365,7985,8365,7697,0,7697,0,7985xe" filled="true" fillcolor="#282c34" stroked="false">
                <v:path arrowok="t"/>
                <v:fill type="solid"/>
              </v:shape>
            </v:group>
            <v:group style="position:absolute;left:0;top:7985;width:8365;height:284" coordorigin="0,7985" coordsize="8365,284">
              <v:shape style="position:absolute;left:0;top:7985;width:8365;height:284" coordorigin="0,7985" coordsize="8365,284" path="m0,8268l8365,8268,8365,7985,0,7985,0,8268xe" filled="true" fillcolor="#282c34" stroked="false">
                <v:path arrowok="t"/>
                <v:fill type="solid"/>
              </v:shape>
            </v:group>
            <v:group style="position:absolute;left:0;top:8268;width:8365;height:284" coordorigin="0,8268" coordsize="8365,284">
              <v:shape style="position:absolute;left:0;top:8268;width:8365;height:284" coordorigin="0,8268" coordsize="8365,284" path="m0,8551l8365,8551,8365,8268,0,8268,0,8551xe" filled="true" fillcolor="#282c34" stroked="false">
                <v:path arrowok="t"/>
                <v:fill type="solid"/>
              </v:shape>
            </v:group>
            <v:group style="position:absolute;left:0;top:8551;width:8365;height:288" coordorigin="0,8551" coordsize="8365,288">
              <v:shape style="position:absolute;left:0;top:8551;width:8365;height:288" coordorigin="0,8551" coordsize="8365,288" path="m0,8839l8365,8839,8365,8551,0,8551,0,8839xe" filled="true" fillcolor="#282c34" stroked="false">
                <v:path arrowok="t"/>
                <v:fill type="solid"/>
              </v:shape>
            </v:group>
            <v:group style="position:absolute;left:0;top:8839;width:8365;height:284" coordorigin="0,8839" coordsize="8365,284">
              <v:shape style="position:absolute;left:0;top:8839;width:8365;height:284" coordorigin="0,8839" coordsize="8365,284" path="m0,9122l8365,9122,8365,8839,0,8839,0,9122xe" filled="true" fillcolor="#282c34" stroked="false">
                <v:path arrowok="t"/>
                <v:fill type="solid"/>
              </v:shape>
            </v:group>
            <v:group style="position:absolute;left:0;top:9123;width:8365;height:284" coordorigin="0,9123" coordsize="8365,284">
              <v:shape style="position:absolute;left:0;top:9123;width:8365;height:284" coordorigin="0,9123" coordsize="8365,284" path="m0,9406l8365,9406,8365,9123,0,9123,0,9406xe" filled="true" fillcolor="#282c34" stroked="false">
                <v:path arrowok="t"/>
                <v:fill type="solid"/>
              </v:shape>
            </v:group>
            <v:group style="position:absolute;left:0;top:9406;width:8365;height:288" coordorigin="0,9406" coordsize="8365,288">
              <v:shape style="position:absolute;left:0;top:9406;width:8365;height:288" coordorigin="0,9406" coordsize="8365,288" path="m0,9694l8365,9694,8365,9406,0,9406,0,9694xe" filled="true" fillcolor="#282c34" stroked="false">
                <v:path arrowok="t"/>
                <v:fill type="solid"/>
              </v:shape>
            </v:group>
            <v:group style="position:absolute;left:0;top:9694;width:8365;height:284" coordorigin="0,9694" coordsize="8365,284">
              <v:shape style="position:absolute;left:0;top:9694;width:8365;height:284" coordorigin="0,9694" coordsize="8365,284" path="m0,9977l8365,9977,8365,9694,0,9694,0,9977xe" filled="true" fillcolor="#282c34" stroked="false">
                <v:path arrowok="t"/>
                <v:fill type="solid"/>
              </v:shape>
            </v:group>
            <v:group style="position:absolute;left:0;top:9977;width:8365;height:288" coordorigin="0,9977" coordsize="8365,288">
              <v:shape style="position:absolute;left:0;top:9977;width:8365;height:288" coordorigin="0,9977" coordsize="8365,288" path="m0,10265l8365,10265,8365,9977,0,9977,0,10265xe" filled="true" fillcolor="#282c34" stroked="false">
                <v:path arrowok="t"/>
                <v:fill type="solid"/>
              </v:shape>
            </v:group>
            <v:group style="position:absolute;left:0;top:10265;width:8365;height:284" coordorigin="0,10265" coordsize="8365,284">
              <v:shape style="position:absolute;left:0;top:10265;width:8365;height:284" coordorigin="0,10265" coordsize="8365,284" path="m0,10549l8365,10549,8365,10265,0,10265,0,10549xe" filled="true" fillcolor="#282c34" stroked="false">
                <v:path arrowok="t"/>
                <v:fill type="solid"/>
              </v:shape>
            </v:group>
            <v:group style="position:absolute;left:0;top:10549;width:8365;height:284" coordorigin="0,10549" coordsize="8365,284">
              <v:shape style="position:absolute;left:0;top:10549;width:8365;height:284" coordorigin="0,10549" coordsize="8365,284" path="m0,10832l8365,10832,8365,10549,0,10549,0,10832xe" filled="true" fillcolor="#282c34" stroked="false">
                <v:path arrowok="t"/>
                <v:fill type="solid"/>
              </v:shape>
            </v:group>
            <v:group style="position:absolute;left:0;top:10832;width:8365;height:289" coordorigin="0,10832" coordsize="8365,289">
              <v:shape style="position:absolute;left:0;top:10832;width:8365;height:289" coordorigin="0,10832" coordsize="8365,289" path="m0,11120l8365,11120,8365,10832,0,10832,0,11120xe" filled="true" fillcolor="#282c34" stroked="false">
                <v:path arrowok="t"/>
                <v:fill type="solid"/>
              </v:shape>
              <v:shape style="position:absolute;left:874;top:74;width:1845;height:2492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sw</w:t>
                      </w:r>
                      <w:r>
                        <w:rPr>
                          <w:rFonts w:ascii="Consolas"/>
                          <w:color w:val="ABB1BE"/>
                          <w:spacing w:val="-4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8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($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  <w:p>
                      <w:pPr>
                        <w:spacing w:line="280" w:lineRule="auto" w:before="37"/>
                        <w:ind w:left="0" w:right="229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xori</w:t>
                      </w:r>
                      <w:r>
                        <w:rPr>
                          <w:rFonts w:ascii="Consolas"/>
                          <w:color w:val="ABB1BE"/>
                          <w:spacing w:val="-6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,$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0x1 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sw</w:t>
                      </w:r>
                      <w:r>
                        <w:rPr>
                          <w:rFonts w:ascii="Consolas"/>
                          <w:color w:val="ABB1BE"/>
                          <w:spacing w:val="-4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16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($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  <w:p>
                      <w:pPr>
                        <w:spacing w:line="278" w:lineRule="auto" w:before="0"/>
                        <w:ind w:left="0" w:right="229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#xor 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9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,$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9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,$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9 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andi 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9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,$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9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0 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ori</w:t>
                      </w:r>
                      <w:r>
                        <w:rPr>
                          <w:rFonts w:ascii="Consolas"/>
                          <w:color w:val="ABB1BE"/>
                          <w:spacing w:val="-6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9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,$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9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0x14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  <w:p>
                      <w:pPr>
                        <w:spacing w:line="244" w:lineRule="exact" w:before="0"/>
                        <w:ind w:left="0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#xor</w:t>
                      </w:r>
                      <w:r>
                        <w:rPr>
                          <w:rFonts w:ascii="Consolas"/>
                          <w:color w:val="ABB1BE"/>
                          <w:spacing w:val="-7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10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,$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10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,$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10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  <w:p>
                      <w:pPr>
                        <w:spacing w:line="280" w:lineRule="atLeast" w:before="8"/>
                        <w:ind w:left="0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andi 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10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,$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10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0 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ori</w:t>
                      </w:r>
                      <w:r>
                        <w:rPr>
                          <w:rFonts w:ascii="Consolas"/>
                          <w:color w:val="ABB1BE"/>
                          <w:spacing w:val="-7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10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,$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10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0x10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3121;top:1500;width:2305;height:212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#</w:t>
                      </w:r>
                      <w:r>
                        <w:rPr>
                          <w:rFonts w:ascii="Consolas"/>
                          <w:color w:val="ABB1BE"/>
                          <w:spacing w:val="-8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length</w:t>
                      </w:r>
                      <w:r>
                        <w:rPr>
                          <w:rFonts w:ascii="Consolas"/>
                          <w:color w:val="D45FDE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max_I</w:t>
                      </w:r>
                      <w:r>
                        <w:rPr>
                          <w:rFonts w:ascii="Consolas"/>
                          <w:color w:val="D45FDE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9</w:t>
                      </w:r>
                      <w:r>
                        <w:rPr>
                          <w:rFonts w:ascii="Consolas"/>
                          <w:color w:val="D45FDE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20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29;top:2354;width:5072;height:2209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3111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pacing w:val="-1"/>
                          <w:sz w:val="21"/>
                        </w:rPr>
                        <w:t>#max_J</w:t>
                      </w:r>
                      <w:r>
                        <w:rPr>
                          <w:rFonts w:ascii="Consolas"/>
                          <w:color w:val="D45FDE"/>
                          <w:spacing w:val="-1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ABB1BE"/>
                          <w:spacing w:val="-1"/>
                          <w:sz w:val="21"/>
                        </w:rPr>
                        <w:t>$</w:t>
                      </w:r>
                      <w:r>
                        <w:rPr>
                          <w:rFonts w:ascii="Consolas"/>
                          <w:color w:val="D19A66"/>
                          <w:spacing w:val="-1"/>
                          <w:sz w:val="21"/>
                        </w:rPr>
                        <w:t>10</w:t>
                      </w:r>
                      <w:r>
                        <w:rPr>
                          <w:rFonts w:ascii="Consolas"/>
                          <w:color w:val="D45FDE"/>
                          <w:spacing w:val="-1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D19A66"/>
                          <w:spacing w:val="-1"/>
                          <w:sz w:val="21"/>
                        </w:rPr>
                        <w:t>20</w:t>
                      </w:r>
                      <w:r>
                        <w:rPr>
                          <w:rFonts w:ascii="Consolas"/>
                          <w:color w:val="D45FDE"/>
                          <w:spacing w:val="-1"/>
                          <w:sz w:val="21"/>
                        </w:rPr>
                        <w:t>-</w:t>
                      </w:r>
                      <w:r>
                        <w:rPr>
                          <w:rFonts w:ascii="Consolas"/>
                          <w:color w:val="ABB1BE"/>
                          <w:spacing w:val="-1"/>
                          <w:sz w:val="21"/>
                        </w:rPr>
                        <w:t>i</w:t>
                      </w:r>
                      <w:r>
                        <w:rPr>
                          <w:rFonts w:ascii="Consolas"/>
                          <w:color w:val="D45FDE"/>
                          <w:spacing w:val="-1"/>
                          <w:sz w:val="21"/>
                        </w:rPr>
                        <w:t>-</w:t>
                      </w:r>
                      <w:r>
                        <w:rPr>
                          <w:rFonts w:ascii="Consolas"/>
                          <w:color w:val="D19A66"/>
                          <w:spacing w:val="-1"/>
                          <w:sz w:val="21"/>
                        </w:rPr>
                        <w:t>4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</w:r>
                    </w:p>
                    <w:p>
                      <w:pPr>
                        <w:spacing w:line="240" w:lineRule="auto" w:before="10"/>
                        <w:rPr>
                          <w:rFonts w:ascii="Consolas" w:hAnsi="Consolas" w:cs="Consolas" w:eastAsia="Consolas" w:hint="default"/>
                          <w:b/>
                          <w:bCs/>
                          <w:sz w:val="27"/>
                          <w:szCs w:val="27"/>
                        </w:rPr>
                      </w:pPr>
                    </w:p>
                    <w:p>
                      <w:pPr>
                        <w:spacing w:before="0"/>
                        <w:ind w:left="844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andi</w:t>
                      </w:r>
                      <w:r>
                        <w:rPr>
                          <w:rFonts w:ascii="Consolas"/>
                          <w:color w:val="ABB1BE"/>
                          <w:spacing w:val="-5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11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,$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11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  <w:p>
                      <w:pPr>
                        <w:spacing w:line="280" w:lineRule="auto" w:before="37"/>
                        <w:ind w:left="0" w:right="2380" w:firstLine="844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#xor</w:t>
                      </w:r>
                      <w:r>
                        <w:rPr>
                          <w:rFonts w:ascii="Consolas"/>
                          <w:color w:val="ABB1BE"/>
                          <w:spacing w:val="-6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11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,$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11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,$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11 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I_LOOP: slt</w:t>
                      </w:r>
                      <w:r>
                        <w:rPr>
                          <w:rFonts w:ascii="Consolas"/>
                          <w:color w:val="ABB1BE"/>
                          <w:spacing w:val="-8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,$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11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,$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9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  <w:p>
                      <w:pPr>
                        <w:spacing w:line="276" w:lineRule="auto" w:before="0"/>
                        <w:ind w:left="844" w:right="261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beq 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,$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,END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andi</w:t>
                      </w:r>
                      <w:r>
                        <w:rPr>
                          <w:rFonts w:ascii="Consolas"/>
                          <w:color w:val="ABB1BE"/>
                          <w:spacing w:val="-5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12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,$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12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  <w:p>
                      <w:pPr>
                        <w:spacing w:before="6"/>
                        <w:ind w:left="844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#xor</w:t>
                      </w:r>
                      <w:r>
                        <w:rPr>
                          <w:rFonts w:ascii="Consolas"/>
                          <w:color w:val="ABB1BE"/>
                          <w:spacing w:val="-7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12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,$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12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,$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12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3188;top:3209;width:1153;height:500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57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#</w:t>
                      </w:r>
                      <w:r>
                        <w:rPr>
                          <w:rFonts w:ascii="Consolas"/>
                          <w:color w:val="ABB1BE"/>
                          <w:spacing w:val="-3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i</w:t>
                      </w:r>
                      <w:r>
                        <w:rPr>
                          <w:rFonts w:ascii="Consolas"/>
                          <w:color w:val="D45FDE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11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  <w:p>
                      <w:pPr>
                        <w:spacing w:before="42"/>
                        <w:ind w:left="0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#</w:t>
                      </w:r>
                      <w:r>
                        <w:rPr>
                          <w:rFonts w:ascii="Consolas"/>
                          <w:color w:val="ABB1BE"/>
                          <w:spacing w:val="-5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i</w:t>
                      </w:r>
                      <w:r>
                        <w:rPr>
                          <w:rFonts w:ascii="Consolas"/>
                          <w:color w:val="D45FDE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length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29;top:4352;width:4024;height:3347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3217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#</w:t>
                      </w:r>
                      <w:r>
                        <w:rPr>
                          <w:rFonts w:ascii="Consolas"/>
                          <w:color w:val="ABB1BE"/>
                          <w:spacing w:val="-4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j</w:t>
                      </w:r>
                      <w:r>
                        <w:rPr>
                          <w:rFonts w:ascii="Consolas"/>
                          <w:color w:val="D45FDE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12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  <w:p>
                      <w:pPr>
                        <w:spacing w:line="240" w:lineRule="auto" w:before="4"/>
                        <w:rPr>
                          <w:rFonts w:ascii="Consolas" w:hAnsi="Consolas" w:cs="Consolas" w:eastAsia="Consolas" w:hint="default"/>
                          <w:b/>
                          <w:bCs/>
                          <w:sz w:val="27"/>
                          <w:szCs w:val="27"/>
                        </w:rPr>
                      </w:pPr>
                    </w:p>
                    <w:p>
                      <w:pPr>
                        <w:spacing w:before="0"/>
                        <w:ind w:left="0" w:right="1486" w:firstLine="0"/>
                        <w:jc w:val="center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J_LOOP: slt</w:t>
                      </w:r>
                      <w:r>
                        <w:rPr>
                          <w:rFonts w:ascii="Consolas"/>
                          <w:color w:val="ABB1BE"/>
                          <w:spacing w:val="-9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,$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12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,$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10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  <w:p>
                      <w:pPr>
                        <w:spacing w:before="42"/>
                        <w:ind w:left="844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beq</w:t>
                      </w:r>
                      <w:r>
                        <w:rPr>
                          <w:rFonts w:ascii="Consolas"/>
                          <w:color w:val="ABB1BE"/>
                          <w:spacing w:val="-6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,$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,END_I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  <w:p>
                      <w:pPr>
                        <w:spacing w:before="37"/>
                        <w:ind w:left="844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#</w:t>
                      </w:r>
                      <w:r>
                        <w:rPr>
                          <w:rFonts w:ascii="Consolas"/>
                          <w:color w:val="D45FDE"/>
                          <w:sz w:val="21"/>
                        </w:rPr>
                        <w:t>for-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loop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  <w:p>
                      <w:pPr>
                        <w:spacing w:line="278" w:lineRule="auto" w:before="42"/>
                        <w:ind w:left="844" w:right="1563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lw 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2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($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12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)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lw 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3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4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($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12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)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slt 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,$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2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,$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3 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beq</w:t>
                      </w:r>
                      <w:r>
                        <w:rPr>
                          <w:rFonts w:ascii="Consolas"/>
                          <w:color w:val="ABB1BE"/>
                          <w:spacing w:val="-6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,$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,SWAP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sw 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2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($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12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)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sw</w:t>
                      </w:r>
                      <w:r>
                        <w:rPr>
                          <w:rFonts w:ascii="Consolas"/>
                          <w:color w:val="ABB1BE"/>
                          <w:spacing w:val="-4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3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4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($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12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  <w:p>
                      <w:pPr>
                        <w:spacing w:before="3"/>
                        <w:ind w:left="844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j</w:t>
                      </w:r>
                      <w:r>
                        <w:rPr>
                          <w:rFonts w:ascii="Consolas"/>
                          <w:color w:val="ABB1BE"/>
                          <w:spacing w:val="-3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END_J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3102;top:6344;width:1614;height:212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# </w:t>
                      </w:r>
                      <w:r>
                        <w:rPr>
                          <w:rFonts w:ascii="Consolas"/>
                          <w:color w:val="D45FDE"/>
                          <w:sz w:val="21"/>
                        </w:rPr>
                        <w:t>if</w:t>
                      </w:r>
                      <w:r>
                        <w:rPr>
                          <w:rFonts w:ascii="Consolas"/>
                          <w:color w:val="D45FDE"/>
                          <w:spacing w:val="-6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a[i]</w:t>
                      </w:r>
                      <w:r>
                        <w:rPr>
                          <w:rFonts w:ascii="Consolas"/>
                          <w:color w:val="D45FDE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a[j]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29;top:8058;width:2575;height:3059" type="#_x0000_t202" filled="false" stroked="false">
                <v:textbox inset="0,0,0,0">
                  <w:txbxContent>
                    <w:p>
                      <w:pPr>
                        <w:tabs>
                          <w:tab w:pos="892" w:val="left" w:leader="none"/>
                        </w:tabs>
                        <w:spacing w:line="210" w:lineRule="exact" w:before="0"/>
                        <w:ind w:left="0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pacing w:val="-1"/>
                          <w:sz w:val="21"/>
                        </w:rPr>
                        <w:t>SWAP:</w:t>
                        <w:tab/>
                        <w:t>sw</w:t>
                      </w:r>
                      <w:r>
                        <w:rPr>
                          <w:rFonts w:ascii="Consolas"/>
                          <w:color w:val="ABB1BE"/>
                          <w:spacing w:val="8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pacing w:val="-1"/>
                          <w:sz w:val="21"/>
                        </w:rPr>
                        <w:t>$</w:t>
                      </w:r>
                      <w:r>
                        <w:rPr>
                          <w:rFonts w:ascii="Consolas"/>
                          <w:color w:val="D19A66"/>
                          <w:spacing w:val="-1"/>
                          <w:sz w:val="21"/>
                        </w:rPr>
                        <w:t>2</w:t>
                      </w:r>
                      <w:r>
                        <w:rPr>
                          <w:rFonts w:ascii="Consolas"/>
                          <w:color w:val="ABB1BE"/>
                          <w:spacing w:val="-1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D19A66"/>
                          <w:spacing w:val="-1"/>
                          <w:sz w:val="21"/>
                        </w:rPr>
                        <w:t>4</w:t>
                      </w:r>
                      <w:r>
                        <w:rPr>
                          <w:rFonts w:ascii="Consolas"/>
                          <w:color w:val="ABB1BE"/>
                          <w:spacing w:val="-1"/>
                          <w:sz w:val="21"/>
                        </w:rPr>
                        <w:t>($</w:t>
                      </w:r>
                      <w:r>
                        <w:rPr>
                          <w:rFonts w:ascii="Consolas"/>
                          <w:color w:val="D19A66"/>
                          <w:spacing w:val="-1"/>
                          <w:sz w:val="21"/>
                        </w:rPr>
                        <w:t>12</w:t>
                      </w:r>
                      <w:r>
                        <w:rPr>
                          <w:rFonts w:ascii="Consolas"/>
                          <w:color w:val="ABB1BE"/>
                          <w:spacing w:val="-1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</w:r>
                    </w:p>
                    <w:p>
                      <w:pPr>
                        <w:spacing w:before="37"/>
                        <w:ind w:left="844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sw</w:t>
                      </w:r>
                      <w:r>
                        <w:rPr>
                          <w:rFonts w:ascii="Consolas"/>
                          <w:color w:val="ABB1BE"/>
                          <w:spacing w:val="-4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3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0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($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12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  <w:p>
                      <w:pPr>
                        <w:spacing w:line="240" w:lineRule="auto" w:before="9"/>
                        <w:rPr>
                          <w:rFonts w:ascii="Consolas" w:hAnsi="Consolas" w:cs="Consolas" w:eastAsia="Consolas" w:hint="default"/>
                          <w:b/>
                          <w:bCs/>
                          <w:sz w:val="27"/>
                          <w:szCs w:val="27"/>
                        </w:rPr>
                      </w:pPr>
                    </w:p>
                    <w:p>
                      <w:pPr>
                        <w:tabs>
                          <w:tab w:pos="901" w:val="left" w:leader="none"/>
                        </w:tabs>
                        <w:spacing w:line="276" w:lineRule="auto" w:before="0"/>
                        <w:ind w:left="844" w:right="55" w:hanging="845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pacing w:val="-1"/>
                          <w:sz w:val="21"/>
                        </w:rPr>
                        <w:t>END_J:</w:t>
                        <w:tab/>
                        <w:tab/>
                        <w:t>addi</w:t>
                      </w:r>
                      <w:r>
                        <w:rPr>
                          <w:rFonts w:ascii="Consolas"/>
                          <w:color w:val="ABB1BE"/>
                          <w:spacing w:val="9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pacing w:val="-1"/>
                          <w:sz w:val="21"/>
                        </w:rPr>
                        <w:t>$</w:t>
                      </w:r>
                      <w:r>
                        <w:rPr>
                          <w:rFonts w:ascii="Consolas"/>
                          <w:color w:val="D19A66"/>
                          <w:spacing w:val="-1"/>
                          <w:sz w:val="21"/>
                        </w:rPr>
                        <w:t>12</w:t>
                      </w:r>
                      <w:r>
                        <w:rPr>
                          <w:rFonts w:ascii="Consolas"/>
                          <w:color w:val="ABB1BE"/>
                          <w:spacing w:val="-1"/>
                          <w:sz w:val="21"/>
                        </w:rPr>
                        <w:t>,$</w:t>
                      </w:r>
                      <w:r>
                        <w:rPr>
                          <w:rFonts w:ascii="Consolas"/>
                          <w:color w:val="D19A66"/>
                          <w:spacing w:val="-1"/>
                          <w:sz w:val="21"/>
                        </w:rPr>
                        <w:t>12</w:t>
                      </w:r>
                      <w:r>
                        <w:rPr>
                          <w:rFonts w:ascii="Consolas"/>
                          <w:color w:val="ABB1BE"/>
                          <w:spacing w:val="-1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D19A66"/>
                          <w:spacing w:val="-1"/>
                          <w:sz w:val="21"/>
                        </w:rPr>
                        <w:t>4</w:t>
                      </w:r>
                      <w:r>
                        <w:rPr>
                          <w:rFonts w:ascii="Consolas"/>
                          <w:color w:val="D19A66"/>
                          <w:w w:val="100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j</w:t>
                      </w:r>
                      <w:r>
                        <w:rPr>
                          <w:rFonts w:ascii="Consolas"/>
                          <w:color w:val="ABB1BE"/>
                          <w:spacing w:val="-4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J_LOOP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  <w:p>
                      <w:pPr>
                        <w:spacing w:line="240" w:lineRule="auto" w:before="7"/>
                        <w:rPr>
                          <w:rFonts w:ascii="Consolas" w:hAnsi="Consolas" w:cs="Consolas" w:eastAsia="Consolas" w:hint="default"/>
                          <w:b/>
                          <w:bCs/>
                          <w:sz w:val="24"/>
                          <w:szCs w:val="24"/>
                        </w:rPr>
                      </w:pPr>
                    </w:p>
                    <w:p>
                      <w:pPr>
                        <w:tabs>
                          <w:tab w:pos="901" w:val="left" w:leader="none"/>
                        </w:tabs>
                        <w:spacing w:before="0"/>
                        <w:ind w:left="0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pacing w:val="-1"/>
                          <w:sz w:val="21"/>
                        </w:rPr>
                        <w:t>END_I:</w:t>
                        <w:tab/>
                        <w:t>addi</w:t>
                      </w:r>
                      <w:r>
                        <w:rPr>
                          <w:rFonts w:ascii="Consolas"/>
                          <w:color w:val="ABB1BE"/>
                          <w:spacing w:val="9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pacing w:val="-1"/>
                          <w:sz w:val="21"/>
                        </w:rPr>
                        <w:t>$</w:t>
                      </w:r>
                      <w:r>
                        <w:rPr>
                          <w:rFonts w:ascii="Consolas"/>
                          <w:color w:val="D19A66"/>
                          <w:spacing w:val="-1"/>
                          <w:sz w:val="21"/>
                        </w:rPr>
                        <w:t>11</w:t>
                      </w:r>
                      <w:r>
                        <w:rPr>
                          <w:rFonts w:ascii="Consolas"/>
                          <w:color w:val="ABB1BE"/>
                          <w:spacing w:val="-1"/>
                          <w:sz w:val="21"/>
                        </w:rPr>
                        <w:t>,$</w:t>
                      </w:r>
                      <w:r>
                        <w:rPr>
                          <w:rFonts w:ascii="Consolas"/>
                          <w:color w:val="D19A66"/>
                          <w:spacing w:val="-1"/>
                          <w:sz w:val="21"/>
                        </w:rPr>
                        <w:t>11</w:t>
                      </w:r>
                      <w:r>
                        <w:rPr>
                          <w:rFonts w:ascii="Consolas"/>
                          <w:color w:val="ABB1BE"/>
                          <w:spacing w:val="-1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D19A66"/>
                          <w:spacing w:val="-1"/>
                          <w:sz w:val="21"/>
                        </w:rPr>
                        <w:t>4</w:t>
                      </w:r>
                      <w:r>
                        <w:rPr>
                          <w:rFonts w:ascii="Consolas"/>
                          <w:spacing w:val="-1"/>
                          <w:sz w:val="21"/>
                        </w:rPr>
                      </w:r>
                    </w:p>
                    <w:p>
                      <w:pPr>
                        <w:spacing w:line="280" w:lineRule="auto" w:before="37"/>
                        <w:ind w:left="844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addi</w:t>
                      </w:r>
                      <w:r>
                        <w:rPr>
                          <w:rFonts w:ascii="Consolas"/>
                          <w:color w:val="ABB1BE"/>
                          <w:spacing w:val="-5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10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,$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10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D45FDE"/>
                          <w:sz w:val="21"/>
                        </w:rPr>
                        <w:t>-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  <w:t>4 </w:t>
                      </w:r>
                      <w:r>
                        <w:rPr>
                          <w:rFonts w:ascii="Consolas"/>
                          <w:color w:val="D19A66"/>
                          <w:sz w:val="21"/>
                        </w:rPr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j</w:t>
                      </w:r>
                      <w:r>
                        <w:rPr>
                          <w:rFonts w:ascii="Consolas"/>
                          <w:color w:val="ABB1BE"/>
                          <w:spacing w:val="-4"/>
                          <w:sz w:val="21"/>
                        </w:rPr>
                        <w:t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I_LOOP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  <w:p>
                      <w:pPr>
                        <w:spacing w:line="240" w:lineRule="auto" w:before="10"/>
                        <w:rPr>
                          <w:rFonts w:ascii="Consolas" w:hAnsi="Consolas" w:cs="Consolas" w:eastAsia="Consolas" w:hint="default"/>
                          <w:b/>
                          <w:bCs/>
                          <w:sz w:val="23"/>
                          <w:szCs w:val="23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Consolas" w:hAnsi="Consolas" w:cs="Consolas" w:eastAsia="Consolas" w:hint="default"/>
                          <w:sz w:val="21"/>
                          <w:szCs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END:</w:t>
                      </w:r>
                      <w:r>
                        <w:rPr>
                          <w:rFonts w:ascii="Consolas"/>
                          <w:sz w:val="21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Consolas" w:hAnsi="Consolas" w:cs="Consolas" w:eastAsia="Consolas" w:hint="default"/>
          <w:sz w:val="20"/>
          <w:szCs w:val="20"/>
        </w:rPr>
      </w:r>
    </w:p>
    <w:p>
      <w:pPr>
        <w:spacing w:line="240" w:lineRule="auto" w:before="4"/>
        <w:ind w:right="0"/>
        <w:rPr>
          <w:rFonts w:ascii="Consolas" w:hAnsi="Consolas" w:cs="Consolas" w:eastAsia="Consolas" w:hint="default"/>
          <w:b/>
          <w:bCs/>
          <w:sz w:val="6"/>
          <w:szCs w:val="6"/>
        </w:rPr>
      </w:pPr>
    </w:p>
    <w:p>
      <w:pPr>
        <w:pStyle w:val="Heading3"/>
        <w:numPr>
          <w:ilvl w:val="3"/>
          <w:numId w:val="7"/>
        </w:numPr>
        <w:tabs>
          <w:tab w:pos="1062" w:val="left" w:leader="none"/>
        </w:tabs>
        <w:spacing w:line="240" w:lineRule="auto" w:before="26" w:after="0"/>
        <w:ind w:left="1061" w:right="0" w:hanging="921"/>
        <w:jc w:val="left"/>
        <w:rPr>
          <w:b w:val="0"/>
          <w:bCs w:val="0"/>
        </w:rPr>
      </w:pPr>
      <w:bookmarkStart w:name="_bookmark68" w:id="83"/>
      <w:bookmarkEnd w:id="83"/>
      <w:r>
        <w:rPr>
          <w:b w:val="0"/>
          <w:bCs w:val="0"/>
        </w:rPr>
      </w:r>
      <w:bookmarkStart w:name="_bookmark68" w:id="84"/>
      <w:bookmarkEnd w:id="84"/>
      <w:r>
        <w:rPr/>
        <w:t>.</w:t>
      </w:r>
      <w:r>
        <w:rPr>
          <w:spacing w:val="-110"/>
        </w:rPr>
        <w:t> </w:t>
      </w:r>
      <w:r>
        <w:rPr>
          <w:rFonts w:ascii="黑体" w:hAnsi="黑体" w:cs="黑体" w:eastAsia="黑体" w:hint="default"/>
        </w:rPr>
        <w:t>文件</w:t>
      </w:r>
      <w:r>
        <w:rPr>
          <w:rFonts w:ascii="黑体" w:hAnsi="黑体" w:cs="黑体" w:eastAsia="黑体" w:hint="default"/>
          <w:spacing w:val="-66"/>
        </w:rPr>
        <w:t> </w:t>
      </w:r>
      <w:r>
        <w:rPr/>
        <w:t>Test_6_Instr.coe</w:t>
      </w:r>
      <w:r>
        <w:rPr>
          <w:b w:val="0"/>
          <w:bCs w:val="0"/>
        </w:rPr>
      </w:r>
    </w:p>
    <w:p>
      <w:pPr>
        <w:spacing w:line="240" w:lineRule="auto" w:before="2"/>
        <w:ind w:right="0"/>
        <w:rPr>
          <w:rFonts w:ascii="Consolas" w:hAnsi="Consolas" w:cs="Consolas" w:eastAsia="Consolas" w:hint="default"/>
          <w:b/>
          <w:bCs/>
          <w:sz w:val="24"/>
          <w:szCs w:val="24"/>
        </w:rPr>
      </w:pPr>
    </w:p>
    <w:p>
      <w:pPr>
        <w:pStyle w:val="Heading4"/>
        <w:spacing w:line="355" w:lineRule="auto" w:before="0" w:after="64"/>
        <w:ind w:right="124" w:firstLine="422"/>
        <w:jc w:val="left"/>
      </w:pPr>
      <w:r>
        <w:rPr>
          <w:spacing w:val="-2"/>
        </w:rPr>
        <w:t>本文件虽然是最初实验的文件名，但是内容是排序代码。如果有问题可以参</w:t>
      </w:r>
      <w:r>
        <w:rPr/>
        <w:t> </w:t>
      </w:r>
      <w:r>
        <w:rPr/>
        <w:t>照</w:t>
      </w:r>
      <w:r>
        <w:rPr>
          <w:spacing w:val="-63"/>
        </w:rPr>
        <w:t> </w:t>
      </w:r>
      <w:r>
        <w:rPr>
          <w:rFonts w:ascii="Consolas" w:hAnsi="Consolas" w:cs="Consolas" w:eastAsia="Consolas" w:hint="default"/>
          <w:color w:val="0462C1"/>
          <w:spacing w:val="-63"/>
        </w:rPr>
      </w:r>
      <w:hyperlink w:history="true" w:anchor="_bookmark67">
        <w:r>
          <w:rPr>
            <w:rFonts w:ascii="Consolas" w:hAnsi="Consolas" w:cs="Consolas" w:eastAsia="Consolas" w:hint="default"/>
            <w:color w:val="0462C1"/>
            <w:u w:val="single" w:color="0462C1"/>
          </w:rPr>
          <w:t>2.6.3.6</w:t>
        </w:r>
        <w:r>
          <w:rPr>
            <w:rFonts w:ascii="Consolas" w:hAnsi="Consolas" w:cs="Consolas" w:eastAsia="Consolas" w:hint="default"/>
            <w:color w:val="0462C1"/>
            <w:spacing w:val="-71"/>
            <w:u w:val="single" w:color="0462C1"/>
          </w:rPr>
          <w:t> </w:t>
        </w:r>
        <w:r>
          <w:rPr>
            <w:rFonts w:ascii="Consolas" w:hAnsi="Consolas" w:cs="Consolas" w:eastAsia="Consolas" w:hint="default"/>
            <w:color w:val="0462C1"/>
            <w:spacing w:val="-71"/>
          </w:rPr>
        </w:r>
      </w:hyperlink>
      <w:r>
        <w:rPr/>
        <w:t>的</w:t>
      </w:r>
      <w:r>
        <w:rPr>
          <w:spacing w:val="-63"/>
        </w:rPr>
        <w:t> </w:t>
      </w:r>
      <w:r>
        <w:rPr>
          <w:rFonts w:ascii="Consolas" w:hAnsi="Consolas" w:cs="Consolas" w:eastAsia="Consolas" w:hint="default"/>
        </w:rPr>
        <w:t>asm</w:t>
      </w:r>
      <w:r>
        <w:rPr>
          <w:rFonts w:ascii="Consolas" w:hAnsi="Consolas" w:cs="Consolas" w:eastAsia="Consolas" w:hint="default"/>
          <w:spacing w:val="-77"/>
        </w:rPr>
        <w:t> </w:t>
      </w:r>
      <w:r>
        <w:rPr/>
        <w:t>代码进行查验。</w:t>
      </w:r>
    </w:p>
    <w:p>
      <w:pPr>
        <w:spacing w:line="240" w:lineRule="auto"/>
        <w:ind w:left="112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z w:val="20"/>
          <w:szCs w:val="20"/>
        </w:rPr>
        <w:pict>
          <v:shape style="width:418.25pt;height:41.05pt;mso-position-horizontal-relative:char;mso-position-vertical-relative:line" type="#_x0000_t202" filled="true" fillcolor="#282c34" stroked="false">
            <w10:anchorlock/>
            <v:textbox inset="0,0,0,0">
              <w:txbxContent>
                <w:p>
                  <w:pPr>
                    <w:pStyle w:val="BodyText"/>
                    <w:spacing w:line="245" w:lineRule="exact" w:before="0"/>
                    <w:ind w:left="28" w:right="0"/>
                    <w:jc w:val="left"/>
                  </w:pPr>
                  <w:r>
                    <w:rPr>
                      <w:color w:val="ABB1BE"/>
                    </w:rPr>
                    <w:t>memory_initialization_radix=16;</w:t>
                  </w:r>
                  <w:r>
                    <w:rPr/>
                  </w:r>
                </w:p>
                <w:p>
                  <w:pPr>
                    <w:pStyle w:val="BodyText"/>
                    <w:spacing w:line="280" w:lineRule="atLeast" w:before="8"/>
                    <w:ind w:left="28" w:right="4993"/>
                    <w:jc w:val="left"/>
                  </w:pPr>
                  <w:r>
                    <w:rPr>
                      <w:color w:val="ABB1BE"/>
                      <w:spacing w:val="-1"/>
                    </w:rPr>
                    <w:t>memory_initialization_vector= </w:t>
                  </w:r>
                  <w:r>
                    <w:rPr>
                      <w:color w:val="ABB1BE"/>
                    </w:rPr>
                    <w:t>3c011000,</w:t>
                  </w:r>
                  <w:r>
                    <w:rPr/>
                  </w:r>
                </w:p>
              </w:txbxContent>
            </v:textbox>
            <v:fill type="solid"/>
          </v:shape>
        </w:pict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spacing w:after="0" w:line="240" w:lineRule="auto"/>
        <w:rPr>
          <w:rFonts w:ascii="宋体" w:hAnsi="宋体" w:cs="宋体" w:eastAsia="宋体" w:hint="default"/>
          <w:sz w:val="20"/>
          <w:szCs w:val="20"/>
        </w:rPr>
        <w:sectPr>
          <w:pgSz w:w="11910" w:h="16840"/>
          <w:pgMar w:top="1420" w:bottom="280" w:left="1660" w:right="1660"/>
        </w:sectPr>
      </w:pPr>
    </w:p>
    <w:p>
      <w:pPr>
        <w:spacing w:line="240" w:lineRule="auto"/>
        <w:ind w:left="112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z w:val="20"/>
          <w:szCs w:val="20"/>
        </w:rPr>
        <w:pict>
          <v:shape style="width:418.25pt;height:498.9pt;mso-position-horizontal-relative:char;mso-position-vertical-relative:line" type="#_x0000_t202" filled="true" fillcolor="#282c34" stroked="false">
            <w10:anchorlock/>
            <v:textbox inset="0,0,0,0">
              <w:txbxContent>
                <w:p>
                  <w:pPr>
                    <w:pStyle w:val="BodyText"/>
                    <w:spacing w:line="278" w:lineRule="auto"/>
                    <w:ind w:left="28" w:right="7297"/>
                    <w:jc w:val="both"/>
                  </w:pPr>
                  <w:r>
                    <w:rPr>
                      <w:color w:val="ABB1BE"/>
                      <w:spacing w:val="-1"/>
                    </w:rPr>
                    <w:t>34211008, ac010000, 3821000a, ac010004, 38210007,</w:t>
                  </w:r>
                  <w:r>
                    <w:rPr/>
                  </w:r>
                </w:p>
                <w:p>
                  <w:pPr>
                    <w:pStyle w:val="BodyText"/>
                    <w:spacing w:line="276" w:lineRule="auto" w:before="0"/>
                    <w:ind w:left="28" w:right="7297"/>
                    <w:jc w:val="both"/>
                  </w:pPr>
                  <w:r>
                    <w:rPr>
                      <w:color w:val="ABB1BE"/>
                      <w:spacing w:val="-1"/>
                    </w:rPr>
                    <w:t>ac01000c, 3c018000,</w:t>
                  </w:r>
                  <w:r>
                    <w:rPr/>
                  </w:r>
                </w:p>
                <w:p>
                  <w:pPr>
                    <w:pStyle w:val="BodyText"/>
                    <w:spacing w:line="278" w:lineRule="auto" w:before="5"/>
                    <w:ind w:left="28" w:right="7297"/>
                    <w:jc w:val="both"/>
                  </w:pPr>
                  <w:r>
                    <w:rPr>
                      <w:color w:val="ABB1BE"/>
                      <w:spacing w:val="-1"/>
                    </w:rPr>
                    <w:t>34211001, ac010008, 38210001, ac010010, 31290000,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2"/>
                    <w:ind w:left="28" w:right="0"/>
                    <w:jc w:val="both"/>
                  </w:pPr>
                  <w:r>
                    <w:rPr>
                      <w:color w:val="ABB1BE"/>
                    </w:rPr>
                    <w:t>35290014,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28" w:right="0"/>
                    <w:jc w:val="both"/>
                  </w:pPr>
                  <w:r>
                    <w:rPr>
                      <w:color w:val="ABB1BE"/>
                    </w:rPr>
                    <w:t>314a0000,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28" w:right="0"/>
                    <w:jc w:val="both"/>
                  </w:pPr>
                  <w:r>
                    <w:rPr>
                      <w:color w:val="ABB1BE"/>
                    </w:rPr>
                    <w:t>354a0010,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28" w:right="0"/>
                    <w:jc w:val="both"/>
                  </w:pPr>
                  <w:r>
                    <w:rPr>
                      <w:color w:val="ABB1BE"/>
                    </w:rPr>
                    <w:t>316b0000,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28" w:right="0"/>
                    <w:jc w:val="both"/>
                  </w:pPr>
                  <w:r>
                    <w:rPr>
                      <w:color w:val="ABB1BE"/>
                    </w:rPr>
                    <w:t>0169082a,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28" w:right="0"/>
                    <w:jc w:val="both"/>
                  </w:pPr>
                  <w:r>
                    <w:rPr>
                      <w:color w:val="ABB1BE"/>
                    </w:rPr>
                    <w:t>10200011,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28" w:right="0"/>
                    <w:jc w:val="both"/>
                  </w:pPr>
                  <w:r>
                    <w:rPr>
                      <w:color w:val="ABB1BE"/>
                    </w:rPr>
                    <w:t>318c0000,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28" w:right="0"/>
                    <w:jc w:val="both"/>
                  </w:pPr>
                  <w:r>
                    <w:rPr>
                      <w:color w:val="ABB1BE"/>
                    </w:rPr>
                    <w:t>018a082a,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28" w:right="0"/>
                    <w:jc w:val="both"/>
                  </w:pPr>
                  <w:r>
                    <w:rPr>
                      <w:color w:val="ABB1BE"/>
                    </w:rPr>
                    <w:t>1020000b,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28" w:right="0"/>
                    <w:jc w:val="both"/>
                  </w:pPr>
                  <w:r>
                    <w:rPr>
                      <w:color w:val="ABB1BE"/>
                    </w:rPr>
                    <w:t>8d820000,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/>
                    <w:ind w:left="28" w:right="0"/>
                    <w:jc w:val="both"/>
                  </w:pPr>
                  <w:r>
                    <w:rPr>
                      <w:color w:val="ABB1BE"/>
                    </w:rPr>
                    <w:t>8d830004,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42"/>
                    <w:ind w:left="28" w:right="0"/>
                    <w:jc w:val="both"/>
                  </w:pPr>
                  <w:r>
                    <w:rPr>
                      <w:color w:val="ABB1BE"/>
                    </w:rPr>
                    <w:t>0043082a,</w:t>
                  </w:r>
                  <w:r>
                    <w:rPr/>
                  </w:r>
                </w:p>
                <w:p>
                  <w:pPr>
                    <w:pStyle w:val="BodyText"/>
                    <w:spacing w:line="278" w:lineRule="auto"/>
                    <w:ind w:left="28" w:right="7297"/>
                    <w:jc w:val="both"/>
                  </w:pPr>
                  <w:r>
                    <w:rPr>
                      <w:color w:val="ABB1BE"/>
                      <w:spacing w:val="-1"/>
                    </w:rPr>
                    <w:t>10200003, ad820000, ad830004, 08000c1f, ad820004, ad830000, 218c0004,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2"/>
                    <w:ind w:left="28" w:right="0"/>
                    <w:jc w:val="both"/>
                  </w:pPr>
                  <w:r>
                    <w:rPr>
                      <w:color w:val="ABB1BE"/>
                    </w:rPr>
                    <w:t>08000c14,</w:t>
                  </w:r>
                  <w:r>
                    <w:rPr/>
                  </w:r>
                </w:p>
                <w:p>
                  <w:pPr>
                    <w:pStyle w:val="BodyText"/>
                    <w:spacing w:line="240" w:lineRule="auto" w:before="38"/>
                    <w:ind w:left="28" w:right="0"/>
                    <w:jc w:val="both"/>
                  </w:pPr>
                  <w:r>
                    <w:rPr>
                      <w:color w:val="ABB1BE"/>
                    </w:rPr>
                    <w:t>216b0004,</w:t>
                  </w:r>
                  <w:r>
                    <w:rPr/>
                  </w:r>
                </w:p>
                <w:p>
                  <w:pPr>
                    <w:pStyle w:val="BodyText"/>
                    <w:spacing w:line="288" w:lineRule="exact" w:before="0"/>
                    <w:ind w:left="28" w:right="7297"/>
                    <w:jc w:val="both"/>
                  </w:pPr>
                  <w:r>
                    <w:rPr>
                      <w:color w:val="ABB1BE"/>
                      <w:spacing w:val="-1"/>
                    </w:rPr>
                    <w:t>214afffc, </w:t>
                  </w:r>
                  <w:bookmarkStart w:name="_bookmark69" w:id="85"/>
                  <w:bookmarkEnd w:id="85"/>
                  <w:r>
                    <w:rPr>
                      <w:color w:val="ABB1BE"/>
                      <w:spacing w:val="-1"/>
                    </w:rPr>
                  </w:r>
                  <w:r>
                    <w:rPr>
                      <w:color w:val="ABB1BE"/>
                      <w:spacing w:val="-1"/>
                    </w:rPr>
                    <w:t>08000c11;</w:t>
                  </w:r>
                  <w:r>
                    <w:rPr/>
                  </w:r>
                </w:p>
              </w:txbxContent>
            </v:textbox>
            <v:fill type="solid"/>
          </v:shape>
        </w:pict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spacing w:line="240" w:lineRule="auto" w:before="3"/>
        <w:ind w:right="0"/>
        <w:rPr>
          <w:rFonts w:ascii="宋体" w:hAnsi="宋体" w:cs="宋体" w:eastAsia="宋体" w:hint="default"/>
          <w:sz w:val="7"/>
          <w:szCs w:val="7"/>
        </w:rPr>
      </w:pPr>
    </w:p>
    <w:p>
      <w:pPr>
        <w:pStyle w:val="Heading3"/>
        <w:spacing w:line="240" w:lineRule="auto" w:before="26"/>
        <w:ind w:right="124"/>
        <w:jc w:val="left"/>
        <w:rPr>
          <w:rFonts w:ascii="黑体" w:hAnsi="黑体" w:cs="黑体" w:eastAsia="黑体" w:hint="default"/>
          <w:b w:val="0"/>
          <w:bCs w:val="0"/>
        </w:rPr>
      </w:pPr>
      <w:r>
        <w:rPr/>
        <w:t>2.6.4.</w:t>
      </w:r>
      <w:r>
        <w:rPr>
          <w:spacing w:val="-86"/>
        </w:rPr>
        <w:t> </w:t>
      </w:r>
      <w:r>
        <w:rPr>
          <w:rFonts w:ascii="黑体" w:hAnsi="黑体" w:cs="黑体" w:eastAsia="黑体" w:hint="default"/>
        </w:rPr>
        <w:t>实验成果</w:t>
      </w:r>
      <w:r>
        <w:rPr>
          <w:rFonts w:ascii="黑体" w:hAnsi="黑体" w:cs="黑体" w:eastAsia="黑体" w:hint="default"/>
          <w:b w:val="0"/>
          <w:bCs w:val="0"/>
        </w:rPr>
      </w:r>
    </w:p>
    <w:p>
      <w:pPr>
        <w:spacing w:line="240" w:lineRule="auto" w:before="9"/>
        <w:ind w:right="0"/>
        <w:rPr>
          <w:rFonts w:ascii="黑体" w:hAnsi="黑体" w:cs="黑体" w:eastAsia="黑体" w:hint="default"/>
          <w:b/>
          <w:bCs/>
          <w:sz w:val="21"/>
          <w:szCs w:val="21"/>
        </w:rPr>
      </w:pPr>
    </w:p>
    <w:p>
      <w:pPr>
        <w:pStyle w:val="Heading4"/>
        <w:spacing w:line="240" w:lineRule="auto" w:before="0"/>
        <w:ind w:left="500" w:right="114"/>
        <w:jc w:val="left"/>
      </w:pPr>
      <w:r>
        <w:rPr>
          <w:spacing w:val="7"/>
        </w:rPr>
        <w:t>如果替换了 </w:t>
      </w:r>
      <w:r>
        <w:rPr>
          <w:rFonts w:ascii="Consolas" w:hAnsi="Consolas" w:cs="Consolas" w:eastAsia="Consolas" w:hint="default"/>
        </w:rPr>
        <w:t>TESTBENCH.v</w:t>
      </w:r>
      <w:r>
        <w:rPr>
          <w:rFonts w:ascii="Consolas" w:hAnsi="Consolas" w:cs="Consolas" w:eastAsia="Consolas" w:hint="default"/>
          <w:spacing w:val="-4"/>
        </w:rPr>
        <w:t> </w:t>
      </w:r>
      <w:r>
        <w:rPr>
          <w:spacing w:val="9"/>
        </w:rPr>
        <w:t>的变量名，那么这里的变量名也会替换，建议</w:t>
      </w:r>
    </w:p>
    <w:p>
      <w:pPr>
        <w:pStyle w:val="Heading4"/>
        <w:spacing w:line="328" w:lineRule="auto" w:before="130"/>
        <w:ind w:left="500" w:right="114" w:hanging="361"/>
        <w:jc w:val="left"/>
      </w:pPr>
      <w:r>
        <w:rPr>
          <w:rFonts w:ascii="Consolas" w:hAnsi="Consolas" w:cs="Consolas" w:eastAsia="Consolas" w:hint="default"/>
        </w:rPr>
        <w:t>Ctrl+H </w:t>
      </w:r>
      <w:r>
        <w:rPr/>
        <w:t>全局替换。 </w:t>
      </w:r>
      <w:r>
        <w:rPr>
          <w:spacing w:val="16"/>
        </w:rPr>
        <w:t>实验成果见如下照片，照片仅是从视频中截取下来的，具体视频详见：</w:t>
      </w:r>
    </w:p>
    <w:p>
      <w:pPr>
        <w:pStyle w:val="Heading4"/>
        <w:spacing w:line="328" w:lineRule="auto" w:before="62"/>
        <w:ind w:left="500" w:right="1676" w:hanging="361"/>
        <w:jc w:val="left"/>
      </w:pPr>
      <w:r>
        <w:rPr>
          <w:rFonts w:ascii="Consolas" w:hAnsi="Consolas" w:cs="Consolas" w:eastAsia="Consolas" w:hint="default"/>
          <w:color w:val="0462C1"/>
        </w:rPr>
      </w:r>
      <w:hyperlink r:id="rId17">
        <w:r>
          <w:rPr>
            <w:rFonts w:ascii="Consolas" w:hAnsi="Consolas" w:cs="Consolas" w:eastAsia="Consolas" w:hint="default"/>
            <w:color w:val="0462C1"/>
            <w:spacing w:val="-1"/>
            <w:u w:val="single" w:color="0462C1"/>
          </w:rPr>
          <w:t>https://1drv.ms/v/s!AgfTt2-0u-8j6hhjbC69aOFlR1xd</w:t>
        </w:r>
        <w:r>
          <w:rPr>
            <w:rFonts w:ascii="Consolas" w:hAnsi="Consolas" w:cs="Consolas" w:eastAsia="Consolas" w:hint="default"/>
            <w:color w:val="0462C1"/>
            <w:spacing w:val="-1"/>
          </w:rPr>
        </w:r>
      </w:hyperlink>
      <w:r>
        <w:rPr>
          <w:spacing w:val="-1"/>
        </w:rPr>
        <w:t>。</w:t>
      </w:r>
      <w:r>
        <w:rPr/>
        <w:t> </w:t>
      </w:r>
      <w:r>
        <w:rPr>
          <w:rFonts w:ascii="Consolas" w:hAnsi="Consolas" w:cs="Consolas" w:eastAsia="Consolas" w:hint="default"/>
        </w:rPr>
        <w:t>1)</w:t>
      </w:r>
      <w:r>
        <w:rPr>
          <w:rFonts w:ascii="Consolas" w:hAnsi="Consolas" w:cs="Consolas" w:eastAsia="Consolas" w:hint="default"/>
          <w:spacing w:val="-38"/>
        </w:rPr>
        <w:t> </w:t>
      </w:r>
      <w:r>
        <w:rPr>
          <w:rFonts w:ascii="Consolas" w:hAnsi="Consolas" w:cs="Consolas" w:eastAsia="Consolas" w:hint="default"/>
        </w:rPr>
        <w:t>PC</w:t>
      </w:r>
      <w:r>
        <w:rPr>
          <w:rFonts w:ascii="Consolas" w:hAnsi="Consolas" w:cs="Consolas" w:eastAsia="Consolas" w:hint="default"/>
          <w:spacing w:val="-80"/>
        </w:rPr>
        <w:t> </w:t>
      </w:r>
      <w:r>
        <w:rPr/>
        <w:t>被稍作修改成了第几条指令。</w:t>
      </w:r>
    </w:p>
    <w:p>
      <w:pPr>
        <w:spacing w:after="0" w:line="328" w:lineRule="auto"/>
        <w:jc w:val="left"/>
        <w:sectPr>
          <w:pgSz w:w="11910" w:h="16840"/>
          <w:pgMar w:top="1420" w:bottom="280" w:left="1660" w:right="1660"/>
        </w:sectPr>
      </w:pPr>
    </w:p>
    <w:p>
      <w:pPr>
        <w:spacing w:line="240" w:lineRule="auto"/>
        <w:ind w:left="120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z w:val="20"/>
          <w:szCs w:val="20"/>
        </w:rPr>
        <w:drawing>
          <wp:inline distT="0" distB="0" distL="0" distR="0">
            <wp:extent cx="5320845" cy="2992374"/>
            <wp:effectExtent l="0" t="0" r="0" b="0"/>
            <wp:docPr id="23" name="image1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0845" cy="299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spacing w:line="240" w:lineRule="auto" w:before="4"/>
        <w:ind w:right="0"/>
        <w:rPr>
          <w:rFonts w:ascii="宋体" w:hAnsi="宋体" w:cs="宋体" w:eastAsia="宋体" w:hint="default"/>
          <w:sz w:val="8"/>
          <w:szCs w:val="8"/>
        </w:rPr>
      </w:pPr>
    </w:p>
    <w:p>
      <w:pPr>
        <w:spacing w:line="240" w:lineRule="auto"/>
        <w:ind w:left="120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z w:val="20"/>
          <w:szCs w:val="20"/>
        </w:rPr>
        <w:drawing>
          <wp:inline distT="0" distB="0" distL="0" distR="0">
            <wp:extent cx="5199916" cy="2924365"/>
            <wp:effectExtent l="0" t="0" r="0" b="0"/>
            <wp:docPr id="25" name="image1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9916" cy="292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spacing w:after="0" w:line="240" w:lineRule="auto"/>
        <w:rPr>
          <w:rFonts w:ascii="宋体" w:hAnsi="宋体" w:cs="宋体" w:eastAsia="宋体" w:hint="default"/>
          <w:sz w:val="20"/>
          <w:szCs w:val="20"/>
        </w:rPr>
        <w:sectPr>
          <w:pgSz w:w="11910" w:h="16840"/>
          <w:pgMar w:top="1420" w:bottom="280" w:left="1680" w:right="1680"/>
        </w:sectPr>
      </w:pPr>
    </w:p>
    <w:p>
      <w:pPr>
        <w:spacing w:line="240" w:lineRule="auto"/>
        <w:ind w:left="120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z w:val="20"/>
          <w:szCs w:val="20"/>
        </w:rPr>
        <w:drawing>
          <wp:inline distT="0" distB="0" distL="0" distR="0">
            <wp:extent cx="5320845" cy="2992374"/>
            <wp:effectExtent l="0" t="0" r="0" b="0"/>
            <wp:docPr id="27" name="image1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0845" cy="299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pStyle w:val="Heading4"/>
        <w:spacing w:line="240" w:lineRule="auto" w:before="73"/>
        <w:ind w:left="480" w:right="113"/>
        <w:jc w:val="left"/>
      </w:pPr>
      <w:r>
        <w:rPr>
          <w:rFonts w:ascii="Consolas" w:hAnsi="Consolas" w:cs="Consolas" w:eastAsia="Consolas" w:hint="default"/>
        </w:rPr>
        <w:t>2)</w:t>
      </w:r>
      <w:r>
        <w:rPr>
          <w:rFonts w:ascii="Consolas" w:hAnsi="Consolas" w:cs="Consolas" w:eastAsia="Consolas" w:hint="default"/>
          <w:spacing w:val="-37"/>
        </w:rPr>
        <w:t> </w:t>
      </w:r>
      <w:r>
        <w:rPr/>
        <w:t>调整速度：</w:t>
      </w:r>
    </w:p>
    <w:p>
      <w:pPr>
        <w:spacing w:line="240" w:lineRule="auto" w:before="6"/>
        <w:ind w:right="0"/>
        <w:rPr>
          <w:rFonts w:ascii="宋体" w:hAnsi="宋体" w:cs="宋体" w:eastAsia="宋体" w:hint="default"/>
          <w:sz w:val="12"/>
          <w:szCs w:val="12"/>
        </w:rPr>
      </w:pPr>
    </w:p>
    <w:p>
      <w:pPr>
        <w:spacing w:line="240" w:lineRule="auto"/>
        <w:ind w:left="120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z w:val="20"/>
          <w:szCs w:val="20"/>
        </w:rPr>
        <w:drawing>
          <wp:inline distT="0" distB="0" distL="0" distR="0">
            <wp:extent cx="5202370" cy="2924365"/>
            <wp:effectExtent l="0" t="0" r="0" b="0"/>
            <wp:docPr id="29" name="image1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370" cy="292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spacing w:after="0" w:line="240" w:lineRule="auto"/>
        <w:rPr>
          <w:rFonts w:ascii="宋体" w:hAnsi="宋体" w:cs="宋体" w:eastAsia="宋体" w:hint="default"/>
          <w:sz w:val="20"/>
          <w:szCs w:val="20"/>
        </w:rPr>
        <w:sectPr>
          <w:pgSz w:w="11910" w:h="16840"/>
          <w:pgMar w:top="1420" w:bottom="280" w:left="1680" w:right="1680"/>
        </w:sectPr>
      </w:pPr>
    </w:p>
    <w:p>
      <w:pPr>
        <w:spacing w:line="240" w:lineRule="auto"/>
        <w:ind w:left="120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z w:val="20"/>
          <w:szCs w:val="20"/>
        </w:rPr>
        <w:drawing>
          <wp:inline distT="0" distB="0" distL="0" distR="0">
            <wp:extent cx="5320845" cy="2992374"/>
            <wp:effectExtent l="0" t="0" r="0" b="0"/>
            <wp:docPr id="31" name="image1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0845" cy="299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pStyle w:val="Heading4"/>
        <w:spacing w:line="240" w:lineRule="auto" w:before="73"/>
        <w:ind w:left="480" w:right="113"/>
        <w:jc w:val="left"/>
      </w:pPr>
      <w:r>
        <w:rPr>
          <w:rFonts w:ascii="Consolas" w:hAnsi="Consolas" w:cs="Consolas" w:eastAsia="Consolas" w:hint="default"/>
        </w:rPr>
        <w:t>3)</w:t>
      </w:r>
      <w:r>
        <w:rPr>
          <w:rFonts w:ascii="Consolas" w:hAnsi="Consolas" w:cs="Consolas" w:eastAsia="Consolas" w:hint="default"/>
          <w:spacing w:val="-37"/>
        </w:rPr>
        <w:t> </w:t>
      </w:r>
      <w:r>
        <w:rPr/>
        <w:t>排序完成之后循环显示排序结果。</w:t>
      </w:r>
    </w:p>
    <w:p>
      <w:pPr>
        <w:spacing w:line="240" w:lineRule="auto" w:before="6"/>
        <w:ind w:right="0"/>
        <w:rPr>
          <w:rFonts w:ascii="宋体" w:hAnsi="宋体" w:cs="宋体" w:eastAsia="宋体" w:hint="default"/>
          <w:sz w:val="12"/>
          <w:szCs w:val="12"/>
        </w:rPr>
      </w:pPr>
    </w:p>
    <w:p>
      <w:pPr>
        <w:spacing w:line="240" w:lineRule="auto"/>
        <w:ind w:left="120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sz w:val="20"/>
          <w:szCs w:val="20"/>
        </w:rPr>
        <w:drawing>
          <wp:inline distT="0" distB="0" distL="0" distR="0">
            <wp:extent cx="5202370" cy="2924365"/>
            <wp:effectExtent l="0" t="0" r="0" b="0"/>
            <wp:docPr id="33" name="image1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370" cy="292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 w:eastAsia="宋体" w:hint="default"/>
          <w:sz w:val="20"/>
          <w:szCs w:val="20"/>
        </w:rPr>
      </w:r>
    </w:p>
    <w:p>
      <w:pPr>
        <w:spacing w:after="0" w:line="240" w:lineRule="auto"/>
        <w:rPr>
          <w:rFonts w:ascii="宋体" w:hAnsi="宋体" w:cs="宋体" w:eastAsia="宋体" w:hint="default"/>
          <w:sz w:val="20"/>
          <w:szCs w:val="20"/>
        </w:rPr>
        <w:sectPr>
          <w:pgSz w:w="11910" w:h="16840"/>
          <w:pgMar w:top="1420" w:bottom="280" w:left="1680" w:right="1680"/>
        </w:sectPr>
      </w:pPr>
    </w:p>
    <w:p>
      <w:pPr>
        <w:pStyle w:val="Heading1"/>
        <w:spacing w:line="465" w:lineRule="exact"/>
        <w:ind w:right="0"/>
        <w:jc w:val="center"/>
        <w:rPr>
          <w:b w:val="0"/>
          <w:bCs w:val="0"/>
        </w:rPr>
      </w:pPr>
      <w:bookmarkStart w:name="_bookmark70" w:id="86"/>
      <w:bookmarkEnd w:id="86"/>
      <w:r>
        <w:rPr>
          <w:b w:val="0"/>
          <w:bCs w:val="0"/>
        </w:rPr>
      </w:r>
      <w:r>
        <w:rPr>
          <w:rFonts w:ascii="Times New Roman" w:hAnsi="Times New Roman" w:cs="Times New Roman" w:eastAsia="Times New Roman" w:hint="default"/>
        </w:rPr>
        <w:t>3.</w:t>
      </w:r>
      <w:r>
        <w:rPr>
          <w:rFonts w:ascii="Times New Roman" w:hAnsi="Times New Roman" w:cs="Times New Roman" w:eastAsia="Times New Roman" w:hint="default"/>
          <w:spacing w:val="60"/>
        </w:rPr>
        <w:t> </w:t>
      </w:r>
      <w:r>
        <w:rPr/>
        <w:t>参考文献</w:t>
      </w:r>
      <w:r>
        <w:rPr>
          <w:b w:val="0"/>
          <w:bCs w:val="0"/>
        </w:rPr>
      </w:r>
    </w:p>
    <w:p>
      <w:pPr>
        <w:spacing w:line="240" w:lineRule="auto" w:before="1"/>
        <w:ind w:right="0"/>
        <w:rPr>
          <w:rFonts w:ascii="黑体" w:hAnsi="黑体" w:cs="黑体" w:eastAsia="黑体" w:hint="default"/>
          <w:b/>
          <w:bCs/>
          <w:sz w:val="29"/>
          <w:szCs w:val="29"/>
        </w:rPr>
      </w:pPr>
    </w:p>
    <w:p>
      <w:pPr>
        <w:pStyle w:val="Heading4"/>
        <w:spacing w:line="360" w:lineRule="auto" w:before="0"/>
        <w:ind w:left="120" w:right="113"/>
        <w:jc w:val="left"/>
        <w:rPr>
          <w:rFonts w:ascii="Times New Roman" w:hAnsi="Times New Roman" w:cs="Times New Roman" w:eastAsia="Times New Roman" w:hint="default"/>
        </w:rPr>
      </w:pPr>
      <w:r>
        <w:rPr>
          <w:rFonts w:ascii="Times New Roman"/>
        </w:rPr>
        <w:t>[1] </w:t>
      </w:r>
      <w:r>
        <w:rPr>
          <w:rFonts w:ascii="Times New Roman"/>
          <w:spacing w:val="-3"/>
        </w:rPr>
        <w:t>David A. </w:t>
      </w:r>
      <w:r>
        <w:rPr>
          <w:rFonts w:ascii="Times New Roman"/>
        </w:rPr>
        <w:t>Patterson, John L. </w:t>
      </w:r>
      <w:r>
        <w:rPr>
          <w:rFonts w:ascii="Times New Roman"/>
          <w:spacing w:val="-3"/>
        </w:rPr>
        <w:t>Hennessy. </w:t>
      </w:r>
      <w:r>
        <w:rPr>
          <w:rFonts w:ascii="Times New Roman"/>
        </w:rPr>
        <w:t>Computer Organization &amp; Design: The </w:t>
      </w:r>
      <w:r>
        <w:rPr>
          <w:rFonts w:ascii="Times New Roman"/>
        </w:rPr>
        <w:t>Hardware/Software Interface. fifth edition, Morgan Kaufmann,</w:t>
      </w:r>
      <w:r>
        <w:rPr>
          <w:rFonts w:ascii="Times New Roman"/>
          <w:spacing w:val="-36"/>
        </w:rPr>
        <w:t> </w:t>
      </w:r>
      <w:r>
        <w:rPr>
          <w:rFonts w:ascii="Times New Roman"/>
        </w:rPr>
        <w:t>2013</w:t>
      </w:r>
    </w:p>
    <w:p>
      <w:pPr>
        <w:pStyle w:val="Heading4"/>
        <w:spacing w:line="362" w:lineRule="auto" w:before="4"/>
        <w:ind w:left="120" w:right="113"/>
        <w:jc w:val="left"/>
        <w:rPr>
          <w:rFonts w:ascii="Times New Roman" w:hAnsi="Times New Roman" w:cs="Times New Roman" w:eastAsia="Times New Roman" w:hint="default"/>
        </w:rPr>
      </w:pPr>
      <w:r>
        <w:rPr>
          <w:rFonts w:ascii="Times New Roman"/>
        </w:rPr>
        <w:t>[2] Missouri State </w:t>
      </w:r>
      <w:r>
        <w:rPr>
          <w:rFonts w:ascii="Times New Roman"/>
          <w:spacing w:val="-3"/>
        </w:rPr>
        <w:t>University, </w:t>
      </w:r>
      <w:r>
        <w:rPr>
          <w:rFonts w:ascii="Times New Roman"/>
        </w:rPr>
        <w:t>MARS </w:t>
      </w:r>
      <w:hyperlink r:id="rId24">
        <w:r>
          <w:rPr>
            <w:rFonts w:ascii="Times New Roman"/>
          </w:rPr>
          <w:t>http://courses.missouristate.edu/KenVollmar/</w:t>
        </w:r>
      </w:hyperlink>
      <w:r>
        <w:rPr>
          <w:rFonts w:ascii="Times New Roman"/>
        </w:rPr>
        <w:t> </w:t>
      </w:r>
      <w:r>
        <w:rPr>
          <w:rFonts w:ascii="Times New Roman"/>
        </w:rPr>
        <w:t>MARS/</w:t>
      </w:r>
    </w:p>
    <w:p>
      <w:pPr>
        <w:spacing w:after="0" w:line="362" w:lineRule="auto"/>
        <w:jc w:val="left"/>
        <w:rPr>
          <w:rFonts w:ascii="Times New Roman" w:hAnsi="Times New Roman" w:cs="Times New Roman" w:eastAsia="Times New Roman" w:hint="default"/>
        </w:rPr>
        <w:sectPr>
          <w:pgSz w:w="11910" w:h="16840"/>
          <w:pgMar w:top="1400" w:bottom="280" w:left="1680" w:right="1680"/>
        </w:sectPr>
      </w:pPr>
    </w:p>
    <w:p>
      <w:pPr>
        <w:pStyle w:val="Heading1"/>
        <w:spacing w:line="437" w:lineRule="exact"/>
        <w:ind w:left="3170" w:right="3224"/>
        <w:jc w:val="center"/>
        <w:rPr>
          <w:b w:val="0"/>
          <w:bCs w:val="0"/>
        </w:rPr>
      </w:pPr>
      <w:bookmarkStart w:name="_bookmark71" w:id="87"/>
      <w:bookmarkEnd w:id="87"/>
      <w:r>
        <w:rPr>
          <w:b w:val="0"/>
          <w:bCs w:val="0"/>
        </w:rPr>
      </w:r>
      <w:r>
        <w:rPr/>
        <w:t>教师评语评分</w:t>
      </w:r>
      <w:r>
        <w:rPr>
          <w:b w:val="0"/>
          <w:bCs w:val="0"/>
        </w:rPr>
      </w:r>
    </w:p>
    <w:p>
      <w:pPr>
        <w:spacing w:line="240" w:lineRule="auto" w:before="0"/>
        <w:ind w:right="0"/>
        <w:rPr>
          <w:rFonts w:ascii="黑体" w:hAnsi="黑体" w:cs="黑体" w:eastAsia="黑体" w:hint="default"/>
          <w:b/>
          <w:bCs/>
          <w:sz w:val="20"/>
          <w:szCs w:val="20"/>
        </w:rPr>
      </w:pPr>
    </w:p>
    <w:p>
      <w:pPr>
        <w:spacing w:line="240" w:lineRule="auto" w:before="0"/>
        <w:ind w:right="0"/>
        <w:rPr>
          <w:rFonts w:ascii="黑体" w:hAnsi="黑体" w:cs="黑体" w:eastAsia="黑体" w:hint="default"/>
          <w:b/>
          <w:bCs/>
          <w:sz w:val="20"/>
          <w:szCs w:val="20"/>
        </w:rPr>
      </w:pPr>
    </w:p>
    <w:p>
      <w:pPr>
        <w:spacing w:line="240" w:lineRule="auto" w:before="0"/>
        <w:ind w:right="0"/>
        <w:rPr>
          <w:rFonts w:ascii="黑体" w:hAnsi="黑体" w:cs="黑体" w:eastAsia="黑体" w:hint="default"/>
          <w:b/>
          <w:bCs/>
          <w:sz w:val="19"/>
          <w:szCs w:val="19"/>
        </w:rPr>
      </w:pPr>
    </w:p>
    <w:p>
      <w:pPr>
        <w:spacing w:before="12"/>
        <w:ind w:left="120" w:right="0" w:firstLine="0"/>
        <w:jc w:val="left"/>
        <w:rPr>
          <w:rFonts w:ascii="宋体" w:hAnsi="宋体" w:cs="宋体" w:eastAsia="宋体" w:hint="default"/>
          <w:sz w:val="28"/>
          <w:szCs w:val="28"/>
        </w:rPr>
      </w:pPr>
      <w:r>
        <w:rPr>
          <w:rFonts w:ascii="宋体" w:hAnsi="宋体" w:cs="宋体" w:eastAsia="宋体" w:hint="default"/>
          <w:sz w:val="28"/>
          <w:szCs w:val="28"/>
        </w:rPr>
        <w:t>评语：</w:t>
      </w:r>
    </w:p>
    <w:p>
      <w:pPr>
        <w:spacing w:line="240" w:lineRule="auto" w:before="0"/>
        <w:ind w:right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5" w:after="0"/>
        <w:ind w:right="0"/>
        <w:rPr>
          <w:rFonts w:ascii="宋体" w:hAnsi="宋体" w:cs="宋体" w:eastAsia="宋体" w:hint="default"/>
          <w:sz w:val="19"/>
          <w:szCs w:val="19"/>
        </w:rPr>
      </w:pPr>
    </w:p>
    <w:p>
      <w:pPr>
        <w:spacing w:line="22" w:lineRule="exact"/>
        <w:ind w:left="110" w:right="0" w:firstLine="0"/>
        <w:rPr>
          <w:rFonts w:ascii="宋体" w:hAnsi="宋体" w:cs="宋体" w:eastAsia="宋体" w:hint="default"/>
          <w:sz w:val="2"/>
          <w:szCs w:val="2"/>
        </w:rPr>
      </w:pPr>
      <w:r>
        <w:rPr>
          <w:rFonts w:ascii="宋体" w:hAnsi="宋体" w:cs="宋体" w:eastAsia="宋体" w:hint="default"/>
          <w:sz w:val="2"/>
          <w:szCs w:val="2"/>
        </w:rPr>
        <w:pict>
          <v:group style="width:408.95pt;height:1.150pt;mso-position-horizontal-relative:char;mso-position-vertical-relative:line" coordorigin="0,0" coordsize="8179,23">
            <v:group style="position:absolute;left:10;top:12;width:8159;height:2" coordorigin="10,12" coordsize="8159,2">
              <v:shape style="position:absolute;left:10;top:12;width:8159;height:2" coordorigin="10,12" coordsize="8159,0" path="m10,12l8169,12e" filled="false" stroked="true" strokeweight=".95999pt" strokecolor="#000000">
                <v:path arrowok="t"/>
              </v:shape>
            </v:group>
            <v:group style="position:absolute;left:10;top:10;width:3380;height:2" coordorigin="10,10" coordsize="3380,2">
              <v:shape style="position:absolute;left:10;top:10;width:3380;height:2" coordorigin="10,10" coordsize="3380,0" path="m10,10l3389,10e" filled="false" stroked="true" strokeweight=".97875pt" strokecolor="#000000">
                <v:path arrowok="t"/>
              </v:shape>
            </v:group>
            <v:group style="position:absolute;left:3394;top:10;width:1383;height:2" coordorigin="3394,10" coordsize="1383,2">
              <v:shape style="position:absolute;left:3394;top:10;width:1383;height:2" coordorigin="3394,10" coordsize="1383,0" path="m3394,10l4776,10e" filled="false" stroked="true" strokeweight=".97875pt" strokecolor="#000000">
                <v:path arrowok="t"/>
              </v:shape>
            </v:group>
            <v:group style="position:absolute;left:4781;top:10;width:3380;height:2" coordorigin="4781,10" coordsize="3380,2">
              <v:shape style="position:absolute;left:4781;top:10;width:3380;height:2" coordorigin="4781,10" coordsize="3380,0" path="m4781,10l8160,10e" filled="false" stroked="true" strokeweight=".97875pt" strokecolor="#000000">
                <v:path arrowok="t"/>
              </v:shape>
            </v:group>
          </v:group>
        </w:pict>
      </w:r>
      <w:r>
        <w:rPr>
          <w:rFonts w:ascii="宋体" w:hAnsi="宋体" w:cs="宋体" w:eastAsia="宋体" w:hint="default"/>
          <w:sz w:val="2"/>
          <w:szCs w:val="2"/>
        </w:rPr>
      </w:r>
    </w:p>
    <w:p>
      <w:pPr>
        <w:spacing w:line="240" w:lineRule="auto" w:before="0"/>
        <w:ind w:right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" w:after="0"/>
        <w:ind w:right="0"/>
        <w:rPr>
          <w:rFonts w:ascii="宋体" w:hAnsi="宋体" w:cs="宋体" w:eastAsia="宋体" w:hint="default"/>
          <w:sz w:val="16"/>
          <w:szCs w:val="16"/>
        </w:rPr>
      </w:pPr>
    </w:p>
    <w:p>
      <w:pPr>
        <w:spacing w:line="22" w:lineRule="exact"/>
        <w:ind w:left="110" w:right="0" w:firstLine="0"/>
        <w:rPr>
          <w:rFonts w:ascii="宋体" w:hAnsi="宋体" w:cs="宋体" w:eastAsia="宋体" w:hint="default"/>
          <w:sz w:val="2"/>
          <w:szCs w:val="2"/>
        </w:rPr>
      </w:pPr>
      <w:r>
        <w:rPr>
          <w:rFonts w:ascii="宋体" w:hAnsi="宋体" w:cs="宋体" w:eastAsia="宋体" w:hint="default"/>
          <w:sz w:val="2"/>
          <w:szCs w:val="2"/>
        </w:rPr>
        <w:pict>
          <v:group style="width:408.95pt;height:1.150pt;mso-position-horizontal-relative:char;mso-position-vertical-relative:line" coordorigin="0,0" coordsize="8179,23">
            <v:group style="position:absolute;left:10;top:12;width:8159;height:2" coordorigin="10,12" coordsize="8159,2">
              <v:shape style="position:absolute;left:10;top:12;width:8159;height:2" coordorigin="10,12" coordsize="8159,0" path="m10,12l8169,12e" filled="false" stroked="true" strokeweight=".95999pt" strokecolor="#000000">
                <v:path arrowok="t"/>
              </v:shape>
            </v:group>
            <v:group style="position:absolute;left:10;top:10;width:3380;height:2" coordorigin="10,10" coordsize="3380,2">
              <v:shape style="position:absolute;left:10;top:10;width:3380;height:2" coordorigin="10,10" coordsize="3380,0" path="m10,10l3389,10e" filled="false" stroked="true" strokeweight=".97875pt" strokecolor="#000000">
                <v:path arrowok="t"/>
              </v:shape>
            </v:group>
            <v:group style="position:absolute;left:3394;top:10;width:1383;height:2" coordorigin="3394,10" coordsize="1383,2">
              <v:shape style="position:absolute;left:3394;top:10;width:1383;height:2" coordorigin="3394,10" coordsize="1383,0" path="m3394,10l4776,10e" filled="false" stroked="true" strokeweight=".97875pt" strokecolor="#000000">
                <v:path arrowok="t"/>
              </v:shape>
            </v:group>
            <v:group style="position:absolute;left:4781;top:10;width:3380;height:2" coordorigin="4781,10" coordsize="3380,2">
              <v:shape style="position:absolute;left:4781;top:10;width:3380;height:2" coordorigin="4781,10" coordsize="3380,0" path="m4781,10l8160,10e" filled="false" stroked="true" strokeweight=".97875pt" strokecolor="#000000">
                <v:path arrowok="t"/>
              </v:shape>
            </v:group>
          </v:group>
        </w:pict>
      </w:r>
      <w:r>
        <w:rPr>
          <w:rFonts w:ascii="宋体" w:hAnsi="宋体" w:cs="宋体" w:eastAsia="宋体" w:hint="default"/>
          <w:sz w:val="2"/>
          <w:szCs w:val="2"/>
        </w:rPr>
      </w:r>
    </w:p>
    <w:p>
      <w:pPr>
        <w:spacing w:line="240" w:lineRule="auto" w:before="0"/>
        <w:ind w:right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0" w:after="0"/>
        <w:ind w:right="0"/>
        <w:rPr>
          <w:rFonts w:ascii="宋体" w:hAnsi="宋体" w:cs="宋体" w:eastAsia="宋体" w:hint="default"/>
          <w:sz w:val="15"/>
          <w:szCs w:val="15"/>
        </w:rPr>
      </w:pPr>
    </w:p>
    <w:p>
      <w:pPr>
        <w:spacing w:line="22" w:lineRule="exact"/>
        <w:ind w:left="110" w:right="0" w:firstLine="0"/>
        <w:rPr>
          <w:rFonts w:ascii="宋体" w:hAnsi="宋体" w:cs="宋体" w:eastAsia="宋体" w:hint="default"/>
          <w:sz w:val="2"/>
          <w:szCs w:val="2"/>
        </w:rPr>
      </w:pPr>
      <w:r>
        <w:rPr>
          <w:rFonts w:ascii="宋体" w:hAnsi="宋体" w:cs="宋体" w:eastAsia="宋体" w:hint="default"/>
          <w:sz w:val="2"/>
          <w:szCs w:val="2"/>
        </w:rPr>
        <w:pict>
          <v:group style="width:408.95pt;height:1.150pt;mso-position-horizontal-relative:char;mso-position-vertical-relative:line" coordorigin="0,0" coordsize="8179,23">
            <v:group style="position:absolute;left:10;top:12;width:8159;height:2" coordorigin="10,12" coordsize="8159,2">
              <v:shape style="position:absolute;left:10;top:12;width:8159;height:2" coordorigin="10,12" coordsize="8159,0" path="m10,12l8169,12e" filled="false" stroked="true" strokeweight=".95999pt" strokecolor="#000000">
                <v:path arrowok="t"/>
              </v:shape>
            </v:group>
            <v:group style="position:absolute;left:10;top:10;width:3380;height:2" coordorigin="10,10" coordsize="3380,2">
              <v:shape style="position:absolute;left:10;top:10;width:3380;height:2" coordorigin="10,10" coordsize="3380,0" path="m10,10l3389,10e" filled="false" stroked="true" strokeweight=".97875pt" strokecolor="#000000">
                <v:path arrowok="t"/>
              </v:shape>
            </v:group>
            <v:group style="position:absolute;left:3394;top:10;width:1383;height:2" coordorigin="3394,10" coordsize="1383,2">
              <v:shape style="position:absolute;left:3394;top:10;width:1383;height:2" coordorigin="3394,10" coordsize="1383,0" path="m3394,10l4776,10e" filled="false" stroked="true" strokeweight=".97875pt" strokecolor="#000000">
                <v:path arrowok="t"/>
              </v:shape>
            </v:group>
            <v:group style="position:absolute;left:4781;top:10;width:3380;height:2" coordorigin="4781,10" coordsize="3380,2">
              <v:shape style="position:absolute;left:4781;top:10;width:3380;height:2" coordorigin="4781,10" coordsize="3380,0" path="m4781,10l8160,10e" filled="false" stroked="true" strokeweight=".97875pt" strokecolor="#000000">
                <v:path arrowok="t"/>
              </v:shape>
            </v:group>
          </v:group>
        </w:pict>
      </w:r>
      <w:r>
        <w:rPr>
          <w:rFonts w:ascii="宋体" w:hAnsi="宋体" w:cs="宋体" w:eastAsia="宋体" w:hint="default"/>
          <w:sz w:val="2"/>
          <w:szCs w:val="2"/>
        </w:rPr>
      </w:r>
    </w:p>
    <w:p>
      <w:pPr>
        <w:spacing w:line="240" w:lineRule="auto" w:before="0"/>
        <w:ind w:right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" w:after="0"/>
        <w:ind w:right="0"/>
        <w:rPr>
          <w:rFonts w:ascii="宋体" w:hAnsi="宋体" w:cs="宋体" w:eastAsia="宋体" w:hint="default"/>
          <w:sz w:val="16"/>
          <w:szCs w:val="16"/>
        </w:rPr>
      </w:pPr>
    </w:p>
    <w:p>
      <w:pPr>
        <w:spacing w:line="22" w:lineRule="exact"/>
        <w:ind w:left="110" w:right="0" w:firstLine="0"/>
        <w:rPr>
          <w:rFonts w:ascii="宋体" w:hAnsi="宋体" w:cs="宋体" w:eastAsia="宋体" w:hint="default"/>
          <w:sz w:val="2"/>
          <w:szCs w:val="2"/>
        </w:rPr>
      </w:pPr>
      <w:r>
        <w:rPr>
          <w:rFonts w:ascii="宋体" w:hAnsi="宋体" w:cs="宋体" w:eastAsia="宋体" w:hint="default"/>
          <w:sz w:val="2"/>
          <w:szCs w:val="2"/>
        </w:rPr>
        <w:pict>
          <v:group style="width:408.95pt;height:1.150pt;mso-position-horizontal-relative:char;mso-position-vertical-relative:line" coordorigin="0,0" coordsize="8179,23">
            <v:group style="position:absolute;left:10;top:12;width:8159;height:2" coordorigin="10,12" coordsize="8159,2">
              <v:shape style="position:absolute;left:10;top:12;width:8159;height:2" coordorigin="10,12" coordsize="8159,0" path="m10,12l8169,12e" filled="false" stroked="true" strokeweight=".95999pt" strokecolor="#000000">
                <v:path arrowok="t"/>
              </v:shape>
            </v:group>
            <v:group style="position:absolute;left:10;top:10;width:3380;height:2" coordorigin="10,10" coordsize="3380,2">
              <v:shape style="position:absolute;left:10;top:10;width:3380;height:2" coordorigin="10,10" coordsize="3380,0" path="m10,10l3389,10e" filled="false" stroked="true" strokeweight=".97875pt" strokecolor="#000000">
                <v:path arrowok="t"/>
              </v:shape>
            </v:group>
            <v:group style="position:absolute;left:3394;top:10;width:1383;height:2" coordorigin="3394,10" coordsize="1383,2">
              <v:shape style="position:absolute;left:3394;top:10;width:1383;height:2" coordorigin="3394,10" coordsize="1383,0" path="m3394,10l4776,10e" filled="false" stroked="true" strokeweight=".97875pt" strokecolor="#000000">
                <v:path arrowok="t"/>
              </v:shape>
            </v:group>
            <v:group style="position:absolute;left:4781;top:10;width:3380;height:2" coordorigin="4781,10" coordsize="3380,2">
              <v:shape style="position:absolute;left:4781;top:10;width:3380;height:2" coordorigin="4781,10" coordsize="3380,0" path="m4781,10l8160,10e" filled="false" stroked="true" strokeweight=".97875pt" strokecolor="#000000">
                <v:path arrowok="t"/>
              </v:shape>
            </v:group>
          </v:group>
        </w:pict>
      </w:r>
      <w:r>
        <w:rPr>
          <w:rFonts w:ascii="宋体" w:hAnsi="宋体" w:cs="宋体" w:eastAsia="宋体" w:hint="default"/>
          <w:sz w:val="2"/>
          <w:szCs w:val="2"/>
        </w:rPr>
      </w:r>
    </w:p>
    <w:p>
      <w:pPr>
        <w:spacing w:line="240" w:lineRule="auto" w:before="0"/>
        <w:ind w:right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0" w:after="0"/>
        <w:ind w:right="0"/>
        <w:rPr>
          <w:rFonts w:ascii="宋体" w:hAnsi="宋体" w:cs="宋体" w:eastAsia="宋体" w:hint="default"/>
          <w:sz w:val="15"/>
          <w:szCs w:val="15"/>
        </w:rPr>
      </w:pPr>
    </w:p>
    <w:p>
      <w:pPr>
        <w:spacing w:line="22" w:lineRule="exact"/>
        <w:ind w:left="110" w:right="0" w:firstLine="0"/>
        <w:rPr>
          <w:rFonts w:ascii="宋体" w:hAnsi="宋体" w:cs="宋体" w:eastAsia="宋体" w:hint="default"/>
          <w:sz w:val="2"/>
          <w:szCs w:val="2"/>
        </w:rPr>
      </w:pPr>
      <w:r>
        <w:rPr>
          <w:rFonts w:ascii="宋体" w:hAnsi="宋体" w:cs="宋体" w:eastAsia="宋体" w:hint="default"/>
          <w:sz w:val="2"/>
          <w:szCs w:val="2"/>
        </w:rPr>
        <w:pict>
          <v:group style="width:408.95pt;height:1.150pt;mso-position-horizontal-relative:char;mso-position-vertical-relative:line" coordorigin="0,0" coordsize="8179,23">
            <v:group style="position:absolute;left:10;top:12;width:8159;height:2" coordorigin="10,12" coordsize="8159,2">
              <v:shape style="position:absolute;left:10;top:12;width:8159;height:2" coordorigin="10,12" coordsize="8159,0" path="m10,12l8169,12e" filled="false" stroked="true" strokeweight=".96002pt" strokecolor="#000000">
                <v:path arrowok="t"/>
              </v:shape>
            </v:group>
            <v:group style="position:absolute;left:10;top:10;width:3380;height:2" coordorigin="10,10" coordsize="3380,2">
              <v:shape style="position:absolute;left:10;top:10;width:3380;height:2" coordorigin="10,10" coordsize="3380,0" path="m10,10l3389,10e" filled="false" stroked="true" strokeweight=".97875pt" strokecolor="#000000">
                <v:path arrowok="t"/>
              </v:shape>
            </v:group>
            <v:group style="position:absolute;left:3394;top:10;width:1383;height:2" coordorigin="3394,10" coordsize="1383,2">
              <v:shape style="position:absolute;left:3394;top:10;width:1383;height:2" coordorigin="3394,10" coordsize="1383,0" path="m3394,10l4776,10e" filled="false" stroked="true" strokeweight=".97875pt" strokecolor="#000000">
                <v:path arrowok="t"/>
              </v:shape>
            </v:group>
            <v:group style="position:absolute;left:4781;top:10;width:1997;height:2" coordorigin="4781,10" coordsize="1997,2">
              <v:shape style="position:absolute;left:4781;top:10;width:1997;height:2" coordorigin="4781,10" coordsize="1997,0" path="m4781,10l6777,10e" filled="false" stroked="true" strokeweight=".97875pt" strokecolor="#000000">
                <v:path arrowok="t"/>
              </v:shape>
            </v:group>
            <v:group style="position:absolute;left:6781;top:10;width:1383;height:2" coordorigin="6781,10" coordsize="1383,2">
              <v:shape style="position:absolute;left:6781;top:10;width:1383;height:2" coordorigin="6781,10" coordsize="1383,0" path="m6781,10l8163,10e" filled="false" stroked="true" strokeweight=".97875pt" strokecolor="#000000">
                <v:path arrowok="t"/>
              </v:shape>
            </v:group>
          </v:group>
        </w:pict>
      </w:r>
      <w:r>
        <w:rPr>
          <w:rFonts w:ascii="宋体" w:hAnsi="宋体" w:cs="宋体" w:eastAsia="宋体" w:hint="default"/>
          <w:sz w:val="2"/>
          <w:szCs w:val="2"/>
        </w:rPr>
      </w:r>
    </w:p>
    <w:p>
      <w:pPr>
        <w:spacing w:line="240" w:lineRule="auto" w:before="0"/>
        <w:ind w:right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0" w:after="0"/>
        <w:ind w:right="0"/>
        <w:rPr>
          <w:rFonts w:ascii="宋体" w:hAnsi="宋体" w:cs="宋体" w:eastAsia="宋体" w:hint="default"/>
          <w:sz w:val="15"/>
          <w:szCs w:val="15"/>
        </w:rPr>
      </w:pPr>
    </w:p>
    <w:p>
      <w:pPr>
        <w:spacing w:line="22" w:lineRule="exact"/>
        <w:ind w:left="110" w:right="0" w:firstLine="0"/>
        <w:rPr>
          <w:rFonts w:ascii="宋体" w:hAnsi="宋体" w:cs="宋体" w:eastAsia="宋体" w:hint="default"/>
          <w:sz w:val="2"/>
          <w:szCs w:val="2"/>
        </w:rPr>
      </w:pPr>
      <w:r>
        <w:rPr>
          <w:rFonts w:ascii="宋体" w:hAnsi="宋体" w:cs="宋体" w:eastAsia="宋体" w:hint="default"/>
          <w:sz w:val="2"/>
          <w:szCs w:val="2"/>
        </w:rPr>
        <w:pict>
          <v:group style="width:408.95pt;height:1.150pt;mso-position-horizontal-relative:char;mso-position-vertical-relative:line" coordorigin="0,0" coordsize="8179,23">
            <v:group style="position:absolute;left:10;top:12;width:8159;height:2" coordorigin="10,12" coordsize="8159,2">
              <v:shape style="position:absolute;left:10;top:12;width:8159;height:2" coordorigin="10,12" coordsize="8159,0" path="m10,12l8169,12e" filled="false" stroked="true" strokeweight=".95999pt" strokecolor="#000000">
                <v:path arrowok="t"/>
              </v:shape>
            </v:group>
            <v:group style="position:absolute;left:10;top:10;width:3380;height:2" coordorigin="10,10" coordsize="3380,2">
              <v:shape style="position:absolute;left:10;top:10;width:3380;height:2" coordorigin="10,10" coordsize="3380,0" path="m10,10l3389,10e" filled="false" stroked="true" strokeweight=".97875pt" strokecolor="#000000">
                <v:path arrowok="t"/>
              </v:shape>
            </v:group>
            <v:group style="position:absolute;left:3394;top:10;width:1383;height:2" coordorigin="3394,10" coordsize="1383,2">
              <v:shape style="position:absolute;left:3394;top:10;width:1383;height:2" coordorigin="3394,10" coordsize="1383,0" path="m3394,10l4776,10e" filled="false" stroked="true" strokeweight=".97875pt" strokecolor="#000000">
                <v:path arrowok="t"/>
              </v:shape>
            </v:group>
            <v:group style="position:absolute;left:4781;top:10;width:3380;height:2" coordorigin="4781,10" coordsize="3380,2">
              <v:shape style="position:absolute;left:4781;top:10;width:3380;height:2" coordorigin="4781,10" coordsize="3380,0" path="m4781,10l8160,10e" filled="false" stroked="true" strokeweight=".97875pt" strokecolor="#000000">
                <v:path arrowok="t"/>
              </v:shape>
            </v:group>
          </v:group>
        </w:pict>
      </w:r>
      <w:r>
        <w:rPr>
          <w:rFonts w:ascii="宋体" w:hAnsi="宋体" w:cs="宋体" w:eastAsia="宋体" w:hint="default"/>
          <w:sz w:val="2"/>
          <w:szCs w:val="2"/>
        </w:rPr>
      </w:r>
    </w:p>
    <w:p>
      <w:pPr>
        <w:spacing w:line="240" w:lineRule="auto" w:before="0"/>
        <w:ind w:right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" w:after="0"/>
        <w:ind w:right="0"/>
        <w:rPr>
          <w:rFonts w:ascii="宋体" w:hAnsi="宋体" w:cs="宋体" w:eastAsia="宋体" w:hint="default"/>
          <w:sz w:val="16"/>
          <w:szCs w:val="16"/>
        </w:rPr>
      </w:pPr>
    </w:p>
    <w:p>
      <w:pPr>
        <w:spacing w:line="22" w:lineRule="exact"/>
        <w:ind w:left="110" w:right="0" w:firstLine="0"/>
        <w:rPr>
          <w:rFonts w:ascii="宋体" w:hAnsi="宋体" w:cs="宋体" w:eastAsia="宋体" w:hint="default"/>
          <w:sz w:val="2"/>
          <w:szCs w:val="2"/>
        </w:rPr>
      </w:pPr>
      <w:r>
        <w:rPr>
          <w:rFonts w:ascii="宋体" w:hAnsi="宋体" w:cs="宋体" w:eastAsia="宋体" w:hint="default"/>
          <w:sz w:val="2"/>
          <w:szCs w:val="2"/>
        </w:rPr>
        <w:pict>
          <v:group style="width:408.95pt;height:1.150pt;mso-position-horizontal-relative:char;mso-position-vertical-relative:line" coordorigin="0,0" coordsize="8179,23">
            <v:group style="position:absolute;left:10;top:12;width:8159;height:2" coordorigin="10,12" coordsize="8159,2">
              <v:shape style="position:absolute;left:10;top:12;width:8159;height:2" coordorigin="10,12" coordsize="8159,0" path="m10,12l8169,12e" filled="false" stroked="true" strokeweight=".95999pt" strokecolor="#000000">
                <v:path arrowok="t"/>
              </v:shape>
            </v:group>
            <v:group style="position:absolute;left:10;top:10;width:3380;height:2" coordorigin="10,10" coordsize="3380,2">
              <v:shape style="position:absolute;left:10;top:10;width:3380;height:2" coordorigin="10,10" coordsize="3380,0" path="m10,10l3389,10e" filled="false" stroked="true" strokeweight=".97875pt" strokecolor="#000000">
                <v:path arrowok="t"/>
              </v:shape>
            </v:group>
            <v:group style="position:absolute;left:3394;top:10;width:1383;height:2" coordorigin="3394,10" coordsize="1383,2">
              <v:shape style="position:absolute;left:3394;top:10;width:1383;height:2" coordorigin="3394,10" coordsize="1383,0" path="m3394,10l4776,10e" filled="false" stroked="true" strokeweight=".97875pt" strokecolor="#000000">
                <v:path arrowok="t"/>
              </v:shape>
            </v:group>
            <v:group style="position:absolute;left:4781;top:10;width:3380;height:2" coordorigin="4781,10" coordsize="3380,2">
              <v:shape style="position:absolute;left:4781;top:10;width:3380;height:2" coordorigin="4781,10" coordsize="3380,0" path="m4781,10l8160,10e" filled="false" stroked="true" strokeweight=".97875pt" strokecolor="#000000">
                <v:path arrowok="t"/>
              </v:shape>
            </v:group>
          </v:group>
        </w:pict>
      </w:r>
      <w:r>
        <w:rPr>
          <w:rFonts w:ascii="宋体" w:hAnsi="宋体" w:cs="宋体" w:eastAsia="宋体" w:hint="default"/>
          <w:sz w:val="2"/>
          <w:szCs w:val="2"/>
        </w:rPr>
      </w:r>
    </w:p>
    <w:p>
      <w:pPr>
        <w:spacing w:line="240" w:lineRule="auto" w:before="0"/>
        <w:ind w:right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0" w:after="0"/>
        <w:ind w:right="0"/>
        <w:rPr>
          <w:rFonts w:ascii="宋体" w:hAnsi="宋体" w:cs="宋体" w:eastAsia="宋体" w:hint="default"/>
          <w:sz w:val="15"/>
          <w:szCs w:val="15"/>
        </w:rPr>
      </w:pPr>
    </w:p>
    <w:p>
      <w:pPr>
        <w:spacing w:line="22" w:lineRule="exact"/>
        <w:ind w:left="110" w:right="0" w:firstLine="0"/>
        <w:rPr>
          <w:rFonts w:ascii="宋体" w:hAnsi="宋体" w:cs="宋体" w:eastAsia="宋体" w:hint="default"/>
          <w:sz w:val="2"/>
          <w:szCs w:val="2"/>
        </w:rPr>
      </w:pPr>
      <w:r>
        <w:rPr>
          <w:rFonts w:ascii="宋体" w:hAnsi="宋体" w:cs="宋体" w:eastAsia="宋体" w:hint="default"/>
          <w:sz w:val="2"/>
          <w:szCs w:val="2"/>
        </w:rPr>
        <w:pict>
          <v:group style="width:324.4pt;height:1.150pt;mso-position-horizontal-relative:char;mso-position-vertical-relative:line" coordorigin="0,0" coordsize="6488,23">
            <v:group style="position:absolute;left:10;top:12;width:6468;height:2" coordorigin="10,12" coordsize="6468,2">
              <v:shape style="position:absolute;left:10;top:12;width:6468;height:2" coordorigin="10,12" coordsize="6468,0" path="m10,12l6478,12e" filled="false" stroked="true" strokeweight=".95999pt" strokecolor="#000000">
                <v:path arrowok="t"/>
              </v:shape>
            </v:group>
            <v:group style="position:absolute;left:10;top:10;width:3380;height:2" coordorigin="10,10" coordsize="3380,2">
              <v:shape style="position:absolute;left:10;top:10;width:3380;height:2" coordorigin="10,10" coordsize="3380,0" path="m10,10l3389,10e" filled="false" stroked="true" strokeweight=".97875pt" strokecolor="#000000">
                <v:path arrowok="t"/>
              </v:shape>
            </v:group>
            <v:group style="position:absolute;left:3394;top:10;width:1383;height:2" coordorigin="3394,10" coordsize="1383,2">
              <v:shape style="position:absolute;left:3394;top:10;width:1383;height:2" coordorigin="3394,10" coordsize="1383,0" path="m3394,10l4776,10e" filled="false" stroked="true" strokeweight=".97875pt" strokecolor="#000000">
                <v:path arrowok="t"/>
              </v:shape>
            </v:group>
            <v:group style="position:absolute;left:4781;top:10;width:1690;height:2" coordorigin="4781,10" coordsize="1690,2">
              <v:shape style="position:absolute;left:4781;top:10;width:1690;height:2" coordorigin="4781,10" coordsize="1690,0" path="m4781,10l6470,10e" filled="false" stroked="true" strokeweight=".97875pt" strokecolor="#000000">
                <v:path arrowok="t"/>
              </v:shape>
            </v:group>
          </v:group>
        </w:pict>
      </w:r>
      <w:r>
        <w:rPr>
          <w:rFonts w:ascii="宋体" w:hAnsi="宋体" w:cs="宋体" w:eastAsia="宋体" w:hint="default"/>
          <w:sz w:val="2"/>
          <w:szCs w:val="2"/>
        </w:rPr>
      </w:r>
    </w:p>
    <w:p>
      <w:pPr>
        <w:spacing w:line="240" w:lineRule="auto" w:before="0"/>
        <w:ind w:right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ind w:right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"/>
        <w:ind w:right="0"/>
        <w:rPr>
          <w:rFonts w:ascii="宋体" w:hAnsi="宋体" w:cs="宋体" w:eastAsia="宋体" w:hint="default"/>
          <w:sz w:val="18"/>
          <w:szCs w:val="18"/>
        </w:rPr>
      </w:pPr>
    </w:p>
    <w:p>
      <w:pPr>
        <w:tabs>
          <w:tab w:pos="3210" w:val="left" w:leader="none"/>
        </w:tabs>
        <w:spacing w:before="12"/>
        <w:ind w:left="0" w:right="113" w:firstLine="0"/>
        <w:jc w:val="right"/>
        <w:rPr>
          <w:rFonts w:ascii="Times New Roman" w:hAnsi="Times New Roman" w:cs="Times New Roman" w:eastAsia="Times New Roman" w:hint="default"/>
          <w:sz w:val="28"/>
          <w:szCs w:val="28"/>
        </w:rPr>
      </w:pPr>
      <w:r>
        <w:rPr>
          <w:rFonts w:ascii="宋体" w:hAnsi="宋体" w:cs="宋体" w:eastAsia="宋体" w:hint="default"/>
          <w:w w:val="95"/>
          <w:sz w:val="28"/>
          <w:szCs w:val="28"/>
        </w:rPr>
        <w:t>评分：</w:t>
      </w:r>
      <w:r>
        <w:rPr>
          <w:rFonts w:ascii="Times New Roman" w:hAnsi="Times New Roman" w:cs="Times New Roman" w:eastAsia="Times New Roman" w:hint="default"/>
          <w:w w:val="95"/>
          <w:sz w:val="28"/>
          <w:szCs w:val="28"/>
        </w:rPr>
      </w:r>
      <w:r>
        <w:rPr>
          <w:rFonts w:ascii="Times New Roman" w:hAnsi="Times New Roman" w:cs="Times New Roman" w:eastAsia="Times New Roman" w:hint="default"/>
          <w:w w:val="95"/>
          <w:sz w:val="28"/>
          <w:szCs w:val="28"/>
          <w:u w:val="single" w:color="000000"/>
        </w:rPr>
        <w:t> </w:t>
      </w:r>
      <w:r>
        <w:rPr>
          <w:rFonts w:ascii="Times New Roman" w:hAnsi="Times New Roman" w:cs="Times New Roman" w:eastAsia="Times New Roman" w:hint="default"/>
          <w:sz w:val="28"/>
          <w:szCs w:val="28"/>
          <w:u w:val="single" w:color="000000"/>
        </w:rPr>
        <w:tab/>
      </w:r>
      <w:r>
        <w:rPr>
          <w:rFonts w:ascii="Times New Roman" w:hAnsi="Times New Roman" w:cs="Times New Roman" w:eastAsia="Times New Roman" w:hint="default"/>
          <w:sz w:val="28"/>
          <w:szCs w:val="28"/>
        </w:rPr>
      </w:r>
    </w:p>
    <w:p>
      <w:pPr>
        <w:spacing w:before="180"/>
        <w:ind w:left="0" w:right="174" w:firstLine="0"/>
        <w:jc w:val="right"/>
        <w:rPr>
          <w:rFonts w:ascii="宋体" w:hAnsi="宋体" w:cs="宋体" w:eastAsia="宋体" w:hint="default"/>
          <w:sz w:val="28"/>
          <w:szCs w:val="28"/>
        </w:rPr>
      </w:pPr>
      <w:r>
        <w:rPr>
          <w:rFonts w:ascii="宋体" w:hAnsi="宋体" w:cs="宋体" w:eastAsia="宋体" w:hint="default"/>
          <w:w w:val="95"/>
          <w:sz w:val="28"/>
          <w:szCs w:val="28"/>
        </w:rPr>
        <w:t>评阅人：</w:t>
      </w:r>
      <w:r>
        <w:rPr>
          <w:rFonts w:ascii="宋体" w:hAnsi="宋体" w:cs="宋体" w:eastAsia="宋体" w:hint="default"/>
          <w:sz w:val="28"/>
          <w:szCs w:val="28"/>
        </w:rPr>
      </w:r>
    </w:p>
    <w:p>
      <w:pPr>
        <w:spacing w:line="240" w:lineRule="auto" w:before="0"/>
        <w:ind w:right="0"/>
        <w:rPr>
          <w:rFonts w:ascii="宋体" w:hAnsi="宋体" w:cs="宋体" w:eastAsia="宋体" w:hint="default"/>
          <w:sz w:val="28"/>
          <w:szCs w:val="28"/>
        </w:rPr>
      </w:pPr>
    </w:p>
    <w:p>
      <w:pPr>
        <w:spacing w:line="240" w:lineRule="auto" w:before="0"/>
        <w:ind w:right="0"/>
        <w:rPr>
          <w:rFonts w:ascii="宋体" w:hAnsi="宋体" w:cs="宋体" w:eastAsia="宋体" w:hint="default"/>
          <w:sz w:val="28"/>
          <w:szCs w:val="28"/>
        </w:rPr>
      </w:pPr>
    </w:p>
    <w:p>
      <w:pPr>
        <w:spacing w:line="240" w:lineRule="auto" w:before="9"/>
        <w:ind w:right="0"/>
        <w:rPr>
          <w:rFonts w:ascii="宋体" w:hAnsi="宋体" w:cs="宋体" w:eastAsia="宋体" w:hint="default"/>
          <w:sz w:val="32"/>
          <w:szCs w:val="32"/>
        </w:rPr>
      </w:pPr>
    </w:p>
    <w:p>
      <w:pPr>
        <w:tabs>
          <w:tab w:pos="974" w:val="left" w:leader="none"/>
          <w:tab w:pos="1959" w:val="left" w:leader="none"/>
        </w:tabs>
        <w:spacing w:before="0"/>
        <w:ind w:left="0" w:right="178" w:firstLine="0"/>
        <w:jc w:val="right"/>
        <w:rPr>
          <w:rFonts w:ascii="宋体" w:hAnsi="宋体" w:cs="宋体" w:eastAsia="宋体" w:hint="default"/>
          <w:sz w:val="28"/>
          <w:szCs w:val="28"/>
        </w:rPr>
      </w:pPr>
      <w:r>
        <w:rPr>
          <w:rFonts w:ascii="宋体" w:hAnsi="宋体" w:cs="宋体" w:eastAsia="宋体" w:hint="default"/>
          <w:w w:val="95"/>
          <w:sz w:val="28"/>
          <w:szCs w:val="28"/>
        </w:rPr>
        <w:t>年</w:t>
        <w:tab/>
        <w:t>月</w:t>
        <w:tab/>
        <w:t>日</w:t>
      </w:r>
      <w:r>
        <w:rPr>
          <w:rFonts w:ascii="宋体" w:hAnsi="宋体" w:cs="宋体" w:eastAsia="宋体" w:hint="default"/>
          <w:sz w:val="28"/>
          <w:szCs w:val="28"/>
        </w:rPr>
      </w:r>
    </w:p>
    <w:sectPr>
      <w:pgSz w:w="11910" w:h="16840"/>
      <w:pgMar w:top="1400" w:bottom="280" w:left="1680" w:right="1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宋体">
    <w:altName w:val="宋体"/>
    <w:charset w:val="86"/>
    <w:family w:val="auto"/>
    <w:pitch w:val="variable"/>
  </w:font>
  <w:font w:name="等线 Light">
    <w:altName w:val="等线 Light"/>
    <w:charset w:val="86"/>
    <w:family w:val="auto"/>
    <w:pitch w:val="variable"/>
  </w:font>
  <w:font w:name="黑体">
    <w:altName w:val="黑体"/>
    <w:charset w:val="86"/>
    <w:family w:val="modern"/>
    <w:pitch w:val="fixed"/>
  </w:font>
  <w:font w:name="Consolas">
    <w:altName w:val="Consolas"/>
    <w:charset w:val="0"/>
    <w:family w:val="modern"/>
    <w:pitch w:val="fixed"/>
  </w:font>
  <w:font w:name="Cambria Math">
    <w:altName w:val="Cambria Math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1"/>
      <w:numFmt w:val="decimal"/>
      <w:lvlText w:val="%1"/>
      <w:lvlJc w:val="left"/>
      <w:pPr>
        <w:ind w:left="985" w:hanging="231"/>
        <w:jc w:val="left"/>
      </w:pPr>
      <w:rPr>
        <w:rFonts w:hint="default" w:ascii="Consolas" w:hAnsi="Consolas" w:eastAsia="Consolas"/>
        <w:color w:val="D19A66"/>
        <w:w w:val="100"/>
        <w:sz w:val="21"/>
        <w:szCs w:val="21"/>
      </w:rPr>
    </w:lvl>
    <w:lvl w:ilvl="1">
      <w:start w:val="1"/>
      <w:numFmt w:val="bullet"/>
      <w:lvlText w:val="•"/>
      <w:lvlJc w:val="left"/>
      <w:pPr>
        <w:ind w:left="1740" w:hanging="23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00" w:hanging="23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61" w:hanging="23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21" w:hanging="23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82" w:hanging="23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42" w:hanging="23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02" w:hanging="23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63" w:hanging="231"/>
      </w:pPr>
      <w:rPr>
        <w:rFonts w:hint="default"/>
      </w:rPr>
    </w:lvl>
  </w:abstractNum>
  <w:abstractNum w:abstractNumId="6">
    <w:multiLevelType w:val="hybridMultilevel"/>
    <w:lvl w:ilvl="0">
      <w:start w:val="2"/>
      <w:numFmt w:val="decimal"/>
      <w:lvlText w:val="%1"/>
      <w:lvlJc w:val="left"/>
      <w:pPr>
        <w:ind w:left="1061" w:hanging="921"/>
        <w:jc w:val="left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1" w:hanging="921"/>
        <w:jc w:val="left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61" w:hanging="921"/>
        <w:jc w:val="left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61" w:hanging="921"/>
        <w:jc w:val="left"/>
      </w:pPr>
      <w:rPr>
        <w:rFonts w:hint="default" w:ascii="Consolas" w:hAnsi="Consolas" w:eastAsia="Consolas"/>
        <w:b/>
        <w:bCs/>
        <w:spacing w:val="-3"/>
        <w:w w:val="100"/>
        <w:sz w:val="24"/>
        <w:szCs w:val="24"/>
      </w:rPr>
    </w:lvl>
    <w:lvl w:ilvl="4">
      <w:start w:val="1"/>
      <w:numFmt w:val="bullet"/>
      <w:lvlText w:val="•"/>
      <w:lvlJc w:val="left"/>
      <w:pPr>
        <w:ind w:left="3954" w:hanging="9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26" w:hanging="9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97" w:hanging="9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69" w:hanging="9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40" w:hanging="921"/>
      </w:pPr>
      <w:rPr>
        <w:rFonts w:hint="default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1201" w:hanging="1081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01" w:hanging="1081"/>
        <w:jc w:val="left"/>
      </w:pPr>
      <w:rPr>
        <w:rFonts w:hint="default"/>
      </w:rPr>
    </w:lvl>
    <w:lvl w:ilvl="2">
      <w:start w:val="12"/>
      <w:numFmt w:val="decimal"/>
      <w:lvlText w:val="%1.%2.%3."/>
      <w:lvlJc w:val="left"/>
      <w:pPr>
        <w:ind w:left="120" w:hanging="1081"/>
        <w:jc w:val="left"/>
      </w:pPr>
      <w:rPr>
        <w:rFonts w:hint="default" w:ascii="Consolas" w:hAnsi="Consolas" w:eastAsia="Consolas"/>
        <w:b/>
        <w:bCs/>
        <w:spacing w:val="-3"/>
        <w:w w:val="100"/>
        <w:sz w:val="24"/>
        <w:szCs w:val="24"/>
      </w:rPr>
    </w:lvl>
    <w:lvl w:ilvl="3">
      <w:start w:val="1"/>
      <w:numFmt w:val="bullet"/>
      <w:lvlText w:val="•"/>
      <w:lvlJc w:val="left"/>
      <w:pPr>
        <w:ind w:left="2832" w:hanging="108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648" w:hanging="108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64" w:hanging="108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280" w:hanging="108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096" w:hanging="108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912" w:hanging="1081"/>
      </w:pPr>
      <w:rPr>
        <w:rFonts w:hint="default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961" w:hanging="841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61" w:hanging="841"/>
        <w:jc w:val="lef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61" w:hanging="841"/>
        <w:jc w:val="left"/>
      </w:pPr>
      <w:rPr>
        <w:rFonts w:hint="default" w:ascii="Consolas" w:hAnsi="Consolas" w:eastAsia="Consolas"/>
        <w:b/>
        <w:bCs/>
        <w:spacing w:val="-3"/>
        <w:w w:val="100"/>
        <w:sz w:val="24"/>
        <w:szCs w:val="24"/>
      </w:rPr>
    </w:lvl>
    <w:lvl w:ilvl="3">
      <w:start w:val="1"/>
      <w:numFmt w:val="bullet"/>
      <w:lvlText w:val="•"/>
      <w:lvlJc w:val="left"/>
      <w:pPr>
        <w:ind w:left="3235" w:hanging="84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93" w:hanging="84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52" w:hanging="84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10" w:hanging="84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68" w:hanging="84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27" w:hanging="841"/>
      </w:pPr>
      <w:rPr>
        <w:rFonts w:hint="default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2228" w:hanging="1148"/>
        <w:jc w:val="left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2228" w:hanging="1148"/>
        <w:jc w:val="left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228" w:hanging="1148"/>
        <w:jc w:val="left"/>
      </w:pPr>
      <w:rPr>
        <w:rFonts w:hint="default"/>
      </w:rPr>
    </w:lvl>
    <w:lvl w:ilvl="3">
      <w:start w:val="5"/>
      <w:numFmt w:val="decimal"/>
      <w:lvlText w:val="%1.%2.%3.%4."/>
      <w:lvlJc w:val="left"/>
      <w:pPr>
        <w:ind w:left="2228" w:hanging="1148"/>
        <w:jc w:val="left"/>
      </w:pPr>
      <w:rPr>
        <w:rFonts w:hint="default" w:ascii="Consolas" w:hAnsi="Consolas" w:eastAsia="Consolas"/>
        <w:spacing w:val="-3"/>
        <w:w w:val="100"/>
        <w:sz w:val="24"/>
        <w:szCs w:val="24"/>
      </w:rPr>
    </w:lvl>
    <w:lvl w:ilvl="4">
      <w:start w:val="1"/>
      <w:numFmt w:val="bullet"/>
      <w:lvlText w:val="•"/>
      <w:lvlJc w:val="left"/>
      <w:pPr>
        <w:ind w:left="4749" w:hanging="114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82" w:hanging="114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14" w:hanging="114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46" w:hanging="114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79" w:hanging="1148"/>
      </w:pPr>
      <w:rPr>
        <w:rFonts w:hint="default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2228" w:hanging="1148"/>
        <w:jc w:val="left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2228" w:hanging="1148"/>
        <w:jc w:val="left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228" w:hanging="1148"/>
        <w:jc w:val="left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2228" w:hanging="1148"/>
        <w:jc w:val="left"/>
      </w:pPr>
      <w:rPr>
        <w:rFonts w:hint="default" w:ascii="Consolas" w:hAnsi="Consolas" w:eastAsia="Consolas"/>
        <w:spacing w:val="-3"/>
        <w:w w:val="100"/>
        <w:sz w:val="24"/>
        <w:szCs w:val="24"/>
      </w:rPr>
    </w:lvl>
    <w:lvl w:ilvl="4">
      <w:start w:val="1"/>
      <w:numFmt w:val="bullet"/>
      <w:lvlText w:val="•"/>
      <w:lvlJc w:val="left"/>
      <w:pPr>
        <w:ind w:left="4749" w:hanging="114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82" w:hanging="114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14" w:hanging="114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46" w:hanging="114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79" w:hanging="1148"/>
      </w:pPr>
      <w:rPr>
        <w:rFonts w:hint="default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2094" w:hanging="1014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094" w:hanging="1014"/>
        <w:jc w:val="left"/>
      </w:pPr>
      <w:rPr>
        <w:rFonts w:hint="default"/>
      </w:rPr>
    </w:lvl>
    <w:lvl w:ilvl="2">
      <w:start w:val="12"/>
      <w:numFmt w:val="decimal"/>
      <w:lvlText w:val="%1.%2.%3."/>
      <w:lvlJc w:val="left"/>
      <w:pPr>
        <w:ind w:left="2094" w:hanging="1014"/>
        <w:jc w:val="left"/>
      </w:pPr>
      <w:rPr>
        <w:rFonts w:hint="default" w:ascii="Consolas" w:hAnsi="Consolas" w:eastAsia="Consolas"/>
        <w:spacing w:val="-3"/>
        <w:w w:val="100"/>
        <w:sz w:val="24"/>
        <w:szCs w:val="24"/>
      </w:rPr>
    </w:lvl>
    <w:lvl w:ilvl="3">
      <w:start w:val="1"/>
      <w:numFmt w:val="bullet"/>
      <w:lvlText w:val="•"/>
      <w:lvlJc w:val="left"/>
      <w:pPr>
        <w:ind w:left="4033" w:hanging="101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77" w:hanging="101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22" w:hanging="101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66" w:hanging="101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10" w:hanging="101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55" w:hanging="1014"/>
      </w:pPr>
      <w:rPr>
        <w:rFonts w:hint="default"/>
      </w:rPr>
    </w:lvl>
  </w:abstractNum>
  <w:abstractNum w:abstractNumId="0">
    <w:multiLevelType w:val="hybridMultilevel"/>
    <w:lvl w:ilvl="0">
      <w:start w:val="2"/>
      <w:numFmt w:val="decimal"/>
      <w:lvlText w:val="%1"/>
      <w:lvlJc w:val="left"/>
      <w:pPr>
        <w:ind w:left="1964" w:hanging="884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64" w:hanging="884"/>
        <w:jc w:val="lef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64" w:hanging="884"/>
        <w:jc w:val="left"/>
      </w:pPr>
      <w:rPr>
        <w:rFonts w:hint="default" w:ascii="Consolas" w:hAnsi="Consolas" w:eastAsia="Consolas"/>
        <w:spacing w:val="-3"/>
        <w:w w:val="100"/>
        <w:sz w:val="24"/>
        <w:szCs w:val="24"/>
      </w:rPr>
    </w:lvl>
    <w:lvl w:ilvl="3">
      <w:start w:val="1"/>
      <w:numFmt w:val="bullet"/>
      <w:lvlText w:val="•"/>
      <w:lvlJc w:val="left"/>
      <w:pPr>
        <w:ind w:left="3935" w:hanging="88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93" w:hanging="88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52" w:hanging="88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10" w:hanging="88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68" w:hanging="88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27" w:hanging="884"/>
      </w:pPr>
      <w:rPr>
        <w:rFonts w:hint="default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OC1" w:type="paragraph">
    <w:name w:val="TOC 1"/>
    <w:basedOn w:val="Normal"/>
    <w:uiPriority w:val="1"/>
    <w:qFormat/>
    <w:pPr>
      <w:spacing w:before="120"/>
      <w:ind w:left="120"/>
    </w:pPr>
    <w:rPr>
      <w:rFonts w:ascii="宋体" w:hAnsi="宋体" w:eastAsia="宋体"/>
      <w:sz w:val="24"/>
      <w:szCs w:val="24"/>
    </w:rPr>
  </w:style>
  <w:style w:styleId="TOC2" w:type="paragraph">
    <w:name w:val="TOC 2"/>
    <w:basedOn w:val="Normal"/>
    <w:uiPriority w:val="1"/>
    <w:qFormat/>
    <w:pPr>
      <w:spacing w:before="120"/>
      <w:ind w:left="600"/>
    </w:pPr>
    <w:rPr>
      <w:rFonts w:ascii="Consolas" w:hAnsi="Consolas" w:eastAsia="Consolas"/>
      <w:sz w:val="24"/>
      <w:szCs w:val="24"/>
    </w:rPr>
  </w:style>
  <w:style w:styleId="TOC3" w:type="paragraph">
    <w:name w:val="TOC 3"/>
    <w:basedOn w:val="Normal"/>
    <w:uiPriority w:val="1"/>
    <w:qFormat/>
    <w:pPr>
      <w:spacing w:before="120"/>
      <w:ind w:left="1081"/>
    </w:pPr>
    <w:rPr>
      <w:rFonts w:ascii="Consolas" w:hAnsi="Consolas" w:eastAsia="Consolas"/>
      <w:sz w:val="24"/>
      <w:szCs w:val="24"/>
    </w:rPr>
  </w:style>
  <w:style w:styleId="BodyText" w:type="paragraph">
    <w:name w:val="Body Text"/>
    <w:basedOn w:val="Normal"/>
    <w:uiPriority w:val="1"/>
    <w:qFormat/>
    <w:pPr>
      <w:spacing w:before="37"/>
      <w:ind w:left="985"/>
    </w:pPr>
    <w:rPr>
      <w:rFonts w:ascii="Consolas" w:hAnsi="Consolas" w:eastAsia="Consolas"/>
      <w:sz w:val="21"/>
      <w:szCs w:val="21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黑体" w:hAnsi="黑体" w:eastAsia="黑体"/>
      <w:b/>
      <w:bCs/>
      <w:sz w:val="36"/>
      <w:szCs w:val="36"/>
    </w:rPr>
  </w:style>
  <w:style w:styleId="Heading2" w:type="paragraph">
    <w:name w:val="Heading 2"/>
    <w:basedOn w:val="Normal"/>
    <w:uiPriority w:val="1"/>
    <w:qFormat/>
    <w:pPr>
      <w:ind w:left="120"/>
      <w:outlineLvl w:val="2"/>
    </w:pPr>
    <w:rPr>
      <w:rFonts w:ascii="Consolas" w:hAnsi="Consolas" w:eastAsia="Consolas"/>
      <w:b/>
      <w:bCs/>
      <w:sz w:val="28"/>
      <w:szCs w:val="28"/>
    </w:rPr>
  </w:style>
  <w:style w:styleId="Heading3" w:type="paragraph">
    <w:name w:val="Heading 3"/>
    <w:basedOn w:val="Normal"/>
    <w:uiPriority w:val="1"/>
    <w:qFormat/>
    <w:pPr>
      <w:ind w:left="140"/>
      <w:outlineLvl w:val="3"/>
    </w:pPr>
    <w:rPr>
      <w:rFonts w:ascii="Consolas" w:hAnsi="Consolas" w:eastAsia="Consolas"/>
      <w:b/>
      <w:bCs/>
      <w:sz w:val="24"/>
      <w:szCs w:val="24"/>
    </w:rPr>
  </w:style>
  <w:style w:styleId="Heading4" w:type="paragraph">
    <w:name w:val="Heading 4"/>
    <w:basedOn w:val="Normal"/>
    <w:uiPriority w:val="1"/>
    <w:qFormat/>
    <w:pPr>
      <w:spacing w:before="125"/>
      <w:ind w:left="140"/>
      <w:outlineLvl w:val="4"/>
    </w:pPr>
    <w:rPr>
      <w:rFonts w:ascii="宋体" w:hAnsi="宋体" w:eastAsia="宋体"/>
      <w:sz w:val="24"/>
      <w:szCs w:val="2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github.com/Ivy233/CSExperiment_MIPS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hyperlink" Target="https://1drv.ms/v/s!AgfTt2-0u-8j6hhjbC69aOFlR1xd" TargetMode="External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hyperlink" Target="http://courses.missouristate.edu/KenVollmar/" TargetMode="External"/><Relationship Id="rId25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王 锦润</dc:creator>
  <dcterms:created xsi:type="dcterms:W3CDTF">2020-04-20T13:11:55Z</dcterms:created>
  <dcterms:modified xsi:type="dcterms:W3CDTF">2020-04-20T13:11:55Z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2019-08-16T00:00:00Z</vt:filetime>
  </property>
  <property fmtid="{D5CDD505-2E9C-101B-9397-08002B2CF9AE}" pid="3" name="Creator">
    <vt:lpwstr>Microsoft® Word 适用于 Office 365</vt:lpwstr>
  </property>
  <property fmtid="{D5CDD505-2E9C-101B-9397-08002B2CF9AE}" pid="4" name="LastSaved">
    <vt:filetime>2020-04-20T00:00:00Z</vt:filetime>
  </property>
</Properties>
</file>